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2400" w:type="dxa"/>
        <w:jc w:val="center"/>
        <w:tblBorders>
          <w:top w:val="single" w:sz="6" w:space="0" w:color="auto"/>
          <w:bottom w:val="single" w:sz="6" w:space="0" w:color="auto"/>
          <w:insideH w:val="single" w:sz="12" w:space="0" w:color="auto"/>
          <w:insideV w:val="single" w:sz="12" w:space="0" w:color="auto"/>
        </w:tblBorders>
        <w:tblLayout w:type="fixed"/>
        <w:tblCellMar>
          <w:left w:w="56" w:type="dxa"/>
          <w:right w:w="56" w:type="dxa"/>
        </w:tblCellMar>
        <w:tblLook w:val="0000" w:firstRow="0" w:lastRow="0" w:firstColumn="0" w:lastColumn="0" w:noHBand="0" w:noVBand="0"/>
      </w:tblPr>
      <w:tblGrid>
        <w:gridCol w:w="1136"/>
        <w:gridCol w:w="7369"/>
        <w:gridCol w:w="3402"/>
        <w:gridCol w:w="1985"/>
        <w:gridCol w:w="2552"/>
        <w:gridCol w:w="1134"/>
        <w:gridCol w:w="1134"/>
        <w:gridCol w:w="1418"/>
        <w:gridCol w:w="2270"/>
      </w:tblGrid>
      <w:tr w:rsidR="00D228B1" w:rsidRPr="00BD2633" w14:paraId="2D9F4692" w14:textId="77777777" w:rsidTr="00360276">
        <w:trPr>
          <w:cantSplit/>
          <w:trHeight w:hRule="exact" w:val="1143"/>
          <w:tblHeader/>
          <w:jc w:val="center"/>
        </w:trPr>
        <w:tc>
          <w:tcPr>
            <w:tcW w:w="1136" w:type="dxa"/>
            <w:tcBorders>
              <w:top w:val="nil"/>
              <w:bottom w:val="single" w:sz="12" w:space="0" w:color="auto"/>
            </w:tcBorders>
            <w:tcMar>
              <w:left w:w="0" w:type="dxa"/>
              <w:right w:w="0" w:type="dxa"/>
            </w:tcMar>
            <w:vAlign w:val="center"/>
          </w:tcPr>
          <w:p w14:paraId="259E3FCB" w14:textId="77777777" w:rsidR="006F6911" w:rsidRPr="00BD2633" w:rsidRDefault="006F6911" w:rsidP="003220A4">
            <w:pPr>
              <w:pStyle w:val="2"/>
              <w:rPr>
                <w:rFonts w:ascii="ISOCPEUR" w:hAnsi="ISOCPEUR"/>
                <w:szCs w:val="24"/>
                <w:lang w:val="en-US"/>
              </w:rPr>
            </w:pPr>
          </w:p>
          <w:p w14:paraId="4302164E" w14:textId="77777777" w:rsidR="00D228B1" w:rsidRPr="00BD2633" w:rsidRDefault="00D228B1" w:rsidP="003220A4">
            <w:pPr>
              <w:pStyle w:val="2"/>
              <w:rPr>
                <w:rFonts w:ascii="ISOCPEUR" w:hAnsi="ISOCPEUR"/>
                <w:szCs w:val="24"/>
              </w:rPr>
            </w:pPr>
            <w:r w:rsidRPr="00BD2633">
              <w:rPr>
                <w:rFonts w:ascii="ISOCPEUR" w:hAnsi="ISOCPEUR"/>
                <w:szCs w:val="24"/>
              </w:rPr>
              <w:t>Позиция</w:t>
            </w:r>
          </w:p>
        </w:tc>
        <w:tc>
          <w:tcPr>
            <w:tcW w:w="7369" w:type="dxa"/>
            <w:tcBorders>
              <w:top w:val="nil"/>
              <w:bottom w:val="single" w:sz="12" w:space="0" w:color="auto"/>
            </w:tcBorders>
            <w:tcMar>
              <w:left w:w="0" w:type="dxa"/>
              <w:right w:w="0" w:type="dxa"/>
            </w:tcMar>
            <w:vAlign w:val="center"/>
          </w:tcPr>
          <w:p w14:paraId="421E73B8" w14:textId="77777777" w:rsidR="00D228B1" w:rsidRPr="00BD2633" w:rsidRDefault="00D228B1" w:rsidP="00BD2633">
            <w:pPr>
              <w:tabs>
                <w:tab w:val="left" w:pos="1152"/>
              </w:tabs>
              <w:jc w:val="center"/>
              <w:rPr>
                <w:rFonts w:ascii="ISOCPEUR" w:hAnsi="ISOCPEUR"/>
                <w:sz w:val="24"/>
                <w:szCs w:val="24"/>
              </w:rPr>
            </w:pPr>
            <w:r w:rsidRPr="00BD2633">
              <w:rPr>
                <w:rFonts w:ascii="ISOCPEUR" w:hAnsi="ISOCPEUR"/>
                <w:sz w:val="24"/>
                <w:szCs w:val="24"/>
              </w:rPr>
              <w:t>Наименование</w:t>
            </w:r>
          </w:p>
          <w:p w14:paraId="254A3B54" w14:textId="77777777" w:rsidR="00D228B1" w:rsidRPr="00BD2633" w:rsidRDefault="00D228B1" w:rsidP="00BD2633">
            <w:pPr>
              <w:tabs>
                <w:tab w:val="left" w:pos="1152"/>
              </w:tabs>
              <w:jc w:val="center"/>
              <w:rPr>
                <w:rFonts w:ascii="ISOCPEUR" w:hAnsi="ISOCPEUR"/>
                <w:sz w:val="24"/>
                <w:szCs w:val="24"/>
              </w:rPr>
            </w:pPr>
            <w:r w:rsidRPr="00BD2633">
              <w:rPr>
                <w:rFonts w:ascii="ISOCPEUR" w:hAnsi="ISOCPEUR"/>
                <w:sz w:val="24"/>
                <w:szCs w:val="24"/>
              </w:rPr>
              <w:t>и техническая характеристика</w:t>
            </w:r>
          </w:p>
        </w:tc>
        <w:tc>
          <w:tcPr>
            <w:tcW w:w="3402" w:type="dxa"/>
            <w:tcBorders>
              <w:top w:val="nil"/>
              <w:bottom w:val="single" w:sz="12" w:space="0" w:color="auto"/>
              <w:right w:val="single" w:sz="12" w:space="0" w:color="auto"/>
            </w:tcBorders>
            <w:tcMar>
              <w:left w:w="0" w:type="dxa"/>
              <w:right w:w="0" w:type="dxa"/>
            </w:tcMar>
            <w:vAlign w:val="center"/>
          </w:tcPr>
          <w:p w14:paraId="2BD2C50E" w14:textId="77777777" w:rsidR="00D228B1" w:rsidRPr="00BD2633" w:rsidRDefault="00D228B1" w:rsidP="00BD2633">
            <w:pPr>
              <w:jc w:val="center"/>
              <w:rPr>
                <w:rFonts w:ascii="ISOCPEUR" w:hAnsi="ISOCPEUR"/>
                <w:sz w:val="24"/>
                <w:szCs w:val="24"/>
              </w:rPr>
            </w:pPr>
            <w:r w:rsidRPr="00BD2633">
              <w:rPr>
                <w:rFonts w:ascii="ISOCPEUR" w:hAnsi="ISOCPEUR"/>
                <w:sz w:val="24"/>
                <w:szCs w:val="24"/>
              </w:rPr>
              <w:t>Тип, марка,</w:t>
            </w:r>
          </w:p>
          <w:p w14:paraId="4FDE8520"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обозначение документа,</w:t>
            </w:r>
          </w:p>
          <w:p w14:paraId="26A5EAB4"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опросного листа</w:t>
            </w:r>
          </w:p>
        </w:tc>
        <w:tc>
          <w:tcPr>
            <w:tcW w:w="1985" w:type="dxa"/>
            <w:tcBorders>
              <w:top w:val="nil"/>
              <w:left w:val="single" w:sz="12" w:space="0" w:color="auto"/>
              <w:bottom w:val="single" w:sz="12" w:space="0" w:color="auto"/>
              <w:right w:val="single" w:sz="12" w:space="0" w:color="auto"/>
            </w:tcBorders>
            <w:tcMar>
              <w:left w:w="0" w:type="dxa"/>
              <w:right w:w="0" w:type="dxa"/>
            </w:tcMar>
            <w:vAlign w:val="center"/>
          </w:tcPr>
          <w:p w14:paraId="4629B935" w14:textId="77777777" w:rsidR="00D228B1" w:rsidRPr="00BD2633" w:rsidRDefault="00D228B1" w:rsidP="009B5403">
            <w:pPr>
              <w:pStyle w:val="2"/>
              <w:rPr>
                <w:rFonts w:ascii="ISOCPEUR" w:hAnsi="ISOCPEUR"/>
                <w:szCs w:val="24"/>
              </w:rPr>
            </w:pPr>
            <w:r w:rsidRPr="00BD2633">
              <w:rPr>
                <w:rFonts w:ascii="ISOCPEUR" w:hAnsi="ISOCPEUR"/>
                <w:szCs w:val="24"/>
              </w:rPr>
              <w:t xml:space="preserve">Код </w:t>
            </w:r>
            <w:r w:rsidR="009B5403">
              <w:rPr>
                <w:rFonts w:ascii="ISOCPEUR" w:hAnsi="ISOCPEUR"/>
                <w:szCs w:val="24"/>
              </w:rPr>
              <w:t>продукции</w:t>
            </w:r>
          </w:p>
        </w:tc>
        <w:tc>
          <w:tcPr>
            <w:tcW w:w="2552" w:type="dxa"/>
            <w:tcBorders>
              <w:top w:val="nil"/>
              <w:left w:val="single" w:sz="12" w:space="0" w:color="auto"/>
              <w:bottom w:val="single" w:sz="12" w:space="0" w:color="auto"/>
              <w:right w:val="single" w:sz="12" w:space="0" w:color="auto"/>
            </w:tcBorders>
            <w:tcMar>
              <w:left w:w="0" w:type="dxa"/>
              <w:right w:w="0" w:type="dxa"/>
            </w:tcMar>
            <w:vAlign w:val="center"/>
          </w:tcPr>
          <w:p w14:paraId="49B2FA79" w14:textId="77777777" w:rsidR="00D228B1" w:rsidRPr="00BD2633" w:rsidRDefault="0049106F" w:rsidP="00BD2633">
            <w:pPr>
              <w:jc w:val="center"/>
              <w:rPr>
                <w:rFonts w:ascii="ISOCPEUR" w:hAnsi="ISOCPEUR"/>
                <w:sz w:val="24"/>
                <w:szCs w:val="24"/>
              </w:rPr>
            </w:pPr>
            <w:r>
              <w:rPr>
                <w:rFonts w:ascii="ISOCPEUR" w:hAnsi="ISOCPEUR"/>
                <w:sz w:val="24"/>
                <w:szCs w:val="24"/>
              </w:rPr>
              <w:t>Поставщик</w:t>
            </w:r>
          </w:p>
        </w:tc>
        <w:tc>
          <w:tcPr>
            <w:tcW w:w="1134" w:type="dxa"/>
            <w:tcBorders>
              <w:top w:val="nil"/>
              <w:left w:val="single" w:sz="12" w:space="0" w:color="auto"/>
              <w:bottom w:val="single" w:sz="12" w:space="0" w:color="auto"/>
              <w:right w:val="single" w:sz="12" w:space="0" w:color="auto"/>
            </w:tcBorders>
            <w:tcMar>
              <w:left w:w="0" w:type="dxa"/>
              <w:right w:w="0" w:type="dxa"/>
            </w:tcMar>
            <w:vAlign w:val="center"/>
          </w:tcPr>
          <w:p w14:paraId="723FD416"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Единица</w:t>
            </w:r>
          </w:p>
          <w:p w14:paraId="15B851EC"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измерения</w:t>
            </w:r>
          </w:p>
        </w:tc>
        <w:tc>
          <w:tcPr>
            <w:tcW w:w="1134" w:type="dxa"/>
            <w:tcBorders>
              <w:top w:val="nil"/>
              <w:left w:val="single" w:sz="12" w:space="0" w:color="auto"/>
              <w:bottom w:val="single" w:sz="12" w:space="0" w:color="auto"/>
              <w:right w:val="single" w:sz="12" w:space="0" w:color="auto"/>
            </w:tcBorders>
            <w:tcMar>
              <w:left w:w="0" w:type="dxa"/>
              <w:right w:w="0" w:type="dxa"/>
            </w:tcMar>
            <w:vAlign w:val="center"/>
          </w:tcPr>
          <w:p w14:paraId="5B2B7D03"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Кол</w:t>
            </w:r>
            <w:r w:rsidR="003C551F" w:rsidRPr="00BD2633">
              <w:rPr>
                <w:rFonts w:ascii="ISOCPEUR" w:hAnsi="ISOCPEUR"/>
                <w:sz w:val="24"/>
                <w:szCs w:val="24"/>
                <w:lang w:val="en-US"/>
              </w:rPr>
              <w:t>.</w:t>
            </w:r>
          </w:p>
        </w:tc>
        <w:tc>
          <w:tcPr>
            <w:tcW w:w="1418" w:type="dxa"/>
            <w:tcBorders>
              <w:top w:val="nil"/>
              <w:left w:val="single" w:sz="12" w:space="0" w:color="auto"/>
              <w:bottom w:val="single" w:sz="12" w:space="0" w:color="auto"/>
              <w:right w:val="single" w:sz="12" w:space="0" w:color="auto"/>
            </w:tcBorders>
            <w:tcMar>
              <w:left w:w="0" w:type="dxa"/>
              <w:right w:w="0" w:type="dxa"/>
            </w:tcMar>
            <w:vAlign w:val="center"/>
          </w:tcPr>
          <w:p w14:paraId="2E67B15C"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Масса</w:t>
            </w:r>
          </w:p>
          <w:p w14:paraId="5B0BE505"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единицы</w:t>
            </w:r>
            <w:r w:rsidR="00AD29D8" w:rsidRPr="00BD2633">
              <w:rPr>
                <w:rFonts w:ascii="ISOCPEUR" w:hAnsi="ISOCPEUR"/>
                <w:sz w:val="24"/>
                <w:szCs w:val="24"/>
              </w:rPr>
              <w:t>,</w:t>
            </w:r>
          </w:p>
          <w:p w14:paraId="725DDF68" w14:textId="77777777" w:rsidR="00D228B1" w:rsidRPr="00BD2633" w:rsidRDefault="004E1DFF" w:rsidP="00BD2633">
            <w:pPr>
              <w:jc w:val="center"/>
              <w:rPr>
                <w:rFonts w:ascii="ISOCPEUR" w:hAnsi="ISOCPEUR"/>
                <w:sz w:val="24"/>
                <w:szCs w:val="24"/>
              </w:rPr>
            </w:pPr>
            <w:r>
              <w:rPr>
                <w:rFonts w:ascii="ISOCPEUR" w:hAnsi="ISOCPEUR"/>
                <w:sz w:val="24"/>
                <w:szCs w:val="24"/>
              </w:rPr>
              <w:t>кг</w:t>
            </w:r>
          </w:p>
        </w:tc>
        <w:tc>
          <w:tcPr>
            <w:tcW w:w="2270" w:type="dxa"/>
            <w:tcBorders>
              <w:top w:val="nil"/>
              <w:left w:val="single" w:sz="12" w:space="0" w:color="auto"/>
              <w:bottom w:val="single" w:sz="12" w:space="0" w:color="auto"/>
              <w:right w:val="nil"/>
            </w:tcBorders>
            <w:tcMar>
              <w:left w:w="0" w:type="dxa"/>
              <w:right w:w="0" w:type="dxa"/>
            </w:tcMar>
            <w:vAlign w:val="center"/>
          </w:tcPr>
          <w:p w14:paraId="16509CE2" w14:textId="77777777" w:rsidR="00D228B1" w:rsidRPr="00BD2633" w:rsidRDefault="00D228B1" w:rsidP="00BD2633">
            <w:pPr>
              <w:jc w:val="center"/>
              <w:rPr>
                <w:rFonts w:ascii="ISOCPEUR" w:hAnsi="ISOCPEUR"/>
                <w:sz w:val="24"/>
                <w:szCs w:val="24"/>
              </w:rPr>
            </w:pPr>
            <w:r w:rsidRPr="00BD2633">
              <w:rPr>
                <w:rFonts w:ascii="ISOCPEUR" w:hAnsi="ISOCPEUR"/>
                <w:sz w:val="24"/>
                <w:szCs w:val="24"/>
              </w:rPr>
              <w:t>Примечание</w:t>
            </w:r>
          </w:p>
        </w:tc>
      </w:tr>
      <w:tr w:rsidR="00C70061" w:rsidRPr="00FD7CAB" w14:paraId="7658C146" w14:textId="77777777" w:rsidTr="00C70061">
        <w:trPr>
          <w:trHeight w:val="340"/>
          <w:jc w:val="center"/>
        </w:trPr>
        <w:tc>
          <w:tcPr>
            <w:tcW w:w="1136" w:type="dxa"/>
            <w:tcBorders>
              <w:top w:val="single" w:sz="12" w:space="0" w:color="auto"/>
              <w:bottom w:val="single" w:sz="4" w:space="0" w:color="auto"/>
              <w:right w:val="single" w:sz="12" w:space="0" w:color="auto"/>
            </w:tcBorders>
            <w:vAlign w:val="center"/>
          </w:tcPr>
          <w:p w14:paraId="526318EB" w14:textId="77777777" w:rsidR="00C70061" w:rsidRPr="00C70061" w:rsidRDefault="00C70061" w:rsidP="00C70061">
            <w:pPr>
              <w:jc w:val="center"/>
              <w:rPr>
                <w:rFonts w:ascii="ISOCPEUR" w:hAnsi="ISOCPEUR"/>
                <w:sz w:val="24"/>
                <w:szCs w:val="24"/>
              </w:rPr>
            </w:pPr>
            <w:r w:rsidRPr="00C70061">
              <w:rPr>
                <w:rFonts w:ascii="ISOCPEUR" w:hAnsi="ISOCPEUR"/>
                <w:sz w:val="24"/>
                <w:szCs w:val="24"/>
              </w:rPr>
              <w:t>1</w:t>
            </w:r>
          </w:p>
        </w:tc>
        <w:tc>
          <w:tcPr>
            <w:tcW w:w="7369" w:type="dxa"/>
            <w:tcBorders>
              <w:top w:val="single" w:sz="12" w:space="0" w:color="auto"/>
              <w:left w:val="single" w:sz="12" w:space="0" w:color="auto"/>
              <w:bottom w:val="single" w:sz="4" w:space="0" w:color="auto"/>
              <w:right w:val="single" w:sz="12" w:space="0" w:color="auto"/>
            </w:tcBorders>
            <w:vAlign w:val="center"/>
          </w:tcPr>
          <w:p w14:paraId="3EBFCCF5" w14:textId="77777777" w:rsidR="00C70061" w:rsidRPr="00C70061" w:rsidRDefault="005B4F47" w:rsidP="00C70061">
            <w:pPr>
              <w:tabs>
                <w:tab w:val="left" w:pos="1152"/>
              </w:tabs>
              <w:rPr>
                <w:rFonts w:ascii="ISOCPEUR" w:hAnsi="ISOCPEUR"/>
                <w:sz w:val="24"/>
                <w:szCs w:val="24"/>
              </w:rPr>
            </w:pPr>
            <w:r w:rsidRPr="005B4F47">
              <w:rPr>
                <w:rFonts w:ascii="ISOCPEUR" w:hAnsi="ISOCPEUR"/>
                <w:sz w:val="24"/>
                <w:szCs w:val="24"/>
              </w:rPr>
              <w:t>Шкаф центральный сигнализации и питания оперативной блокировки 2</w:t>
            </w:r>
            <w:r w:rsidR="00453EE5">
              <w:rPr>
                <w:rFonts w:ascii="ISOCPEUR" w:hAnsi="ISOCPEUR"/>
                <w:sz w:val="24"/>
                <w:szCs w:val="24"/>
              </w:rPr>
              <w:t>2</w:t>
            </w:r>
            <w:r w:rsidR="00C70061" w:rsidRPr="00C70061">
              <w:rPr>
                <w:rFonts w:ascii="ISOCPEUR" w:hAnsi="ISOCPEUR"/>
                <w:sz w:val="24"/>
                <w:szCs w:val="24"/>
              </w:rPr>
              <w:t>00(В)х</w:t>
            </w:r>
            <w:r>
              <w:rPr>
                <w:rFonts w:ascii="ISOCPEUR" w:hAnsi="ISOCPEUR"/>
                <w:sz w:val="24"/>
                <w:szCs w:val="24"/>
              </w:rPr>
              <w:t>8</w:t>
            </w:r>
            <w:r w:rsidR="00C70061" w:rsidRPr="00C70061">
              <w:rPr>
                <w:rFonts w:ascii="ISOCPEUR" w:hAnsi="ISOCPEUR"/>
                <w:sz w:val="24"/>
                <w:szCs w:val="24"/>
              </w:rPr>
              <w:t>00(Ш)х</w:t>
            </w:r>
            <w:r>
              <w:rPr>
                <w:rFonts w:ascii="ISOCPEUR" w:hAnsi="ISOCPEUR"/>
                <w:sz w:val="24"/>
                <w:szCs w:val="24"/>
              </w:rPr>
              <w:t>6</w:t>
            </w:r>
            <w:r w:rsidR="00C70061" w:rsidRPr="00C70061">
              <w:rPr>
                <w:rFonts w:ascii="ISOCPEUR" w:hAnsi="ISOCPEUR"/>
                <w:sz w:val="24"/>
                <w:szCs w:val="24"/>
              </w:rPr>
              <w:t>00(Г)</w:t>
            </w:r>
          </w:p>
        </w:tc>
        <w:tc>
          <w:tcPr>
            <w:tcW w:w="3402" w:type="dxa"/>
            <w:tcBorders>
              <w:top w:val="single" w:sz="12" w:space="0" w:color="auto"/>
              <w:left w:val="single" w:sz="12" w:space="0" w:color="auto"/>
              <w:bottom w:val="single" w:sz="4" w:space="0" w:color="auto"/>
              <w:right w:val="single" w:sz="12" w:space="0" w:color="auto"/>
            </w:tcBorders>
            <w:vAlign w:val="center"/>
          </w:tcPr>
          <w:p w14:paraId="5F26A7D2" w14:textId="77777777" w:rsidR="00C70061" w:rsidRPr="00C70061" w:rsidRDefault="00C70061" w:rsidP="00702047">
            <w:pPr>
              <w:jc w:val="center"/>
              <w:rPr>
                <w:rFonts w:ascii="ISOCPEUR" w:hAnsi="ISOCPEUR"/>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90114CE" w14:textId="77777777" w:rsidR="00C70061" w:rsidRPr="00C70061" w:rsidRDefault="00C70061" w:rsidP="00C70061">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98803CA" w14:textId="77777777" w:rsidR="00C70061" w:rsidRPr="00C70061" w:rsidRDefault="00C70061" w:rsidP="00C70061">
            <w:pPr>
              <w:jc w:val="center"/>
              <w:rPr>
                <w:rFonts w:ascii="ISOCPEUR" w:hAnsi="ISOCPEUR"/>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2065E3C" w14:textId="77777777" w:rsidR="00C70061" w:rsidRPr="00C70061" w:rsidRDefault="00C70061" w:rsidP="00C70061">
            <w:pPr>
              <w:jc w:val="center"/>
              <w:rPr>
                <w:rFonts w:ascii="ISOCPEUR" w:hAnsi="ISOCPEUR"/>
                <w:sz w:val="24"/>
                <w:szCs w:val="24"/>
              </w:rPr>
            </w:pPr>
            <w:r w:rsidRPr="00C70061">
              <w:rPr>
                <w:rFonts w:ascii="ISOCPEUR" w:hAnsi="ISOCPEUR"/>
                <w:sz w:val="24"/>
                <w:szCs w:val="24"/>
              </w:rPr>
              <w:t>шт</w:t>
            </w:r>
            <w:r w:rsidR="005B4F47">
              <w:rPr>
                <w:rFonts w:ascii="ISOCPEUR" w:hAnsi="ISOCPEUR"/>
                <w:sz w:val="24"/>
                <w:szCs w:val="24"/>
              </w:rPr>
              <w:t>.</w:t>
            </w:r>
          </w:p>
        </w:tc>
        <w:tc>
          <w:tcPr>
            <w:tcW w:w="1134" w:type="dxa"/>
            <w:tcBorders>
              <w:top w:val="single" w:sz="12" w:space="0" w:color="auto"/>
              <w:left w:val="single" w:sz="12" w:space="0" w:color="auto"/>
              <w:bottom w:val="single" w:sz="4" w:space="0" w:color="auto"/>
              <w:right w:val="single" w:sz="12" w:space="0" w:color="auto"/>
            </w:tcBorders>
            <w:vAlign w:val="center"/>
          </w:tcPr>
          <w:p w14:paraId="6959F551" w14:textId="77777777" w:rsidR="00C70061" w:rsidRPr="00C70061" w:rsidRDefault="00C70061" w:rsidP="00C70061">
            <w:pPr>
              <w:jc w:val="center"/>
              <w:rPr>
                <w:rFonts w:ascii="ISOCPEUR" w:hAnsi="ISOCPEUR"/>
                <w:sz w:val="24"/>
                <w:szCs w:val="24"/>
              </w:rPr>
            </w:pPr>
            <w:r w:rsidRPr="00C70061">
              <w:rPr>
                <w:rFonts w:ascii="ISOCPEUR" w:hAnsi="ISOCPEUR"/>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B25163E" w14:textId="77777777" w:rsidR="00C70061" w:rsidRPr="00C70061" w:rsidRDefault="00C70061" w:rsidP="00C70061">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18D31EFE" w14:textId="77777777" w:rsidR="00C70061" w:rsidRPr="00C70061" w:rsidRDefault="00C70061" w:rsidP="00C70061">
            <w:pPr>
              <w:jc w:val="center"/>
              <w:rPr>
                <w:rFonts w:ascii="ISOCPEUR" w:hAnsi="ISOCPEUR"/>
                <w:sz w:val="22"/>
                <w:szCs w:val="22"/>
              </w:rPr>
            </w:pPr>
            <w:r w:rsidRPr="00C70061">
              <w:rPr>
                <w:rFonts w:ascii="ISOCPEUR" w:hAnsi="ISOCPEUR"/>
                <w:sz w:val="22"/>
                <w:szCs w:val="22"/>
              </w:rPr>
              <w:t>Блок-модуль ОПУ</w:t>
            </w:r>
          </w:p>
        </w:tc>
      </w:tr>
      <w:tr w:rsidR="00254AD2" w:rsidRPr="00FD7CAB" w14:paraId="20B0109C" w14:textId="77777777" w:rsidTr="00A2301E">
        <w:trPr>
          <w:trHeight w:val="340"/>
          <w:jc w:val="center"/>
        </w:trPr>
        <w:tc>
          <w:tcPr>
            <w:tcW w:w="1136" w:type="dxa"/>
            <w:tcBorders>
              <w:top w:val="single" w:sz="12" w:space="0" w:color="auto"/>
              <w:bottom w:val="single" w:sz="12" w:space="0" w:color="auto"/>
              <w:right w:val="single" w:sz="12" w:space="0" w:color="auto"/>
            </w:tcBorders>
            <w:vAlign w:val="center"/>
          </w:tcPr>
          <w:p w14:paraId="45FB93D0" w14:textId="77777777" w:rsidR="00254AD2" w:rsidRDefault="00057A16" w:rsidP="00254AD2">
            <w:pPr>
              <w:jc w:val="center"/>
              <w:rPr>
                <w:rFonts w:ascii="ISOCPEUR" w:hAnsi="ISOCPEUR"/>
                <w:sz w:val="24"/>
                <w:szCs w:val="24"/>
              </w:rPr>
            </w:pPr>
            <w:r>
              <w:rPr>
                <w:rFonts w:ascii="ISOCPEUR" w:hAnsi="ISOCPEUR"/>
                <w:sz w:val="24"/>
                <w:szCs w:val="24"/>
              </w:rPr>
              <w:t>2</w:t>
            </w:r>
          </w:p>
        </w:tc>
        <w:tc>
          <w:tcPr>
            <w:tcW w:w="7369" w:type="dxa"/>
            <w:tcBorders>
              <w:top w:val="single" w:sz="12" w:space="0" w:color="auto"/>
              <w:left w:val="single" w:sz="12" w:space="0" w:color="auto"/>
              <w:bottom w:val="single" w:sz="12" w:space="0" w:color="auto"/>
              <w:right w:val="single" w:sz="12" w:space="0" w:color="auto"/>
            </w:tcBorders>
            <w:vAlign w:val="center"/>
          </w:tcPr>
          <w:p w14:paraId="5F62764A" w14:textId="77777777" w:rsidR="00254AD2" w:rsidRDefault="00C9563F" w:rsidP="00254AD2">
            <w:pPr>
              <w:tabs>
                <w:tab w:val="left" w:pos="1152"/>
              </w:tabs>
              <w:rPr>
                <w:rFonts w:ascii="ISOCPEUR" w:hAnsi="ISOCPEUR"/>
                <w:sz w:val="24"/>
                <w:szCs w:val="24"/>
              </w:rPr>
            </w:pPr>
            <w:r w:rsidRPr="005B4F47">
              <w:rPr>
                <w:rFonts w:ascii="ISOCPEUR" w:hAnsi="ISOCPEUR"/>
                <w:sz w:val="24"/>
                <w:szCs w:val="24"/>
              </w:rPr>
              <w:t>Шкаф</w:t>
            </w:r>
            <w:r>
              <w:rPr>
                <w:rFonts w:ascii="ISOCPEUR" w:hAnsi="ISOCPEUR"/>
                <w:sz w:val="24"/>
                <w:szCs w:val="24"/>
              </w:rPr>
              <w:t xml:space="preserve"> </w:t>
            </w:r>
            <w:r w:rsidR="001352B7">
              <w:rPr>
                <w:rFonts w:ascii="ISOCPEUR" w:hAnsi="ISOCPEUR"/>
                <w:sz w:val="24"/>
                <w:szCs w:val="24"/>
              </w:rPr>
              <w:t xml:space="preserve">основной </w:t>
            </w:r>
            <w:r>
              <w:rPr>
                <w:rFonts w:ascii="ISOCPEUR" w:hAnsi="ISOCPEUR"/>
                <w:sz w:val="24"/>
                <w:szCs w:val="24"/>
              </w:rPr>
              <w:t>защит</w:t>
            </w:r>
            <w:r w:rsidR="001352B7">
              <w:rPr>
                <w:rFonts w:ascii="ISOCPEUR" w:hAnsi="ISOCPEUR"/>
                <w:sz w:val="24"/>
                <w:szCs w:val="24"/>
              </w:rPr>
              <w:t>ы</w:t>
            </w:r>
            <w:r w:rsidRPr="005B4F47">
              <w:rPr>
                <w:rFonts w:ascii="ISOCPEUR" w:hAnsi="ISOCPEUR"/>
                <w:sz w:val="24"/>
                <w:szCs w:val="24"/>
              </w:rPr>
              <w:t xml:space="preserve"> </w:t>
            </w:r>
            <w:r>
              <w:rPr>
                <w:rFonts w:ascii="ISOCPEUR" w:hAnsi="ISOCPEUR"/>
                <w:sz w:val="24"/>
                <w:szCs w:val="24"/>
              </w:rPr>
              <w:t xml:space="preserve">и автоматики регулирования напряжения </w:t>
            </w:r>
            <w:r w:rsidRPr="005B4F47">
              <w:rPr>
                <w:rFonts w:ascii="ISOCPEUR" w:hAnsi="ISOCPEUR"/>
                <w:sz w:val="24"/>
                <w:szCs w:val="24"/>
              </w:rPr>
              <w:t>трансформатора</w:t>
            </w:r>
            <w:r>
              <w:rPr>
                <w:rFonts w:ascii="ISOCPEUR" w:hAnsi="ISOCPEUR"/>
                <w:sz w:val="24"/>
                <w:szCs w:val="24"/>
              </w:rPr>
              <w:t xml:space="preserve"> Т</w:t>
            </w:r>
            <w:r w:rsidR="006939EC">
              <w:rPr>
                <w:rFonts w:ascii="ISOCPEUR" w:hAnsi="ISOCPEUR"/>
                <w:sz w:val="24"/>
                <w:szCs w:val="24"/>
              </w:rPr>
              <w:t>1</w:t>
            </w:r>
            <w:r>
              <w:rPr>
                <w:rFonts w:ascii="ISOCPEUR" w:hAnsi="ISOCPEUR"/>
                <w:sz w:val="24"/>
                <w:szCs w:val="24"/>
              </w:rPr>
              <w:t xml:space="preserve"> </w:t>
            </w:r>
            <w:r w:rsidRPr="005B4F47">
              <w:rPr>
                <w:rFonts w:ascii="ISOCPEUR" w:hAnsi="ISOCPEUR"/>
                <w:sz w:val="24"/>
                <w:szCs w:val="24"/>
              </w:rPr>
              <w:t>2</w:t>
            </w:r>
            <w:r>
              <w:rPr>
                <w:rFonts w:ascii="ISOCPEUR" w:hAnsi="ISOCPEUR"/>
                <w:sz w:val="24"/>
                <w:szCs w:val="24"/>
              </w:rPr>
              <w:t>2</w:t>
            </w:r>
            <w:r w:rsidRPr="00C70061">
              <w:rPr>
                <w:rFonts w:ascii="ISOCPEUR" w:hAnsi="ISOCPEUR"/>
                <w:sz w:val="24"/>
                <w:szCs w:val="24"/>
              </w:rPr>
              <w:t>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12" w:space="0" w:color="auto"/>
              <w:right w:val="single" w:sz="12" w:space="0" w:color="auto"/>
            </w:tcBorders>
            <w:vAlign w:val="center"/>
          </w:tcPr>
          <w:p w14:paraId="5F60EC04" w14:textId="77777777" w:rsidR="00254AD2" w:rsidRPr="00C70061" w:rsidRDefault="00254AD2" w:rsidP="00254AD2">
            <w:pPr>
              <w:jc w:val="center"/>
              <w:rPr>
                <w:rFonts w:ascii="ISOCPEUR" w:hAnsi="ISOCPEUR"/>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44B4E51" w14:textId="77777777" w:rsidR="00254AD2" w:rsidRPr="00C70061" w:rsidRDefault="00254AD2" w:rsidP="00254AD2">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8082C60" w14:textId="77777777" w:rsidR="00254AD2" w:rsidRPr="00C70061" w:rsidRDefault="00254AD2" w:rsidP="00254AD2">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tcPr>
          <w:p w14:paraId="6C9B4C7E" w14:textId="77777777" w:rsidR="00254AD2" w:rsidRPr="001944EF" w:rsidRDefault="00254AD2" w:rsidP="00254AD2">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12" w:space="0" w:color="auto"/>
              <w:right w:val="single" w:sz="12" w:space="0" w:color="auto"/>
            </w:tcBorders>
            <w:vAlign w:val="center"/>
          </w:tcPr>
          <w:p w14:paraId="1CD27416" w14:textId="77777777" w:rsidR="00254AD2" w:rsidRDefault="00C21B8D" w:rsidP="00254AD2">
            <w:pPr>
              <w:jc w:val="center"/>
              <w:rPr>
                <w:rFonts w:ascii="ISOCPEUR" w:hAnsi="ISOCPEUR"/>
                <w:sz w:val="24"/>
                <w:szCs w:val="24"/>
              </w:rPr>
            </w:pPr>
            <w:r>
              <w:rPr>
                <w:rFonts w:ascii="ISOCPEUR" w:hAnsi="ISOCPEUR"/>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0BC42A3" w14:textId="77777777" w:rsidR="00254AD2" w:rsidRPr="00C70061" w:rsidRDefault="00254AD2" w:rsidP="00254AD2">
            <w:pPr>
              <w:jc w:val="center"/>
              <w:rPr>
                <w:rFonts w:ascii="ISOCPEUR" w:hAnsi="ISOCPEUR"/>
                <w:sz w:val="24"/>
                <w:szCs w:val="24"/>
              </w:rPr>
            </w:pPr>
          </w:p>
        </w:tc>
        <w:tc>
          <w:tcPr>
            <w:tcW w:w="2270" w:type="dxa"/>
            <w:tcBorders>
              <w:top w:val="single" w:sz="12" w:space="0" w:color="auto"/>
              <w:left w:val="single" w:sz="12" w:space="0" w:color="auto"/>
              <w:bottom w:val="single" w:sz="12" w:space="0" w:color="auto"/>
              <w:right w:val="nil"/>
            </w:tcBorders>
          </w:tcPr>
          <w:p w14:paraId="61554E77" w14:textId="77777777" w:rsidR="00254AD2" w:rsidRPr="009021D4" w:rsidRDefault="00254AD2" w:rsidP="00254AD2">
            <w:pPr>
              <w:jc w:val="center"/>
              <w:rPr>
                <w:rFonts w:ascii="ISOCPEUR" w:hAnsi="ISOCPEUR"/>
                <w:sz w:val="22"/>
                <w:szCs w:val="22"/>
              </w:rPr>
            </w:pPr>
            <w:r w:rsidRPr="009021D4">
              <w:rPr>
                <w:rFonts w:ascii="ISOCPEUR" w:hAnsi="ISOCPEUR"/>
                <w:sz w:val="22"/>
                <w:szCs w:val="22"/>
              </w:rPr>
              <w:t>Блок-модуль ОПУ</w:t>
            </w:r>
          </w:p>
        </w:tc>
      </w:tr>
      <w:tr w:rsidR="00BD5315" w:rsidRPr="00FD7CAB" w14:paraId="17B5EAF4" w14:textId="77777777" w:rsidTr="00A2301E">
        <w:trPr>
          <w:trHeight w:val="340"/>
          <w:jc w:val="center"/>
        </w:trPr>
        <w:tc>
          <w:tcPr>
            <w:tcW w:w="1136" w:type="dxa"/>
            <w:tcBorders>
              <w:top w:val="single" w:sz="12" w:space="0" w:color="auto"/>
              <w:bottom w:val="single" w:sz="12" w:space="0" w:color="auto"/>
              <w:right w:val="single" w:sz="12" w:space="0" w:color="auto"/>
            </w:tcBorders>
            <w:vAlign w:val="center"/>
          </w:tcPr>
          <w:p w14:paraId="1D7A014C" w14:textId="77777777" w:rsidR="00BD5315" w:rsidRDefault="00BD5315" w:rsidP="00BD5315">
            <w:pPr>
              <w:jc w:val="center"/>
              <w:rPr>
                <w:rFonts w:ascii="ISOCPEUR" w:hAnsi="ISOCPEUR"/>
                <w:sz w:val="24"/>
                <w:szCs w:val="24"/>
              </w:rPr>
            </w:pPr>
            <w:r>
              <w:rPr>
                <w:rFonts w:ascii="ISOCPEUR" w:hAnsi="ISOCPEUR"/>
                <w:sz w:val="24"/>
                <w:szCs w:val="24"/>
              </w:rPr>
              <w:t>3</w:t>
            </w:r>
          </w:p>
        </w:tc>
        <w:tc>
          <w:tcPr>
            <w:tcW w:w="7369" w:type="dxa"/>
            <w:tcBorders>
              <w:top w:val="single" w:sz="12" w:space="0" w:color="auto"/>
              <w:left w:val="single" w:sz="12" w:space="0" w:color="auto"/>
              <w:bottom w:val="single" w:sz="12" w:space="0" w:color="auto"/>
              <w:right w:val="single" w:sz="12" w:space="0" w:color="auto"/>
            </w:tcBorders>
            <w:vAlign w:val="center"/>
          </w:tcPr>
          <w:p w14:paraId="6C90852B" w14:textId="77777777" w:rsidR="00BD5315" w:rsidRPr="005B4F47" w:rsidRDefault="00BD5315" w:rsidP="00BD5315">
            <w:pPr>
              <w:tabs>
                <w:tab w:val="left" w:pos="1152"/>
              </w:tabs>
              <w:rPr>
                <w:rFonts w:ascii="ISOCPEUR" w:hAnsi="ISOCPEUR"/>
                <w:sz w:val="24"/>
                <w:szCs w:val="24"/>
              </w:rPr>
            </w:pPr>
            <w:r w:rsidRPr="005B4F47">
              <w:rPr>
                <w:rFonts w:ascii="ISOCPEUR" w:hAnsi="ISOCPEUR"/>
                <w:sz w:val="24"/>
                <w:szCs w:val="24"/>
              </w:rPr>
              <w:t>Шкаф</w:t>
            </w:r>
            <w:r>
              <w:rPr>
                <w:rFonts w:ascii="ISOCPEUR" w:hAnsi="ISOCPEUR"/>
                <w:sz w:val="24"/>
                <w:szCs w:val="24"/>
              </w:rPr>
              <w:t xml:space="preserve"> </w:t>
            </w:r>
            <w:r w:rsidR="001352B7">
              <w:rPr>
                <w:rFonts w:ascii="ISOCPEUR" w:hAnsi="ISOCPEUR"/>
                <w:sz w:val="24"/>
                <w:szCs w:val="24"/>
              </w:rPr>
              <w:t xml:space="preserve">основной </w:t>
            </w:r>
            <w:r>
              <w:rPr>
                <w:rFonts w:ascii="ISOCPEUR" w:hAnsi="ISOCPEUR"/>
                <w:sz w:val="24"/>
                <w:szCs w:val="24"/>
              </w:rPr>
              <w:t>защит</w:t>
            </w:r>
            <w:r w:rsidR="001352B7">
              <w:rPr>
                <w:rFonts w:ascii="ISOCPEUR" w:hAnsi="ISOCPEUR"/>
                <w:sz w:val="24"/>
                <w:szCs w:val="24"/>
              </w:rPr>
              <w:t>ы</w:t>
            </w:r>
            <w:r w:rsidRPr="005B4F47">
              <w:rPr>
                <w:rFonts w:ascii="ISOCPEUR" w:hAnsi="ISOCPEUR"/>
                <w:sz w:val="24"/>
                <w:szCs w:val="24"/>
              </w:rPr>
              <w:t xml:space="preserve"> </w:t>
            </w:r>
            <w:r w:rsidR="00C9563F">
              <w:rPr>
                <w:rFonts w:ascii="ISOCPEUR" w:hAnsi="ISOCPEUR"/>
                <w:sz w:val="24"/>
                <w:szCs w:val="24"/>
              </w:rPr>
              <w:t xml:space="preserve">и автоматики регулирования напряжения </w:t>
            </w:r>
            <w:r w:rsidRPr="005B4F47">
              <w:rPr>
                <w:rFonts w:ascii="ISOCPEUR" w:hAnsi="ISOCPEUR"/>
                <w:sz w:val="24"/>
                <w:szCs w:val="24"/>
              </w:rPr>
              <w:t>трансформатора</w:t>
            </w:r>
            <w:r>
              <w:rPr>
                <w:rFonts w:ascii="ISOCPEUR" w:hAnsi="ISOCPEUR"/>
                <w:sz w:val="24"/>
                <w:szCs w:val="24"/>
              </w:rPr>
              <w:t xml:space="preserve"> Т2 </w:t>
            </w:r>
            <w:r w:rsidRPr="005B4F47">
              <w:rPr>
                <w:rFonts w:ascii="ISOCPEUR" w:hAnsi="ISOCPEUR"/>
                <w:sz w:val="24"/>
                <w:szCs w:val="24"/>
              </w:rPr>
              <w:t>2</w:t>
            </w:r>
            <w:r>
              <w:rPr>
                <w:rFonts w:ascii="ISOCPEUR" w:hAnsi="ISOCPEUR"/>
                <w:sz w:val="24"/>
                <w:szCs w:val="24"/>
              </w:rPr>
              <w:t>2</w:t>
            </w:r>
            <w:r w:rsidRPr="00C70061">
              <w:rPr>
                <w:rFonts w:ascii="ISOCPEUR" w:hAnsi="ISOCPEUR"/>
                <w:sz w:val="24"/>
                <w:szCs w:val="24"/>
              </w:rPr>
              <w:t>00(В)х</w:t>
            </w:r>
            <w:r>
              <w:rPr>
                <w:rFonts w:ascii="ISOCPEUR" w:hAnsi="ISOCPEUR"/>
                <w:sz w:val="24"/>
                <w:szCs w:val="24"/>
              </w:rPr>
              <w:t>8</w:t>
            </w:r>
            <w:r w:rsidRPr="00C70061">
              <w:rPr>
                <w:rFonts w:ascii="ISOCPEUR" w:hAnsi="ISOCPEUR"/>
                <w:sz w:val="24"/>
                <w:szCs w:val="24"/>
              </w:rPr>
              <w:t>00(Ш)х</w:t>
            </w:r>
            <w:r>
              <w:rPr>
                <w:rFonts w:ascii="ISOCPEUR" w:hAnsi="ISOCPEUR"/>
                <w:sz w:val="24"/>
                <w:szCs w:val="24"/>
              </w:rPr>
              <w:t>6</w:t>
            </w:r>
            <w:r w:rsidRPr="00C70061">
              <w:rPr>
                <w:rFonts w:ascii="ISOCPEUR" w:hAnsi="ISOCPEUR"/>
                <w:sz w:val="24"/>
                <w:szCs w:val="24"/>
              </w:rPr>
              <w:t>00(Г)</w:t>
            </w:r>
          </w:p>
        </w:tc>
        <w:tc>
          <w:tcPr>
            <w:tcW w:w="3402" w:type="dxa"/>
            <w:tcBorders>
              <w:top w:val="single" w:sz="12" w:space="0" w:color="auto"/>
              <w:left w:val="single" w:sz="12" w:space="0" w:color="auto"/>
              <w:bottom w:val="single" w:sz="12" w:space="0" w:color="auto"/>
              <w:right w:val="single" w:sz="12" w:space="0" w:color="auto"/>
            </w:tcBorders>
            <w:vAlign w:val="center"/>
          </w:tcPr>
          <w:p w14:paraId="7F51A42D" w14:textId="77777777" w:rsidR="00BD5315" w:rsidRDefault="00BD5315" w:rsidP="00BD5315">
            <w:pPr>
              <w:jc w:val="center"/>
              <w:rPr>
                <w:rFonts w:ascii="ISOCPEUR" w:hAnsi="ISOCPEUR"/>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A143F5D" w14:textId="77777777" w:rsidR="00BD5315" w:rsidRPr="00C70061" w:rsidRDefault="00BD5315" w:rsidP="00BD5315">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5CFDE13" w14:textId="77777777" w:rsidR="00BD5315" w:rsidRPr="00C70061" w:rsidRDefault="00BD5315" w:rsidP="00BD5315">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tcPr>
          <w:p w14:paraId="42877284" w14:textId="77777777" w:rsidR="00BD5315" w:rsidRPr="001944EF" w:rsidRDefault="00BD5315" w:rsidP="00BD5315">
            <w:pPr>
              <w:jc w:val="center"/>
              <w:rPr>
                <w:rFonts w:ascii="ISOCPEUR" w:hAnsi="ISOCPEUR"/>
                <w:sz w:val="24"/>
                <w:szCs w:val="24"/>
              </w:rPr>
            </w:pPr>
            <w:r w:rsidRPr="001944EF">
              <w:rPr>
                <w:rFonts w:ascii="ISOCPEUR" w:hAnsi="ISOCPEUR"/>
                <w:sz w:val="24"/>
                <w:szCs w:val="24"/>
              </w:rPr>
              <w:t>шт.</w:t>
            </w:r>
          </w:p>
        </w:tc>
        <w:tc>
          <w:tcPr>
            <w:tcW w:w="1134" w:type="dxa"/>
            <w:tcBorders>
              <w:top w:val="single" w:sz="12" w:space="0" w:color="auto"/>
              <w:left w:val="single" w:sz="12" w:space="0" w:color="auto"/>
              <w:bottom w:val="single" w:sz="12" w:space="0" w:color="auto"/>
              <w:right w:val="single" w:sz="12" w:space="0" w:color="auto"/>
            </w:tcBorders>
            <w:vAlign w:val="center"/>
          </w:tcPr>
          <w:p w14:paraId="61411648" w14:textId="77777777" w:rsidR="00BD5315" w:rsidRDefault="00BD5315" w:rsidP="00BD5315">
            <w:pPr>
              <w:jc w:val="center"/>
              <w:rPr>
                <w:rFonts w:ascii="ISOCPEUR" w:hAnsi="ISOCPEUR"/>
                <w:sz w:val="24"/>
                <w:szCs w:val="24"/>
              </w:rPr>
            </w:pPr>
            <w:r>
              <w:rPr>
                <w:rFonts w:ascii="ISOCPEUR" w:hAnsi="ISOCPEUR"/>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1900AA51" w14:textId="77777777" w:rsidR="00BD5315" w:rsidRPr="00C70061" w:rsidRDefault="00BD5315" w:rsidP="00BD5315">
            <w:pPr>
              <w:jc w:val="center"/>
              <w:rPr>
                <w:rFonts w:ascii="ISOCPEUR" w:hAnsi="ISOCPEUR"/>
                <w:sz w:val="24"/>
                <w:szCs w:val="24"/>
              </w:rPr>
            </w:pPr>
          </w:p>
        </w:tc>
        <w:tc>
          <w:tcPr>
            <w:tcW w:w="2270" w:type="dxa"/>
            <w:tcBorders>
              <w:top w:val="single" w:sz="12" w:space="0" w:color="auto"/>
              <w:left w:val="single" w:sz="12" w:space="0" w:color="auto"/>
              <w:bottom w:val="single" w:sz="12" w:space="0" w:color="auto"/>
              <w:right w:val="nil"/>
            </w:tcBorders>
          </w:tcPr>
          <w:p w14:paraId="499296F4" w14:textId="77777777" w:rsidR="00BD5315" w:rsidRPr="009021D4" w:rsidRDefault="00BD5315" w:rsidP="00BD5315">
            <w:pPr>
              <w:jc w:val="center"/>
              <w:rPr>
                <w:rFonts w:ascii="ISOCPEUR" w:hAnsi="ISOCPEUR"/>
                <w:sz w:val="22"/>
                <w:szCs w:val="22"/>
              </w:rPr>
            </w:pPr>
            <w:r w:rsidRPr="009021D4">
              <w:rPr>
                <w:rFonts w:ascii="ISOCPEUR" w:hAnsi="ISOCPEUR"/>
                <w:sz w:val="22"/>
                <w:szCs w:val="22"/>
              </w:rPr>
              <w:t>Блок-модуль ОПУ</w:t>
            </w:r>
          </w:p>
        </w:tc>
      </w:tr>
    </w:tbl>
    <w:p w14:paraId="39036417" w14:textId="77777777" w:rsidR="004E5E5B" w:rsidRDefault="004E5E5B" w:rsidP="004C3F17">
      <w:pPr>
        <w:rPr>
          <w:rFonts w:ascii="ISOCPEUR" w:hAnsi="ISOCPEUR" w:cs="Arial"/>
        </w:rPr>
      </w:pPr>
    </w:p>
    <w:p w14:paraId="52238AD7" w14:textId="77777777" w:rsidR="000B59FA" w:rsidRDefault="000B59FA" w:rsidP="000B59FA">
      <w:pPr>
        <w:rPr>
          <w:rFonts w:ascii="ISOCPEUR" w:hAnsi="ISOCPEUR" w:cs="Arial"/>
        </w:rPr>
      </w:pPr>
    </w:p>
    <w:p w14:paraId="389234B2" w14:textId="77777777" w:rsidR="000B59FA" w:rsidRDefault="000B59FA" w:rsidP="000B59FA">
      <w:pPr>
        <w:rPr>
          <w:rFonts w:ascii="ISOCPEUR" w:hAnsi="ISOCPEUR" w:cs="Arial"/>
        </w:rPr>
      </w:pPr>
    </w:p>
    <w:p w14:paraId="5BFC5B4B" w14:textId="77777777" w:rsidR="00C66925" w:rsidRDefault="00C66925" w:rsidP="000B59FA">
      <w:pPr>
        <w:tabs>
          <w:tab w:val="left" w:pos="4203"/>
        </w:tabs>
        <w:rPr>
          <w:rFonts w:ascii="ISOCPEUR" w:hAnsi="ISOCPEUR" w:cs="Arial"/>
        </w:rPr>
      </w:pPr>
      <w:r>
        <w:rPr>
          <w:rFonts w:ascii="ISOCPEUR" w:hAnsi="ISOCPEUR" w:cs="Arial"/>
        </w:rPr>
        <w:t>+ резервное место для возможного шкафа АЧР</w:t>
      </w:r>
    </w:p>
    <w:p w14:paraId="7B4722C9" w14:textId="77777777" w:rsidR="000B59FA" w:rsidRDefault="00C66925" w:rsidP="000B59FA">
      <w:pPr>
        <w:tabs>
          <w:tab w:val="left" w:pos="4203"/>
        </w:tabs>
        <w:rPr>
          <w:rFonts w:ascii="ISOCPEUR" w:hAnsi="ISOCPEUR" w:cs="Arial"/>
        </w:rPr>
      </w:pPr>
      <w:r>
        <w:rPr>
          <w:rFonts w:ascii="ISOCPEUR" w:hAnsi="ISOCPEUR" w:cs="Arial"/>
        </w:rPr>
        <w:t>+ 2 резервных места для шкафов ПА – определяется проектом</w:t>
      </w:r>
      <w:r>
        <w:rPr>
          <w:rFonts w:ascii="ISOCPEUR" w:hAnsi="ISOCPEUR" w:cs="Arial"/>
        </w:rPr>
        <w:br/>
      </w:r>
    </w:p>
    <w:p w14:paraId="730E715A" w14:textId="77777777" w:rsidR="00C66925" w:rsidRPr="000B59FA" w:rsidRDefault="00C66925" w:rsidP="000B59FA">
      <w:pPr>
        <w:tabs>
          <w:tab w:val="left" w:pos="4203"/>
        </w:tabs>
        <w:rPr>
          <w:rFonts w:ascii="ISOCPEUR" w:hAnsi="ISOCPEUR" w:cs="Arial"/>
        </w:rPr>
      </w:pPr>
    </w:p>
    <w:sectPr w:rsidR="00C66925" w:rsidRPr="000B59FA" w:rsidSect="00B7223C">
      <w:headerReference w:type="even" r:id="rId8"/>
      <w:headerReference w:type="default" r:id="rId9"/>
      <w:footerReference w:type="even" r:id="rId10"/>
      <w:footerReference w:type="default" r:id="rId11"/>
      <w:headerReference w:type="first" r:id="rId12"/>
      <w:footerReference w:type="first" r:id="rId13"/>
      <w:pgSz w:w="23814" w:h="16840" w:orient="landscape" w:code="8"/>
      <w:pgMar w:top="397" w:right="397" w:bottom="397" w:left="1021"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D5FCF" w14:textId="77777777" w:rsidR="008C7223" w:rsidRDefault="008C7223" w:rsidP="001249E0">
      <w:r>
        <w:separator/>
      </w:r>
    </w:p>
  </w:endnote>
  <w:endnote w:type="continuationSeparator" w:id="0">
    <w:p w14:paraId="6CB7A5C2" w14:textId="77777777" w:rsidR="008C7223" w:rsidRDefault="008C7223" w:rsidP="0012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panose1 w:val="020B0604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6D5F0" w14:textId="77777777" w:rsidR="00E06296" w:rsidRDefault="00E0629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387A4" w14:textId="77777777" w:rsidR="003562F4" w:rsidRDefault="008C7223">
    <w:pPr>
      <w:pStyle w:val="a5"/>
    </w:pPr>
    <w:r>
      <w:pict w14:anchorId="03967F7F">
        <v:shapetype id="_x0000_t202" coordsize="21600,21600" o:spt="202" path="m,l,21600r21600,l21600,xe">
          <v:stroke joinstyle="miter"/>
          <v:path gradientshapeok="t" o:connecttype="rect"/>
        </v:shapetype>
        <v:shape id="_x0000_s2059" type="#_x0000_t202" style="position:absolute;margin-left:595.3pt;margin-top:779.55pt;width:524.4pt;height:42.5pt;z-index:4;mso-position-horizontal-relative:margin;mso-position-vertical-relative:page" filled="f" stroked="f">
          <v:textbox style="mso-next-textbox:#_x0000_s2059" inset="0,0,0,0">
            <w:txbxContent>
              <w:tbl>
                <w:tblPr>
                  <w:tblW w:w="0" w:type="auto"/>
                  <w:tblInd w:w="8" w:type="dxa"/>
                  <w:tblLayout w:type="fixed"/>
                  <w:tblCellMar>
                    <w:left w:w="0" w:type="dxa"/>
                    <w:right w:w="0" w:type="dxa"/>
                  </w:tblCellMar>
                  <w:tblLook w:val="0000" w:firstRow="0" w:lastRow="0" w:firstColumn="0" w:lastColumn="0" w:noHBand="0" w:noVBand="0"/>
                </w:tblPr>
                <w:tblGrid>
                  <w:gridCol w:w="567"/>
                  <w:gridCol w:w="567"/>
                  <w:gridCol w:w="566"/>
                  <w:gridCol w:w="568"/>
                  <w:gridCol w:w="851"/>
                  <w:gridCol w:w="567"/>
                  <w:gridCol w:w="6237"/>
                  <w:gridCol w:w="567"/>
                </w:tblGrid>
                <w:tr w:rsidR="003562F4" w14:paraId="5D889197" w14:textId="77777777" w:rsidTr="003422DE">
                  <w:trPr>
                    <w:cantSplit/>
                    <w:trHeight w:hRule="exact" w:val="284"/>
                  </w:trPr>
                  <w:tc>
                    <w:tcPr>
                      <w:tcW w:w="567" w:type="dxa"/>
                      <w:tcBorders>
                        <w:top w:val="single" w:sz="12" w:space="0" w:color="auto"/>
                        <w:left w:val="single" w:sz="12" w:space="0" w:color="auto"/>
                        <w:bottom w:val="single" w:sz="6" w:space="0" w:color="auto"/>
                        <w:right w:val="single" w:sz="12" w:space="0" w:color="auto"/>
                      </w:tcBorders>
                      <w:shd w:val="clear" w:color="auto" w:fill="auto"/>
                    </w:tcPr>
                    <w:p w14:paraId="78697CEB" w14:textId="77777777" w:rsidR="003562F4" w:rsidRPr="005C4D4D" w:rsidRDefault="003562F4" w:rsidP="008257C1">
                      <w:pPr>
                        <w:jc w:val="center"/>
                      </w:pPr>
                      <w:bookmarkStart w:id="0" w:name="Shifr_LGIP_2" w:colFirst="6" w:colLast="6"/>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01EA411B" w14:textId="77777777" w:rsidR="003562F4" w:rsidRPr="005C4D4D" w:rsidRDefault="003562F4" w:rsidP="008257C1">
                      <w:pPr>
                        <w:jc w:val="center"/>
                      </w:pPr>
                    </w:p>
                  </w:tc>
                  <w:tc>
                    <w:tcPr>
                      <w:tcW w:w="566" w:type="dxa"/>
                      <w:tcBorders>
                        <w:top w:val="single" w:sz="12" w:space="0" w:color="auto"/>
                        <w:left w:val="single" w:sz="12" w:space="0" w:color="auto"/>
                        <w:bottom w:val="single" w:sz="6" w:space="0" w:color="auto"/>
                        <w:right w:val="single" w:sz="12" w:space="0" w:color="auto"/>
                      </w:tcBorders>
                      <w:shd w:val="clear" w:color="auto" w:fill="auto"/>
                    </w:tcPr>
                    <w:p w14:paraId="12D0547F" w14:textId="77777777" w:rsidR="003562F4" w:rsidRPr="005C4D4D" w:rsidRDefault="003562F4" w:rsidP="008257C1">
                      <w:pPr>
                        <w:jc w:val="center"/>
                      </w:pPr>
                    </w:p>
                  </w:tc>
                  <w:tc>
                    <w:tcPr>
                      <w:tcW w:w="568" w:type="dxa"/>
                      <w:tcBorders>
                        <w:top w:val="single" w:sz="12" w:space="0" w:color="auto"/>
                        <w:left w:val="single" w:sz="12" w:space="0" w:color="auto"/>
                        <w:bottom w:val="single" w:sz="6" w:space="0" w:color="auto"/>
                        <w:right w:val="single" w:sz="12" w:space="0" w:color="auto"/>
                      </w:tcBorders>
                      <w:shd w:val="clear" w:color="auto" w:fill="auto"/>
                    </w:tcPr>
                    <w:p w14:paraId="5D463BA4" w14:textId="77777777" w:rsidR="003562F4" w:rsidRPr="005C4D4D" w:rsidRDefault="003562F4" w:rsidP="008257C1">
                      <w:pPr>
                        <w:jc w:val="center"/>
                      </w:pPr>
                    </w:p>
                  </w:tc>
                  <w:tc>
                    <w:tcPr>
                      <w:tcW w:w="851" w:type="dxa"/>
                      <w:tcBorders>
                        <w:top w:val="single" w:sz="12" w:space="0" w:color="auto"/>
                        <w:left w:val="single" w:sz="12" w:space="0" w:color="auto"/>
                        <w:bottom w:val="single" w:sz="6" w:space="0" w:color="auto"/>
                        <w:right w:val="single" w:sz="12" w:space="0" w:color="auto"/>
                      </w:tcBorders>
                      <w:shd w:val="clear" w:color="auto" w:fill="auto"/>
                    </w:tcPr>
                    <w:p w14:paraId="6A6AF990" w14:textId="77777777" w:rsidR="003562F4" w:rsidRPr="005C4D4D" w:rsidRDefault="003562F4" w:rsidP="008257C1">
                      <w:pPr>
                        <w:jc w:val="center"/>
                      </w:pPr>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24F4F43D" w14:textId="77777777" w:rsidR="003562F4" w:rsidRPr="005C4D4D" w:rsidRDefault="003562F4" w:rsidP="008257C1">
                      <w:pPr>
                        <w:jc w:val="center"/>
                      </w:pPr>
                    </w:p>
                  </w:tc>
                  <w:tc>
                    <w:tcPr>
                      <w:tcW w:w="6237" w:type="dxa"/>
                      <w:vMerge w:val="restart"/>
                      <w:tcBorders>
                        <w:top w:val="single" w:sz="12" w:space="0" w:color="auto"/>
                        <w:left w:val="single" w:sz="12" w:space="0" w:color="auto"/>
                        <w:bottom w:val="single" w:sz="12" w:space="0" w:color="auto"/>
                        <w:right w:val="nil"/>
                      </w:tcBorders>
                      <w:shd w:val="clear" w:color="auto" w:fill="auto"/>
                      <w:vAlign w:val="center"/>
                    </w:tcPr>
                    <w:p w14:paraId="644A835A" w14:textId="77777777" w:rsidR="003562F4" w:rsidRPr="00551380" w:rsidRDefault="003562F4" w:rsidP="008257C1">
                      <w:pPr>
                        <w:pStyle w:val="a9"/>
                        <w:spacing w:before="0" w:after="0" w:line="240" w:lineRule="auto"/>
                        <w:rPr>
                          <w:rFonts w:ascii="ISOCPEUR" w:hAnsi="ISOCPEUR"/>
                          <w:bCs/>
                        </w:rPr>
                      </w:pPr>
                    </w:p>
                  </w:tc>
                  <w:tc>
                    <w:tcPr>
                      <w:tcW w:w="567" w:type="dxa"/>
                      <w:tcBorders>
                        <w:top w:val="single" w:sz="12" w:space="0" w:color="auto"/>
                        <w:left w:val="single" w:sz="12" w:space="0" w:color="auto"/>
                        <w:bottom w:val="single" w:sz="12" w:space="0" w:color="auto"/>
                        <w:right w:val="nil"/>
                      </w:tcBorders>
                      <w:shd w:val="clear" w:color="auto" w:fill="auto"/>
                      <w:vAlign w:val="center"/>
                    </w:tcPr>
                    <w:p w14:paraId="199E0092" w14:textId="77777777" w:rsidR="003562F4" w:rsidRPr="00BA6099" w:rsidRDefault="003562F4" w:rsidP="008257C1">
                      <w:pPr>
                        <w:pStyle w:val="a3"/>
                        <w:tabs>
                          <w:tab w:val="left" w:pos="708"/>
                        </w:tabs>
                        <w:jc w:val="center"/>
                        <w:rPr>
                          <w:rFonts w:ascii="ISOCPEUR" w:hAnsi="ISOCPEUR"/>
                        </w:rPr>
                      </w:pPr>
                      <w:r w:rsidRPr="00BA6099">
                        <w:rPr>
                          <w:rFonts w:ascii="ISOCPEUR" w:hAnsi="ISOCPEUR"/>
                        </w:rPr>
                        <w:t>Лист</w:t>
                      </w:r>
                    </w:p>
                  </w:tc>
                </w:tr>
                <w:bookmarkEnd w:id="0"/>
                <w:tr w:rsidR="003562F4" w:rsidRPr="002C317F" w14:paraId="242D1297" w14:textId="77777777" w:rsidTr="003422DE">
                  <w:trPr>
                    <w:cantSplit/>
                    <w:trHeight w:hRule="exact" w:val="284"/>
                  </w:trPr>
                  <w:tc>
                    <w:tcPr>
                      <w:tcW w:w="567" w:type="dxa"/>
                      <w:tcBorders>
                        <w:top w:val="single" w:sz="6" w:space="0" w:color="auto"/>
                        <w:left w:val="single" w:sz="12" w:space="0" w:color="auto"/>
                        <w:bottom w:val="single" w:sz="6" w:space="0" w:color="auto"/>
                        <w:right w:val="single" w:sz="12" w:space="0" w:color="auto"/>
                      </w:tcBorders>
                      <w:shd w:val="clear" w:color="auto" w:fill="auto"/>
                    </w:tcPr>
                    <w:p w14:paraId="5B4642AB" w14:textId="77777777" w:rsidR="003562F4" w:rsidRPr="00BA6099" w:rsidRDefault="003562F4" w:rsidP="008257C1">
                      <w:pPr>
                        <w:jc w:val="center"/>
                        <w:rPr>
                          <w:rFonts w:ascii="ISOCPEUR" w:hAnsi="ISOCPEUR"/>
                          <w:sz w:val="18"/>
                          <w:szCs w:val="18"/>
                        </w:rP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31787AC8" w14:textId="77777777" w:rsidR="003562F4" w:rsidRPr="005C4D4D" w:rsidRDefault="003562F4" w:rsidP="008257C1">
                      <w:pPr>
                        <w:jc w:val="center"/>
                      </w:pPr>
                    </w:p>
                  </w:tc>
                  <w:tc>
                    <w:tcPr>
                      <w:tcW w:w="566" w:type="dxa"/>
                      <w:tcBorders>
                        <w:top w:val="single" w:sz="6" w:space="0" w:color="auto"/>
                        <w:left w:val="single" w:sz="12" w:space="0" w:color="auto"/>
                        <w:bottom w:val="single" w:sz="6" w:space="0" w:color="auto"/>
                        <w:right w:val="single" w:sz="12" w:space="0" w:color="auto"/>
                      </w:tcBorders>
                      <w:shd w:val="clear" w:color="auto" w:fill="auto"/>
                    </w:tcPr>
                    <w:p w14:paraId="760B0A44" w14:textId="77777777" w:rsidR="003562F4" w:rsidRPr="00BA6099" w:rsidRDefault="003562F4" w:rsidP="008257C1">
                      <w:pPr>
                        <w:jc w:val="center"/>
                        <w:rPr>
                          <w:rFonts w:ascii="ISOCPEUR" w:hAnsi="ISOCPEUR"/>
                          <w:sz w:val="18"/>
                          <w:szCs w:val="18"/>
                        </w:rPr>
                      </w:pPr>
                    </w:p>
                  </w:tc>
                  <w:tc>
                    <w:tcPr>
                      <w:tcW w:w="568" w:type="dxa"/>
                      <w:tcBorders>
                        <w:top w:val="single" w:sz="6" w:space="0" w:color="auto"/>
                        <w:left w:val="single" w:sz="12" w:space="0" w:color="auto"/>
                        <w:bottom w:val="single" w:sz="6" w:space="0" w:color="auto"/>
                        <w:right w:val="single" w:sz="12" w:space="0" w:color="auto"/>
                      </w:tcBorders>
                      <w:shd w:val="clear" w:color="auto" w:fill="auto"/>
                    </w:tcPr>
                    <w:p w14:paraId="2095DB13" w14:textId="77777777" w:rsidR="003562F4" w:rsidRPr="00BA6099" w:rsidRDefault="003562F4" w:rsidP="008257C1">
                      <w:pPr>
                        <w:jc w:val="center"/>
                        <w:rPr>
                          <w:rFonts w:ascii="ISOCPEUR" w:hAnsi="ISOCPEUR"/>
                          <w:sz w:val="18"/>
                          <w:szCs w:val="18"/>
                        </w:rPr>
                      </w:pPr>
                    </w:p>
                  </w:tc>
                  <w:tc>
                    <w:tcPr>
                      <w:tcW w:w="851" w:type="dxa"/>
                      <w:tcBorders>
                        <w:top w:val="single" w:sz="6" w:space="0" w:color="auto"/>
                        <w:left w:val="single" w:sz="12" w:space="0" w:color="auto"/>
                        <w:bottom w:val="single" w:sz="6" w:space="0" w:color="auto"/>
                        <w:right w:val="single" w:sz="12" w:space="0" w:color="auto"/>
                      </w:tcBorders>
                      <w:shd w:val="clear" w:color="auto" w:fill="auto"/>
                    </w:tcPr>
                    <w:p w14:paraId="300231DC" w14:textId="77777777" w:rsidR="003562F4" w:rsidRPr="005C4D4D" w:rsidRDefault="003562F4" w:rsidP="008257C1">
                      <w:pPr>
                        <w:jc w:val="cente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5F3F831C" w14:textId="77777777" w:rsidR="003562F4" w:rsidRPr="00BA6099" w:rsidRDefault="003562F4" w:rsidP="008257C1">
                      <w:pPr>
                        <w:jc w:val="center"/>
                        <w:rPr>
                          <w:rFonts w:ascii="ISOCPEUR" w:hAnsi="ISOCPEUR"/>
                          <w:sz w:val="18"/>
                          <w:szCs w:val="18"/>
                        </w:rPr>
                      </w:pPr>
                    </w:p>
                  </w:tc>
                  <w:tc>
                    <w:tcPr>
                      <w:tcW w:w="6237" w:type="dxa"/>
                      <w:vMerge/>
                      <w:tcBorders>
                        <w:top w:val="single" w:sz="12" w:space="0" w:color="auto"/>
                        <w:left w:val="single" w:sz="12" w:space="0" w:color="auto"/>
                        <w:bottom w:val="single" w:sz="12" w:space="0" w:color="auto"/>
                        <w:right w:val="nil"/>
                      </w:tcBorders>
                      <w:shd w:val="clear" w:color="auto" w:fill="auto"/>
                      <w:vAlign w:val="center"/>
                    </w:tcPr>
                    <w:p w14:paraId="2295C03C" w14:textId="77777777" w:rsidR="003562F4" w:rsidRDefault="003562F4" w:rsidP="008257C1">
                      <w:pPr>
                        <w:rPr>
                          <w:sz w:val="36"/>
                        </w:rPr>
                      </w:pPr>
                    </w:p>
                  </w:tc>
                  <w:tc>
                    <w:tcPr>
                      <w:tcW w:w="567" w:type="dxa"/>
                      <w:vMerge w:val="restart"/>
                      <w:tcBorders>
                        <w:top w:val="nil"/>
                        <w:left w:val="single" w:sz="12" w:space="0" w:color="auto"/>
                        <w:bottom w:val="single" w:sz="4" w:space="0" w:color="auto"/>
                        <w:right w:val="nil"/>
                      </w:tcBorders>
                      <w:shd w:val="clear" w:color="auto" w:fill="auto"/>
                      <w:vAlign w:val="center"/>
                    </w:tcPr>
                    <w:p w14:paraId="65FC8953" w14:textId="77777777" w:rsidR="003562F4" w:rsidRPr="00A353BB" w:rsidRDefault="003562F4" w:rsidP="008257C1">
                      <w:pPr>
                        <w:jc w:val="center"/>
                        <w:rPr>
                          <w:sz w:val="24"/>
                          <w:szCs w:val="24"/>
                          <w:lang w:val="en-US"/>
                        </w:rPr>
                      </w:pPr>
                      <w:r w:rsidRPr="00A353BB">
                        <w:rPr>
                          <w:rStyle w:val="a7"/>
                          <w:rFonts w:ascii="ISOCPEUR" w:hAnsi="ISOCPEUR"/>
                          <w:sz w:val="24"/>
                          <w:szCs w:val="24"/>
                        </w:rPr>
                        <w:t>1.</w:t>
                      </w:r>
                      <w:r w:rsidRPr="00A353BB">
                        <w:rPr>
                          <w:rStyle w:val="a7"/>
                          <w:rFonts w:ascii="ISOCPEUR" w:hAnsi="ISOCPEUR"/>
                          <w:sz w:val="24"/>
                          <w:szCs w:val="24"/>
                        </w:rPr>
                        <w:fldChar w:fldCharType="begin"/>
                      </w:r>
                      <w:r w:rsidRPr="00A353BB">
                        <w:rPr>
                          <w:rStyle w:val="a7"/>
                          <w:rFonts w:ascii="ISOCPEUR" w:hAnsi="ISOCPEUR"/>
                          <w:sz w:val="24"/>
                          <w:szCs w:val="24"/>
                        </w:rPr>
                        <w:instrText>PAGE   \* MERGEFORMAT</w:instrText>
                      </w:r>
                      <w:r w:rsidRPr="00A353BB">
                        <w:rPr>
                          <w:rStyle w:val="a7"/>
                          <w:rFonts w:ascii="ISOCPEUR" w:hAnsi="ISOCPEUR"/>
                          <w:sz w:val="24"/>
                          <w:szCs w:val="24"/>
                        </w:rPr>
                        <w:fldChar w:fldCharType="separate"/>
                      </w:r>
                      <w:r w:rsidR="00415C50">
                        <w:rPr>
                          <w:rStyle w:val="a7"/>
                          <w:rFonts w:ascii="ISOCPEUR" w:hAnsi="ISOCPEUR"/>
                          <w:noProof/>
                          <w:sz w:val="24"/>
                          <w:szCs w:val="24"/>
                        </w:rPr>
                        <w:t>2</w:t>
                      </w:r>
                      <w:r w:rsidRPr="00A353BB">
                        <w:rPr>
                          <w:rStyle w:val="a7"/>
                          <w:rFonts w:ascii="ISOCPEUR" w:hAnsi="ISOCPEUR"/>
                          <w:sz w:val="24"/>
                          <w:szCs w:val="24"/>
                        </w:rPr>
                        <w:fldChar w:fldCharType="end"/>
                      </w:r>
                    </w:p>
                  </w:tc>
                </w:tr>
                <w:tr w:rsidR="003562F4" w:rsidRPr="002C317F" w14:paraId="3EBA8DAC" w14:textId="77777777">
                  <w:trPr>
                    <w:cantSplit/>
                    <w:trHeight w:hRule="exact" w:val="284"/>
                  </w:trPr>
                  <w:tc>
                    <w:tcPr>
                      <w:tcW w:w="567" w:type="dxa"/>
                      <w:tcBorders>
                        <w:top w:val="single" w:sz="6" w:space="0" w:color="auto"/>
                        <w:left w:val="single" w:sz="12" w:space="0" w:color="auto"/>
                        <w:bottom w:val="nil"/>
                        <w:right w:val="single" w:sz="12" w:space="0" w:color="auto"/>
                      </w:tcBorders>
                      <w:shd w:val="clear" w:color="auto" w:fill="auto"/>
                    </w:tcPr>
                    <w:p w14:paraId="702EF1BC" w14:textId="77777777" w:rsidR="003562F4" w:rsidRPr="00BA6099" w:rsidRDefault="003562F4" w:rsidP="008257C1">
                      <w:pPr>
                        <w:jc w:val="center"/>
                        <w:rPr>
                          <w:rFonts w:ascii="ISOCPEUR" w:hAnsi="ISOCPEUR"/>
                          <w:sz w:val="24"/>
                          <w:szCs w:val="24"/>
                        </w:rPr>
                      </w:pPr>
                      <w:proofErr w:type="spellStart"/>
                      <w:r w:rsidRPr="00BA6099">
                        <w:rPr>
                          <w:rFonts w:ascii="ISOCPEUR" w:hAnsi="ISOCPEUR"/>
                        </w:rPr>
                        <w:t>Изм</w:t>
                      </w:r>
                      <w:proofErr w:type="spellEnd"/>
                    </w:p>
                  </w:tc>
                  <w:tc>
                    <w:tcPr>
                      <w:tcW w:w="567" w:type="dxa"/>
                      <w:tcBorders>
                        <w:top w:val="single" w:sz="6" w:space="0" w:color="auto"/>
                        <w:left w:val="single" w:sz="12" w:space="0" w:color="auto"/>
                        <w:bottom w:val="nil"/>
                        <w:right w:val="single" w:sz="12" w:space="0" w:color="auto"/>
                      </w:tcBorders>
                      <w:shd w:val="clear" w:color="auto" w:fill="auto"/>
                    </w:tcPr>
                    <w:p w14:paraId="53FCB30E" w14:textId="77777777" w:rsidR="003562F4" w:rsidRPr="00BA6099" w:rsidRDefault="003562F4" w:rsidP="008257C1">
                      <w:pPr>
                        <w:jc w:val="center"/>
                        <w:rPr>
                          <w:rFonts w:ascii="ISOCPEUR" w:hAnsi="ISOCPEUR"/>
                          <w:spacing w:val="-20"/>
                          <w:sz w:val="24"/>
                          <w:szCs w:val="24"/>
                        </w:rPr>
                      </w:pPr>
                      <w:proofErr w:type="spellStart"/>
                      <w:r w:rsidRPr="00BA6099">
                        <w:rPr>
                          <w:rFonts w:ascii="ISOCPEUR" w:hAnsi="ISOCPEUR"/>
                          <w:spacing w:val="-20"/>
                        </w:rPr>
                        <w:t>Кол.уч</w:t>
                      </w:r>
                      <w:proofErr w:type="spellEnd"/>
                    </w:p>
                  </w:tc>
                  <w:tc>
                    <w:tcPr>
                      <w:tcW w:w="566" w:type="dxa"/>
                      <w:tcBorders>
                        <w:top w:val="single" w:sz="6" w:space="0" w:color="auto"/>
                        <w:left w:val="single" w:sz="12" w:space="0" w:color="auto"/>
                        <w:bottom w:val="nil"/>
                        <w:right w:val="single" w:sz="12" w:space="0" w:color="auto"/>
                      </w:tcBorders>
                      <w:shd w:val="clear" w:color="auto" w:fill="auto"/>
                    </w:tcPr>
                    <w:p w14:paraId="206E005F" w14:textId="77777777" w:rsidR="003562F4" w:rsidRPr="00BA6099" w:rsidRDefault="003562F4" w:rsidP="008257C1">
                      <w:pPr>
                        <w:jc w:val="center"/>
                        <w:rPr>
                          <w:rFonts w:ascii="ISOCPEUR" w:hAnsi="ISOCPEUR"/>
                          <w:spacing w:val="-20"/>
                          <w:sz w:val="24"/>
                          <w:szCs w:val="24"/>
                        </w:rPr>
                      </w:pPr>
                      <w:r w:rsidRPr="00BA6099">
                        <w:rPr>
                          <w:rFonts w:ascii="ISOCPEUR" w:hAnsi="ISOCPEUR"/>
                        </w:rPr>
                        <w:t>Лист</w:t>
                      </w:r>
                    </w:p>
                  </w:tc>
                  <w:tc>
                    <w:tcPr>
                      <w:tcW w:w="568" w:type="dxa"/>
                      <w:tcBorders>
                        <w:top w:val="single" w:sz="6" w:space="0" w:color="auto"/>
                        <w:left w:val="single" w:sz="12" w:space="0" w:color="auto"/>
                        <w:bottom w:val="nil"/>
                        <w:right w:val="single" w:sz="12" w:space="0" w:color="auto"/>
                      </w:tcBorders>
                      <w:shd w:val="clear" w:color="auto" w:fill="auto"/>
                    </w:tcPr>
                    <w:p w14:paraId="3710FFA6" w14:textId="77777777" w:rsidR="003562F4" w:rsidRPr="00BA6099" w:rsidRDefault="003562F4" w:rsidP="008257C1">
                      <w:pPr>
                        <w:jc w:val="center"/>
                        <w:rPr>
                          <w:rFonts w:ascii="ISOCPEUR" w:hAnsi="ISOCPEUR"/>
                          <w:sz w:val="24"/>
                          <w:szCs w:val="24"/>
                        </w:rPr>
                      </w:pPr>
                      <w:r w:rsidRPr="00BA6099">
                        <w:rPr>
                          <w:rFonts w:ascii="ISOCPEUR" w:hAnsi="ISOCPEUR"/>
                        </w:rPr>
                        <w:t>№док</w:t>
                      </w:r>
                    </w:p>
                  </w:tc>
                  <w:tc>
                    <w:tcPr>
                      <w:tcW w:w="851" w:type="dxa"/>
                      <w:tcBorders>
                        <w:top w:val="single" w:sz="6" w:space="0" w:color="auto"/>
                        <w:left w:val="single" w:sz="12" w:space="0" w:color="auto"/>
                        <w:bottom w:val="nil"/>
                        <w:right w:val="single" w:sz="12" w:space="0" w:color="auto"/>
                      </w:tcBorders>
                      <w:shd w:val="clear" w:color="auto" w:fill="auto"/>
                    </w:tcPr>
                    <w:p w14:paraId="222C538E" w14:textId="77777777" w:rsidR="003562F4" w:rsidRPr="00BA6099" w:rsidRDefault="003562F4" w:rsidP="008257C1">
                      <w:pPr>
                        <w:jc w:val="center"/>
                        <w:rPr>
                          <w:rFonts w:ascii="ISOCPEUR" w:hAnsi="ISOCPEUR"/>
                          <w:sz w:val="24"/>
                          <w:szCs w:val="24"/>
                        </w:rPr>
                      </w:pPr>
                      <w:r w:rsidRPr="00BA6099">
                        <w:rPr>
                          <w:rFonts w:ascii="ISOCPEUR" w:hAnsi="ISOCPEUR"/>
                        </w:rPr>
                        <w:t>Подпись</w:t>
                      </w:r>
                    </w:p>
                  </w:tc>
                  <w:tc>
                    <w:tcPr>
                      <w:tcW w:w="567" w:type="dxa"/>
                      <w:tcBorders>
                        <w:top w:val="single" w:sz="6" w:space="0" w:color="auto"/>
                        <w:left w:val="single" w:sz="12" w:space="0" w:color="auto"/>
                        <w:bottom w:val="nil"/>
                        <w:right w:val="single" w:sz="12" w:space="0" w:color="auto"/>
                      </w:tcBorders>
                      <w:shd w:val="clear" w:color="auto" w:fill="auto"/>
                    </w:tcPr>
                    <w:p w14:paraId="198E36AB" w14:textId="77777777" w:rsidR="003562F4" w:rsidRPr="00BA6099" w:rsidRDefault="003562F4" w:rsidP="008257C1">
                      <w:pPr>
                        <w:jc w:val="center"/>
                        <w:rPr>
                          <w:rFonts w:ascii="ISOCPEUR" w:hAnsi="ISOCPEUR"/>
                          <w:sz w:val="24"/>
                          <w:szCs w:val="24"/>
                        </w:rPr>
                      </w:pPr>
                      <w:r w:rsidRPr="00BA6099">
                        <w:rPr>
                          <w:rFonts w:ascii="ISOCPEUR" w:hAnsi="ISOCPEUR"/>
                        </w:rPr>
                        <w:t>Дата</w:t>
                      </w:r>
                    </w:p>
                  </w:tc>
                  <w:tc>
                    <w:tcPr>
                      <w:tcW w:w="6237" w:type="dxa"/>
                      <w:vMerge/>
                      <w:tcBorders>
                        <w:top w:val="single" w:sz="4" w:space="0" w:color="auto"/>
                        <w:left w:val="single" w:sz="12" w:space="0" w:color="auto"/>
                        <w:bottom w:val="nil"/>
                        <w:right w:val="single" w:sz="12" w:space="0" w:color="auto"/>
                      </w:tcBorders>
                      <w:shd w:val="clear" w:color="auto" w:fill="auto"/>
                      <w:vAlign w:val="center"/>
                    </w:tcPr>
                    <w:p w14:paraId="7FD40DEB" w14:textId="77777777" w:rsidR="003562F4" w:rsidRDefault="003562F4" w:rsidP="008257C1">
                      <w:pPr>
                        <w:rPr>
                          <w:sz w:val="36"/>
                        </w:rPr>
                      </w:pPr>
                    </w:p>
                  </w:tc>
                  <w:tc>
                    <w:tcPr>
                      <w:tcW w:w="567" w:type="dxa"/>
                      <w:vMerge/>
                      <w:tcBorders>
                        <w:top w:val="single" w:sz="4" w:space="0" w:color="auto"/>
                        <w:left w:val="single" w:sz="12" w:space="0" w:color="auto"/>
                        <w:bottom w:val="nil"/>
                        <w:right w:val="nil"/>
                      </w:tcBorders>
                      <w:shd w:val="clear" w:color="auto" w:fill="auto"/>
                      <w:vAlign w:val="center"/>
                    </w:tcPr>
                    <w:p w14:paraId="0526DB5F" w14:textId="77777777" w:rsidR="003562F4" w:rsidRPr="002C317F" w:rsidRDefault="003562F4" w:rsidP="008257C1">
                      <w:pPr>
                        <w:rPr>
                          <w:sz w:val="24"/>
                          <w:szCs w:val="24"/>
                        </w:rPr>
                      </w:pPr>
                    </w:p>
                  </w:tc>
                </w:tr>
              </w:tbl>
              <w:p w14:paraId="15D9E83D" w14:textId="77777777" w:rsidR="003562F4" w:rsidRDefault="003562F4" w:rsidP="00757826"/>
            </w:txbxContent>
          </v:textbox>
          <w10:wrap type="topAndBottom" anchorx="margin"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376C" w14:textId="77777777" w:rsidR="003562F4" w:rsidRDefault="008C7223">
    <w:pPr>
      <w:pStyle w:val="a5"/>
    </w:pPr>
    <w:r>
      <w:pict w14:anchorId="5942FFBE">
        <v:shapetype id="_x0000_t202" coordsize="21600,21600" o:spt="202" path="m,l,21600r21600,l21600,xe">
          <v:stroke joinstyle="miter"/>
          <v:path gradientshapeok="t" o:connecttype="rect"/>
        </v:shapetype>
        <v:shape id="_x0000_s2058" type="#_x0000_t202" style="position:absolute;margin-left:595.3pt;margin-top:666.15pt;width:524.4pt;height:155.9pt;z-index:3;mso-wrap-distance-top:28.35pt;mso-position-horizontal-relative:margin;mso-position-vertical-relative:page" filled="f" stroked="f">
          <v:textbox style="mso-next-textbox:#_x0000_s2058" inset="0,0,0,0">
            <w:txbxContent>
              <w:tbl>
                <w:tblPr>
                  <w:tblW w:w="12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67"/>
                  <w:gridCol w:w="567"/>
                  <w:gridCol w:w="566"/>
                  <w:gridCol w:w="568"/>
                  <w:gridCol w:w="856"/>
                  <w:gridCol w:w="562"/>
                  <w:gridCol w:w="3969"/>
                  <w:gridCol w:w="851"/>
                  <w:gridCol w:w="851"/>
                  <w:gridCol w:w="1148"/>
                  <w:gridCol w:w="1772"/>
                </w:tblGrid>
                <w:tr w:rsidR="003562F4" w14:paraId="13752B7C" w14:textId="77777777" w:rsidTr="00584BD6">
                  <w:trPr>
                    <w:gridAfter w:val="1"/>
                    <w:wAfter w:w="1772" w:type="dxa"/>
                    <w:cantSplit/>
                    <w:trHeight w:hRule="exact" w:val="284"/>
                  </w:trPr>
                  <w:tc>
                    <w:tcPr>
                      <w:tcW w:w="567" w:type="dxa"/>
                      <w:tcBorders>
                        <w:top w:val="single" w:sz="12" w:space="0" w:color="auto"/>
                        <w:left w:val="single" w:sz="4" w:space="0" w:color="auto"/>
                        <w:bottom w:val="single" w:sz="6" w:space="0" w:color="auto"/>
                        <w:right w:val="single" w:sz="12" w:space="0" w:color="auto"/>
                      </w:tcBorders>
                      <w:shd w:val="clear" w:color="auto" w:fill="auto"/>
                    </w:tcPr>
                    <w:p w14:paraId="60868AE3" w14:textId="77777777" w:rsidR="003562F4" w:rsidRDefault="003562F4">
                      <w:pPr>
                        <w:rPr>
                          <w:sz w:val="24"/>
                          <w:szCs w:val="24"/>
                        </w:rPr>
                      </w:pPr>
                      <w:bookmarkStart w:id="1" w:name="Shifr_LGIP_1" w:colFirst="6" w:colLast="6"/>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248B1D3A" w14:textId="77777777" w:rsidR="003562F4" w:rsidRDefault="003562F4">
                      <w:pPr>
                        <w:rPr>
                          <w:sz w:val="24"/>
                          <w:szCs w:val="24"/>
                        </w:rPr>
                      </w:pPr>
                    </w:p>
                  </w:tc>
                  <w:tc>
                    <w:tcPr>
                      <w:tcW w:w="566" w:type="dxa"/>
                      <w:tcBorders>
                        <w:top w:val="single" w:sz="12" w:space="0" w:color="auto"/>
                        <w:left w:val="single" w:sz="12" w:space="0" w:color="auto"/>
                        <w:bottom w:val="single" w:sz="6" w:space="0" w:color="auto"/>
                        <w:right w:val="single" w:sz="12" w:space="0" w:color="auto"/>
                      </w:tcBorders>
                      <w:shd w:val="clear" w:color="auto" w:fill="auto"/>
                    </w:tcPr>
                    <w:p w14:paraId="07ED1017" w14:textId="77777777" w:rsidR="003562F4" w:rsidRDefault="003562F4">
                      <w:pPr>
                        <w:rPr>
                          <w:sz w:val="24"/>
                          <w:szCs w:val="24"/>
                        </w:rPr>
                      </w:pPr>
                    </w:p>
                  </w:tc>
                  <w:tc>
                    <w:tcPr>
                      <w:tcW w:w="568" w:type="dxa"/>
                      <w:tcBorders>
                        <w:top w:val="single" w:sz="12" w:space="0" w:color="auto"/>
                        <w:left w:val="single" w:sz="12" w:space="0" w:color="auto"/>
                        <w:bottom w:val="single" w:sz="6" w:space="0" w:color="auto"/>
                        <w:right w:val="single" w:sz="12" w:space="0" w:color="auto"/>
                      </w:tcBorders>
                      <w:shd w:val="clear" w:color="auto" w:fill="auto"/>
                    </w:tcPr>
                    <w:p w14:paraId="2C8F09EA" w14:textId="77777777" w:rsidR="003562F4" w:rsidRDefault="003562F4">
                      <w:pPr>
                        <w:rPr>
                          <w:sz w:val="24"/>
                          <w:szCs w:val="24"/>
                        </w:rPr>
                      </w:pPr>
                    </w:p>
                  </w:tc>
                  <w:tc>
                    <w:tcPr>
                      <w:tcW w:w="856" w:type="dxa"/>
                      <w:tcBorders>
                        <w:top w:val="single" w:sz="12" w:space="0" w:color="auto"/>
                        <w:left w:val="single" w:sz="12" w:space="0" w:color="auto"/>
                        <w:bottom w:val="single" w:sz="6" w:space="0" w:color="auto"/>
                        <w:right w:val="single" w:sz="12" w:space="0" w:color="auto"/>
                      </w:tcBorders>
                      <w:shd w:val="clear" w:color="auto" w:fill="auto"/>
                    </w:tcPr>
                    <w:p w14:paraId="067C1B65" w14:textId="77777777" w:rsidR="003562F4" w:rsidRDefault="003562F4">
                      <w:pPr>
                        <w:rPr>
                          <w:sz w:val="24"/>
                          <w:szCs w:val="24"/>
                        </w:rPr>
                      </w:pPr>
                    </w:p>
                  </w:tc>
                  <w:tc>
                    <w:tcPr>
                      <w:tcW w:w="562" w:type="dxa"/>
                      <w:tcBorders>
                        <w:top w:val="single" w:sz="12" w:space="0" w:color="auto"/>
                        <w:left w:val="single" w:sz="12" w:space="0" w:color="auto"/>
                        <w:bottom w:val="single" w:sz="6" w:space="0" w:color="auto"/>
                        <w:right w:val="single" w:sz="12" w:space="0" w:color="auto"/>
                      </w:tcBorders>
                      <w:shd w:val="clear" w:color="auto" w:fill="auto"/>
                    </w:tcPr>
                    <w:p w14:paraId="6233ACCF" w14:textId="77777777" w:rsidR="003562F4" w:rsidRDefault="003562F4">
                      <w:pPr>
                        <w:rPr>
                          <w:sz w:val="24"/>
                          <w:szCs w:val="24"/>
                        </w:rPr>
                      </w:pPr>
                    </w:p>
                  </w:tc>
                  <w:tc>
                    <w:tcPr>
                      <w:tcW w:w="6819" w:type="dxa"/>
                      <w:gridSpan w:val="4"/>
                      <w:vMerge w:val="restart"/>
                      <w:tcBorders>
                        <w:top w:val="single" w:sz="12" w:space="0" w:color="auto"/>
                        <w:left w:val="single" w:sz="12" w:space="0" w:color="auto"/>
                        <w:bottom w:val="single" w:sz="12" w:space="0" w:color="auto"/>
                        <w:right w:val="nil"/>
                      </w:tcBorders>
                      <w:shd w:val="clear" w:color="auto" w:fill="auto"/>
                      <w:vAlign w:val="center"/>
                    </w:tcPr>
                    <w:p w14:paraId="73796719" w14:textId="77777777" w:rsidR="003562F4" w:rsidRPr="00551380" w:rsidRDefault="003562F4" w:rsidP="007129BB">
                      <w:pPr>
                        <w:pStyle w:val="a9"/>
                        <w:spacing w:before="0" w:after="0" w:line="240" w:lineRule="auto"/>
                        <w:rPr>
                          <w:rFonts w:ascii="ISOCPEUR" w:hAnsi="ISOCPEUR"/>
                          <w:bCs/>
                        </w:rPr>
                      </w:pPr>
                      <w:bookmarkStart w:id="2" w:name="shifr"/>
                      <w:bookmarkEnd w:id="2"/>
                    </w:p>
                  </w:tc>
                </w:tr>
                <w:bookmarkEnd w:id="1"/>
                <w:tr w:rsidR="003562F4" w14:paraId="6847D564" w14:textId="77777777" w:rsidTr="00584BD6">
                  <w:trPr>
                    <w:gridAfter w:val="1"/>
                    <w:wAfter w:w="1772" w:type="dxa"/>
                    <w:cantSplit/>
                    <w:trHeight w:hRule="exact" w:val="284"/>
                  </w:trPr>
                  <w:tc>
                    <w:tcPr>
                      <w:tcW w:w="567" w:type="dxa"/>
                      <w:tcBorders>
                        <w:top w:val="single" w:sz="6" w:space="0" w:color="auto"/>
                        <w:left w:val="single" w:sz="4" w:space="0" w:color="auto"/>
                        <w:bottom w:val="single" w:sz="6" w:space="0" w:color="auto"/>
                        <w:right w:val="single" w:sz="12" w:space="0" w:color="auto"/>
                      </w:tcBorders>
                      <w:shd w:val="clear" w:color="auto" w:fill="auto"/>
                    </w:tcPr>
                    <w:p w14:paraId="11120233" w14:textId="77777777" w:rsidR="003562F4" w:rsidRPr="005C4D4D" w:rsidRDefault="003562F4" w:rsidP="00735F6B">
                      <w:pPr>
                        <w:jc w:val="center"/>
                      </w:pPr>
                    </w:p>
                  </w:tc>
                  <w:tc>
                    <w:tcPr>
                      <w:tcW w:w="567" w:type="dxa"/>
                      <w:tcBorders>
                        <w:top w:val="nil"/>
                        <w:left w:val="single" w:sz="12" w:space="0" w:color="auto"/>
                        <w:bottom w:val="nil"/>
                        <w:right w:val="single" w:sz="12" w:space="0" w:color="auto"/>
                      </w:tcBorders>
                      <w:shd w:val="clear" w:color="auto" w:fill="auto"/>
                    </w:tcPr>
                    <w:p w14:paraId="7AEB234F" w14:textId="77777777" w:rsidR="003562F4" w:rsidRPr="005C4D4D" w:rsidRDefault="003562F4" w:rsidP="00735F6B">
                      <w:pPr>
                        <w:jc w:val="center"/>
                      </w:pPr>
                    </w:p>
                  </w:tc>
                  <w:tc>
                    <w:tcPr>
                      <w:tcW w:w="566" w:type="dxa"/>
                      <w:tcBorders>
                        <w:top w:val="nil"/>
                        <w:left w:val="single" w:sz="12" w:space="0" w:color="auto"/>
                        <w:bottom w:val="nil"/>
                        <w:right w:val="single" w:sz="12" w:space="0" w:color="auto"/>
                      </w:tcBorders>
                      <w:shd w:val="clear" w:color="auto" w:fill="auto"/>
                    </w:tcPr>
                    <w:p w14:paraId="29B6842A" w14:textId="77777777" w:rsidR="003562F4" w:rsidRPr="005C4D4D" w:rsidRDefault="003562F4" w:rsidP="00735F6B">
                      <w:pPr>
                        <w:jc w:val="center"/>
                      </w:pPr>
                    </w:p>
                  </w:tc>
                  <w:tc>
                    <w:tcPr>
                      <w:tcW w:w="568" w:type="dxa"/>
                      <w:tcBorders>
                        <w:top w:val="nil"/>
                        <w:left w:val="single" w:sz="12" w:space="0" w:color="auto"/>
                        <w:bottom w:val="nil"/>
                        <w:right w:val="single" w:sz="12" w:space="0" w:color="auto"/>
                      </w:tcBorders>
                      <w:shd w:val="clear" w:color="auto" w:fill="auto"/>
                    </w:tcPr>
                    <w:p w14:paraId="59F8F97A" w14:textId="77777777" w:rsidR="003562F4" w:rsidRPr="005C4D4D" w:rsidRDefault="003562F4" w:rsidP="00735F6B">
                      <w:pPr>
                        <w:jc w:val="center"/>
                      </w:pPr>
                    </w:p>
                  </w:tc>
                  <w:tc>
                    <w:tcPr>
                      <w:tcW w:w="856" w:type="dxa"/>
                      <w:tcBorders>
                        <w:top w:val="nil"/>
                        <w:left w:val="single" w:sz="12" w:space="0" w:color="auto"/>
                        <w:bottom w:val="nil"/>
                        <w:right w:val="single" w:sz="12" w:space="0" w:color="auto"/>
                      </w:tcBorders>
                      <w:shd w:val="clear" w:color="auto" w:fill="auto"/>
                    </w:tcPr>
                    <w:p w14:paraId="3F879C54" w14:textId="77777777" w:rsidR="003562F4" w:rsidRPr="005C4D4D" w:rsidRDefault="003562F4" w:rsidP="00735F6B">
                      <w:pPr>
                        <w:jc w:val="center"/>
                      </w:pPr>
                    </w:p>
                  </w:tc>
                  <w:tc>
                    <w:tcPr>
                      <w:tcW w:w="562" w:type="dxa"/>
                      <w:tcBorders>
                        <w:top w:val="nil"/>
                        <w:left w:val="single" w:sz="12" w:space="0" w:color="auto"/>
                        <w:bottom w:val="nil"/>
                        <w:right w:val="single" w:sz="12" w:space="0" w:color="auto"/>
                      </w:tcBorders>
                      <w:shd w:val="clear" w:color="auto" w:fill="auto"/>
                    </w:tcPr>
                    <w:p w14:paraId="508528A4" w14:textId="77777777" w:rsidR="003562F4" w:rsidRPr="005C4D4D" w:rsidRDefault="003562F4" w:rsidP="00F32747">
                      <w:pPr>
                        <w:jc w:val="center"/>
                      </w:pPr>
                    </w:p>
                  </w:tc>
                  <w:tc>
                    <w:tcPr>
                      <w:tcW w:w="6819" w:type="dxa"/>
                      <w:gridSpan w:val="4"/>
                      <w:vMerge/>
                      <w:tcBorders>
                        <w:top w:val="single" w:sz="12" w:space="0" w:color="auto"/>
                        <w:left w:val="single" w:sz="12" w:space="0" w:color="auto"/>
                        <w:bottom w:val="single" w:sz="12" w:space="0" w:color="auto"/>
                        <w:right w:val="nil"/>
                      </w:tcBorders>
                      <w:shd w:val="clear" w:color="auto" w:fill="auto"/>
                      <w:vAlign w:val="center"/>
                    </w:tcPr>
                    <w:p w14:paraId="1F750B86" w14:textId="77777777" w:rsidR="003562F4" w:rsidRDefault="003562F4">
                      <w:pPr>
                        <w:rPr>
                          <w:bCs/>
                          <w:sz w:val="36"/>
                        </w:rPr>
                      </w:pPr>
                    </w:p>
                  </w:tc>
                </w:tr>
                <w:tr w:rsidR="003562F4" w14:paraId="4DA1511C" w14:textId="77777777" w:rsidTr="00584BD6">
                  <w:trPr>
                    <w:gridAfter w:val="1"/>
                    <w:wAfter w:w="1772" w:type="dxa"/>
                    <w:cantSplit/>
                    <w:trHeight w:hRule="exact" w:val="284"/>
                  </w:trPr>
                  <w:tc>
                    <w:tcPr>
                      <w:tcW w:w="567" w:type="dxa"/>
                      <w:tcBorders>
                        <w:top w:val="single" w:sz="6" w:space="0" w:color="auto"/>
                        <w:left w:val="single" w:sz="4" w:space="0" w:color="auto"/>
                        <w:bottom w:val="single" w:sz="6" w:space="0" w:color="auto"/>
                        <w:right w:val="single" w:sz="12" w:space="0" w:color="auto"/>
                      </w:tcBorders>
                      <w:shd w:val="clear" w:color="auto" w:fill="auto"/>
                    </w:tcPr>
                    <w:p w14:paraId="26D242A2" w14:textId="77777777" w:rsidR="003562F4" w:rsidRPr="005C4D4D" w:rsidRDefault="003562F4" w:rsidP="00E01535">
                      <w:pPr>
                        <w:jc w:val="cente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6B530A81" w14:textId="77777777" w:rsidR="003562F4" w:rsidRPr="005C4D4D" w:rsidRDefault="003562F4" w:rsidP="00E01535">
                      <w:pPr>
                        <w:jc w:val="center"/>
                      </w:pPr>
                    </w:p>
                  </w:tc>
                  <w:tc>
                    <w:tcPr>
                      <w:tcW w:w="566" w:type="dxa"/>
                      <w:tcBorders>
                        <w:top w:val="single" w:sz="6" w:space="0" w:color="auto"/>
                        <w:left w:val="single" w:sz="12" w:space="0" w:color="auto"/>
                        <w:bottom w:val="single" w:sz="6" w:space="0" w:color="auto"/>
                        <w:right w:val="single" w:sz="12" w:space="0" w:color="auto"/>
                      </w:tcBorders>
                      <w:shd w:val="clear" w:color="auto" w:fill="auto"/>
                    </w:tcPr>
                    <w:p w14:paraId="6BC6E5E8" w14:textId="77777777" w:rsidR="003562F4" w:rsidRPr="005C4D4D" w:rsidRDefault="003562F4" w:rsidP="00E01535">
                      <w:pPr>
                        <w:jc w:val="center"/>
                      </w:pPr>
                    </w:p>
                  </w:tc>
                  <w:tc>
                    <w:tcPr>
                      <w:tcW w:w="568" w:type="dxa"/>
                      <w:tcBorders>
                        <w:top w:val="single" w:sz="6" w:space="0" w:color="auto"/>
                        <w:left w:val="single" w:sz="12" w:space="0" w:color="auto"/>
                        <w:bottom w:val="single" w:sz="6" w:space="0" w:color="auto"/>
                        <w:right w:val="single" w:sz="12" w:space="0" w:color="auto"/>
                      </w:tcBorders>
                      <w:shd w:val="clear" w:color="auto" w:fill="auto"/>
                    </w:tcPr>
                    <w:p w14:paraId="486ED69D" w14:textId="77777777" w:rsidR="003562F4" w:rsidRPr="005C4D4D" w:rsidRDefault="003562F4" w:rsidP="00E01535">
                      <w:pPr>
                        <w:jc w:val="center"/>
                      </w:pPr>
                    </w:p>
                  </w:tc>
                  <w:tc>
                    <w:tcPr>
                      <w:tcW w:w="856" w:type="dxa"/>
                      <w:tcBorders>
                        <w:top w:val="single" w:sz="6" w:space="0" w:color="auto"/>
                        <w:left w:val="single" w:sz="12" w:space="0" w:color="auto"/>
                        <w:bottom w:val="single" w:sz="6" w:space="0" w:color="auto"/>
                        <w:right w:val="single" w:sz="12" w:space="0" w:color="auto"/>
                      </w:tcBorders>
                      <w:shd w:val="clear" w:color="auto" w:fill="auto"/>
                    </w:tcPr>
                    <w:p w14:paraId="5F2C1D13" w14:textId="77777777" w:rsidR="003562F4" w:rsidRPr="005C4D4D" w:rsidRDefault="003562F4" w:rsidP="00E01535">
                      <w:pPr>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tcPr>
                    <w:p w14:paraId="3A644C27" w14:textId="77777777" w:rsidR="003562F4" w:rsidRPr="005C4D4D" w:rsidRDefault="003562F4" w:rsidP="00E01535">
                      <w:pPr>
                        <w:jc w:val="center"/>
                      </w:pPr>
                    </w:p>
                  </w:tc>
                  <w:tc>
                    <w:tcPr>
                      <w:tcW w:w="6819" w:type="dxa"/>
                      <w:gridSpan w:val="4"/>
                      <w:vMerge w:val="restart"/>
                      <w:tcBorders>
                        <w:top w:val="single" w:sz="12" w:space="0" w:color="auto"/>
                        <w:left w:val="single" w:sz="12" w:space="0" w:color="auto"/>
                        <w:bottom w:val="nil"/>
                        <w:right w:val="nil"/>
                      </w:tcBorders>
                      <w:shd w:val="clear" w:color="auto" w:fill="auto"/>
                      <w:vAlign w:val="center"/>
                    </w:tcPr>
                    <w:p w14:paraId="34CA3D60" w14:textId="77777777" w:rsidR="0043560E" w:rsidRPr="0043560E" w:rsidRDefault="0043560E" w:rsidP="009D0352">
                      <w:pPr>
                        <w:autoSpaceDE w:val="0"/>
                        <w:autoSpaceDN w:val="0"/>
                        <w:adjustRightInd w:val="0"/>
                        <w:spacing w:line="192" w:lineRule="auto"/>
                        <w:jc w:val="center"/>
                        <w:rPr>
                          <w:rFonts w:ascii="Arial Narrow" w:hAnsi="Arial Narrow" w:cs="Arial Narrow"/>
                          <w:color w:val="000000"/>
                          <w:sz w:val="24"/>
                          <w:szCs w:val="24"/>
                        </w:rPr>
                      </w:pPr>
                    </w:p>
                  </w:tc>
                </w:tr>
                <w:tr w:rsidR="003562F4" w14:paraId="4ED3217B" w14:textId="77777777" w:rsidTr="00584BD6">
                  <w:trPr>
                    <w:gridAfter w:val="1"/>
                    <w:wAfter w:w="1772" w:type="dxa"/>
                    <w:cantSplit/>
                    <w:trHeight w:hRule="exact" w:val="284"/>
                  </w:trPr>
                  <w:tc>
                    <w:tcPr>
                      <w:tcW w:w="567" w:type="dxa"/>
                      <w:tcBorders>
                        <w:top w:val="nil"/>
                        <w:left w:val="single" w:sz="12" w:space="0" w:color="auto"/>
                        <w:bottom w:val="single" w:sz="12" w:space="0" w:color="auto"/>
                        <w:right w:val="single" w:sz="12" w:space="0" w:color="auto"/>
                      </w:tcBorders>
                      <w:shd w:val="clear" w:color="auto" w:fill="auto"/>
                    </w:tcPr>
                    <w:p w14:paraId="40B172B8" w14:textId="77777777" w:rsidR="003562F4" w:rsidRPr="00551380" w:rsidRDefault="003562F4" w:rsidP="005C4D4D">
                      <w:pPr>
                        <w:jc w:val="center"/>
                        <w:rPr>
                          <w:rFonts w:ascii="ISOCPEUR" w:hAnsi="ISOCPEUR"/>
                        </w:rPr>
                      </w:pPr>
                    </w:p>
                  </w:tc>
                  <w:tc>
                    <w:tcPr>
                      <w:tcW w:w="567" w:type="dxa"/>
                      <w:tcBorders>
                        <w:top w:val="nil"/>
                        <w:left w:val="single" w:sz="12" w:space="0" w:color="auto"/>
                        <w:bottom w:val="single" w:sz="12" w:space="0" w:color="auto"/>
                        <w:right w:val="single" w:sz="12" w:space="0" w:color="auto"/>
                      </w:tcBorders>
                      <w:shd w:val="clear" w:color="auto" w:fill="auto"/>
                    </w:tcPr>
                    <w:p w14:paraId="728AC49F" w14:textId="77777777" w:rsidR="003562F4" w:rsidRPr="00551380" w:rsidRDefault="003562F4" w:rsidP="005C4D4D">
                      <w:pPr>
                        <w:jc w:val="center"/>
                        <w:rPr>
                          <w:rFonts w:ascii="ISOCPEUR" w:hAnsi="ISOCPEUR"/>
                        </w:rPr>
                      </w:pPr>
                    </w:p>
                  </w:tc>
                  <w:tc>
                    <w:tcPr>
                      <w:tcW w:w="566" w:type="dxa"/>
                      <w:tcBorders>
                        <w:top w:val="nil"/>
                        <w:left w:val="single" w:sz="12" w:space="0" w:color="auto"/>
                        <w:bottom w:val="single" w:sz="12" w:space="0" w:color="auto"/>
                        <w:right w:val="single" w:sz="12" w:space="0" w:color="auto"/>
                      </w:tcBorders>
                      <w:shd w:val="clear" w:color="auto" w:fill="auto"/>
                    </w:tcPr>
                    <w:p w14:paraId="50A6086A" w14:textId="77777777" w:rsidR="003562F4" w:rsidRPr="00551380" w:rsidRDefault="003562F4" w:rsidP="005C4D4D">
                      <w:pPr>
                        <w:jc w:val="center"/>
                        <w:rPr>
                          <w:rFonts w:ascii="ISOCPEUR" w:hAnsi="ISOCPEUR"/>
                        </w:rPr>
                      </w:pPr>
                    </w:p>
                  </w:tc>
                  <w:tc>
                    <w:tcPr>
                      <w:tcW w:w="568" w:type="dxa"/>
                      <w:tcBorders>
                        <w:top w:val="nil"/>
                        <w:left w:val="single" w:sz="12" w:space="0" w:color="auto"/>
                        <w:bottom w:val="single" w:sz="12" w:space="0" w:color="auto"/>
                        <w:right w:val="single" w:sz="12" w:space="0" w:color="auto"/>
                      </w:tcBorders>
                      <w:shd w:val="clear" w:color="auto" w:fill="auto"/>
                    </w:tcPr>
                    <w:p w14:paraId="0C9D9FB4" w14:textId="77777777" w:rsidR="003562F4" w:rsidRPr="00551380" w:rsidRDefault="003562F4" w:rsidP="00551380">
                      <w:pPr>
                        <w:jc w:val="center"/>
                        <w:rPr>
                          <w:rFonts w:ascii="ISOCPEUR" w:hAnsi="ISOCPEUR"/>
                        </w:rPr>
                      </w:pPr>
                    </w:p>
                  </w:tc>
                  <w:tc>
                    <w:tcPr>
                      <w:tcW w:w="856" w:type="dxa"/>
                      <w:tcBorders>
                        <w:top w:val="nil"/>
                        <w:left w:val="single" w:sz="12" w:space="0" w:color="auto"/>
                        <w:bottom w:val="single" w:sz="12" w:space="0" w:color="auto"/>
                        <w:right w:val="single" w:sz="12" w:space="0" w:color="auto"/>
                      </w:tcBorders>
                      <w:shd w:val="clear" w:color="auto" w:fill="auto"/>
                    </w:tcPr>
                    <w:p w14:paraId="16048406" w14:textId="77777777" w:rsidR="003562F4" w:rsidRPr="00551380" w:rsidRDefault="003562F4" w:rsidP="005C4D4D">
                      <w:pPr>
                        <w:jc w:val="center"/>
                        <w:rPr>
                          <w:rFonts w:ascii="ISOCPEUR" w:hAnsi="ISOCPEUR"/>
                        </w:rPr>
                      </w:pPr>
                    </w:p>
                  </w:tc>
                  <w:tc>
                    <w:tcPr>
                      <w:tcW w:w="562" w:type="dxa"/>
                      <w:tcBorders>
                        <w:top w:val="nil"/>
                        <w:left w:val="single" w:sz="12" w:space="0" w:color="auto"/>
                        <w:bottom w:val="single" w:sz="12" w:space="0" w:color="auto"/>
                        <w:right w:val="single" w:sz="12" w:space="0" w:color="auto"/>
                      </w:tcBorders>
                      <w:shd w:val="clear" w:color="auto" w:fill="auto"/>
                    </w:tcPr>
                    <w:p w14:paraId="4649A688" w14:textId="77777777" w:rsidR="003562F4" w:rsidRPr="00551380" w:rsidRDefault="003562F4" w:rsidP="000D68B5">
                      <w:pPr>
                        <w:jc w:val="center"/>
                        <w:rPr>
                          <w:rFonts w:ascii="ISOCPEUR" w:hAnsi="ISOCPEUR"/>
                        </w:rPr>
                      </w:pPr>
                    </w:p>
                  </w:tc>
                  <w:tc>
                    <w:tcPr>
                      <w:tcW w:w="6819" w:type="dxa"/>
                      <w:gridSpan w:val="4"/>
                      <w:vMerge/>
                      <w:tcBorders>
                        <w:top w:val="single" w:sz="12" w:space="0" w:color="auto"/>
                        <w:left w:val="single" w:sz="12" w:space="0" w:color="auto"/>
                        <w:bottom w:val="nil"/>
                        <w:right w:val="nil"/>
                      </w:tcBorders>
                      <w:shd w:val="clear" w:color="auto" w:fill="auto"/>
                      <w:vAlign w:val="center"/>
                    </w:tcPr>
                    <w:p w14:paraId="12868CC5" w14:textId="77777777" w:rsidR="003562F4" w:rsidRPr="0061559B" w:rsidRDefault="003562F4">
                      <w:pPr>
                        <w:rPr>
                          <w:sz w:val="22"/>
                          <w:szCs w:val="22"/>
                        </w:rPr>
                      </w:pPr>
                    </w:p>
                  </w:tc>
                </w:tr>
                <w:tr w:rsidR="003562F4" w14:paraId="19DDF986" w14:textId="77777777" w:rsidTr="00584BD6">
                  <w:trPr>
                    <w:gridAfter w:val="1"/>
                    <w:wAfter w:w="1772" w:type="dxa"/>
                    <w:cantSplit/>
                    <w:trHeight w:hRule="exact" w:val="284"/>
                  </w:trPr>
                  <w:tc>
                    <w:tcPr>
                      <w:tcW w:w="567" w:type="dxa"/>
                      <w:tcBorders>
                        <w:top w:val="single" w:sz="12" w:space="0" w:color="auto"/>
                        <w:left w:val="single" w:sz="12" w:space="0" w:color="auto"/>
                        <w:bottom w:val="single" w:sz="12" w:space="0" w:color="auto"/>
                        <w:right w:val="single" w:sz="12" w:space="0" w:color="auto"/>
                      </w:tcBorders>
                      <w:shd w:val="clear" w:color="auto" w:fill="auto"/>
                    </w:tcPr>
                    <w:p w14:paraId="14B84334" w14:textId="77777777" w:rsidR="003562F4" w:rsidRPr="00551380" w:rsidRDefault="003562F4">
                      <w:pPr>
                        <w:jc w:val="center"/>
                        <w:rPr>
                          <w:rFonts w:ascii="ISOCPEUR" w:hAnsi="ISOCPEUR"/>
                          <w:sz w:val="24"/>
                          <w:szCs w:val="24"/>
                        </w:rPr>
                      </w:pPr>
                      <w:proofErr w:type="spellStart"/>
                      <w:r w:rsidRPr="00551380">
                        <w:rPr>
                          <w:rFonts w:ascii="ISOCPEUR" w:hAnsi="ISOCPEUR"/>
                        </w:rPr>
                        <w:t>Изм</w:t>
                      </w:r>
                      <w:proofErr w:type="spellEnd"/>
                    </w:p>
                  </w:tc>
                  <w:tc>
                    <w:tcPr>
                      <w:tcW w:w="567" w:type="dxa"/>
                      <w:tcBorders>
                        <w:top w:val="single" w:sz="12" w:space="0" w:color="auto"/>
                        <w:left w:val="single" w:sz="12" w:space="0" w:color="auto"/>
                        <w:bottom w:val="single" w:sz="12" w:space="0" w:color="auto"/>
                        <w:right w:val="single" w:sz="12" w:space="0" w:color="auto"/>
                      </w:tcBorders>
                      <w:shd w:val="clear" w:color="auto" w:fill="auto"/>
                    </w:tcPr>
                    <w:p w14:paraId="7BF6DB5B" w14:textId="77777777" w:rsidR="003562F4" w:rsidRPr="00551380" w:rsidRDefault="003562F4">
                      <w:pPr>
                        <w:jc w:val="center"/>
                        <w:rPr>
                          <w:rFonts w:ascii="ISOCPEUR" w:hAnsi="ISOCPEUR"/>
                          <w:spacing w:val="-20"/>
                          <w:sz w:val="24"/>
                          <w:szCs w:val="24"/>
                        </w:rPr>
                      </w:pPr>
                      <w:proofErr w:type="spellStart"/>
                      <w:r w:rsidRPr="00551380">
                        <w:rPr>
                          <w:rFonts w:ascii="ISOCPEUR" w:hAnsi="ISOCPEUR"/>
                          <w:spacing w:val="-20"/>
                        </w:rPr>
                        <w:t>Кол.уч</w:t>
                      </w:r>
                      <w:proofErr w:type="spellEnd"/>
                    </w:p>
                  </w:tc>
                  <w:tc>
                    <w:tcPr>
                      <w:tcW w:w="566" w:type="dxa"/>
                      <w:tcBorders>
                        <w:top w:val="single" w:sz="12" w:space="0" w:color="auto"/>
                        <w:left w:val="single" w:sz="12" w:space="0" w:color="auto"/>
                        <w:bottom w:val="nil"/>
                        <w:right w:val="single" w:sz="12" w:space="0" w:color="auto"/>
                      </w:tcBorders>
                      <w:shd w:val="clear" w:color="auto" w:fill="auto"/>
                    </w:tcPr>
                    <w:p w14:paraId="484A3E79" w14:textId="77777777" w:rsidR="003562F4" w:rsidRPr="00551380" w:rsidRDefault="003562F4">
                      <w:pPr>
                        <w:jc w:val="center"/>
                        <w:rPr>
                          <w:rFonts w:ascii="ISOCPEUR" w:hAnsi="ISOCPEUR"/>
                          <w:spacing w:val="-20"/>
                          <w:sz w:val="24"/>
                          <w:szCs w:val="24"/>
                        </w:rPr>
                      </w:pPr>
                      <w:r w:rsidRPr="00551380">
                        <w:rPr>
                          <w:rFonts w:ascii="ISOCPEUR" w:hAnsi="ISOCPEUR"/>
                        </w:rPr>
                        <w:t>Лист</w:t>
                      </w:r>
                    </w:p>
                  </w:tc>
                  <w:tc>
                    <w:tcPr>
                      <w:tcW w:w="568" w:type="dxa"/>
                      <w:tcBorders>
                        <w:top w:val="single" w:sz="12" w:space="0" w:color="auto"/>
                        <w:left w:val="single" w:sz="12" w:space="0" w:color="auto"/>
                        <w:bottom w:val="nil"/>
                        <w:right w:val="single" w:sz="12" w:space="0" w:color="auto"/>
                      </w:tcBorders>
                      <w:shd w:val="clear" w:color="auto" w:fill="auto"/>
                    </w:tcPr>
                    <w:p w14:paraId="634B9114" w14:textId="77777777" w:rsidR="003562F4" w:rsidRPr="00551380" w:rsidRDefault="003562F4">
                      <w:pPr>
                        <w:jc w:val="center"/>
                        <w:rPr>
                          <w:rFonts w:ascii="ISOCPEUR" w:hAnsi="ISOCPEUR"/>
                          <w:sz w:val="24"/>
                          <w:szCs w:val="24"/>
                        </w:rPr>
                      </w:pPr>
                      <w:r w:rsidRPr="00551380">
                        <w:rPr>
                          <w:rFonts w:ascii="ISOCPEUR" w:hAnsi="ISOCPEUR"/>
                        </w:rPr>
                        <w:t>№док</w:t>
                      </w:r>
                    </w:p>
                  </w:tc>
                  <w:tc>
                    <w:tcPr>
                      <w:tcW w:w="856" w:type="dxa"/>
                      <w:tcBorders>
                        <w:top w:val="single" w:sz="12" w:space="0" w:color="auto"/>
                        <w:left w:val="single" w:sz="12" w:space="0" w:color="auto"/>
                        <w:bottom w:val="nil"/>
                        <w:right w:val="single" w:sz="12" w:space="0" w:color="auto"/>
                      </w:tcBorders>
                      <w:shd w:val="clear" w:color="auto" w:fill="auto"/>
                    </w:tcPr>
                    <w:p w14:paraId="6509A666" w14:textId="77777777" w:rsidR="003562F4" w:rsidRPr="00551380" w:rsidRDefault="003562F4">
                      <w:pPr>
                        <w:jc w:val="center"/>
                        <w:rPr>
                          <w:rFonts w:ascii="ISOCPEUR" w:hAnsi="ISOCPEUR"/>
                          <w:sz w:val="24"/>
                          <w:szCs w:val="24"/>
                        </w:rPr>
                      </w:pPr>
                      <w:r w:rsidRPr="00551380">
                        <w:rPr>
                          <w:rFonts w:ascii="ISOCPEUR" w:hAnsi="ISOCPEUR"/>
                        </w:rPr>
                        <w:t>Подпись</w:t>
                      </w:r>
                    </w:p>
                  </w:tc>
                  <w:tc>
                    <w:tcPr>
                      <w:tcW w:w="562" w:type="dxa"/>
                      <w:tcBorders>
                        <w:top w:val="single" w:sz="12" w:space="0" w:color="auto"/>
                        <w:left w:val="single" w:sz="12" w:space="0" w:color="auto"/>
                        <w:bottom w:val="nil"/>
                        <w:right w:val="single" w:sz="12" w:space="0" w:color="auto"/>
                      </w:tcBorders>
                      <w:shd w:val="clear" w:color="auto" w:fill="auto"/>
                    </w:tcPr>
                    <w:p w14:paraId="3E4173BE" w14:textId="77777777" w:rsidR="003562F4" w:rsidRPr="00551380" w:rsidRDefault="003562F4">
                      <w:pPr>
                        <w:jc w:val="center"/>
                        <w:rPr>
                          <w:rFonts w:ascii="ISOCPEUR" w:hAnsi="ISOCPEUR"/>
                          <w:sz w:val="24"/>
                          <w:szCs w:val="24"/>
                        </w:rPr>
                      </w:pPr>
                      <w:r w:rsidRPr="00551380">
                        <w:rPr>
                          <w:rFonts w:ascii="ISOCPEUR" w:hAnsi="ISOCPEUR"/>
                        </w:rPr>
                        <w:t>Дата</w:t>
                      </w:r>
                    </w:p>
                  </w:tc>
                  <w:tc>
                    <w:tcPr>
                      <w:tcW w:w="6819" w:type="dxa"/>
                      <w:gridSpan w:val="4"/>
                      <w:vMerge/>
                      <w:tcBorders>
                        <w:top w:val="single" w:sz="12" w:space="0" w:color="auto"/>
                        <w:left w:val="single" w:sz="12" w:space="0" w:color="auto"/>
                        <w:bottom w:val="nil"/>
                        <w:right w:val="nil"/>
                      </w:tcBorders>
                      <w:shd w:val="clear" w:color="auto" w:fill="auto"/>
                      <w:vAlign w:val="center"/>
                    </w:tcPr>
                    <w:p w14:paraId="70020DF2" w14:textId="77777777" w:rsidR="003562F4" w:rsidRPr="0061559B" w:rsidRDefault="003562F4">
                      <w:pPr>
                        <w:rPr>
                          <w:sz w:val="22"/>
                          <w:szCs w:val="22"/>
                        </w:rPr>
                      </w:pPr>
                    </w:p>
                  </w:tc>
                </w:tr>
                <w:tr w:rsidR="003562F4" w14:paraId="57E6CB9C" w14:textId="77777777" w:rsidTr="00584BD6">
                  <w:trPr>
                    <w:gridAfter w:val="1"/>
                    <w:wAfter w:w="1772" w:type="dxa"/>
                    <w:cantSplit/>
                    <w:trHeight w:hRule="exact" w:val="284"/>
                  </w:trPr>
                  <w:tc>
                    <w:tcPr>
                      <w:tcW w:w="1134" w:type="dxa"/>
                      <w:gridSpan w:val="2"/>
                      <w:tcBorders>
                        <w:top w:val="single" w:sz="12" w:space="0" w:color="auto"/>
                        <w:left w:val="single" w:sz="12" w:space="0" w:color="auto"/>
                        <w:bottom w:val="single" w:sz="6" w:space="0" w:color="auto"/>
                        <w:right w:val="single" w:sz="12" w:space="0" w:color="auto"/>
                      </w:tcBorders>
                      <w:shd w:val="clear" w:color="auto" w:fill="auto"/>
                      <w:vAlign w:val="center"/>
                    </w:tcPr>
                    <w:p w14:paraId="73BA3FDA" w14:textId="77777777" w:rsidR="003562F4" w:rsidRPr="00551380" w:rsidRDefault="003562F4" w:rsidP="005948B1">
                      <w:pPr>
                        <w:rPr>
                          <w:rFonts w:ascii="ISOCPEUR" w:hAnsi="ISOCPEUR"/>
                        </w:rPr>
                      </w:pPr>
                      <w:r w:rsidRPr="00551380">
                        <w:rPr>
                          <w:rFonts w:ascii="ISOCPEUR" w:hAnsi="ISOCPEUR"/>
                        </w:rPr>
                        <w:t>Разработал</w:t>
                      </w:r>
                    </w:p>
                  </w:tc>
                  <w:tc>
                    <w:tcPr>
                      <w:tcW w:w="1134" w:type="dxa"/>
                      <w:gridSpan w:val="2"/>
                      <w:tcBorders>
                        <w:top w:val="single" w:sz="12" w:space="0" w:color="auto"/>
                        <w:left w:val="single" w:sz="12" w:space="0" w:color="auto"/>
                        <w:bottom w:val="single" w:sz="6" w:space="0" w:color="auto"/>
                        <w:right w:val="single" w:sz="12" w:space="0" w:color="auto"/>
                      </w:tcBorders>
                      <w:shd w:val="clear" w:color="auto" w:fill="auto"/>
                      <w:vAlign w:val="center"/>
                    </w:tcPr>
                    <w:p w14:paraId="4B30748C" w14:textId="77777777" w:rsidR="003562F4" w:rsidRPr="00551380" w:rsidRDefault="003562F4" w:rsidP="00551380">
                      <w:pPr>
                        <w:ind w:left="-6" w:right="-52"/>
                        <w:rPr>
                          <w:rFonts w:ascii="ISOCPEUR" w:hAnsi="ISOCPEUR"/>
                        </w:rPr>
                      </w:pPr>
                    </w:p>
                  </w:tc>
                  <w:tc>
                    <w:tcPr>
                      <w:tcW w:w="856" w:type="dxa"/>
                      <w:tcBorders>
                        <w:top w:val="single" w:sz="12" w:space="0" w:color="auto"/>
                        <w:left w:val="single" w:sz="12" w:space="0" w:color="auto"/>
                        <w:bottom w:val="single" w:sz="6" w:space="0" w:color="auto"/>
                        <w:right w:val="single" w:sz="12" w:space="0" w:color="auto"/>
                      </w:tcBorders>
                      <w:shd w:val="clear" w:color="auto" w:fill="auto"/>
                      <w:vAlign w:val="center"/>
                    </w:tcPr>
                    <w:p w14:paraId="1CF3FD7F" w14:textId="77777777" w:rsidR="003562F4" w:rsidRPr="00551380" w:rsidRDefault="003562F4" w:rsidP="00BA6099">
                      <w:pPr>
                        <w:jc w:val="center"/>
                        <w:rPr>
                          <w:rFonts w:ascii="ISOCPEUR" w:hAnsi="ISOCPEUR"/>
                        </w:rPr>
                      </w:pPr>
                    </w:p>
                  </w:tc>
                  <w:tc>
                    <w:tcPr>
                      <w:tcW w:w="562" w:type="dxa"/>
                      <w:tcBorders>
                        <w:top w:val="single" w:sz="12" w:space="0" w:color="auto"/>
                        <w:left w:val="single" w:sz="12" w:space="0" w:color="auto"/>
                        <w:bottom w:val="single" w:sz="6" w:space="0" w:color="auto"/>
                        <w:right w:val="single" w:sz="12" w:space="0" w:color="auto"/>
                      </w:tcBorders>
                      <w:shd w:val="clear" w:color="auto" w:fill="auto"/>
                      <w:vAlign w:val="center"/>
                    </w:tcPr>
                    <w:p w14:paraId="5750B46C" w14:textId="77777777" w:rsidR="003562F4" w:rsidRPr="00551380" w:rsidRDefault="003562F4" w:rsidP="009D0352">
                      <w:pPr>
                        <w:jc w:val="center"/>
                        <w:rPr>
                          <w:rFonts w:ascii="ISOCPEUR" w:hAnsi="ISOCPEUR"/>
                        </w:rPr>
                      </w:pPr>
                    </w:p>
                  </w:tc>
                  <w:tc>
                    <w:tcPr>
                      <w:tcW w:w="3969"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4E26716B" w14:textId="77777777" w:rsidR="003562F4" w:rsidRPr="00453EE5" w:rsidRDefault="00543530" w:rsidP="00057A16">
                      <w:pPr>
                        <w:autoSpaceDE w:val="0"/>
                        <w:autoSpaceDN w:val="0"/>
                        <w:adjustRightInd w:val="0"/>
                        <w:spacing w:line="192" w:lineRule="auto"/>
                        <w:jc w:val="center"/>
                        <w:rPr>
                          <w:rFonts w:ascii="Arial Narrow" w:hAnsi="Arial Narrow" w:cs="Arial Narrow"/>
                          <w:color w:val="000000"/>
                          <w:sz w:val="24"/>
                          <w:szCs w:val="24"/>
                        </w:rPr>
                      </w:pPr>
                      <w:r>
                        <w:rPr>
                          <w:rFonts w:ascii="Arial Narrow" w:hAnsi="Arial Narrow" w:cs="Arial Narrow"/>
                          <w:color w:val="000000"/>
                          <w:sz w:val="24"/>
                          <w:szCs w:val="24"/>
                        </w:rPr>
                        <w:t>ММ</w:t>
                      </w:r>
                      <w:r w:rsidR="00223042">
                        <w:rPr>
                          <w:rFonts w:ascii="Arial Narrow" w:hAnsi="Arial Narrow" w:cs="Arial Narrow"/>
                          <w:color w:val="000000"/>
                          <w:sz w:val="24"/>
                          <w:szCs w:val="24"/>
                        </w:rPr>
                        <w:t xml:space="preserve">ПС </w:t>
                      </w:r>
                      <w:r w:rsidR="00CC2F46">
                        <w:rPr>
                          <w:rFonts w:ascii="Arial Narrow" w:hAnsi="Arial Narrow" w:cs="Arial Narrow"/>
                          <w:color w:val="000000"/>
                          <w:sz w:val="24"/>
                          <w:szCs w:val="24"/>
                        </w:rPr>
                        <w:t>110</w:t>
                      </w:r>
                      <w:r w:rsidR="00223042">
                        <w:rPr>
                          <w:rFonts w:ascii="Arial Narrow" w:hAnsi="Arial Narrow" w:cs="Arial Narrow"/>
                          <w:color w:val="000000"/>
                          <w:sz w:val="24"/>
                          <w:szCs w:val="24"/>
                        </w:rPr>
                        <w:t xml:space="preserve"> </w:t>
                      </w:r>
                      <w:proofErr w:type="spellStart"/>
                      <w:r w:rsidR="00223042">
                        <w:rPr>
                          <w:rFonts w:ascii="Arial Narrow" w:hAnsi="Arial Narrow" w:cs="Arial Narrow"/>
                          <w:color w:val="000000"/>
                          <w:sz w:val="24"/>
                          <w:szCs w:val="24"/>
                        </w:rPr>
                        <w:t>кВ</w:t>
                      </w:r>
                      <w:proofErr w:type="spellEnd"/>
                      <w:r w:rsidR="00223042">
                        <w:rPr>
                          <w:rFonts w:ascii="Arial Narrow" w:hAnsi="Arial Narrow" w:cs="Arial Narrow"/>
                          <w:color w:val="000000"/>
                          <w:sz w:val="24"/>
                          <w:szCs w:val="24"/>
                        </w:rPr>
                        <w:t xml:space="preserve">      </w:t>
                      </w:r>
                    </w:p>
                  </w:tc>
                  <w:tc>
                    <w:tcPr>
                      <w:tcW w:w="851" w:type="dxa"/>
                      <w:tcBorders>
                        <w:top w:val="single" w:sz="12" w:space="0" w:color="auto"/>
                        <w:left w:val="single" w:sz="12" w:space="0" w:color="auto"/>
                        <w:bottom w:val="single" w:sz="12" w:space="0" w:color="auto"/>
                        <w:right w:val="single" w:sz="12" w:space="0" w:color="auto"/>
                      </w:tcBorders>
                      <w:shd w:val="clear" w:color="auto" w:fill="auto"/>
                    </w:tcPr>
                    <w:p w14:paraId="33D9FC13" w14:textId="77777777" w:rsidR="003562F4" w:rsidRPr="00551380" w:rsidRDefault="003562F4">
                      <w:pPr>
                        <w:jc w:val="center"/>
                        <w:rPr>
                          <w:rFonts w:ascii="ISOCPEUR" w:hAnsi="ISOCPEUR"/>
                          <w:sz w:val="24"/>
                          <w:szCs w:val="24"/>
                        </w:rPr>
                      </w:pPr>
                      <w:r w:rsidRPr="00551380">
                        <w:rPr>
                          <w:rFonts w:ascii="ISOCPEUR" w:hAnsi="ISOCPEUR"/>
                          <w:sz w:val="24"/>
                          <w:szCs w:val="24"/>
                        </w:rPr>
                        <w:t>Стадия</w:t>
                      </w:r>
                    </w:p>
                  </w:tc>
                  <w:tc>
                    <w:tcPr>
                      <w:tcW w:w="851" w:type="dxa"/>
                      <w:tcBorders>
                        <w:top w:val="single" w:sz="12" w:space="0" w:color="auto"/>
                        <w:left w:val="single" w:sz="12" w:space="0" w:color="auto"/>
                        <w:bottom w:val="single" w:sz="12" w:space="0" w:color="auto"/>
                        <w:right w:val="single" w:sz="12" w:space="0" w:color="auto"/>
                      </w:tcBorders>
                      <w:shd w:val="clear" w:color="auto" w:fill="auto"/>
                    </w:tcPr>
                    <w:p w14:paraId="4CA83573" w14:textId="77777777" w:rsidR="003562F4" w:rsidRPr="00551380" w:rsidRDefault="003562F4">
                      <w:pPr>
                        <w:jc w:val="center"/>
                        <w:rPr>
                          <w:rFonts w:ascii="ISOCPEUR" w:hAnsi="ISOCPEUR"/>
                          <w:sz w:val="24"/>
                          <w:szCs w:val="24"/>
                        </w:rPr>
                      </w:pPr>
                      <w:r w:rsidRPr="00551380">
                        <w:rPr>
                          <w:rFonts w:ascii="ISOCPEUR" w:hAnsi="ISOCPEUR"/>
                          <w:sz w:val="24"/>
                          <w:szCs w:val="24"/>
                        </w:rPr>
                        <w:t>Лист</w:t>
                      </w:r>
                    </w:p>
                  </w:tc>
                  <w:tc>
                    <w:tcPr>
                      <w:tcW w:w="1148" w:type="dxa"/>
                      <w:tcBorders>
                        <w:top w:val="single" w:sz="12" w:space="0" w:color="auto"/>
                        <w:left w:val="single" w:sz="12" w:space="0" w:color="auto"/>
                        <w:bottom w:val="single" w:sz="12" w:space="0" w:color="auto"/>
                        <w:right w:val="nil"/>
                      </w:tcBorders>
                      <w:shd w:val="clear" w:color="auto" w:fill="auto"/>
                    </w:tcPr>
                    <w:p w14:paraId="6C1760BB" w14:textId="77777777" w:rsidR="003562F4" w:rsidRPr="00551380" w:rsidRDefault="003562F4">
                      <w:pPr>
                        <w:jc w:val="center"/>
                        <w:rPr>
                          <w:rFonts w:ascii="ISOCPEUR" w:hAnsi="ISOCPEUR"/>
                          <w:sz w:val="24"/>
                          <w:szCs w:val="24"/>
                        </w:rPr>
                      </w:pPr>
                      <w:r w:rsidRPr="00551380">
                        <w:rPr>
                          <w:rFonts w:ascii="ISOCPEUR" w:hAnsi="ISOCPEUR"/>
                          <w:sz w:val="24"/>
                          <w:szCs w:val="24"/>
                        </w:rPr>
                        <w:t>Листов</w:t>
                      </w:r>
                    </w:p>
                  </w:tc>
                </w:tr>
                <w:tr w:rsidR="003562F4" w14:paraId="7DAEA144" w14:textId="77777777" w:rsidTr="00584BD6">
                  <w:trPr>
                    <w:gridAfter w:val="1"/>
                    <w:wAfter w:w="1772" w:type="dxa"/>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4C1E0C3E" w14:textId="77777777" w:rsidR="003562F4" w:rsidRPr="00551380" w:rsidRDefault="003562F4" w:rsidP="005948B1">
                      <w:pPr>
                        <w:rPr>
                          <w:rFonts w:ascii="ISOCPEUR" w:hAnsi="ISOCPEUR"/>
                        </w:rPr>
                      </w:pPr>
                      <w:r w:rsidRPr="00551380">
                        <w:rPr>
                          <w:rFonts w:ascii="ISOCPEUR" w:hAnsi="ISOCPEUR"/>
                        </w:rPr>
                        <w:t>Проверил</w:t>
                      </w:r>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37C887EE" w14:textId="77777777" w:rsidR="003562F4" w:rsidRPr="00551380" w:rsidRDefault="00A63B66" w:rsidP="00551380">
                      <w:pPr>
                        <w:rPr>
                          <w:rFonts w:ascii="ISOCPEUR" w:hAnsi="ISOCPEUR"/>
                        </w:rPr>
                      </w:pPr>
                      <w:r>
                        <w:rPr>
                          <w:rFonts w:ascii="ISOCPEUR" w:hAnsi="ISOCPEUR"/>
                          <w:spacing w:val="-16"/>
                        </w:rPr>
                        <w:t xml:space="preserve"> </w:t>
                      </w: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23139466" w14:textId="77777777" w:rsidR="003562F4" w:rsidRPr="00A511F7" w:rsidRDefault="003562F4" w:rsidP="005A21A3">
                      <w:pPr>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4130C5DA" w14:textId="77777777" w:rsidR="003562F4" w:rsidRPr="00F17D3A" w:rsidRDefault="003562F4" w:rsidP="009D0352">
                      <w:pPr>
                        <w:jc w:val="center"/>
                      </w:pPr>
                    </w:p>
                  </w:tc>
                  <w:tc>
                    <w:tcPr>
                      <w:tcW w:w="3969"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072309E6" w14:textId="77777777" w:rsidR="003562F4" w:rsidRDefault="003562F4">
                      <w:pPr>
                        <w:rPr>
                          <w:sz w:val="24"/>
                          <w:szCs w:val="24"/>
                        </w:rPr>
                      </w:pPr>
                    </w:p>
                  </w:tc>
                  <w:tc>
                    <w:tcPr>
                      <w:tcW w:w="851"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663F7DE4" w14:textId="77777777" w:rsidR="003562F4" w:rsidRPr="00BA6099" w:rsidRDefault="00C70061">
                      <w:pPr>
                        <w:jc w:val="center"/>
                        <w:rPr>
                          <w:rFonts w:ascii="ISOCPEUR" w:hAnsi="ISOCPEUR"/>
                          <w:sz w:val="24"/>
                          <w:szCs w:val="24"/>
                        </w:rPr>
                      </w:pPr>
                      <w:r>
                        <w:rPr>
                          <w:rFonts w:ascii="ISOCPEUR" w:hAnsi="ISOCPEUR"/>
                          <w:sz w:val="24"/>
                          <w:szCs w:val="24"/>
                        </w:rPr>
                        <w:t>ОТР</w:t>
                      </w:r>
                    </w:p>
                  </w:tc>
                  <w:tc>
                    <w:tcPr>
                      <w:tcW w:w="851"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2CCD7CA8" w14:textId="77777777" w:rsidR="003562F4" w:rsidRPr="009D0352" w:rsidRDefault="009D0352">
                      <w:pPr>
                        <w:jc w:val="center"/>
                        <w:rPr>
                          <w:sz w:val="24"/>
                          <w:szCs w:val="24"/>
                        </w:rPr>
                      </w:pPr>
                      <w:r>
                        <w:rPr>
                          <w:sz w:val="24"/>
                          <w:szCs w:val="24"/>
                        </w:rPr>
                        <w:t>1</w:t>
                      </w:r>
                    </w:p>
                  </w:tc>
                  <w:tc>
                    <w:tcPr>
                      <w:tcW w:w="1148" w:type="dxa"/>
                      <w:vMerge w:val="restart"/>
                      <w:tcBorders>
                        <w:top w:val="single" w:sz="12" w:space="0" w:color="auto"/>
                        <w:left w:val="single" w:sz="12" w:space="0" w:color="auto"/>
                        <w:bottom w:val="single" w:sz="12" w:space="0" w:color="auto"/>
                        <w:right w:val="nil"/>
                      </w:tcBorders>
                      <w:shd w:val="clear" w:color="auto" w:fill="auto"/>
                      <w:vAlign w:val="center"/>
                    </w:tcPr>
                    <w:p w14:paraId="6233F0ED" w14:textId="77777777" w:rsidR="003562F4" w:rsidRPr="00BA6099" w:rsidRDefault="003562F4">
                      <w:pPr>
                        <w:jc w:val="center"/>
                        <w:rPr>
                          <w:rStyle w:val="a7"/>
                          <w:rFonts w:ascii="ISOCPEUR" w:hAnsi="ISOCPEUR"/>
                          <w:sz w:val="24"/>
                          <w:szCs w:val="24"/>
                        </w:rPr>
                      </w:pPr>
                    </w:p>
                  </w:tc>
                </w:tr>
                <w:tr w:rsidR="003562F4" w14:paraId="51743585" w14:textId="77777777" w:rsidTr="00584BD6">
                  <w:trPr>
                    <w:gridAfter w:val="1"/>
                    <w:wAfter w:w="1772" w:type="dxa"/>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2F6DA07F" w14:textId="77777777" w:rsidR="003562F4" w:rsidRPr="00551380" w:rsidRDefault="003562F4" w:rsidP="005948B1">
                      <w:pPr>
                        <w:rPr>
                          <w:rFonts w:ascii="ISOCPEUR" w:hAnsi="ISOCPEUR"/>
                        </w:rPr>
                      </w:pPr>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1BB2E61B" w14:textId="77777777" w:rsidR="003562F4" w:rsidRPr="00BA6099" w:rsidRDefault="003562F4" w:rsidP="005948B1">
                      <w:pPr>
                        <w:rPr>
                          <w:rFonts w:ascii="ISOCPEUR" w:hAnsi="ISOCPEUR"/>
                          <w:spacing w:val="-16"/>
                        </w:rPr>
                      </w:pP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3932559A" w14:textId="77777777" w:rsidR="003562F4" w:rsidRPr="00F37DB2" w:rsidRDefault="003562F4" w:rsidP="005A21A3">
                      <w:pPr>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5B0ACCD6" w14:textId="77777777" w:rsidR="003562F4" w:rsidRPr="000E303B" w:rsidRDefault="003562F4" w:rsidP="008257C1">
                      <w:pPr>
                        <w:jc w:val="center"/>
                      </w:pPr>
                    </w:p>
                  </w:tc>
                  <w:tc>
                    <w:tcPr>
                      <w:tcW w:w="3969"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48610A0E" w14:textId="77777777" w:rsidR="003562F4" w:rsidRDefault="003562F4">
                      <w:pPr>
                        <w:rPr>
                          <w:sz w:val="24"/>
                          <w:szCs w:val="24"/>
                        </w:rPr>
                      </w:pPr>
                    </w:p>
                  </w:tc>
                  <w:tc>
                    <w:tcPr>
                      <w:tcW w:w="851"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4DCB8C88" w14:textId="77777777" w:rsidR="003562F4" w:rsidRDefault="003562F4">
                      <w:pPr>
                        <w:rPr>
                          <w:sz w:val="24"/>
                          <w:szCs w:val="24"/>
                        </w:rPr>
                      </w:pPr>
                    </w:p>
                  </w:tc>
                  <w:tc>
                    <w:tcPr>
                      <w:tcW w:w="851"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14DB2842" w14:textId="77777777" w:rsidR="003562F4" w:rsidRDefault="003562F4">
                      <w:pPr>
                        <w:rPr>
                          <w:sz w:val="24"/>
                          <w:szCs w:val="24"/>
                        </w:rPr>
                      </w:pPr>
                    </w:p>
                  </w:tc>
                  <w:tc>
                    <w:tcPr>
                      <w:tcW w:w="1148" w:type="dxa"/>
                      <w:vMerge/>
                      <w:tcBorders>
                        <w:top w:val="single" w:sz="12" w:space="0" w:color="auto"/>
                        <w:left w:val="single" w:sz="12" w:space="0" w:color="auto"/>
                        <w:bottom w:val="single" w:sz="12" w:space="0" w:color="auto"/>
                        <w:right w:val="nil"/>
                      </w:tcBorders>
                      <w:shd w:val="clear" w:color="auto" w:fill="auto"/>
                      <w:vAlign w:val="center"/>
                    </w:tcPr>
                    <w:p w14:paraId="36A42034" w14:textId="77777777" w:rsidR="003562F4" w:rsidRDefault="003562F4">
                      <w:pPr>
                        <w:rPr>
                          <w:sz w:val="24"/>
                          <w:szCs w:val="24"/>
                        </w:rPr>
                      </w:pPr>
                    </w:p>
                  </w:tc>
                </w:tr>
                <w:tr w:rsidR="003562F4" w:rsidRPr="008C4E80" w14:paraId="0B4D12E3" w14:textId="77777777" w:rsidTr="00584BD6">
                  <w:trPr>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723605DB" w14:textId="77777777" w:rsidR="003562F4" w:rsidRPr="00551380" w:rsidRDefault="003562F4" w:rsidP="005948B1">
                      <w:pPr>
                        <w:rPr>
                          <w:rFonts w:ascii="ISOCPEUR" w:hAnsi="ISOCPEUR"/>
                        </w:rPr>
                      </w:pPr>
                    </w:p>
                  </w:tc>
                  <w:tc>
                    <w:tcPr>
                      <w:tcW w:w="1134" w:type="dxa"/>
                      <w:gridSpan w:val="2"/>
                      <w:tcBorders>
                        <w:top w:val="nil"/>
                        <w:left w:val="single" w:sz="12" w:space="0" w:color="auto"/>
                        <w:bottom w:val="nil"/>
                        <w:right w:val="single" w:sz="12" w:space="0" w:color="auto"/>
                      </w:tcBorders>
                      <w:shd w:val="clear" w:color="auto" w:fill="auto"/>
                      <w:vAlign w:val="center"/>
                    </w:tcPr>
                    <w:p w14:paraId="1D8B9AE5" w14:textId="77777777" w:rsidR="003562F4" w:rsidRPr="00551380" w:rsidRDefault="003562F4" w:rsidP="005948B1">
                      <w:pPr>
                        <w:rPr>
                          <w:rFonts w:ascii="ISOCPEUR" w:hAnsi="ISOCPEUR"/>
                        </w:rPr>
                      </w:pPr>
                    </w:p>
                  </w:tc>
                  <w:tc>
                    <w:tcPr>
                      <w:tcW w:w="856" w:type="dxa"/>
                      <w:tcBorders>
                        <w:top w:val="nil"/>
                        <w:left w:val="single" w:sz="12" w:space="0" w:color="auto"/>
                        <w:bottom w:val="nil"/>
                        <w:right w:val="single" w:sz="12" w:space="0" w:color="auto"/>
                      </w:tcBorders>
                      <w:shd w:val="clear" w:color="auto" w:fill="auto"/>
                      <w:vAlign w:val="center"/>
                    </w:tcPr>
                    <w:p w14:paraId="0FC2123E" w14:textId="77777777" w:rsidR="003562F4" w:rsidRPr="00E3525B" w:rsidRDefault="003562F4" w:rsidP="00584BD6">
                      <w:pPr>
                        <w:ind w:left="-55" w:hanging="14"/>
                        <w:jc w:val="center"/>
                      </w:pPr>
                    </w:p>
                  </w:tc>
                  <w:tc>
                    <w:tcPr>
                      <w:tcW w:w="562" w:type="dxa"/>
                      <w:tcBorders>
                        <w:top w:val="nil"/>
                        <w:left w:val="single" w:sz="12" w:space="0" w:color="auto"/>
                        <w:bottom w:val="nil"/>
                        <w:right w:val="single" w:sz="12" w:space="0" w:color="auto"/>
                      </w:tcBorders>
                      <w:shd w:val="clear" w:color="auto" w:fill="auto"/>
                      <w:vAlign w:val="center"/>
                    </w:tcPr>
                    <w:p w14:paraId="2342A034" w14:textId="77777777" w:rsidR="003562F4" w:rsidRPr="000E303B" w:rsidRDefault="003562F4" w:rsidP="008257C1">
                      <w:pPr>
                        <w:jc w:val="center"/>
                      </w:pPr>
                    </w:p>
                  </w:tc>
                  <w:tc>
                    <w:tcPr>
                      <w:tcW w:w="3969" w:type="dxa"/>
                      <w:vMerge w:val="restart"/>
                      <w:tcBorders>
                        <w:top w:val="single" w:sz="12" w:space="0" w:color="auto"/>
                        <w:left w:val="single" w:sz="12" w:space="0" w:color="auto"/>
                        <w:bottom w:val="nil"/>
                        <w:right w:val="single" w:sz="12" w:space="0" w:color="auto"/>
                      </w:tcBorders>
                      <w:shd w:val="clear" w:color="auto" w:fill="auto"/>
                      <w:vAlign w:val="center"/>
                    </w:tcPr>
                    <w:p w14:paraId="4E08AFE6" w14:textId="77777777" w:rsidR="003562F4" w:rsidRPr="00584BD6" w:rsidRDefault="003562F4" w:rsidP="0034259D">
                      <w:pPr>
                        <w:jc w:val="center"/>
                        <w:rPr>
                          <w:rFonts w:ascii="ISOCPEUR" w:hAnsi="ISOCPEUR"/>
                          <w:sz w:val="24"/>
                          <w:szCs w:val="24"/>
                        </w:rPr>
                      </w:pPr>
                      <w:r w:rsidRPr="00584BD6">
                        <w:rPr>
                          <w:rFonts w:ascii="ISOCPEUR" w:hAnsi="ISOCPEUR"/>
                          <w:noProof/>
                          <w:sz w:val="24"/>
                          <w:szCs w:val="24"/>
                        </w:rPr>
                        <w:t>Спецификация оборудования, изделий и материалов</w:t>
                      </w:r>
                    </w:p>
                  </w:tc>
                  <w:tc>
                    <w:tcPr>
                      <w:tcW w:w="2850" w:type="dxa"/>
                      <w:gridSpan w:val="3"/>
                      <w:vMerge w:val="restart"/>
                      <w:tcBorders>
                        <w:top w:val="single" w:sz="12" w:space="0" w:color="auto"/>
                        <w:left w:val="single" w:sz="12" w:space="0" w:color="auto"/>
                        <w:right w:val="nil"/>
                      </w:tcBorders>
                      <w:shd w:val="clear" w:color="auto" w:fill="auto"/>
                      <w:vAlign w:val="center"/>
                    </w:tcPr>
                    <w:p w14:paraId="3E50EF8F" w14:textId="610ABE0E" w:rsidR="003562F4" w:rsidRPr="00551380" w:rsidRDefault="003562F4" w:rsidP="00F17D3A">
                      <w:pPr>
                        <w:pStyle w:val="a5"/>
                        <w:ind w:left="-57" w:right="-57"/>
                        <w:jc w:val="center"/>
                        <w:rPr>
                          <w:rFonts w:ascii="ISOCPEUR" w:hAnsi="ISOCPEUR"/>
                          <w:sz w:val="28"/>
                          <w:szCs w:val="28"/>
                        </w:rPr>
                      </w:pPr>
                    </w:p>
                  </w:tc>
                  <w:tc>
                    <w:tcPr>
                      <w:tcW w:w="1772" w:type="dxa"/>
                      <w:vAlign w:val="center"/>
                    </w:tcPr>
                    <w:p w14:paraId="42031518" w14:textId="77777777" w:rsidR="003562F4" w:rsidRPr="008D539F" w:rsidRDefault="008C7223" w:rsidP="00CC5A33">
                      <w:pPr>
                        <w:pStyle w:val="a5"/>
                        <w:ind w:left="-57" w:right="-57"/>
                        <w:jc w:val="center"/>
                        <w:rPr>
                          <w:sz w:val="22"/>
                          <w:szCs w:val="22"/>
                        </w:rPr>
                      </w:pPr>
                      <w:r>
                        <w:pict w14:anchorId="28F377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2.75pt;height:31.8pt">
                            <v:imagedata r:id="rId1" o:title="Logo-0-0-0" cropleft="13608f" cropright="13579f"/>
                          </v:shape>
                        </w:pict>
                      </w:r>
                    </w:p>
                  </w:tc>
                </w:tr>
                <w:tr w:rsidR="003562F4" w:rsidRPr="008C4E80" w14:paraId="5B160553" w14:textId="77777777" w:rsidTr="00584BD6">
                  <w:trPr>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26DA47C9" w14:textId="77777777" w:rsidR="003562F4" w:rsidRPr="00551380" w:rsidRDefault="003562F4" w:rsidP="007129BB">
                      <w:pPr>
                        <w:rPr>
                          <w:rFonts w:ascii="ISOCPEUR" w:hAnsi="ISOCPEUR"/>
                        </w:rPr>
                      </w:pPr>
                      <w:proofErr w:type="spellStart"/>
                      <w:r w:rsidRPr="00551380">
                        <w:rPr>
                          <w:rFonts w:ascii="ISOCPEUR" w:hAnsi="ISOCPEUR"/>
                        </w:rPr>
                        <w:t>Н.контроль</w:t>
                      </w:r>
                      <w:proofErr w:type="spellEnd"/>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1F00C223" w14:textId="77777777" w:rsidR="003562F4" w:rsidRPr="00551380" w:rsidRDefault="00A63B66" w:rsidP="007129BB">
                      <w:pPr>
                        <w:rPr>
                          <w:rFonts w:ascii="ISOCPEUR" w:hAnsi="ISOCPEUR"/>
                        </w:rPr>
                      </w:pPr>
                      <w:r>
                        <w:rPr>
                          <w:rFonts w:ascii="ISOCPEUR" w:hAnsi="ISOCPEUR"/>
                        </w:rPr>
                        <w:t xml:space="preserve"> </w:t>
                      </w: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7B248391" w14:textId="77777777" w:rsidR="003562F4" w:rsidRPr="00E3525B" w:rsidRDefault="003562F4" w:rsidP="007129BB">
                      <w:pPr>
                        <w:ind w:left="-55" w:hanging="14"/>
                        <w:jc w:val="cente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42D83D20" w14:textId="77777777" w:rsidR="003562F4" w:rsidRPr="000E303B" w:rsidRDefault="003562F4" w:rsidP="009D0352">
                      <w:pPr>
                        <w:jc w:val="center"/>
                      </w:pPr>
                    </w:p>
                  </w:tc>
                  <w:tc>
                    <w:tcPr>
                      <w:tcW w:w="3969" w:type="dxa"/>
                      <w:vMerge/>
                      <w:tcBorders>
                        <w:top w:val="single" w:sz="12" w:space="0" w:color="auto"/>
                        <w:left w:val="single" w:sz="12" w:space="0" w:color="auto"/>
                        <w:bottom w:val="nil"/>
                        <w:right w:val="single" w:sz="12" w:space="0" w:color="auto"/>
                      </w:tcBorders>
                      <w:shd w:val="clear" w:color="auto" w:fill="auto"/>
                      <w:vAlign w:val="center"/>
                    </w:tcPr>
                    <w:p w14:paraId="7CADBA61" w14:textId="77777777" w:rsidR="003562F4" w:rsidRDefault="003562F4">
                      <w:pPr>
                        <w:rPr>
                          <w:sz w:val="24"/>
                          <w:szCs w:val="24"/>
                        </w:rPr>
                      </w:pPr>
                    </w:p>
                  </w:tc>
                  <w:tc>
                    <w:tcPr>
                      <w:tcW w:w="2850" w:type="dxa"/>
                      <w:gridSpan w:val="3"/>
                      <w:vMerge/>
                      <w:tcBorders>
                        <w:left w:val="single" w:sz="12" w:space="0" w:color="auto"/>
                        <w:right w:val="nil"/>
                      </w:tcBorders>
                      <w:shd w:val="clear" w:color="auto" w:fill="auto"/>
                    </w:tcPr>
                    <w:p w14:paraId="2FD41F90" w14:textId="77777777" w:rsidR="003562F4" w:rsidRPr="008C4E80" w:rsidRDefault="003562F4">
                      <w:pPr>
                        <w:rPr>
                          <w:sz w:val="24"/>
                          <w:szCs w:val="24"/>
                        </w:rPr>
                      </w:pPr>
                    </w:p>
                  </w:tc>
                  <w:tc>
                    <w:tcPr>
                      <w:tcW w:w="1772" w:type="dxa"/>
                    </w:tcPr>
                    <w:p w14:paraId="77CBA8C2" w14:textId="77777777" w:rsidR="003562F4" w:rsidRPr="008C4E80" w:rsidRDefault="003562F4">
                      <w:pPr>
                        <w:rPr>
                          <w:sz w:val="24"/>
                          <w:szCs w:val="24"/>
                        </w:rPr>
                      </w:pPr>
                    </w:p>
                  </w:tc>
                </w:tr>
                <w:tr w:rsidR="003562F4" w:rsidRPr="008C4E80" w14:paraId="3D726722" w14:textId="77777777" w:rsidTr="00584BD6">
                  <w:trPr>
                    <w:cantSplit/>
                    <w:trHeight w:hRule="exact" w:val="284"/>
                  </w:trPr>
                  <w:tc>
                    <w:tcPr>
                      <w:tcW w:w="1134" w:type="dxa"/>
                      <w:gridSpan w:val="2"/>
                      <w:tcBorders>
                        <w:top w:val="single" w:sz="6" w:space="0" w:color="auto"/>
                        <w:left w:val="single" w:sz="12" w:space="0" w:color="auto"/>
                        <w:bottom w:val="nil"/>
                        <w:right w:val="single" w:sz="12" w:space="0" w:color="auto"/>
                      </w:tcBorders>
                      <w:shd w:val="clear" w:color="auto" w:fill="auto"/>
                      <w:vAlign w:val="center"/>
                    </w:tcPr>
                    <w:p w14:paraId="76D71BE3" w14:textId="77777777" w:rsidR="003562F4" w:rsidRPr="00551380" w:rsidRDefault="003562F4" w:rsidP="007129BB">
                      <w:pPr>
                        <w:rPr>
                          <w:rFonts w:ascii="ISOCPEUR" w:hAnsi="ISOCPEUR"/>
                        </w:rPr>
                      </w:pPr>
                      <w:r w:rsidRPr="00551380">
                        <w:rPr>
                          <w:rFonts w:ascii="ISOCPEUR" w:hAnsi="ISOCPEUR"/>
                        </w:rPr>
                        <w:t>ГИП</w:t>
                      </w:r>
                    </w:p>
                  </w:tc>
                  <w:tc>
                    <w:tcPr>
                      <w:tcW w:w="1134" w:type="dxa"/>
                      <w:gridSpan w:val="2"/>
                      <w:tcBorders>
                        <w:top w:val="single" w:sz="6" w:space="0" w:color="auto"/>
                        <w:left w:val="single" w:sz="12" w:space="0" w:color="auto"/>
                        <w:bottom w:val="nil"/>
                        <w:right w:val="single" w:sz="12" w:space="0" w:color="auto"/>
                      </w:tcBorders>
                      <w:shd w:val="clear" w:color="auto" w:fill="auto"/>
                      <w:vAlign w:val="center"/>
                    </w:tcPr>
                    <w:p w14:paraId="3555D265" w14:textId="77777777" w:rsidR="003562F4" w:rsidRPr="00BA6099" w:rsidRDefault="00A63B66" w:rsidP="007129BB">
                      <w:pPr>
                        <w:rPr>
                          <w:rFonts w:ascii="ISOCPEUR" w:hAnsi="ISOCPEUR"/>
                          <w:spacing w:val="-16"/>
                        </w:rPr>
                      </w:pPr>
                      <w:r>
                        <w:rPr>
                          <w:rFonts w:ascii="ISOCPEUR" w:hAnsi="ISOCPEUR"/>
                        </w:rPr>
                        <w:t xml:space="preserve"> </w:t>
                      </w:r>
                    </w:p>
                  </w:tc>
                  <w:tc>
                    <w:tcPr>
                      <w:tcW w:w="856" w:type="dxa"/>
                      <w:tcBorders>
                        <w:top w:val="single" w:sz="6" w:space="0" w:color="auto"/>
                        <w:left w:val="single" w:sz="12" w:space="0" w:color="auto"/>
                        <w:bottom w:val="nil"/>
                        <w:right w:val="single" w:sz="12" w:space="0" w:color="auto"/>
                      </w:tcBorders>
                      <w:shd w:val="clear" w:color="auto" w:fill="auto"/>
                      <w:vAlign w:val="center"/>
                    </w:tcPr>
                    <w:p w14:paraId="38753B24" w14:textId="77777777" w:rsidR="003562F4" w:rsidRPr="00F37DB2" w:rsidRDefault="003562F4" w:rsidP="007129BB">
                      <w:pPr>
                        <w:jc w:val="center"/>
                      </w:pPr>
                    </w:p>
                  </w:tc>
                  <w:tc>
                    <w:tcPr>
                      <w:tcW w:w="562" w:type="dxa"/>
                      <w:tcBorders>
                        <w:top w:val="single" w:sz="6" w:space="0" w:color="auto"/>
                        <w:left w:val="single" w:sz="12" w:space="0" w:color="auto"/>
                        <w:bottom w:val="nil"/>
                        <w:right w:val="single" w:sz="12" w:space="0" w:color="auto"/>
                      </w:tcBorders>
                      <w:shd w:val="clear" w:color="auto" w:fill="auto"/>
                      <w:vAlign w:val="center"/>
                    </w:tcPr>
                    <w:p w14:paraId="046AB4BD" w14:textId="77777777" w:rsidR="003562F4" w:rsidRPr="000E303B" w:rsidRDefault="003562F4" w:rsidP="009D0352">
                      <w:pPr>
                        <w:jc w:val="center"/>
                      </w:pPr>
                    </w:p>
                  </w:tc>
                  <w:tc>
                    <w:tcPr>
                      <w:tcW w:w="3969" w:type="dxa"/>
                      <w:vMerge/>
                      <w:tcBorders>
                        <w:top w:val="single" w:sz="12" w:space="0" w:color="auto"/>
                        <w:left w:val="single" w:sz="12" w:space="0" w:color="auto"/>
                        <w:bottom w:val="nil"/>
                        <w:right w:val="single" w:sz="12" w:space="0" w:color="auto"/>
                      </w:tcBorders>
                      <w:shd w:val="clear" w:color="auto" w:fill="auto"/>
                      <w:vAlign w:val="center"/>
                    </w:tcPr>
                    <w:p w14:paraId="0CA47647" w14:textId="77777777" w:rsidR="003562F4" w:rsidRDefault="003562F4">
                      <w:pPr>
                        <w:rPr>
                          <w:sz w:val="24"/>
                          <w:szCs w:val="24"/>
                        </w:rPr>
                      </w:pPr>
                    </w:p>
                  </w:tc>
                  <w:tc>
                    <w:tcPr>
                      <w:tcW w:w="2850" w:type="dxa"/>
                      <w:gridSpan w:val="3"/>
                      <w:vMerge/>
                      <w:tcBorders>
                        <w:left w:val="single" w:sz="12" w:space="0" w:color="auto"/>
                        <w:bottom w:val="single" w:sz="12" w:space="0" w:color="auto"/>
                        <w:right w:val="nil"/>
                      </w:tcBorders>
                      <w:shd w:val="clear" w:color="auto" w:fill="auto"/>
                    </w:tcPr>
                    <w:p w14:paraId="1C5A3D70" w14:textId="77777777" w:rsidR="003562F4" w:rsidRPr="008C4E80" w:rsidRDefault="003562F4">
                      <w:pPr>
                        <w:rPr>
                          <w:sz w:val="24"/>
                          <w:szCs w:val="24"/>
                        </w:rPr>
                      </w:pPr>
                    </w:p>
                  </w:tc>
                  <w:tc>
                    <w:tcPr>
                      <w:tcW w:w="1772" w:type="dxa"/>
                    </w:tcPr>
                    <w:p w14:paraId="4CF3BBA4" w14:textId="77777777" w:rsidR="003562F4" w:rsidRPr="008C4E80" w:rsidRDefault="003562F4">
                      <w:pPr>
                        <w:rPr>
                          <w:sz w:val="24"/>
                          <w:szCs w:val="24"/>
                        </w:rPr>
                      </w:pPr>
                    </w:p>
                  </w:tc>
                </w:tr>
              </w:tbl>
              <w:p w14:paraId="68EB540C" w14:textId="77777777" w:rsidR="003562F4" w:rsidRDefault="003562F4" w:rsidP="00757826"/>
            </w:txbxContent>
          </v:textbox>
          <w10:wrap type="topAndBottom" anchorx="margin"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874EC" w14:textId="77777777" w:rsidR="008C7223" w:rsidRDefault="008C7223" w:rsidP="001249E0">
      <w:r>
        <w:separator/>
      </w:r>
    </w:p>
  </w:footnote>
  <w:footnote w:type="continuationSeparator" w:id="0">
    <w:p w14:paraId="45C35B54" w14:textId="77777777" w:rsidR="008C7223" w:rsidRDefault="008C7223" w:rsidP="00124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FCF7B" w14:textId="77777777" w:rsidR="00E06296" w:rsidRDefault="00E0629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6A7EC" w14:textId="77777777" w:rsidR="003562F4" w:rsidRDefault="008C7223">
    <w:pPr>
      <w:pStyle w:val="a3"/>
    </w:pPr>
    <w:r>
      <w:rPr>
        <w:noProof/>
      </w:rPr>
      <w:pict w14:anchorId="7C0FC21B">
        <v:rect id="_x0000_s2052" style="position:absolute;margin-left:0;margin-top:0;width:1119.7pt;height:802.2pt;z-index:2;mso-position-horizontal-relative:margin;mso-position-vertical-relative:margin" o:allowincell="f" filled="f" strokeweight="1.5pt">
          <v:textbox>
            <w:txbxContent>
              <w:p w14:paraId="7A59F004" w14:textId="77777777" w:rsidR="003562F4" w:rsidRDefault="003562F4"/>
            </w:txbxContent>
          </v:textbox>
          <w10:wrap anchorx="margin" anchory="margin"/>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D6C56" w14:textId="77777777" w:rsidR="003562F4" w:rsidRDefault="008C7223">
    <w:pPr>
      <w:pStyle w:val="a3"/>
    </w:pPr>
    <w:r>
      <w:rPr>
        <w:noProof/>
      </w:rPr>
      <w:pict w14:anchorId="3FA5DE03">
        <v:rect id="_x0000_s2049" style="position:absolute;margin-left:0;margin-top:0;width:1119.7pt;height:802.2pt;z-index:1;mso-position-horizontal-relative:margin;mso-position-vertical-relative:margin" o:allowincell="f" filled="f" strokeweight="1.5pt">
          <v:textbox style="mso-next-textbox:#_x0000_s2049">
            <w:txbxContent>
              <w:p w14:paraId="4FFBC648" w14:textId="77777777" w:rsidR="003562F4" w:rsidRDefault="003562F4"/>
            </w:txbxContent>
          </v:textbox>
          <w10:wrap anchorx="margin" anchory="margin"/>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27.1pt;height:35.55pt" o:bullet="t">
        <v:imagedata r:id="rId1" o:title=""/>
      </v:shape>
    </w:pict>
  </w:numPicBullet>
  <w:abstractNum w:abstractNumId="0" w15:restartNumberingAfterBreak="0">
    <w:nsid w:val="023131E7"/>
    <w:multiLevelType w:val="singleLevel"/>
    <w:tmpl w:val="0419000F"/>
    <w:lvl w:ilvl="0">
      <w:start w:val="1"/>
      <w:numFmt w:val="decimal"/>
      <w:lvlText w:val="%1."/>
      <w:lvlJc w:val="left"/>
      <w:pPr>
        <w:tabs>
          <w:tab w:val="num" w:pos="720"/>
        </w:tabs>
        <w:ind w:left="720" w:hanging="360"/>
      </w:pPr>
    </w:lvl>
  </w:abstractNum>
  <w:abstractNum w:abstractNumId="1" w15:restartNumberingAfterBreak="0">
    <w:nsid w:val="073C3AB2"/>
    <w:multiLevelType w:val="singleLevel"/>
    <w:tmpl w:val="D4242926"/>
    <w:lvl w:ilvl="0">
      <w:start w:val="1"/>
      <w:numFmt w:val="decimal"/>
      <w:lvlText w:val="%1"/>
      <w:lvlJc w:val="left"/>
      <w:pPr>
        <w:tabs>
          <w:tab w:val="num" w:pos="360"/>
        </w:tabs>
        <w:ind w:left="360" w:hanging="360"/>
      </w:pPr>
    </w:lvl>
  </w:abstractNum>
  <w:abstractNum w:abstractNumId="2" w15:restartNumberingAfterBreak="0">
    <w:nsid w:val="1BE670A8"/>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CCE0CDE"/>
    <w:multiLevelType w:val="singleLevel"/>
    <w:tmpl w:val="0419000F"/>
    <w:lvl w:ilvl="0">
      <w:start w:val="1"/>
      <w:numFmt w:val="decimal"/>
      <w:lvlText w:val="%1."/>
      <w:lvlJc w:val="left"/>
      <w:pPr>
        <w:tabs>
          <w:tab w:val="num" w:pos="360"/>
        </w:tabs>
        <w:ind w:left="360" w:hanging="360"/>
      </w:pPr>
    </w:lvl>
  </w:abstractNum>
  <w:abstractNum w:abstractNumId="4" w15:restartNumberingAfterBreak="0">
    <w:nsid w:val="2EB2148F"/>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272446"/>
    <w:multiLevelType w:val="hybridMultilevel"/>
    <w:tmpl w:val="741AAD2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4B6E11BC"/>
    <w:multiLevelType w:val="singleLevel"/>
    <w:tmpl w:val="0419000F"/>
    <w:lvl w:ilvl="0">
      <w:start w:val="1"/>
      <w:numFmt w:val="decimal"/>
      <w:lvlText w:val="%1."/>
      <w:lvlJc w:val="left"/>
      <w:pPr>
        <w:tabs>
          <w:tab w:val="num" w:pos="720"/>
        </w:tabs>
        <w:ind w:left="720" w:hanging="360"/>
      </w:pPr>
    </w:lvl>
  </w:abstractNum>
  <w:abstractNum w:abstractNumId="7" w15:restartNumberingAfterBreak="0">
    <w:nsid w:val="4CAF24C4"/>
    <w:multiLevelType w:val="hybridMultilevel"/>
    <w:tmpl w:val="9CCEFC9A"/>
    <w:lvl w:ilvl="0" w:tplc="3CAABF3A">
      <w:start w:val="1"/>
      <w:numFmt w:val="decimal"/>
      <w:lvlText w:val="%1."/>
      <w:lvlJc w:val="left"/>
      <w:pPr>
        <w:tabs>
          <w:tab w:val="num" w:pos="720"/>
        </w:tabs>
        <w:ind w:left="720" w:hanging="360"/>
      </w:pPr>
      <w:rPr>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4E99073B"/>
    <w:multiLevelType w:val="singleLevel"/>
    <w:tmpl w:val="0419000F"/>
    <w:lvl w:ilvl="0">
      <w:start w:val="1"/>
      <w:numFmt w:val="decimal"/>
      <w:lvlText w:val="%1."/>
      <w:lvlJc w:val="left"/>
      <w:pPr>
        <w:tabs>
          <w:tab w:val="num" w:pos="360"/>
        </w:tabs>
        <w:ind w:left="360" w:hanging="360"/>
      </w:pPr>
    </w:lvl>
  </w:abstractNum>
  <w:abstractNum w:abstractNumId="9" w15:restartNumberingAfterBreak="0">
    <w:nsid w:val="59C65CDB"/>
    <w:multiLevelType w:val="hybridMultilevel"/>
    <w:tmpl w:val="8A0A02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0934044"/>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E1312E0"/>
    <w:multiLevelType w:val="hybridMultilevel"/>
    <w:tmpl w:val="98B4CFF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718A08CA"/>
    <w:multiLevelType w:val="singleLevel"/>
    <w:tmpl w:val="D4242926"/>
    <w:lvl w:ilvl="0">
      <w:start w:val="1"/>
      <w:numFmt w:val="decimal"/>
      <w:lvlText w:val="%1"/>
      <w:lvlJc w:val="left"/>
      <w:pPr>
        <w:tabs>
          <w:tab w:val="num" w:pos="360"/>
        </w:tabs>
        <w:ind w:left="360" w:hanging="360"/>
      </w:pPr>
    </w:lvl>
  </w:abstractNum>
  <w:abstractNum w:abstractNumId="13" w15:restartNumberingAfterBreak="0">
    <w:nsid w:val="75AB6D18"/>
    <w:multiLevelType w:val="hybridMultilevel"/>
    <w:tmpl w:val="01A08FA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7D6D03BA"/>
    <w:multiLevelType w:val="hybridMultilevel"/>
    <w:tmpl w:val="3B1C103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12"/>
  </w:num>
  <w:num w:numId="3">
    <w:abstractNumId w:val="7"/>
  </w:num>
  <w:num w:numId="4">
    <w:abstractNumId w:val="8"/>
  </w:num>
  <w:num w:numId="5">
    <w:abstractNumId w:val="0"/>
  </w:num>
  <w:num w:numId="6">
    <w:abstractNumId w:val="13"/>
  </w:num>
  <w:num w:numId="7">
    <w:abstractNumId w:val="11"/>
  </w:num>
  <w:num w:numId="8">
    <w:abstractNumId w:val="6"/>
  </w:num>
  <w:num w:numId="9">
    <w:abstractNumId w:val="3"/>
  </w:num>
  <w:num w:numId="10">
    <w:abstractNumId w:val="5"/>
  </w:num>
  <w:num w:numId="11">
    <w:abstractNumId w:val="14"/>
  </w:num>
  <w:num w:numId="12">
    <w:abstractNumId w:val="9"/>
  </w:num>
  <w:num w:numId="13">
    <w:abstractNumId w:val="2"/>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LGIP_Template" w:val="Бланк.dot"/>
    <w:docVar w:name="LGIP_TemplateDate" w:val="13.02.2007 16:40:38"/>
    <w:docVar w:name="LGIPCreateUser" w:val="Полушина Татьяна Аскольдовна ( КП ) 31.08.2007 19:29:40"/>
    <w:docVar w:name="LGIPEditUser" w:val="Вихляев Александр Юрьевич ( КП ) 06.02.2012 17:40:21"/>
    <w:docVar w:name="PodpisLGIP" w:val="Да"/>
  </w:docVars>
  <w:rsids>
    <w:rsidRoot w:val="00CF6EA2"/>
    <w:rsid w:val="000014CF"/>
    <w:rsid w:val="00001FF1"/>
    <w:rsid w:val="0000450F"/>
    <w:rsid w:val="000060B4"/>
    <w:rsid w:val="00010305"/>
    <w:rsid w:val="00010BF1"/>
    <w:rsid w:val="00017908"/>
    <w:rsid w:val="00017FE3"/>
    <w:rsid w:val="000207F4"/>
    <w:rsid w:val="00022650"/>
    <w:rsid w:val="000261F9"/>
    <w:rsid w:val="00027034"/>
    <w:rsid w:val="00033529"/>
    <w:rsid w:val="00033C78"/>
    <w:rsid w:val="00034BD1"/>
    <w:rsid w:val="000350A9"/>
    <w:rsid w:val="0003609B"/>
    <w:rsid w:val="0003696E"/>
    <w:rsid w:val="00040A8F"/>
    <w:rsid w:val="00040D41"/>
    <w:rsid w:val="00041F49"/>
    <w:rsid w:val="0004214E"/>
    <w:rsid w:val="00044A23"/>
    <w:rsid w:val="0005727A"/>
    <w:rsid w:val="00057A16"/>
    <w:rsid w:val="00060257"/>
    <w:rsid w:val="00070B33"/>
    <w:rsid w:val="00072933"/>
    <w:rsid w:val="00074666"/>
    <w:rsid w:val="00075AC5"/>
    <w:rsid w:val="000810C9"/>
    <w:rsid w:val="0008170A"/>
    <w:rsid w:val="00083687"/>
    <w:rsid w:val="00084BEA"/>
    <w:rsid w:val="00084FF1"/>
    <w:rsid w:val="00087B6F"/>
    <w:rsid w:val="00093121"/>
    <w:rsid w:val="00094644"/>
    <w:rsid w:val="00096179"/>
    <w:rsid w:val="000A098D"/>
    <w:rsid w:val="000A38EB"/>
    <w:rsid w:val="000A4BB2"/>
    <w:rsid w:val="000A59E5"/>
    <w:rsid w:val="000A6D3C"/>
    <w:rsid w:val="000B1222"/>
    <w:rsid w:val="000B27F6"/>
    <w:rsid w:val="000B35DD"/>
    <w:rsid w:val="000B551B"/>
    <w:rsid w:val="000B59FA"/>
    <w:rsid w:val="000C0CF4"/>
    <w:rsid w:val="000C0F17"/>
    <w:rsid w:val="000C1762"/>
    <w:rsid w:val="000C493B"/>
    <w:rsid w:val="000C5462"/>
    <w:rsid w:val="000C5582"/>
    <w:rsid w:val="000C5B9D"/>
    <w:rsid w:val="000C5DF3"/>
    <w:rsid w:val="000D2A57"/>
    <w:rsid w:val="000D31BF"/>
    <w:rsid w:val="000D5259"/>
    <w:rsid w:val="000D68B5"/>
    <w:rsid w:val="000E303B"/>
    <w:rsid w:val="000E4F6B"/>
    <w:rsid w:val="000F022A"/>
    <w:rsid w:val="000F176F"/>
    <w:rsid w:val="000F1EFA"/>
    <w:rsid w:val="000F4238"/>
    <w:rsid w:val="000F459E"/>
    <w:rsid w:val="00100ABF"/>
    <w:rsid w:val="001021EA"/>
    <w:rsid w:val="00105911"/>
    <w:rsid w:val="00110027"/>
    <w:rsid w:val="001107FA"/>
    <w:rsid w:val="001113B5"/>
    <w:rsid w:val="00111921"/>
    <w:rsid w:val="0011501A"/>
    <w:rsid w:val="00115970"/>
    <w:rsid w:val="00116C37"/>
    <w:rsid w:val="001172D8"/>
    <w:rsid w:val="00122C16"/>
    <w:rsid w:val="00122C65"/>
    <w:rsid w:val="001249E0"/>
    <w:rsid w:val="00124D75"/>
    <w:rsid w:val="00125D6C"/>
    <w:rsid w:val="001261AE"/>
    <w:rsid w:val="00126CF2"/>
    <w:rsid w:val="00127E84"/>
    <w:rsid w:val="0013015A"/>
    <w:rsid w:val="00132EB9"/>
    <w:rsid w:val="001352B7"/>
    <w:rsid w:val="001377FE"/>
    <w:rsid w:val="00145568"/>
    <w:rsid w:val="001502D6"/>
    <w:rsid w:val="001504BF"/>
    <w:rsid w:val="001725B8"/>
    <w:rsid w:val="0018000A"/>
    <w:rsid w:val="0018097A"/>
    <w:rsid w:val="001853BC"/>
    <w:rsid w:val="00185D45"/>
    <w:rsid w:val="00192804"/>
    <w:rsid w:val="00194A31"/>
    <w:rsid w:val="00194B48"/>
    <w:rsid w:val="00195471"/>
    <w:rsid w:val="001963BA"/>
    <w:rsid w:val="001A017A"/>
    <w:rsid w:val="001A1F2B"/>
    <w:rsid w:val="001A304C"/>
    <w:rsid w:val="001A5D6E"/>
    <w:rsid w:val="001B037C"/>
    <w:rsid w:val="001B046B"/>
    <w:rsid w:val="001B0EE2"/>
    <w:rsid w:val="001B6FBD"/>
    <w:rsid w:val="001C32AE"/>
    <w:rsid w:val="001C3F37"/>
    <w:rsid w:val="001C450A"/>
    <w:rsid w:val="001C4664"/>
    <w:rsid w:val="001C6030"/>
    <w:rsid w:val="001C678C"/>
    <w:rsid w:val="001D0CA0"/>
    <w:rsid w:val="001D5CC5"/>
    <w:rsid w:val="001D6D93"/>
    <w:rsid w:val="001E01D2"/>
    <w:rsid w:val="001E0E1F"/>
    <w:rsid w:val="001E2809"/>
    <w:rsid w:val="001E3516"/>
    <w:rsid w:val="001F278C"/>
    <w:rsid w:val="001F4795"/>
    <w:rsid w:val="001F55ED"/>
    <w:rsid w:val="001F65D4"/>
    <w:rsid w:val="002041E6"/>
    <w:rsid w:val="00205BEA"/>
    <w:rsid w:val="00206E2B"/>
    <w:rsid w:val="0021074E"/>
    <w:rsid w:val="00214312"/>
    <w:rsid w:val="00216DD8"/>
    <w:rsid w:val="0021711B"/>
    <w:rsid w:val="00223042"/>
    <w:rsid w:val="00225A6A"/>
    <w:rsid w:val="0023074D"/>
    <w:rsid w:val="00234445"/>
    <w:rsid w:val="002360F6"/>
    <w:rsid w:val="0024459F"/>
    <w:rsid w:val="00250EA3"/>
    <w:rsid w:val="00253CC1"/>
    <w:rsid w:val="00253D19"/>
    <w:rsid w:val="00253E67"/>
    <w:rsid w:val="002543AD"/>
    <w:rsid w:val="00254AD2"/>
    <w:rsid w:val="00256B66"/>
    <w:rsid w:val="0025727C"/>
    <w:rsid w:val="00260477"/>
    <w:rsid w:val="0026095F"/>
    <w:rsid w:val="00262EA2"/>
    <w:rsid w:val="00270A8D"/>
    <w:rsid w:val="00270DB4"/>
    <w:rsid w:val="002736CB"/>
    <w:rsid w:val="00281DA6"/>
    <w:rsid w:val="00283087"/>
    <w:rsid w:val="0029277F"/>
    <w:rsid w:val="00293FE1"/>
    <w:rsid w:val="00294F38"/>
    <w:rsid w:val="00294F87"/>
    <w:rsid w:val="00297106"/>
    <w:rsid w:val="002A0186"/>
    <w:rsid w:val="002A073C"/>
    <w:rsid w:val="002A767B"/>
    <w:rsid w:val="002A7C62"/>
    <w:rsid w:val="002B0EDF"/>
    <w:rsid w:val="002B2310"/>
    <w:rsid w:val="002C317F"/>
    <w:rsid w:val="002D0BAE"/>
    <w:rsid w:val="002D6CC6"/>
    <w:rsid w:val="002D7498"/>
    <w:rsid w:val="002E3D5C"/>
    <w:rsid w:val="002E4CF3"/>
    <w:rsid w:val="002E6930"/>
    <w:rsid w:val="002E69C9"/>
    <w:rsid w:val="002E7216"/>
    <w:rsid w:val="002F74F5"/>
    <w:rsid w:val="002F7BCC"/>
    <w:rsid w:val="003038DB"/>
    <w:rsid w:val="0030454E"/>
    <w:rsid w:val="00310497"/>
    <w:rsid w:val="00310527"/>
    <w:rsid w:val="0031535C"/>
    <w:rsid w:val="00316407"/>
    <w:rsid w:val="00320E44"/>
    <w:rsid w:val="00321B0D"/>
    <w:rsid w:val="00321B38"/>
    <w:rsid w:val="003220A4"/>
    <w:rsid w:val="003238A3"/>
    <w:rsid w:val="00330F1C"/>
    <w:rsid w:val="00331395"/>
    <w:rsid w:val="00334692"/>
    <w:rsid w:val="003347A3"/>
    <w:rsid w:val="003347B4"/>
    <w:rsid w:val="00334E71"/>
    <w:rsid w:val="00336072"/>
    <w:rsid w:val="00336224"/>
    <w:rsid w:val="00341E3E"/>
    <w:rsid w:val="003422DE"/>
    <w:rsid w:val="0034259D"/>
    <w:rsid w:val="00343534"/>
    <w:rsid w:val="00344F12"/>
    <w:rsid w:val="00346D23"/>
    <w:rsid w:val="003471DC"/>
    <w:rsid w:val="003518D7"/>
    <w:rsid w:val="00353A05"/>
    <w:rsid w:val="00355A79"/>
    <w:rsid w:val="00355CAC"/>
    <w:rsid w:val="003562F4"/>
    <w:rsid w:val="00360276"/>
    <w:rsid w:val="00362168"/>
    <w:rsid w:val="003628CF"/>
    <w:rsid w:val="00362E5D"/>
    <w:rsid w:val="003716E8"/>
    <w:rsid w:val="00380334"/>
    <w:rsid w:val="00380B05"/>
    <w:rsid w:val="00382277"/>
    <w:rsid w:val="00387555"/>
    <w:rsid w:val="00392374"/>
    <w:rsid w:val="003970B3"/>
    <w:rsid w:val="003A189A"/>
    <w:rsid w:val="003A1BB7"/>
    <w:rsid w:val="003A2A3C"/>
    <w:rsid w:val="003A3876"/>
    <w:rsid w:val="003A4F95"/>
    <w:rsid w:val="003A577F"/>
    <w:rsid w:val="003B0C47"/>
    <w:rsid w:val="003B1199"/>
    <w:rsid w:val="003B2DC4"/>
    <w:rsid w:val="003B49C3"/>
    <w:rsid w:val="003B6188"/>
    <w:rsid w:val="003B7A00"/>
    <w:rsid w:val="003C065C"/>
    <w:rsid w:val="003C3F5F"/>
    <w:rsid w:val="003C44B5"/>
    <w:rsid w:val="003C551F"/>
    <w:rsid w:val="003C6744"/>
    <w:rsid w:val="003D325C"/>
    <w:rsid w:val="003D3611"/>
    <w:rsid w:val="003D383A"/>
    <w:rsid w:val="003D3C2C"/>
    <w:rsid w:val="003D71F5"/>
    <w:rsid w:val="003D786F"/>
    <w:rsid w:val="003E1390"/>
    <w:rsid w:val="003E2350"/>
    <w:rsid w:val="003E2BA6"/>
    <w:rsid w:val="003F04A9"/>
    <w:rsid w:val="003F0D44"/>
    <w:rsid w:val="003F7EA3"/>
    <w:rsid w:val="00401A04"/>
    <w:rsid w:val="00402C90"/>
    <w:rsid w:val="004030C0"/>
    <w:rsid w:val="00404F56"/>
    <w:rsid w:val="00407DED"/>
    <w:rsid w:val="00410451"/>
    <w:rsid w:val="00411729"/>
    <w:rsid w:val="00414287"/>
    <w:rsid w:val="00415C50"/>
    <w:rsid w:val="00417920"/>
    <w:rsid w:val="004274CD"/>
    <w:rsid w:val="00430557"/>
    <w:rsid w:val="00433B80"/>
    <w:rsid w:val="0043430D"/>
    <w:rsid w:val="00434366"/>
    <w:rsid w:val="004353DF"/>
    <w:rsid w:val="0043560E"/>
    <w:rsid w:val="00435853"/>
    <w:rsid w:val="00440337"/>
    <w:rsid w:val="0044414D"/>
    <w:rsid w:val="0044529E"/>
    <w:rsid w:val="00450044"/>
    <w:rsid w:val="004521BD"/>
    <w:rsid w:val="00452290"/>
    <w:rsid w:val="004532A4"/>
    <w:rsid w:val="00453541"/>
    <w:rsid w:val="00453EE5"/>
    <w:rsid w:val="00456CB9"/>
    <w:rsid w:val="00463932"/>
    <w:rsid w:val="00465F19"/>
    <w:rsid w:val="00470B8D"/>
    <w:rsid w:val="00472FD6"/>
    <w:rsid w:val="004737CE"/>
    <w:rsid w:val="00475B2F"/>
    <w:rsid w:val="00475F68"/>
    <w:rsid w:val="00477040"/>
    <w:rsid w:val="00484B2D"/>
    <w:rsid w:val="00485971"/>
    <w:rsid w:val="00485DA0"/>
    <w:rsid w:val="0049106F"/>
    <w:rsid w:val="004A05EC"/>
    <w:rsid w:val="004A5A90"/>
    <w:rsid w:val="004A7972"/>
    <w:rsid w:val="004B0FA6"/>
    <w:rsid w:val="004B5F34"/>
    <w:rsid w:val="004B6051"/>
    <w:rsid w:val="004B7444"/>
    <w:rsid w:val="004B7BF8"/>
    <w:rsid w:val="004C0C58"/>
    <w:rsid w:val="004C0DE8"/>
    <w:rsid w:val="004C0FFA"/>
    <w:rsid w:val="004C3F17"/>
    <w:rsid w:val="004C508D"/>
    <w:rsid w:val="004D0DB2"/>
    <w:rsid w:val="004D1ABF"/>
    <w:rsid w:val="004D2D51"/>
    <w:rsid w:val="004D36C2"/>
    <w:rsid w:val="004D4580"/>
    <w:rsid w:val="004D51C3"/>
    <w:rsid w:val="004E1DFF"/>
    <w:rsid w:val="004E211F"/>
    <w:rsid w:val="004E4858"/>
    <w:rsid w:val="004E4A08"/>
    <w:rsid w:val="004E5E5B"/>
    <w:rsid w:val="004E6D8D"/>
    <w:rsid w:val="004F070C"/>
    <w:rsid w:val="004F1766"/>
    <w:rsid w:val="004F1A48"/>
    <w:rsid w:val="004F229F"/>
    <w:rsid w:val="004F2755"/>
    <w:rsid w:val="004F446C"/>
    <w:rsid w:val="004F4EE8"/>
    <w:rsid w:val="004F6AF6"/>
    <w:rsid w:val="004F74D3"/>
    <w:rsid w:val="004F7E3A"/>
    <w:rsid w:val="005026E2"/>
    <w:rsid w:val="005032C6"/>
    <w:rsid w:val="00506DDD"/>
    <w:rsid w:val="00513443"/>
    <w:rsid w:val="00515114"/>
    <w:rsid w:val="00522837"/>
    <w:rsid w:val="005229BA"/>
    <w:rsid w:val="0052308B"/>
    <w:rsid w:val="00524056"/>
    <w:rsid w:val="00527911"/>
    <w:rsid w:val="005332BA"/>
    <w:rsid w:val="00542A2B"/>
    <w:rsid w:val="00543530"/>
    <w:rsid w:val="00546F19"/>
    <w:rsid w:val="005503AC"/>
    <w:rsid w:val="00551380"/>
    <w:rsid w:val="0055188C"/>
    <w:rsid w:val="00552F39"/>
    <w:rsid w:val="0055658F"/>
    <w:rsid w:val="00557430"/>
    <w:rsid w:val="005612C8"/>
    <w:rsid w:val="00563E38"/>
    <w:rsid w:val="0056474A"/>
    <w:rsid w:val="00566D9E"/>
    <w:rsid w:val="00567C79"/>
    <w:rsid w:val="00571F83"/>
    <w:rsid w:val="00575ED6"/>
    <w:rsid w:val="0058139B"/>
    <w:rsid w:val="00583F7F"/>
    <w:rsid w:val="00584705"/>
    <w:rsid w:val="00584A24"/>
    <w:rsid w:val="00584BD6"/>
    <w:rsid w:val="00585130"/>
    <w:rsid w:val="00585236"/>
    <w:rsid w:val="0059002A"/>
    <w:rsid w:val="00590543"/>
    <w:rsid w:val="00590C46"/>
    <w:rsid w:val="005911F3"/>
    <w:rsid w:val="005948B1"/>
    <w:rsid w:val="005A1790"/>
    <w:rsid w:val="005A21A3"/>
    <w:rsid w:val="005A3CE4"/>
    <w:rsid w:val="005A4901"/>
    <w:rsid w:val="005A4BD8"/>
    <w:rsid w:val="005A613B"/>
    <w:rsid w:val="005B18F0"/>
    <w:rsid w:val="005B2640"/>
    <w:rsid w:val="005B2DC0"/>
    <w:rsid w:val="005B4F47"/>
    <w:rsid w:val="005B628A"/>
    <w:rsid w:val="005B6FC6"/>
    <w:rsid w:val="005C12FF"/>
    <w:rsid w:val="005C1911"/>
    <w:rsid w:val="005C2E23"/>
    <w:rsid w:val="005C3493"/>
    <w:rsid w:val="005C4D4D"/>
    <w:rsid w:val="005C677C"/>
    <w:rsid w:val="005C7243"/>
    <w:rsid w:val="005D0F28"/>
    <w:rsid w:val="005D6A24"/>
    <w:rsid w:val="005E5E03"/>
    <w:rsid w:val="005E5F28"/>
    <w:rsid w:val="005E65DD"/>
    <w:rsid w:val="005E7ABF"/>
    <w:rsid w:val="005E7C02"/>
    <w:rsid w:val="005F13A7"/>
    <w:rsid w:val="005F1BCD"/>
    <w:rsid w:val="005F3335"/>
    <w:rsid w:val="005F76AD"/>
    <w:rsid w:val="00600BD6"/>
    <w:rsid w:val="006047B1"/>
    <w:rsid w:val="0060638C"/>
    <w:rsid w:val="006069E6"/>
    <w:rsid w:val="006072F4"/>
    <w:rsid w:val="00607E88"/>
    <w:rsid w:val="006101C8"/>
    <w:rsid w:val="0061124A"/>
    <w:rsid w:val="0061559B"/>
    <w:rsid w:val="00615A8C"/>
    <w:rsid w:val="006178B1"/>
    <w:rsid w:val="006201C3"/>
    <w:rsid w:val="006209AA"/>
    <w:rsid w:val="00622EA6"/>
    <w:rsid w:val="0062460C"/>
    <w:rsid w:val="006274F2"/>
    <w:rsid w:val="00627CB1"/>
    <w:rsid w:val="0063028D"/>
    <w:rsid w:val="0063105A"/>
    <w:rsid w:val="006338FA"/>
    <w:rsid w:val="006354FF"/>
    <w:rsid w:val="00640904"/>
    <w:rsid w:val="00642007"/>
    <w:rsid w:val="00642E2A"/>
    <w:rsid w:val="00643182"/>
    <w:rsid w:val="0065013A"/>
    <w:rsid w:val="006511B8"/>
    <w:rsid w:val="006519EF"/>
    <w:rsid w:val="00655059"/>
    <w:rsid w:val="0065760E"/>
    <w:rsid w:val="00660793"/>
    <w:rsid w:val="0066154C"/>
    <w:rsid w:val="006628B8"/>
    <w:rsid w:val="00662C87"/>
    <w:rsid w:val="006715B4"/>
    <w:rsid w:val="006724E7"/>
    <w:rsid w:val="00676D96"/>
    <w:rsid w:val="00683846"/>
    <w:rsid w:val="00685BD4"/>
    <w:rsid w:val="00692899"/>
    <w:rsid w:val="00693032"/>
    <w:rsid w:val="006939EC"/>
    <w:rsid w:val="0069657D"/>
    <w:rsid w:val="006969AC"/>
    <w:rsid w:val="006A0815"/>
    <w:rsid w:val="006B73E9"/>
    <w:rsid w:val="006C04BC"/>
    <w:rsid w:val="006C204C"/>
    <w:rsid w:val="006C3635"/>
    <w:rsid w:val="006C38D7"/>
    <w:rsid w:val="006C6B3E"/>
    <w:rsid w:val="006C704D"/>
    <w:rsid w:val="006D3F0D"/>
    <w:rsid w:val="006D4D07"/>
    <w:rsid w:val="006D62E6"/>
    <w:rsid w:val="006D76A8"/>
    <w:rsid w:val="006E1E12"/>
    <w:rsid w:val="006E7FB7"/>
    <w:rsid w:val="006F1325"/>
    <w:rsid w:val="006F53A2"/>
    <w:rsid w:val="006F6911"/>
    <w:rsid w:val="006F6A98"/>
    <w:rsid w:val="007010C1"/>
    <w:rsid w:val="00702047"/>
    <w:rsid w:val="00703DF5"/>
    <w:rsid w:val="00705D11"/>
    <w:rsid w:val="00707107"/>
    <w:rsid w:val="00711943"/>
    <w:rsid w:val="007129BB"/>
    <w:rsid w:val="00715DDF"/>
    <w:rsid w:val="00716F89"/>
    <w:rsid w:val="007208AC"/>
    <w:rsid w:val="00724A25"/>
    <w:rsid w:val="00727427"/>
    <w:rsid w:val="00735F6B"/>
    <w:rsid w:val="00736BEF"/>
    <w:rsid w:val="00740B51"/>
    <w:rsid w:val="00743D37"/>
    <w:rsid w:val="00745EE1"/>
    <w:rsid w:val="00746F0B"/>
    <w:rsid w:val="00752724"/>
    <w:rsid w:val="00757826"/>
    <w:rsid w:val="007605E9"/>
    <w:rsid w:val="00760928"/>
    <w:rsid w:val="00764ED3"/>
    <w:rsid w:val="0076517E"/>
    <w:rsid w:val="00773029"/>
    <w:rsid w:val="007736D8"/>
    <w:rsid w:val="00775FFC"/>
    <w:rsid w:val="007819EF"/>
    <w:rsid w:val="007825E7"/>
    <w:rsid w:val="00784320"/>
    <w:rsid w:val="00784A39"/>
    <w:rsid w:val="007876C3"/>
    <w:rsid w:val="00791B1A"/>
    <w:rsid w:val="007930C5"/>
    <w:rsid w:val="00793474"/>
    <w:rsid w:val="00793A7E"/>
    <w:rsid w:val="007947C7"/>
    <w:rsid w:val="007A217C"/>
    <w:rsid w:val="007A3C71"/>
    <w:rsid w:val="007A4E41"/>
    <w:rsid w:val="007A61DC"/>
    <w:rsid w:val="007B094E"/>
    <w:rsid w:val="007B3801"/>
    <w:rsid w:val="007B4C28"/>
    <w:rsid w:val="007B7F73"/>
    <w:rsid w:val="007C0381"/>
    <w:rsid w:val="007C16F5"/>
    <w:rsid w:val="007C393F"/>
    <w:rsid w:val="007D0EC2"/>
    <w:rsid w:val="007D354C"/>
    <w:rsid w:val="007D51FC"/>
    <w:rsid w:val="007D56C9"/>
    <w:rsid w:val="007D6BBC"/>
    <w:rsid w:val="007D730A"/>
    <w:rsid w:val="007E0321"/>
    <w:rsid w:val="007E31D7"/>
    <w:rsid w:val="007E3762"/>
    <w:rsid w:val="007E4077"/>
    <w:rsid w:val="007F3C64"/>
    <w:rsid w:val="007F3D6B"/>
    <w:rsid w:val="00800A11"/>
    <w:rsid w:val="00800F66"/>
    <w:rsid w:val="00803DBD"/>
    <w:rsid w:val="00804E32"/>
    <w:rsid w:val="008052BF"/>
    <w:rsid w:val="00806CD5"/>
    <w:rsid w:val="00807BB5"/>
    <w:rsid w:val="00821959"/>
    <w:rsid w:val="00822C1F"/>
    <w:rsid w:val="008233F0"/>
    <w:rsid w:val="008257C1"/>
    <w:rsid w:val="00827EB2"/>
    <w:rsid w:val="00831977"/>
    <w:rsid w:val="008345DC"/>
    <w:rsid w:val="00836F06"/>
    <w:rsid w:val="00840B87"/>
    <w:rsid w:val="008446CA"/>
    <w:rsid w:val="00846ECC"/>
    <w:rsid w:val="00851D4C"/>
    <w:rsid w:val="008531D9"/>
    <w:rsid w:val="00856253"/>
    <w:rsid w:val="00860CB1"/>
    <w:rsid w:val="00860DCF"/>
    <w:rsid w:val="0086389D"/>
    <w:rsid w:val="00863E92"/>
    <w:rsid w:val="00865F60"/>
    <w:rsid w:val="008679BD"/>
    <w:rsid w:val="00870F85"/>
    <w:rsid w:val="00871A8D"/>
    <w:rsid w:val="00872586"/>
    <w:rsid w:val="0087485B"/>
    <w:rsid w:val="00876C7F"/>
    <w:rsid w:val="00890580"/>
    <w:rsid w:val="008926E7"/>
    <w:rsid w:val="00892F60"/>
    <w:rsid w:val="00895F6E"/>
    <w:rsid w:val="00897853"/>
    <w:rsid w:val="008A1D62"/>
    <w:rsid w:val="008A6BE5"/>
    <w:rsid w:val="008A7EE6"/>
    <w:rsid w:val="008B1203"/>
    <w:rsid w:val="008B3817"/>
    <w:rsid w:val="008B3BA1"/>
    <w:rsid w:val="008C4E80"/>
    <w:rsid w:val="008C5FC8"/>
    <w:rsid w:val="008C7223"/>
    <w:rsid w:val="008C749F"/>
    <w:rsid w:val="008D1A63"/>
    <w:rsid w:val="008D4AFD"/>
    <w:rsid w:val="008D507A"/>
    <w:rsid w:val="008D6269"/>
    <w:rsid w:val="008D6C5F"/>
    <w:rsid w:val="008D7EEB"/>
    <w:rsid w:val="008E7C98"/>
    <w:rsid w:val="008F2108"/>
    <w:rsid w:val="008F43CF"/>
    <w:rsid w:val="008F65E0"/>
    <w:rsid w:val="009043C0"/>
    <w:rsid w:val="0090444A"/>
    <w:rsid w:val="00911231"/>
    <w:rsid w:val="00911341"/>
    <w:rsid w:val="0091139F"/>
    <w:rsid w:val="00916929"/>
    <w:rsid w:val="00925594"/>
    <w:rsid w:val="00927716"/>
    <w:rsid w:val="0093132F"/>
    <w:rsid w:val="0093286D"/>
    <w:rsid w:val="00933C03"/>
    <w:rsid w:val="0093447D"/>
    <w:rsid w:val="00936FD9"/>
    <w:rsid w:val="00937547"/>
    <w:rsid w:val="009410A3"/>
    <w:rsid w:val="00941496"/>
    <w:rsid w:val="00950FAA"/>
    <w:rsid w:val="00952C1B"/>
    <w:rsid w:val="009534ED"/>
    <w:rsid w:val="00961542"/>
    <w:rsid w:val="00963B68"/>
    <w:rsid w:val="00963BF2"/>
    <w:rsid w:val="00966E30"/>
    <w:rsid w:val="0096757B"/>
    <w:rsid w:val="00980938"/>
    <w:rsid w:val="0098103C"/>
    <w:rsid w:val="00981677"/>
    <w:rsid w:val="00987A0B"/>
    <w:rsid w:val="0099031E"/>
    <w:rsid w:val="00990DC2"/>
    <w:rsid w:val="00991256"/>
    <w:rsid w:val="00992CAE"/>
    <w:rsid w:val="00997863"/>
    <w:rsid w:val="009A20D3"/>
    <w:rsid w:val="009A2126"/>
    <w:rsid w:val="009A213A"/>
    <w:rsid w:val="009A3619"/>
    <w:rsid w:val="009A3D24"/>
    <w:rsid w:val="009B45AC"/>
    <w:rsid w:val="009B4E79"/>
    <w:rsid w:val="009B5403"/>
    <w:rsid w:val="009B6517"/>
    <w:rsid w:val="009B77BE"/>
    <w:rsid w:val="009C0576"/>
    <w:rsid w:val="009C1440"/>
    <w:rsid w:val="009C1688"/>
    <w:rsid w:val="009C19F5"/>
    <w:rsid w:val="009C1FE7"/>
    <w:rsid w:val="009C2EAA"/>
    <w:rsid w:val="009C6811"/>
    <w:rsid w:val="009D0352"/>
    <w:rsid w:val="009D0422"/>
    <w:rsid w:val="009D2D46"/>
    <w:rsid w:val="009D369B"/>
    <w:rsid w:val="009D4959"/>
    <w:rsid w:val="009D669D"/>
    <w:rsid w:val="009D741B"/>
    <w:rsid w:val="009E1297"/>
    <w:rsid w:val="009E15E8"/>
    <w:rsid w:val="009E1C13"/>
    <w:rsid w:val="009E1CF6"/>
    <w:rsid w:val="009E2048"/>
    <w:rsid w:val="009E49BB"/>
    <w:rsid w:val="009E4D85"/>
    <w:rsid w:val="009E58D4"/>
    <w:rsid w:val="009F212C"/>
    <w:rsid w:val="009F39B5"/>
    <w:rsid w:val="00A019DE"/>
    <w:rsid w:val="00A05606"/>
    <w:rsid w:val="00A075E8"/>
    <w:rsid w:val="00A107A0"/>
    <w:rsid w:val="00A12EAF"/>
    <w:rsid w:val="00A13D42"/>
    <w:rsid w:val="00A20F3F"/>
    <w:rsid w:val="00A21A9A"/>
    <w:rsid w:val="00A21BC9"/>
    <w:rsid w:val="00A222AC"/>
    <w:rsid w:val="00A22A8B"/>
    <w:rsid w:val="00A22FCD"/>
    <w:rsid w:val="00A2301E"/>
    <w:rsid w:val="00A23669"/>
    <w:rsid w:val="00A2445A"/>
    <w:rsid w:val="00A2450E"/>
    <w:rsid w:val="00A27F65"/>
    <w:rsid w:val="00A31668"/>
    <w:rsid w:val="00A353BB"/>
    <w:rsid w:val="00A37813"/>
    <w:rsid w:val="00A37983"/>
    <w:rsid w:val="00A42D14"/>
    <w:rsid w:val="00A4332B"/>
    <w:rsid w:val="00A4364F"/>
    <w:rsid w:val="00A439C0"/>
    <w:rsid w:val="00A4647A"/>
    <w:rsid w:val="00A47BC4"/>
    <w:rsid w:val="00A5020B"/>
    <w:rsid w:val="00A542B4"/>
    <w:rsid w:val="00A55339"/>
    <w:rsid w:val="00A57872"/>
    <w:rsid w:val="00A57E41"/>
    <w:rsid w:val="00A6314E"/>
    <w:rsid w:val="00A63B66"/>
    <w:rsid w:val="00A64428"/>
    <w:rsid w:val="00A64AA1"/>
    <w:rsid w:val="00A67F23"/>
    <w:rsid w:val="00A70B9A"/>
    <w:rsid w:val="00A7312E"/>
    <w:rsid w:val="00A77C12"/>
    <w:rsid w:val="00A80F22"/>
    <w:rsid w:val="00A8119C"/>
    <w:rsid w:val="00A877DD"/>
    <w:rsid w:val="00A910F2"/>
    <w:rsid w:val="00A91A32"/>
    <w:rsid w:val="00A9594D"/>
    <w:rsid w:val="00AA12DD"/>
    <w:rsid w:val="00AB29D1"/>
    <w:rsid w:val="00AB2E42"/>
    <w:rsid w:val="00AB307F"/>
    <w:rsid w:val="00AB3730"/>
    <w:rsid w:val="00AB4902"/>
    <w:rsid w:val="00AC5074"/>
    <w:rsid w:val="00AD010B"/>
    <w:rsid w:val="00AD0985"/>
    <w:rsid w:val="00AD29D8"/>
    <w:rsid w:val="00AD415F"/>
    <w:rsid w:val="00AD4EBA"/>
    <w:rsid w:val="00AD568F"/>
    <w:rsid w:val="00AD6033"/>
    <w:rsid w:val="00AD713E"/>
    <w:rsid w:val="00AD7F07"/>
    <w:rsid w:val="00AF07D9"/>
    <w:rsid w:val="00AF17E4"/>
    <w:rsid w:val="00AF37A1"/>
    <w:rsid w:val="00AF3BC3"/>
    <w:rsid w:val="00AF42CD"/>
    <w:rsid w:val="00AF6EEB"/>
    <w:rsid w:val="00B018E8"/>
    <w:rsid w:val="00B02D09"/>
    <w:rsid w:val="00B11020"/>
    <w:rsid w:val="00B12A2B"/>
    <w:rsid w:val="00B16D67"/>
    <w:rsid w:val="00B170DD"/>
    <w:rsid w:val="00B173B4"/>
    <w:rsid w:val="00B1754A"/>
    <w:rsid w:val="00B23842"/>
    <w:rsid w:val="00B24BED"/>
    <w:rsid w:val="00B25ECE"/>
    <w:rsid w:val="00B30E64"/>
    <w:rsid w:val="00B323E0"/>
    <w:rsid w:val="00B37DE1"/>
    <w:rsid w:val="00B40401"/>
    <w:rsid w:val="00B40DE3"/>
    <w:rsid w:val="00B41747"/>
    <w:rsid w:val="00B43C50"/>
    <w:rsid w:val="00B46E0B"/>
    <w:rsid w:val="00B52416"/>
    <w:rsid w:val="00B62046"/>
    <w:rsid w:val="00B63178"/>
    <w:rsid w:val="00B64370"/>
    <w:rsid w:val="00B64425"/>
    <w:rsid w:val="00B6560B"/>
    <w:rsid w:val="00B65C49"/>
    <w:rsid w:val="00B65F64"/>
    <w:rsid w:val="00B670E8"/>
    <w:rsid w:val="00B6732E"/>
    <w:rsid w:val="00B7223C"/>
    <w:rsid w:val="00B72E86"/>
    <w:rsid w:val="00B72FD2"/>
    <w:rsid w:val="00B8540F"/>
    <w:rsid w:val="00B9077A"/>
    <w:rsid w:val="00B926BC"/>
    <w:rsid w:val="00B95106"/>
    <w:rsid w:val="00BA1735"/>
    <w:rsid w:val="00BA25AA"/>
    <w:rsid w:val="00BA6099"/>
    <w:rsid w:val="00BA7918"/>
    <w:rsid w:val="00BA7964"/>
    <w:rsid w:val="00BB0A4C"/>
    <w:rsid w:val="00BB1C6E"/>
    <w:rsid w:val="00BB4A20"/>
    <w:rsid w:val="00BB77C1"/>
    <w:rsid w:val="00BB7B97"/>
    <w:rsid w:val="00BC0639"/>
    <w:rsid w:val="00BC0B6D"/>
    <w:rsid w:val="00BC106E"/>
    <w:rsid w:val="00BC180A"/>
    <w:rsid w:val="00BC1F17"/>
    <w:rsid w:val="00BC57E2"/>
    <w:rsid w:val="00BC6A07"/>
    <w:rsid w:val="00BD0658"/>
    <w:rsid w:val="00BD2633"/>
    <w:rsid w:val="00BD2A7A"/>
    <w:rsid w:val="00BD3F71"/>
    <w:rsid w:val="00BD4465"/>
    <w:rsid w:val="00BD4B42"/>
    <w:rsid w:val="00BD5315"/>
    <w:rsid w:val="00BD68D6"/>
    <w:rsid w:val="00BD7D24"/>
    <w:rsid w:val="00BE1239"/>
    <w:rsid w:val="00BE3AD5"/>
    <w:rsid w:val="00BE3F8E"/>
    <w:rsid w:val="00BE68F9"/>
    <w:rsid w:val="00BF0BB2"/>
    <w:rsid w:val="00BF5DD7"/>
    <w:rsid w:val="00BF5E68"/>
    <w:rsid w:val="00BF791B"/>
    <w:rsid w:val="00C024EC"/>
    <w:rsid w:val="00C026D0"/>
    <w:rsid w:val="00C10BD6"/>
    <w:rsid w:val="00C13A11"/>
    <w:rsid w:val="00C16D60"/>
    <w:rsid w:val="00C176B1"/>
    <w:rsid w:val="00C17BDF"/>
    <w:rsid w:val="00C21349"/>
    <w:rsid w:val="00C21B8D"/>
    <w:rsid w:val="00C2223A"/>
    <w:rsid w:val="00C23A3C"/>
    <w:rsid w:val="00C23FD6"/>
    <w:rsid w:val="00C24E89"/>
    <w:rsid w:val="00C2610A"/>
    <w:rsid w:val="00C31A43"/>
    <w:rsid w:val="00C31F86"/>
    <w:rsid w:val="00C34B45"/>
    <w:rsid w:val="00C365A7"/>
    <w:rsid w:val="00C409A0"/>
    <w:rsid w:val="00C445EB"/>
    <w:rsid w:val="00C454F8"/>
    <w:rsid w:val="00C6249A"/>
    <w:rsid w:val="00C6421A"/>
    <w:rsid w:val="00C66925"/>
    <w:rsid w:val="00C70061"/>
    <w:rsid w:val="00C7285A"/>
    <w:rsid w:val="00C74518"/>
    <w:rsid w:val="00C748C3"/>
    <w:rsid w:val="00C74D7D"/>
    <w:rsid w:val="00C75BF6"/>
    <w:rsid w:val="00C75D90"/>
    <w:rsid w:val="00C813FB"/>
    <w:rsid w:val="00C829DE"/>
    <w:rsid w:val="00C834D3"/>
    <w:rsid w:val="00C83689"/>
    <w:rsid w:val="00C86F25"/>
    <w:rsid w:val="00C93974"/>
    <w:rsid w:val="00C949CE"/>
    <w:rsid w:val="00C9563F"/>
    <w:rsid w:val="00CA267E"/>
    <w:rsid w:val="00CA5640"/>
    <w:rsid w:val="00CA785E"/>
    <w:rsid w:val="00CB06D1"/>
    <w:rsid w:val="00CB1371"/>
    <w:rsid w:val="00CB30FD"/>
    <w:rsid w:val="00CB372D"/>
    <w:rsid w:val="00CB3A1D"/>
    <w:rsid w:val="00CB4CE5"/>
    <w:rsid w:val="00CB7F6B"/>
    <w:rsid w:val="00CC10F6"/>
    <w:rsid w:val="00CC16BF"/>
    <w:rsid w:val="00CC274E"/>
    <w:rsid w:val="00CC2F46"/>
    <w:rsid w:val="00CC3E18"/>
    <w:rsid w:val="00CC5A33"/>
    <w:rsid w:val="00CC73A8"/>
    <w:rsid w:val="00CD689E"/>
    <w:rsid w:val="00CD70B0"/>
    <w:rsid w:val="00CE0F2C"/>
    <w:rsid w:val="00CE26FA"/>
    <w:rsid w:val="00CE33D8"/>
    <w:rsid w:val="00CE3B2A"/>
    <w:rsid w:val="00CE3C5B"/>
    <w:rsid w:val="00CF1982"/>
    <w:rsid w:val="00CF4893"/>
    <w:rsid w:val="00CF6EA2"/>
    <w:rsid w:val="00CF7A7C"/>
    <w:rsid w:val="00D01D58"/>
    <w:rsid w:val="00D025D6"/>
    <w:rsid w:val="00D02868"/>
    <w:rsid w:val="00D1177A"/>
    <w:rsid w:val="00D11E96"/>
    <w:rsid w:val="00D1289F"/>
    <w:rsid w:val="00D142EA"/>
    <w:rsid w:val="00D14945"/>
    <w:rsid w:val="00D14D4E"/>
    <w:rsid w:val="00D173AC"/>
    <w:rsid w:val="00D20C85"/>
    <w:rsid w:val="00D21627"/>
    <w:rsid w:val="00D2203E"/>
    <w:rsid w:val="00D226C3"/>
    <w:rsid w:val="00D228B1"/>
    <w:rsid w:val="00D23EBF"/>
    <w:rsid w:val="00D24757"/>
    <w:rsid w:val="00D24B2F"/>
    <w:rsid w:val="00D24FFC"/>
    <w:rsid w:val="00D250DC"/>
    <w:rsid w:val="00D2512B"/>
    <w:rsid w:val="00D260E5"/>
    <w:rsid w:val="00D279A0"/>
    <w:rsid w:val="00D30FB9"/>
    <w:rsid w:val="00D33AFF"/>
    <w:rsid w:val="00D369DA"/>
    <w:rsid w:val="00D501E1"/>
    <w:rsid w:val="00D55D49"/>
    <w:rsid w:val="00D600E6"/>
    <w:rsid w:val="00D602EE"/>
    <w:rsid w:val="00D60493"/>
    <w:rsid w:val="00D609DC"/>
    <w:rsid w:val="00D6372C"/>
    <w:rsid w:val="00D65CA0"/>
    <w:rsid w:val="00D660D7"/>
    <w:rsid w:val="00D666F0"/>
    <w:rsid w:val="00D66E35"/>
    <w:rsid w:val="00D70194"/>
    <w:rsid w:val="00D704E3"/>
    <w:rsid w:val="00D713A6"/>
    <w:rsid w:val="00D71B56"/>
    <w:rsid w:val="00D7241C"/>
    <w:rsid w:val="00D76106"/>
    <w:rsid w:val="00D7661C"/>
    <w:rsid w:val="00D81010"/>
    <w:rsid w:val="00D93D14"/>
    <w:rsid w:val="00D95C78"/>
    <w:rsid w:val="00D973E4"/>
    <w:rsid w:val="00D97D61"/>
    <w:rsid w:val="00DA328A"/>
    <w:rsid w:val="00DA36A3"/>
    <w:rsid w:val="00DA38A6"/>
    <w:rsid w:val="00DA4C5F"/>
    <w:rsid w:val="00DA68EF"/>
    <w:rsid w:val="00DA6921"/>
    <w:rsid w:val="00DB050D"/>
    <w:rsid w:val="00DB12C9"/>
    <w:rsid w:val="00DB131A"/>
    <w:rsid w:val="00DB2CD7"/>
    <w:rsid w:val="00DB4241"/>
    <w:rsid w:val="00DB79D7"/>
    <w:rsid w:val="00DB7D2B"/>
    <w:rsid w:val="00DC1317"/>
    <w:rsid w:val="00DC66C1"/>
    <w:rsid w:val="00DC6823"/>
    <w:rsid w:val="00DC6FE3"/>
    <w:rsid w:val="00DD2E08"/>
    <w:rsid w:val="00DD323D"/>
    <w:rsid w:val="00DD37FF"/>
    <w:rsid w:val="00DD5145"/>
    <w:rsid w:val="00DD6C11"/>
    <w:rsid w:val="00DE3217"/>
    <w:rsid w:val="00DE478E"/>
    <w:rsid w:val="00DE51FE"/>
    <w:rsid w:val="00DE5EE3"/>
    <w:rsid w:val="00DF2599"/>
    <w:rsid w:val="00DF47E5"/>
    <w:rsid w:val="00E01535"/>
    <w:rsid w:val="00E02564"/>
    <w:rsid w:val="00E03AEF"/>
    <w:rsid w:val="00E05812"/>
    <w:rsid w:val="00E06296"/>
    <w:rsid w:val="00E12217"/>
    <w:rsid w:val="00E133D0"/>
    <w:rsid w:val="00E148BF"/>
    <w:rsid w:val="00E155A3"/>
    <w:rsid w:val="00E16077"/>
    <w:rsid w:val="00E20210"/>
    <w:rsid w:val="00E21940"/>
    <w:rsid w:val="00E21BEB"/>
    <w:rsid w:val="00E2791D"/>
    <w:rsid w:val="00E35BBC"/>
    <w:rsid w:val="00E37843"/>
    <w:rsid w:val="00E417C2"/>
    <w:rsid w:val="00E440FB"/>
    <w:rsid w:val="00E452E3"/>
    <w:rsid w:val="00E50013"/>
    <w:rsid w:val="00E51889"/>
    <w:rsid w:val="00E51D51"/>
    <w:rsid w:val="00E5252C"/>
    <w:rsid w:val="00E5283E"/>
    <w:rsid w:val="00E556D5"/>
    <w:rsid w:val="00E573E5"/>
    <w:rsid w:val="00E5772D"/>
    <w:rsid w:val="00E60BDA"/>
    <w:rsid w:val="00E61275"/>
    <w:rsid w:val="00E6154A"/>
    <w:rsid w:val="00E61812"/>
    <w:rsid w:val="00E6301E"/>
    <w:rsid w:val="00E64300"/>
    <w:rsid w:val="00E67D46"/>
    <w:rsid w:val="00E723AA"/>
    <w:rsid w:val="00E80DDE"/>
    <w:rsid w:val="00E815E6"/>
    <w:rsid w:val="00E81A55"/>
    <w:rsid w:val="00E81C60"/>
    <w:rsid w:val="00E83E7D"/>
    <w:rsid w:val="00E856BA"/>
    <w:rsid w:val="00E86E35"/>
    <w:rsid w:val="00E9176B"/>
    <w:rsid w:val="00E9202D"/>
    <w:rsid w:val="00E93C66"/>
    <w:rsid w:val="00E94B94"/>
    <w:rsid w:val="00EA0966"/>
    <w:rsid w:val="00EA3BA1"/>
    <w:rsid w:val="00EA63F8"/>
    <w:rsid w:val="00EB012D"/>
    <w:rsid w:val="00EB12BC"/>
    <w:rsid w:val="00EB22C5"/>
    <w:rsid w:val="00EB27AE"/>
    <w:rsid w:val="00EB357C"/>
    <w:rsid w:val="00EB421F"/>
    <w:rsid w:val="00EB4326"/>
    <w:rsid w:val="00EB45F0"/>
    <w:rsid w:val="00EB75A8"/>
    <w:rsid w:val="00EC116B"/>
    <w:rsid w:val="00EC13A7"/>
    <w:rsid w:val="00EC4EE2"/>
    <w:rsid w:val="00EC77F4"/>
    <w:rsid w:val="00EC7C04"/>
    <w:rsid w:val="00ED21CE"/>
    <w:rsid w:val="00ED229B"/>
    <w:rsid w:val="00ED47BB"/>
    <w:rsid w:val="00ED55AF"/>
    <w:rsid w:val="00ED5A36"/>
    <w:rsid w:val="00ED6018"/>
    <w:rsid w:val="00ED78BE"/>
    <w:rsid w:val="00EE157E"/>
    <w:rsid w:val="00EE2A3D"/>
    <w:rsid w:val="00EE5772"/>
    <w:rsid w:val="00EE701F"/>
    <w:rsid w:val="00EF5D60"/>
    <w:rsid w:val="00F01385"/>
    <w:rsid w:val="00F02AC6"/>
    <w:rsid w:val="00F06CFF"/>
    <w:rsid w:val="00F113DB"/>
    <w:rsid w:val="00F11530"/>
    <w:rsid w:val="00F169CF"/>
    <w:rsid w:val="00F17D3A"/>
    <w:rsid w:val="00F202BE"/>
    <w:rsid w:val="00F20B69"/>
    <w:rsid w:val="00F23E0A"/>
    <w:rsid w:val="00F23ED6"/>
    <w:rsid w:val="00F24BFC"/>
    <w:rsid w:val="00F24E63"/>
    <w:rsid w:val="00F251AE"/>
    <w:rsid w:val="00F25F0C"/>
    <w:rsid w:val="00F27A28"/>
    <w:rsid w:val="00F32747"/>
    <w:rsid w:val="00F34D4B"/>
    <w:rsid w:val="00F370CF"/>
    <w:rsid w:val="00F37169"/>
    <w:rsid w:val="00F37BDE"/>
    <w:rsid w:val="00F37C8E"/>
    <w:rsid w:val="00F42856"/>
    <w:rsid w:val="00F432BC"/>
    <w:rsid w:val="00F51422"/>
    <w:rsid w:val="00F564E9"/>
    <w:rsid w:val="00F57C05"/>
    <w:rsid w:val="00F61138"/>
    <w:rsid w:val="00F62FF2"/>
    <w:rsid w:val="00F6642E"/>
    <w:rsid w:val="00F73A0B"/>
    <w:rsid w:val="00F774AF"/>
    <w:rsid w:val="00F80085"/>
    <w:rsid w:val="00F81435"/>
    <w:rsid w:val="00F82497"/>
    <w:rsid w:val="00F84766"/>
    <w:rsid w:val="00F84824"/>
    <w:rsid w:val="00F92618"/>
    <w:rsid w:val="00F96D68"/>
    <w:rsid w:val="00FA0EA8"/>
    <w:rsid w:val="00FA29F6"/>
    <w:rsid w:val="00FA39AD"/>
    <w:rsid w:val="00FA3BB1"/>
    <w:rsid w:val="00FA7AF5"/>
    <w:rsid w:val="00FB1838"/>
    <w:rsid w:val="00FC04F2"/>
    <w:rsid w:val="00FC07AB"/>
    <w:rsid w:val="00FC1EFD"/>
    <w:rsid w:val="00FC221A"/>
    <w:rsid w:val="00FC6025"/>
    <w:rsid w:val="00FC723B"/>
    <w:rsid w:val="00FD1613"/>
    <w:rsid w:val="00FD2F66"/>
    <w:rsid w:val="00FD410C"/>
    <w:rsid w:val="00FD6469"/>
    <w:rsid w:val="00FD6D69"/>
    <w:rsid w:val="00FD714E"/>
    <w:rsid w:val="00FE07E1"/>
    <w:rsid w:val="00FE58B3"/>
    <w:rsid w:val="00FE67F9"/>
    <w:rsid w:val="00FE688F"/>
    <w:rsid w:val="00FF0DFB"/>
    <w:rsid w:val="00FF56BE"/>
    <w:rsid w:val="00FF70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1"/>
    </o:shapelayout>
  </w:shapeDefaults>
  <w:decimalSymbol w:val=","/>
  <w:listSeparator w:val=";"/>
  <w14:docId w14:val="75185F2F"/>
  <w15:chartTrackingRefBased/>
  <w15:docId w15:val="{1CB95791-6D19-4B70-B8F4-CF16D09B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pPr>
      <w:keepNext/>
      <w:outlineLvl w:val="0"/>
    </w:pPr>
    <w:rPr>
      <w:color w:val="C0C0C0"/>
      <w:sz w:val="24"/>
    </w:rPr>
  </w:style>
  <w:style w:type="paragraph" w:styleId="2">
    <w:name w:val="heading 2"/>
    <w:basedOn w:val="a"/>
    <w:next w:val="a"/>
    <w:qFormat/>
    <w:rsid w:val="00D228B1"/>
    <w:pPr>
      <w:keepNext/>
      <w:jc w:val="center"/>
      <w:outlineLvl w:val="1"/>
    </w:pPr>
    <w:rPr>
      <w:sz w:val="24"/>
    </w:rPr>
  </w:style>
  <w:style w:type="paragraph" w:styleId="3">
    <w:name w:val="heading 3"/>
    <w:basedOn w:val="a"/>
    <w:next w:val="a"/>
    <w:link w:val="30"/>
    <w:qFormat/>
    <w:rsid w:val="000A59E5"/>
    <w:pPr>
      <w:keepNext/>
      <w:jc w:val="center"/>
      <w:outlineLvl w:val="2"/>
    </w:pPr>
    <w:rPr>
      <w:sz w:val="24"/>
    </w:rPr>
  </w:style>
  <w:style w:type="paragraph" w:styleId="4">
    <w:name w:val="heading 4"/>
    <w:basedOn w:val="a"/>
    <w:next w:val="a"/>
    <w:qFormat/>
    <w:rsid w:val="00A9594D"/>
    <w:pPr>
      <w:keepNext/>
      <w:outlineLvl w:val="3"/>
    </w:pPr>
    <w:rPr>
      <w:sz w:val="24"/>
    </w:rPr>
  </w:style>
  <w:style w:type="paragraph" w:styleId="5">
    <w:name w:val="heading 5"/>
    <w:basedOn w:val="a"/>
    <w:next w:val="a"/>
    <w:qFormat/>
    <w:rsid w:val="00A9594D"/>
    <w:pPr>
      <w:keepNext/>
      <w:outlineLvl w:val="4"/>
    </w:pPr>
    <w:rPr>
      <w:color w:val="FF66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Верхний колонтитул Знак Знак Знак Знак Знак Знак Знак Знак,Верхний колонтитул Знак Знак Знак,Верхний колонтитул Знак Знак Знак Знак Знак Знак Знак Знак Знак Знак Знак Знак Знак Знак Знак Знак,Title Up,Верхний колонтитул Знак2 Знак"/>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paragraph" w:styleId="10">
    <w:name w:val="index 1"/>
    <w:basedOn w:val="a"/>
    <w:next w:val="a"/>
    <w:autoRedefine/>
    <w:semiHidden/>
    <w:rsid w:val="00EB45F0"/>
    <w:pPr>
      <w:ind w:left="200" w:hanging="200"/>
    </w:pPr>
  </w:style>
  <w:style w:type="paragraph" w:styleId="a8">
    <w:name w:val="index heading"/>
    <w:basedOn w:val="a"/>
    <w:next w:val="10"/>
    <w:semiHidden/>
    <w:rsid w:val="00EB45F0"/>
    <w:pPr>
      <w:jc w:val="center"/>
    </w:pPr>
    <w:rPr>
      <w:sz w:val="24"/>
    </w:rPr>
  </w:style>
  <w:style w:type="paragraph" w:customStyle="1" w:styleId="a9">
    <w:name w:val="Групповой заголовок"/>
    <w:basedOn w:val="a"/>
    <w:rsid w:val="00EB45F0"/>
    <w:pPr>
      <w:spacing w:before="360" w:after="360" w:line="360" w:lineRule="auto"/>
      <w:jc w:val="center"/>
    </w:pPr>
    <w:rPr>
      <w:b/>
      <w:sz w:val="36"/>
    </w:rPr>
  </w:style>
  <w:style w:type="character" w:customStyle="1" w:styleId="apple-style-span">
    <w:name w:val="apple-style-span"/>
    <w:basedOn w:val="a0"/>
    <w:rsid w:val="00764ED3"/>
  </w:style>
  <w:style w:type="character" w:customStyle="1" w:styleId="a4">
    <w:name w:val="Верхний колонтитул Знак"/>
    <w:aliases w:val="Верхний колонтитул Знак Знак Знак Знак Знак Знак Знак Знак Знак,Верхний колонтитул Знак Знак Знак Знак,Верхний колонтитул Знак Знак Знак Знак Знак Знак Знак Знак Знак Знак Знак Знак Знак Знак Знак Знак Знак,Title Up Знак"/>
    <w:link w:val="a3"/>
    <w:rsid w:val="00330F1C"/>
  </w:style>
  <w:style w:type="paragraph" w:styleId="aa">
    <w:name w:val="Balloon Text"/>
    <w:basedOn w:val="a"/>
    <w:link w:val="ab"/>
    <w:rsid w:val="00195471"/>
    <w:rPr>
      <w:rFonts w:ascii="Tahoma" w:hAnsi="Tahoma"/>
      <w:sz w:val="16"/>
      <w:szCs w:val="16"/>
      <w:lang w:val="x-none" w:eastAsia="x-none"/>
    </w:rPr>
  </w:style>
  <w:style w:type="character" w:customStyle="1" w:styleId="ab">
    <w:name w:val="Текст выноски Знак"/>
    <w:link w:val="aa"/>
    <w:rsid w:val="00195471"/>
    <w:rPr>
      <w:rFonts w:ascii="Tahoma" w:hAnsi="Tahoma" w:cs="Tahoma"/>
      <w:sz w:val="16"/>
      <w:szCs w:val="16"/>
    </w:rPr>
  </w:style>
  <w:style w:type="character" w:customStyle="1" w:styleId="a6">
    <w:name w:val="Нижний колонтитул Знак"/>
    <w:basedOn w:val="a0"/>
    <w:link w:val="a5"/>
    <w:rsid w:val="000A38EB"/>
  </w:style>
  <w:style w:type="character" w:customStyle="1" w:styleId="30">
    <w:name w:val="Заголовок 3 Знак"/>
    <w:link w:val="3"/>
    <w:rsid w:val="000D31BF"/>
    <w:rPr>
      <w:sz w:val="24"/>
    </w:rPr>
  </w:style>
  <w:style w:type="paragraph" w:styleId="ac">
    <w:name w:val="Body Text Indent"/>
    <w:basedOn w:val="a"/>
    <w:link w:val="ad"/>
    <w:rsid w:val="000D31BF"/>
    <w:pPr>
      <w:ind w:left="795"/>
    </w:pPr>
    <w:rPr>
      <w:sz w:val="28"/>
    </w:rPr>
  </w:style>
  <w:style w:type="character" w:customStyle="1" w:styleId="ad">
    <w:name w:val="Основной текст с отступом Знак"/>
    <w:link w:val="ac"/>
    <w:rsid w:val="000D31BF"/>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527903">
      <w:bodyDiv w:val="1"/>
      <w:marLeft w:val="0"/>
      <w:marRight w:val="0"/>
      <w:marTop w:val="0"/>
      <w:marBottom w:val="0"/>
      <w:divBdr>
        <w:top w:val="none" w:sz="0" w:space="0" w:color="auto"/>
        <w:left w:val="none" w:sz="0" w:space="0" w:color="auto"/>
        <w:bottom w:val="none" w:sz="0" w:space="0" w:color="auto"/>
        <w:right w:val="none" w:sz="0" w:space="0" w:color="auto"/>
      </w:divBdr>
      <w:divsChild>
        <w:div w:id="1379863517">
          <w:marLeft w:val="0"/>
          <w:marRight w:val="0"/>
          <w:marTop w:val="0"/>
          <w:marBottom w:val="0"/>
          <w:divBdr>
            <w:top w:val="none" w:sz="0" w:space="0" w:color="auto"/>
            <w:left w:val="none" w:sz="0" w:space="0" w:color="auto"/>
            <w:bottom w:val="none" w:sz="0" w:space="0" w:color="auto"/>
            <w:right w:val="none" w:sz="0" w:space="0" w:color="auto"/>
          </w:divBdr>
        </w:div>
        <w:div w:id="1656832996">
          <w:marLeft w:val="0"/>
          <w:marRight w:val="150"/>
          <w:marTop w:val="0"/>
          <w:marBottom w:val="450"/>
          <w:divBdr>
            <w:top w:val="none" w:sz="0" w:space="0" w:color="auto"/>
            <w:left w:val="none" w:sz="0" w:space="0" w:color="auto"/>
            <w:bottom w:val="none" w:sz="0" w:space="0" w:color="auto"/>
            <w:right w:val="none" w:sz="0" w:space="0" w:color="auto"/>
          </w:divBdr>
          <w:divsChild>
            <w:div w:id="964626281">
              <w:marLeft w:val="0"/>
              <w:marRight w:val="0"/>
              <w:marTop w:val="0"/>
              <w:marBottom w:val="0"/>
              <w:divBdr>
                <w:top w:val="none" w:sz="0" w:space="0" w:color="auto"/>
                <w:left w:val="none" w:sz="0" w:space="0" w:color="auto"/>
                <w:bottom w:val="none" w:sz="0" w:space="0" w:color="auto"/>
                <w:right w:val="none" w:sz="0" w:space="0" w:color="auto"/>
              </w:divBdr>
              <w:divsChild>
                <w:div w:id="1315530384">
                  <w:marLeft w:val="0"/>
                  <w:marRight w:val="0"/>
                  <w:marTop w:val="0"/>
                  <w:marBottom w:val="450"/>
                  <w:divBdr>
                    <w:top w:val="single" w:sz="6" w:space="0" w:color="CCCCCC"/>
                    <w:left w:val="none" w:sz="0" w:space="0" w:color="auto"/>
                    <w:bottom w:val="none" w:sz="0" w:space="0" w:color="auto"/>
                    <w:right w:val="none" w:sz="0" w:space="0" w:color="auto"/>
                  </w:divBdr>
                  <w:divsChild>
                    <w:div w:id="555892135">
                      <w:marLeft w:val="0"/>
                      <w:marRight w:val="0"/>
                      <w:marTop w:val="0"/>
                      <w:marBottom w:val="0"/>
                      <w:divBdr>
                        <w:top w:val="none" w:sz="0" w:space="0" w:color="auto"/>
                        <w:left w:val="none" w:sz="0" w:space="0" w:color="auto"/>
                        <w:bottom w:val="none" w:sz="0" w:space="0" w:color="auto"/>
                        <w:right w:val="none" w:sz="0" w:space="0" w:color="auto"/>
                      </w:divBdr>
                      <w:divsChild>
                        <w:div w:id="375860805">
                          <w:marLeft w:val="0"/>
                          <w:marRight w:val="0"/>
                          <w:marTop w:val="0"/>
                          <w:marBottom w:val="0"/>
                          <w:divBdr>
                            <w:top w:val="none" w:sz="0" w:space="0" w:color="auto"/>
                            <w:left w:val="none" w:sz="0" w:space="0" w:color="auto"/>
                            <w:bottom w:val="none" w:sz="0" w:space="0" w:color="auto"/>
                            <w:right w:val="none" w:sz="0" w:space="0" w:color="auto"/>
                          </w:divBdr>
                          <w:divsChild>
                            <w:div w:id="1988126861">
                              <w:marLeft w:val="0"/>
                              <w:marRight w:val="0"/>
                              <w:marTop w:val="0"/>
                              <w:marBottom w:val="0"/>
                              <w:divBdr>
                                <w:top w:val="none" w:sz="0" w:space="0" w:color="auto"/>
                                <w:left w:val="none" w:sz="0" w:space="0" w:color="auto"/>
                                <w:bottom w:val="none" w:sz="0" w:space="0" w:color="auto"/>
                                <w:right w:val="none" w:sz="0" w:space="0" w:color="auto"/>
                              </w:divBdr>
                              <w:divsChild>
                                <w:div w:id="59096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414287">
      <w:bodyDiv w:val="1"/>
      <w:marLeft w:val="0"/>
      <w:marRight w:val="0"/>
      <w:marTop w:val="0"/>
      <w:marBottom w:val="0"/>
      <w:divBdr>
        <w:top w:val="none" w:sz="0" w:space="0" w:color="auto"/>
        <w:left w:val="none" w:sz="0" w:space="0" w:color="auto"/>
        <w:bottom w:val="none" w:sz="0" w:space="0" w:color="auto"/>
        <w:right w:val="none" w:sz="0" w:space="0" w:color="auto"/>
      </w:divBdr>
    </w:div>
    <w:div w:id="881988879">
      <w:bodyDiv w:val="1"/>
      <w:marLeft w:val="0"/>
      <w:marRight w:val="0"/>
      <w:marTop w:val="0"/>
      <w:marBottom w:val="0"/>
      <w:divBdr>
        <w:top w:val="none" w:sz="0" w:space="0" w:color="auto"/>
        <w:left w:val="none" w:sz="0" w:space="0" w:color="auto"/>
        <w:bottom w:val="none" w:sz="0" w:space="0" w:color="auto"/>
        <w:right w:val="none" w:sz="0" w:space="0" w:color="auto"/>
      </w:divBdr>
    </w:div>
    <w:div w:id="1013456939">
      <w:bodyDiv w:val="1"/>
      <w:marLeft w:val="0"/>
      <w:marRight w:val="0"/>
      <w:marTop w:val="0"/>
      <w:marBottom w:val="0"/>
      <w:divBdr>
        <w:top w:val="none" w:sz="0" w:space="0" w:color="auto"/>
        <w:left w:val="none" w:sz="0" w:space="0" w:color="auto"/>
        <w:bottom w:val="none" w:sz="0" w:space="0" w:color="auto"/>
        <w:right w:val="none" w:sz="0" w:space="0" w:color="auto"/>
      </w:divBdr>
    </w:div>
    <w:div w:id="157076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wmf"/></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lgip\Shablons\TemplateLgip\&#1057;&#1087;&#1077;&#1094;&#1080;&#1092;&#1080;&#1082;&#1072;&#1094;&#1080;&#1080;%20&#1086;&#1073;&#1086;&#1088;&#1091;&#1076;&#1086;&#1074;&#1072;&#1085;&#1080;&#1103;\&#1041;&#1083;&#1072;&#1085;&#1082;.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68B869-EC6F-4574-9114-3E5F5ECA9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Бланк.dot</Template>
  <TotalTime>0</TotalTime>
  <Pages>1</Pages>
  <Words>97</Words>
  <Characters>558</Characters>
  <Application>Microsoft Office Word</Application>
  <DocSecurity>0</DocSecurity>
  <Lines>4</Lines>
  <Paragraphs>1</Paragraphs>
  <ScaleCrop>false</ScaleCrop>
  <HeadingPairs>
    <vt:vector size="2" baseType="variant">
      <vt:variant>
        <vt:lpstr>Название</vt:lpstr>
      </vt:variant>
      <vt:variant>
        <vt:i4>1</vt:i4>
      </vt:variant>
    </vt:vector>
  </HeadingPairs>
  <TitlesOfParts>
    <vt:vector size="1" baseType="lpstr">
      <vt:lpstr>Позиция</vt:lpstr>
    </vt:vector>
  </TitlesOfParts>
  <Company>ООО СП "ИНТАР"</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Позиция</dc:title>
  <dc:subject/>
  <dc:creator>ClearWater04</dc:creator>
  <cp:keywords/>
  <dc:description>ООО СП "ИНТАР"</dc:description>
  <cp:lastModifiedBy>Денис</cp:lastModifiedBy>
  <cp:revision>4</cp:revision>
  <cp:lastPrinted>2020-12-10T12:07:00Z</cp:lastPrinted>
  <dcterms:created xsi:type="dcterms:W3CDTF">2026-06-15T17:30:00Z</dcterms:created>
  <dcterms:modified xsi:type="dcterms:W3CDTF">2026-06-16T10:36:00Z</dcterms:modified>
</cp:coreProperties>
</file>