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400" w:type="dxa"/>
        <w:jc w:val="center"/>
        <w:tblBorders>
          <w:top w:val="single" w:sz="6" w:space="0" w:color="auto"/>
          <w:bottom w:val="single" w:sz="6"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1136"/>
        <w:gridCol w:w="7369"/>
        <w:gridCol w:w="3402"/>
        <w:gridCol w:w="1985"/>
        <w:gridCol w:w="2552"/>
        <w:gridCol w:w="1134"/>
        <w:gridCol w:w="1134"/>
        <w:gridCol w:w="1418"/>
        <w:gridCol w:w="2270"/>
      </w:tblGrid>
      <w:tr w:rsidR="00D228B1" w:rsidRPr="00BD2633" w14:paraId="35EF320E" w14:textId="77777777" w:rsidTr="00776CF1">
        <w:trPr>
          <w:cantSplit/>
          <w:trHeight w:hRule="exact" w:val="1143"/>
          <w:tblHeader/>
          <w:jc w:val="center"/>
        </w:trPr>
        <w:tc>
          <w:tcPr>
            <w:tcW w:w="1136" w:type="dxa"/>
            <w:tcBorders>
              <w:top w:val="nil"/>
              <w:bottom w:val="single" w:sz="12" w:space="0" w:color="auto"/>
            </w:tcBorders>
            <w:tcMar>
              <w:left w:w="0" w:type="dxa"/>
              <w:right w:w="0" w:type="dxa"/>
            </w:tcMar>
            <w:vAlign w:val="center"/>
          </w:tcPr>
          <w:p w14:paraId="3410EC9D" w14:textId="77777777" w:rsidR="006F6911" w:rsidRPr="00BD2633" w:rsidRDefault="006F6911" w:rsidP="003220A4">
            <w:pPr>
              <w:pStyle w:val="2"/>
              <w:rPr>
                <w:rFonts w:ascii="ISOCPEUR" w:hAnsi="ISOCPEUR"/>
                <w:szCs w:val="24"/>
                <w:lang w:val="en-US"/>
              </w:rPr>
            </w:pPr>
          </w:p>
          <w:p w14:paraId="08520547" w14:textId="77777777" w:rsidR="00D228B1" w:rsidRPr="00BD2633" w:rsidRDefault="00D228B1" w:rsidP="003220A4">
            <w:pPr>
              <w:pStyle w:val="2"/>
              <w:rPr>
                <w:rFonts w:ascii="ISOCPEUR" w:hAnsi="ISOCPEUR"/>
                <w:szCs w:val="24"/>
              </w:rPr>
            </w:pPr>
            <w:r w:rsidRPr="00BD2633">
              <w:rPr>
                <w:rFonts w:ascii="ISOCPEUR" w:hAnsi="ISOCPEUR"/>
                <w:szCs w:val="24"/>
              </w:rPr>
              <w:t>Позиция</w:t>
            </w:r>
          </w:p>
        </w:tc>
        <w:tc>
          <w:tcPr>
            <w:tcW w:w="7369" w:type="dxa"/>
            <w:tcBorders>
              <w:top w:val="nil"/>
              <w:bottom w:val="single" w:sz="12" w:space="0" w:color="auto"/>
            </w:tcBorders>
            <w:tcMar>
              <w:left w:w="0" w:type="dxa"/>
              <w:right w:w="0" w:type="dxa"/>
            </w:tcMar>
            <w:vAlign w:val="center"/>
          </w:tcPr>
          <w:p w14:paraId="4DA117C9"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Наименование</w:t>
            </w:r>
          </w:p>
          <w:p w14:paraId="381A4D31"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и техническая характеристика</w:t>
            </w:r>
          </w:p>
        </w:tc>
        <w:tc>
          <w:tcPr>
            <w:tcW w:w="3402" w:type="dxa"/>
            <w:tcBorders>
              <w:top w:val="nil"/>
              <w:bottom w:val="single" w:sz="12" w:space="0" w:color="auto"/>
              <w:right w:val="single" w:sz="12" w:space="0" w:color="auto"/>
            </w:tcBorders>
            <w:tcMar>
              <w:left w:w="0" w:type="dxa"/>
              <w:right w:w="0" w:type="dxa"/>
            </w:tcMar>
            <w:vAlign w:val="center"/>
          </w:tcPr>
          <w:p w14:paraId="64101C1A" w14:textId="77777777" w:rsidR="00D228B1" w:rsidRPr="00BD2633" w:rsidRDefault="00D228B1" w:rsidP="00BD2633">
            <w:pPr>
              <w:jc w:val="center"/>
              <w:rPr>
                <w:rFonts w:ascii="ISOCPEUR" w:hAnsi="ISOCPEUR"/>
                <w:sz w:val="24"/>
                <w:szCs w:val="24"/>
              </w:rPr>
            </w:pPr>
            <w:r w:rsidRPr="00BD2633">
              <w:rPr>
                <w:rFonts w:ascii="ISOCPEUR" w:hAnsi="ISOCPEUR"/>
                <w:sz w:val="24"/>
                <w:szCs w:val="24"/>
              </w:rPr>
              <w:t>Тип, марка,</w:t>
            </w:r>
          </w:p>
          <w:p w14:paraId="59130057"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обозначение документа,</w:t>
            </w:r>
          </w:p>
          <w:p w14:paraId="4900DCDA"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опросного листа</w:t>
            </w:r>
          </w:p>
        </w:tc>
        <w:tc>
          <w:tcPr>
            <w:tcW w:w="1985" w:type="dxa"/>
            <w:tcBorders>
              <w:top w:val="nil"/>
              <w:left w:val="single" w:sz="12" w:space="0" w:color="auto"/>
              <w:bottom w:val="single" w:sz="12" w:space="0" w:color="auto"/>
              <w:right w:val="single" w:sz="12" w:space="0" w:color="auto"/>
            </w:tcBorders>
            <w:tcMar>
              <w:left w:w="0" w:type="dxa"/>
              <w:right w:w="0" w:type="dxa"/>
            </w:tcMar>
            <w:vAlign w:val="center"/>
          </w:tcPr>
          <w:p w14:paraId="41256978" w14:textId="77777777" w:rsidR="00D228B1" w:rsidRPr="00BD2633" w:rsidRDefault="00D228B1" w:rsidP="009B5403">
            <w:pPr>
              <w:pStyle w:val="2"/>
              <w:rPr>
                <w:rFonts w:ascii="ISOCPEUR" w:hAnsi="ISOCPEUR"/>
                <w:szCs w:val="24"/>
              </w:rPr>
            </w:pPr>
            <w:r w:rsidRPr="00BD2633">
              <w:rPr>
                <w:rFonts w:ascii="ISOCPEUR" w:hAnsi="ISOCPEUR"/>
                <w:szCs w:val="24"/>
              </w:rPr>
              <w:t xml:space="preserve">Код </w:t>
            </w:r>
            <w:r w:rsidR="009B5403">
              <w:rPr>
                <w:rFonts w:ascii="ISOCPEUR" w:hAnsi="ISOCPEUR"/>
                <w:szCs w:val="24"/>
              </w:rPr>
              <w:t>продукции</w:t>
            </w:r>
          </w:p>
        </w:tc>
        <w:tc>
          <w:tcPr>
            <w:tcW w:w="2552" w:type="dxa"/>
            <w:tcBorders>
              <w:top w:val="nil"/>
              <w:left w:val="single" w:sz="12" w:space="0" w:color="auto"/>
              <w:bottom w:val="single" w:sz="12" w:space="0" w:color="auto"/>
              <w:right w:val="single" w:sz="12" w:space="0" w:color="auto"/>
            </w:tcBorders>
            <w:tcMar>
              <w:left w:w="0" w:type="dxa"/>
              <w:right w:w="0" w:type="dxa"/>
            </w:tcMar>
            <w:vAlign w:val="center"/>
          </w:tcPr>
          <w:p w14:paraId="534BE501" w14:textId="77777777" w:rsidR="00D228B1" w:rsidRPr="00BD2633" w:rsidRDefault="0049106F" w:rsidP="00BD2633">
            <w:pPr>
              <w:jc w:val="center"/>
              <w:rPr>
                <w:rFonts w:ascii="ISOCPEUR" w:hAnsi="ISOCPEUR"/>
                <w:sz w:val="24"/>
                <w:szCs w:val="24"/>
              </w:rPr>
            </w:pPr>
            <w:r>
              <w:rPr>
                <w:rFonts w:ascii="ISOCPEUR" w:hAnsi="ISOCPEUR"/>
                <w:sz w:val="24"/>
                <w:szCs w:val="24"/>
              </w:rPr>
              <w:t>Поставщик</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219D2AFC"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Единица</w:t>
            </w:r>
          </w:p>
          <w:p w14:paraId="2586D44C"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измерения</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408B3DC7"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Кол</w:t>
            </w:r>
            <w:r w:rsidR="003C551F" w:rsidRPr="00BD2633">
              <w:rPr>
                <w:rFonts w:ascii="ISOCPEUR" w:hAnsi="ISOCPEUR"/>
                <w:sz w:val="24"/>
                <w:szCs w:val="24"/>
                <w:lang w:val="en-US"/>
              </w:rPr>
              <w:t>.</w:t>
            </w:r>
          </w:p>
        </w:tc>
        <w:tc>
          <w:tcPr>
            <w:tcW w:w="1418" w:type="dxa"/>
            <w:tcBorders>
              <w:top w:val="nil"/>
              <w:left w:val="single" w:sz="12" w:space="0" w:color="auto"/>
              <w:bottom w:val="single" w:sz="12" w:space="0" w:color="auto"/>
              <w:right w:val="single" w:sz="12" w:space="0" w:color="auto"/>
            </w:tcBorders>
            <w:tcMar>
              <w:left w:w="0" w:type="dxa"/>
              <w:right w:w="0" w:type="dxa"/>
            </w:tcMar>
            <w:vAlign w:val="center"/>
          </w:tcPr>
          <w:p w14:paraId="38CDD0C9"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Масса</w:t>
            </w:r>
          </w:p>
          <w:p w14:paraId="4ACF9286"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единицы</w:t>
            </w:r>
            <w:r w:rsidR="00AD29D8" w:rsidRPr="00BD2633">
              <w:rPr>
                <w:rFonts w:ascii="ISOCPEUR" w:hAnsi="ISOCPEUR"/>
                <w:sz w:val="24"/>
                <w:szCs w:val="24"/>
              </w:rPr>
              <w:t>,</w:t>
            </w:r>
          </w:p>
          <w:p w14:paraId="183500EA" w14:textId="77777777" w:rsidR="00D228B1" w:rsidRPr="00BD2633" w:rsidRDefault="004E1DFF" w:rsidP="00BD2633">
            <w:pPr>
              <w:jc w:val="center"/>
              <w:rPr>
                <w:rFonts w:ascii="ISOCPEUR" w:hAnsi="ISOCPEUR"/>
                <w:sz w:val="24"/>
                <w:szCs w:val="24"/>
              </w:rPr>
            </w:pPr>
            <w:r>
              <w:rPr>
                <w:rFonts w:ascii="ISOCPEUR" w:hAnsi="ISOCPEUR"/>
                <w:sz w:val="24"/>
                <w:szCs w:val="24"/>
              </w:rPr>
              <w:t>кг</w:t>
            </w:r>
          </w:p>
        </w:tc>
        <w:tc>
          <w:tcPr>
            <w:tcW w:w="2270" w:type="dxa"/>
            <w:tcBorders>
              <w:top w:val="nil"/>
              <w:left w:val="single" w:sz="12" w:space="0" w:color="auto"/>
              <w:bottom w:val="single" w:sz="12" w:space="0" w:color="auto"/>
              <w:right w:val="nil"/>
            </w:tcBorders>
            <w:tcMar>
              <w:left w:w="0" w:type="dxa"/>
              <w:right w:w="0" w:type="dxa"/>
            </w:tcMar>
            <w:vAlign w:val="center"/>
          </w:tcPr>
          <w:p w14:paraId="4470C981"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Примечание</w:t>
            </w:r>
          </w:p>
        </w:tc>
      </w:tr>
      <w:tr w:rsidR="0087485B" w:rsidRPr="00BD2633" w14:paraId="0DBC2DD4" w14:textId="77777777" w:rsidTr="00776CF1">
        <w:trPr>
          <w:trHeight w:val="340"/>
          <w:jc w:val="center"/>
        </w:trPr>
        <w:tc>
          <w:tcPr>
            <w:tcW w:w="1136" w:type="dxa"/>
            <w:tcBorders>
              <w:top w:val="single" w:sz="12" w:space="0" w:color="auto"/>
              <w:bottom w:val="single" w:sz="4" w:space="0" w:color="auto"/>
            </w:tcBorders>
            <w:vAlign w:val="center"/>
          </w:tcPr>
          <w:p w14:paraId="346014E9" w14:textId="77777777" w:rsidR="0087485B" w:rsidRPr="00BD2633" w:rsidRDefault="0087485B" w:rsidP="00AF3BC3">
            <w:pPr>
              <w:rPr>
                <w:rFonts w:ascii="ISOCPEUR" w:hAnsi="ISOCPEUR"/>
                <w:sz w:val="24"/>
                <w:szCs w:val="24"/>
              </w:rPr>
            </w:pPr>
          </w:p>
        </w:tc>
        <w:tc>
          <w:tcPr>
            <w:tcW w:w="7369" w:type="dxa"/>
            <w:tcBorders>
              <w:top w:val="single" w:sz="12" w:space="0" w:color="auto"/>
              <w:bottom w:val="single" w:sz="4" w:space="0" w:color="auto"/>
            </w:tcBorders>
            <w:vAlign w:val="center"/>
          </w:tcPr>
          <w:p w14:paraId="650EEF9B" w14:textId="77777777" w:rsidR="0087485B" w:rsidRPr="00C277AA" w:rsidRDefault="00C277AA" w:rsidP="00194B48">
            <w:pPr>
              <w:tabs>
                <w:tab w:val="left" w:pos="1152"/>
              </w:tabs>
              <w:rPr>
                <w:rFonts w:ascii="ISOCPEUR" w:hAnsi="ISOCPEUR"/>
                <w:b/>
                <w:sz w:val="24"/>
                <w:szCs w:val="24"/>
              </w:rPr>
            </w:pPr>
            <w:r>
              <w:rPr>
                <w:rFonts w:ascii="ISOCPEUR" w:hAnsi="ISOCPEUR"/>
                <w:b/>
                <w:sz w:val="24"/>
                <w:szCs w:val="24"/>
              </w:rPr>
              <w:t xml:space="preserve">Этапы 1,2. Строительство ВЛ 110 </w:t>
            </w:r>
            <w:proofErr w:type="spellStart"/>
            <w:r>
              <w:rPr>
                <w:rFonts w:ascii="ISOCPEUR" w:hAnsi="ISOCPEUR"/>
                <w:b/>
                <w:sz w:val="24"/>
                <w:szCs w:val="24"/>
              </w:rPr>
              <w:t>кВ</w:t>
            </w:r>
            <w:proofErr w:type="spellEnd"/>
            <w:r>
              <w:rPr>
                <w:rFonts w:ascii="ISOCPEUR" w:hAnsi="ISOCPEUR"/>
                <w:b/>
                <w:sz w:val="24"/>
                <w:szCs w:val="24"/>
              </w:rPr>
              <w:t xml:space="preserve"> 1 цепь. РУ-110 </w:t>
            </w:r>
            <w:proofErr w:type="spellStart"/>
            <w:r>
              <w:rPr>
                <w:rFonts w:ascii="ISOCPEUR" w:hAnsi="ISOCPEUR"/>
                <w:b/>
                <w:sz w:val="24"/>
                <w:szCs w:val="24"/>
              </w:rPr>
              <w:t>кВ</w:t>
            </w:r>
            <w:proofErr w:type="spellEnd"/>
            <w:r>
              <w:rPr>
                <w:rFonts w:ascii="ISOCPEUR" w:hAnsi="ISOCPEUR"/>
                <w:b/>
                <w:sz w:val="24"/>
                <w:szCs w:val="24"/>
              </w:rPr>
              <w:t xml:space="preserve"> №110-3Н с одной секцией 35 </w:t>
            </w:r>
            <w:proofErr w:type="spellStart"/>
            <w:r>
              <w:rPr>
                <w:rFonts w:ascii="ISOCPEUR" w:hAnsi="ISOCPEUR"/>
                <w:b/>
                <w:sz w:val="24"/>
                <w:szCs w:val="24"/>
              </w:rPr>
              <w:t>кВ</w:t>
            </w:r>
            <w:proofErr w:type="spellEnd"/>
            <w:r>
              <w:rPr>
                <w:rFonts w:ascii="ISOCPEUR" w:hAnsi="ISOCPEUR"/>
                <w:b/>
                <w:sz w:val="24"/>
                <w:szCs w:val="24"/>
              </w:rPr>
              <w:t xml:space="preserve"> и одной секцией 10 </w:t>
            </w:r>
            <w:proofErr w:type="spellStart"/>
            <w:r>
              <w:rPr>
                <w:rFonts w:ascii="ISOCPEUR" w:hAnsi="ISOCPEUR"/>
                <w:b/>
                <w:sz w:val="24"/>
                <w:szCs w:val="24"/>
              </w:rPr>
              <w:t>кВ</w:t>
            </w:r>
            <w:proofErr w:type="spellEnd"/>
          </w:p>
        </w:tc>
        <w:tc>
          <w:tcPr>
            <w:tcW w:w="3402" w:type="dxa"/>
            <w:tcBorders>
              <w:top w:val="single" w:sz="12" w:space="0" w:color="auto"/>
              <w:bottom w:val="single" w:sz="4" w:space="0" w:color="auto"/>
              <w:right w:val="single" w:sz="12" w:space="0" w:color="auto"/>
            </w:tcBorders>
            <w:vAlign w:val="center"/>
          </w:tcPr>
          <w:p w14:paraId="090AF9A9" w14:textId="77777777" w:rsidR="0087485B" w:rsidRPr="00BA25AA" w:rsidRDefault="0087485B" w:rsidP="00194B48">
            <w:pPr>
              <w:jc w:val="center"/>
              <w:rPr>
                <w:rFonts w:ascii="ISOCPEUR" w:hAnsi="ISOCPEUR"/>
                <w:sz w:val="24"/>
                <w:szCs w:val="24"/>
                <w:u w:val="single"/>
              </w:rPr>
            </w:pPr>
          </w:p>
        </w:tc>
        <w:tc>
          <w:tcPr>
            <w:tcW w:w="1985" w:type="dxa"/>
            <w:tcBorders>
              <w:top w:val="single" w:sz="12" w:space="0" w:color="auto"/>
              <w:left w:val="single" w:sz="12" w:space="0" w:color="auto"/>
              <w:bottom w:val="single" w:sz="4" w:space="0" w:color="auto"/>
              <w:right w:val="single" w:sz="12" w:space="0" w:color="auto"/>
            </w:tcBorders>
            <w:vAlign w:val="center"/>
          </w:tcPr>
          <w:p w14:paraId="05186E89" w14:textId="77777777" w:rsidR="0087485B" w:rsidRPr="00BD2633" w:rsidRDefault="0087485B" w:rsidP="00194B48">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55542B5" w14:textId="77777777" w:rsidR="0087485B" w:rsidRPr="00BD2633"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2ECD16E" w14:textId="77777777" w:rsidR="0087485B"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22B1ADD" w14:textId="77777777" w:rsidR="0087485B" w:rsidRDefault="0087485B" w:rsidP="00194B48">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5AB26914" w14:textId="77777777" w:rsidR="0087485B" w:rsidRDefault="0087485B" w:rsidP="00194B48">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0975F81D" w14:textId="77777777" w:rsidR="0087485B" w:rsidRDefault="0087485B" w:rsidP="00194B48">
            <w:pPr>
              <w:jc w:val="center"/>
              <w:rPr>
                <w:rFonts w:ascii="ISOCPEUR" w:hAnsi="ISOCPEUR"/>
                <w:sz w:val="22"/>
                <w:szCs w:val="22"/>
              </w:rPr>
            </w:pPr>
          </w:p>
        </w:tc>
      </w:tr>
      <w:tr w:rsidR="006D5EBF" w:rsidRPr="00FD7CAB" w14:paraId="1954BEA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736E7D3" w14:textId="77777777" w:rsidR="006D5EBF" w:rsidRPr="00C70061" w:rsidRDefault="00776CF1" w:rsidP="006D5EBF">
            <w:pPr>
              <w:jc w:val="center"/>
              <w:rPr>
                <w:rFonts w:ascii="ISOCPEUR" w:hAnsi="ISOCPEUR"/>
                <w:sz w:val="24"/>
                <w:szCs w:val="24"/>
              </w:rPr>
            </w:pPr>
            <w:r>
              <w:rPr>
                <w:rFonts w:ascii="ISOCPEUR" w:hAnsi="ISOCPEUR"/>
                <w:sz w:val="24"/>
                <w:szCs w:val="24"/>
              </w:rPr>
              <w:t>1</w:t>
            </w:r>
          </w:p>
        </w:tc>
        <w:tc>
          <w:tcPr>
            <w:tcW w:w="7369" w:type="dxa"/>
            <w:tcBorders>
              <w:top w:val="single" w:sz="12" w:space="0" w:color="auto"/>
              <w:left w:val="single" w:sz="12" w:space="0" w:color="auto"/>
              <w:bottom w:val="single" w:sz="4" w:space="0" w:color="auto"/>
              <w:right w:val="single" w:sz="12" w:space="0" w:color="auto"/>
            </w:tcBorders>
            <w:vAlign w:val="center"/>
          </w:tcPr>
          <w:p w14:paraId="606839E8" w14:textId="77777777" w:rsidR="006D5EBF" w:rsidRPr="00C70061" w:rsidRDefault="006D5EBF" w:rsidP="006D5EBF">
            <w:pPr>
              <w:tabs>
                <w:tab w:val="left" w:pos="1152"/>
              </w:tabs>
              <w:rPr>
                <w:rFonts w:ascii="ISOCPEUR" w:hAnsi="ISOCPEUR"/>
                <w:sz w:val="24"/>
                <w:szCs w:val="24"/>
              </w:rPr>
            </w:pPr>
            <w:r w:rsidRPr="005B4F47">
              <w:rPr>
                <w:rFonts w:ascii="ISOCPEUR" w:hAnsi="ISOCPEUR"/>
                <w:sz w:val="24"/>
                <w:szCs w:val="24"/>
              </w:rPr>
              <w:t>Шкаф центральный сигнализации</w:t>
            </w:r>
            <w:r w:rsidR="00B521D6">
              <w:rPr>
                <w:rFonts w:ascii="ISOCPEUR" w:hAnsi="ISOCPEUR"/>
                <w:sz w:val="24"/>
                <w:szCs w:val="24"/>
              </w:rPr>
              <w:t xml:space="preserve"> и организации питания ОБР</w:t>
            </w:r>
            <w:r w:rsidRPr="005B4F47">
              <w:rPr>
                <w:rFonts w:ascii="ISOCPEUR" w:hAnsi="ISOCPEUR"/>
                <w:sz w:val="24"/>
                <w:szCs w:val="24"/>
              </w:rPr>
              <w:t xml:space="preserve"> 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9825239"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7991F7C"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859BC88"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5A250C5" w14:textId="77777777" w:rsidR="006D5EBF" w:rsidRPr="00C70061" w:rsidRDefault="006D5EBF" w:rsidP="006D5EBF">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F018B93" w14:textId="77777777" w:rsidR="006D5EBF" w:rsidRPr="00C70061" w:rsidRDefault="006D5EBF" w:rsidP="006D5EBF">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95489E7"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2B3B345E" w14:textId="77777777" w:rsidR="006D5EBF" w:rsidRPr="00C70061" w:rsidRDefault="006D5EBF" w:rsidP="006D5EBF">
            <w:pPr>
              <w:jc w:val="center"/>
              <w:rPr>
                <w:rFonts w:ascii="ISOCPEUR" w:hAnsi="ISOCPEUR"/>
                <w:sz w:val="22"/>
                <w:szCs w:val="22"/>
              </w:rPr>
            </w:pPr>
            <w:r w:rsidRPr="00C70061">
              <w:rPr>
                <w:rFonts w:ascii="ISOCPEUR" w:hAnsi="ISOCPEUR"/>
                <w:sz w:val="22"/>
                <w:szCs w:val="22"/>
              </w:rPr>
              <w:t>ОПУ</w:t>
            </w:r>
          </w:p>
        </w:tc>
      </w:tr>
      <w:tr w:rsidR="006D5EBF" w14:paraId="5AB54DDB"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3222770" w14:textId="77777777" w:rsidR="006D5EBF" w:rsidRPr="00C70061" w:rsidRDefault="006D5EBF" w:rsidP="006D5EBF">
            <w:pPr>
              <w:jc w:val="center"/>
              <w:rPr>
                <w:rFonts w:ascii="ISOCPEUR" w:hAnsi="ISOCPEUR"/>
                <w:sz w:val="24"/>
                <w:szCs w:val="24"/>
              </w:rPr>
            </w:pPr>
            <w:r w:rsidRPr="00C70061">
              <w:rPr>
                <w:rFonts w:ascii="ISOCPEUR" w:hAnsi="ISOCPEUR"/>
                <w:sz w:val="24"/>
                <w:szCs w:val="24"/>
              </w:rPr>
              <w:t>2</w:t>
            </w:r>
          </w:p>
        </w:tc>
        <w:tc>
          <w:tcPr>
            <w:tcW w:w="7369" w:type="dxa"/>
            <w:tcBorders>
              <w:top w:val="single" w:sz="12" w:space="0" w:color="auto"/>
              <w:left w:val="single" w:sz="12" w:space="0" w:color="auto"/>
              <w:bottom w:val="single" w:sz="4" w:space="0" w:color="auto"/>
              <w:right w:val="single" w:sz="12" w:space="0" w:color="auto"/>
            </w:tcBorders>
            <w:vAlign w:val="center"/>
          </w:tcPr>
          <w:p w14:paraId="304FE4AE" w14:textId="77777777" w:rsidR="006D5EBF" w:rsidRPr="00C70061" w:rsidRDefault="006D5EBF" w:rsidP="006D5EBF">
            <w:pPr>
              <w:tabs>
                <w:tab w:val="left" w:pos="1152"/>
              </w:tabs>
              <w:rPr>
                <w:rFonts w:ascii="ISOCPEUR" w:hAnsi="ISOCPEUR"/>
                <w:sz w:val="24"/>
                <w:szCs w:val="24"/>
              </w:rPr>
            </w:pPr>
            <w:r w:rsidRPr="006D5EBF">
              <w:rPr>
                <w:rFonts w:ascii="ISOCPEUR" w:hAnsi="ISOCPEUR"/>
                <w:sz w:val="24"/>
                <w:szCs w:val="24"/>
              </w:rPr>
              <w:t xml:space="preserve">Щит управления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0404BDC2"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4F06716"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5AF85E4"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9B05FEF"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E5D2114" w14:textId="77777777" w:rsidR="006D5EBF" w:rsidRPr="00C70061" w:rsidRDefault="00CB029D" w:rsidP="006D5EBF">
            <w:pPr>
              <w:jc w:val="center"/>
              <w:rPr>
                <w:rFonts w:ascii="ISOCPEUR" w:hAnsi="ISOCPEUR"/>
                <w:sz w:val="24"/>
                <w:szCs w:val="24"/>
              </w:rPr>
            </w:pPr>
            <w:r>
              <w:rPr>
                <w:rFonts w:ascii="ISOCPEUR" w:hAnsi="ISOCPEUR"/>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25CABA29"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6D546BB7" w14:textId="77777777" w:rsidR="006D5EBF" w:rsidRPr="00C70061" w:rsidRDefault="006D5EBF" w:rsidP="006D5EBF">
            <w:pPr>
              <w:jc w:val="center"/>
              <w:rPr>
                <w:rFonts w:ascii="ISOCPEUR" w:hAnsi="ISOCPEUR"/>
                <w:sz w:val="22"/>
                <w:szCs w:val="22"/>
              </w:rPr>
            </w:pPr>
            <w:r w:rsidRPr="00631021">
              <w:rPr>
                <w:rFonts w:ascii="ISOCPEUR" w:hAnsi="ISOCPEUR"/>
                <w:sz w:val="22"/>
                <w:szCs w:val="22"/>
              </w:rPr>
              <w:t>ОПУ</w:t>
            </w:r>
          </w:p>
        </w:tc>
      </w:tr>
      <w:tr w:rsidR="006D5EBF" w14:paraId="37AEE1A4"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878A67E" w14:textId="77777777" w:rsidR="006D5EBF" w:rsidRPr="00C70061" w:rsidRDefault="006D5EBF" w:rsidP="006D5EBF">
            <w:pPr>
              <w:jc w:val="center"/>
              <w:rPr>
                <w:rFonts w:ascii="ISOCPEUR" w:hAnsi="ISOCPEUR"/>
                <w:sz w:val="24"/>
                <w:szCs w:val="24"/>
              </w:rPr>
            </w:pPr>
            <w:r w:rsidRPr="00C70061">
              <w:rPr>
                <w:rFonts w:ascii="ISOCPEUR" w:hAnsi="ISOCPEUR"/>
                <w:sz w:val="24"/>
                <w:szCs w:val="24"/>
              </w:rPr>
              <w:t>3</w:t>
            </w:r>
          </w:p>
        </w:tc>
        <w:tc>
          <w:tcPr>
            <w:tcW w:w="7369" w:type="dxa"/>
            <w:tcBorders>
              <w:top w:val="single" w:sz="12" w:space="0" w:color="auto"/>
              <w:left w:val="single" w:sz="12" w:space="0" w:color="auto"/>
              <w:bottom w:val="single" w:sz="4" w:space="0" w:color="auto"/>
              <w:right w:val="single" w:sz="12" w:space="0" w:color="auto"/>
            </w:tcBorders>
            <w:vAlign w:val="center"/>
          </w:tcPr>
          <w:p w14:paraId="47982B1B" w14:textId="77777777" w:rsidR="006D5EBF" w:rsidRPr="00C70061" w:rsidRDefault="006D5EBF" w:rsidP="006D5EBF">
            <w:pPr>
              <w:tabs>
                <w:tab w:val="left" w:pos="1152"/>
              </w:tabs>
              <w:rPr>
                <w:rFonts w:ascii="ISOCPEUR" w:hAnsi="ISOCPEUR"/>
                <w:sz w:val="24"/>
                <w:szCs w:val="24"/>
              </w:rPr>
            </w:pPr>
            <w:r>
              <w:rPr>
                <w:rFonts w:ascii="ISOCPEUR" w:hAnsi="ISOCPEUR"/>
                <w:sz w:val="24"/>
                <w:szCs w:val="24"/>
              </w:rPr>
              <w:t>Шкаф р</w:t>
            </w:r>
            <w:r w:rsidRPr="00311A4E">
              <w:rPr>
                <w:rFonts w:ascii="ISOCPEUR" w:hAnsi="ISOCPEUR"/>
                <w:sz w:val="24"/>
                <w:szCs w:val="24"/>
              </w:rPr>
              <w:t>егистратор</w:t>
            </w:r>
            <w:r>
              <w:rPr>
                <w:rFonts w:ascii="ISOCPEUR" w:hAnsi="ISOCPEUR"/>
                <w:sz w:val="24"/>
                <w:szCs w:val="24"/>
              </w:rPr>
              <w:t>а</w:t>
            </w:r>
            <w:r w:rsidRPr="00311A4E">
              <w:rPr>
                <w:rFonts w:ascii="ISOCPEUR" w:hAnsi="ISOCPEUR"/>
                <w:sz w:val="24"/>
                <w:szCs w:val="24"/>
              </w:rPr>
              <w:t xml:space="preserve"> аварийных событий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33BA840D" w14:textId="77777777" w:rsidR="006D5EBF" w:rsidRPr="00C70061" w:rsidRDefault="006D5EBF" w:rsidP="006D5EBF">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568A704" w14:textId="77777777" w:rsidR="006D5EBF" w:rsidRPr="00C70061" w:rsidRDefault="006D5EBF" w:rsidP="006D5EBF">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ADBF215" w14:textId="77777777" w:rsidR="006D5EBF" w:rsidRPr="00C70061" w:rsidRDefault="006D5EBF" w:rsidP="006D5EBF">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12E30139" w14:textId="77777777" w:rsidR="006D5EBF" w:rsidRPr="00C70061" w:rsidRDefault="006D5EBF" w:rsidP="006D5EBF">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29B2A945" w14:textId="77777777" w:rsidR="006D5EBF" w:rsidRPr="00C70061" w:rsidRDefault="006D5EBF" w:rsidP="006D5EBF">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614936F" w14:textId="77777777" w:rsidR="006D5EBF" w:rsidRPr="00C70061" w:rsidRDefault="006D5EBF" w:rsidP="006D5EBF">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E68DB39" w14:textId="77777777" w:rsidR="006D5EBF" w:rsidRPr="00C70061" w:rsidRDefault="006D5EBF" w:rsidP="006D5EBF">
            <w:pPr>
              <w:jc w:val="center"/>
              <w:rPr>
                <w:rFonts w:ascii="ISOCPEUR" w:hAnsi="ISOCPEUR"/>
                <w:sz w:val="22"/>
                <w:szCs w:val="22"/>
              </w:rPr>
            </w:pPr>
            <w:r w:rsidRPr="00631021">
              <w:rPr>
                <w:rFonts w:ascii="ISOCPEUR" w:hAnsi="ISOCPEUR"/>
                <w:sz w:val="22"/>
                <w:szCs w:val="22"/>
              </w:rPr>
              <w:t>ОПУ</w:t>
            </w:r>
          </w:p>
        </w:tc>
      </w:tr>
      <w:tr w:rsidR="00B521D6" w:rsidRPr="00FD7CAB" w14:paraId="490964AE"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4B131271" w14:textId="77777777" w:rsidR="00B521D6" w:rsidRPr="00C70061" w:rsidRDefault="00B521D6" w:rsidP="00B521D6">
            <w:pPr>
              <w:jc w:val="center"/>
              <w:rPr>
                <w:rFonts w:ascii="ISOCPEUR" w:hAnsi="ISOCPEUR"/>
                <w:sz w:val="24"/>
                <w:szCs w:val="24"/>
              </w:rPr>
            </w:pPr>
            <w:r>
              <w:rPr>
                <w:rFonts w:ascii="ISOCPEUR" w:hAnsi="ISOCPEUR"/>
                <w:sz w:val="24"/>
                <w:szCs w:val="24"/>
              </w:rPr>
              <w:t>4</w:t>
            </w:r>
          </w:p>
        </w:tc>
        <w:tc>
          <w:tcPr>
            <w:tcW w:w="7369" w:type="dxa"/>
            <w:tcBorders>
              <w:top w:val="single" w:sz="12" w:space="0" w:color="auto"/>
              <w:left w:val="single" w:sz="12" w:space="0" w:color="auto"/>
              <w:bottom w:val="single" w:sz="4" w:space="0" w:color="auto"/>
              <w:right w:val="single" w:sz="12" w:space="0" w:color="auto"/>
            </w:tcBorders>
            <w:vAlign w:val="center"/>
          </w:tcPr>
          <w:p w14:paraId="35B745EE" w14:textId="77777777" w:rsidR="00B521D6" w:rsidRPr="00C70061" w:rsidRDefault="00B521D6" w:rsidP="00B521D6">
            <w:pPr>
              <w:tabs>
                <w:tab w:val="left" w:pos="1152"/>
              </w:tabs>
              <w:rPr>
                <w:rFonts w:ascii="ISOCPEUR" w:hAnsi="ISOCPEUR"/>
                <w:sz w:val="24"/>
                <w:szCs w:val="24"/>
              </w:rPr>
            </w:pPr>
            <w:r>
              <w:rPr>
                <w:rFonts w:ascii="ISOCPEUR" w:hAnsi="ISOCPEUR"/>
                <w:sz w:val="24"/>
                <w:szCs w:val="24"/>
              </w:rPr>
              <w:t>Шкаф о</w:t>
            </w:r>
            <w:r w:rsidRPr="00311A4E">
              <w:rPr>
                <w:rFonts w:ascii="ISOCPEUR" w:hAnsi="ISOCPEUR"/>
                <w:sz w:val="24"/>
                <w:szCs w:val="24"/>
              </w:rPr>
              <w:t>пределени</w:t>
            </w:r>
            <w:r>
              <w:rPr>
                <w:rFonts w:ascii="ISOCPEUR" w:hAnsi="ISOCPEUR"/>
                <w:sz w:val="24"/>
                <w:szCs w:val="24"/>
              </w:rPr>
              <w:t>я</w:t>
            </w:r>
            <w:r w:rsidRPr="00311A4E">
              <w:rPr>
                <w:rFonts w:ascii="ISOCPEUR" w:hAnsi="ISOCPEUR"/>
                <w:sz w:val="24"/>
                <w:szCs w:val="24"/>
              </w:rPr>
              <w:t xml:space="preserve"> места повреждения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3027CDF" w14:textId="77777777" w:rsidR="00B521D6" w:rsidRPr="00C70061" w:rsidRDefault="00B521D6" w:rsidP="00B521D6">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17D66CF" w14:textId="77777777" w:rsidR="00B521D6" w:rsidRPr="00C70061" w:rsidRDefault="00B521D6" w:rsidP="00B521D6">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2DDC6F9" w14:textId="77777777" w:rsidR="00B521D6" w:rsidRPr="00C70061" w:rsidRDefault="00B521D6"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71272C00" w14:textId="77777777" w:rsidR="00B521D6" w:rsidRPr="00C70061" w:rsidRDefault="00B521D6" w:rsidP="00B521D6">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6CFEB46" w14:textId="77777777" w:rsidR="00B521D6" w:rsidRPr="00C70061" w:rsidRDefault="00B521D6" w:rsidP="00B521D6">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18185DD" w14:textId="77777777" w:rsidR="00B521D6" w:rsidRPr="00C70061" w:rsidRDefault="00B521D6" w:rsidP="00B521D6">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0F95A49" w14:textId="77777777" w:rsidR="00B521D6" w:rsidRPr="00C70061" w:rsidRDefault="00B521D6" w:rsidP="00B521D6">
            <w:pPr>
              <w:jc w:val="center"/>
              <w:rPr>
                <w:rFonts w:ascii="ISOCPEUR" w:hAnsi="ISOCPEUR"/>
                <w:sz w:val="22"/>
                <w:szCs w:val="22"/>
              </w:rPr>
            </w:pPr>
            <w:r w:rsidRPr="00631021">
              <w:rPr>
                <w:rFonts w:ascii="ISOCPEUR" w:hAnsi="ISOCPEUR"/>
                <w:sz w:val="22"/>
                <w:szCs w:val="22"/>
              </w:rPr>
              <w:t>ОПУ</w:t>
            </w:r>
          </w:p>
        </w:tc>
      </w:tr>
      <w:tr w:rsidR="00B521D6" w:rsidRPr="00FD7CAB" w14:paraId="0ED64EF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8684FF7" w14:textId="77777777" w:rsidR="00B521D6" w:rsidRPr="00C70061" w:rsidRDefault="00B521D6" w:rsidP="00B521D6">
            <w:pPr>
              <w:jc w:val="center"/>
              <w:rPr>
                <w:rFonts w:ascii="ISOCPEUR" w:hAnsi="ISOCPEUR"/>
                <w:sz w:val="24"/>
                <w:szCs w:val="24"/>
              </w:rPr>
            </w:pPr>
            <w:r w:rsidRPr="00C70061">
              <w:rPr>
                <w:rFonts w:ascii="ISOCPEUR" w:hAnsi="ISOCPEUR"/>
                <w:sz w:val="24"/>
                <w:szCs w:val="24"/>
              </w:rPr>
              <w:t>5</w:t>
            </w:r>
          </w:p>
        </w:tc>
        <w:tc>
          <w:tcPr>
            <w:tcW w:w="7369" w:type="dxa"/>
            <w:tcBorders>
              <w:top w:val="single" w:sz="12" w:space="0" w:color="auto"/>
              <w:left w:val="single" w:sz="12" w:space="0" w:color="auto"/>
              <w:bottom w:val="single" w:sz="4" w:space="0" w:color="auto"/>
              <w:right w:val="single" w:sz="12" w:space="0" w:color="auto"/>
            </w:tcBorders>
            <w:vAlign w:val="center"/>
          </w:tcPr>
          <w:p w14:paraId="24D067A9" w14:textId="77777777" w:rsidR="00B521D6" w:rsidRPr="00053FEF" w:rsidRDefault="00B521D6" w:rsidP="00B521D6">
            <w:pPr>
              <w:tabs>
                <w:tab w:val="left" w:pos="1152"/>
              </w:tabs>
              <w:rPr>
                <w:rFonts w:ascii="ISOCPEUR" w:hAnsi="ISOCPEUR"/>
                <w:sz w:val="24"/>
                <w:szCs w:val="24"/>
              </w:rPr>
            </w:pPr>
            <w:r w:rsidRPr="006D5EBF">
              <w:rPr>
                <w:rFonts w:ascii="ISOCPEUR" w:hAnsi="ISOCPEUR"/>
                <w:sz w:val="24"/>
                <w:szCs w:val="24"/>
              </w:rPr>
              <w:t xml:space="preserve">Шкаф организации цепей напряжения ТН 110 </w:t>
            </w:r>
            <w:proofErr w:type="spellStart"/>
            <w:r w:rsidRPr="006D5EBF">
              <w:rPr>
                <w:rFonts w:ascii="ISOCPEUR" w:hAnsi="ISOCPEUR"/>
                <w:sz w:val="24"/>
                <w:szCs w:val="24"/>
              </w:rPr>
              <w:t>кВ</w:t>
            </w:r>
            <w:proofErr w:type="spellEnd"/>
            <w:r w:rsidRPr="006D5EBF">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A258952" w14:textId="77777777" w:rsidR="00B521D6" w:rsidRPr="00C70061" w:rsidRDefault="00B521D6" w:rsidP="00B521D6">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D120134" w14:textId="77777777" w:rsidR="00B521D6" w:rsidRPr="00C70061" w:rsidRDefault="00B521D6" w:rsidP="00B521D6">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6C50FBD" w14:textId="77777777" w:rsidR="00B521D6" w:rsidRPr="00C70061" w:rsidRDefault="00B521D6"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0F9BC6D" w14:textId="77777777" w:rsidR="00B521D6" w:rsidRPr="001944EF" w:rsidRDefault="00B521D6" w:rsidP="00B521D6">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7BE5155" w14:textId="77777777" w:rsidR="00B521D6" w:rsidRPr="00870566" w:rsidRDefault="00B521D6" w:rsidP="00B521D6">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B42D20B" w14:textId="77777777" w:rsidR="00B521D6" w:rsidRPr="00C70061" w:rsidRDefault="00B521D6" w:rsidP="00B521D6">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3D80BCC3" w14:textId="77777777" w:rsidR="00B521D6" w:rsidRPr="00870566" w:rsidRDefault="00B521D6" w:rsidP="00B521D6">
            <w:pPr>
              <w:jc w:val="center"/>
              <w:rPr>
                <w:rFonts w:ascii="ISOCPEUR" w:hAnsi="ISOCPEUR"/>
                <w:sz w:val="22"/>
                <w:szCs w:val="22"/>
              </w:rPr>
            </w:pPr>
            <w:r w:rsidRPr="00631021">
              <w:rPr>
                <w:rFonts w:ascii="ISOCPEUR" w:hAnsi="ISOCPEUR"/>
                <w:sz w:val="22"/>
                <w:szCs w:val="22"/>
              </w:rPr>
              <w:t>ОПУ</w:t>
            </w:r>
          </w:p>
        </w:tc>
      </w:tr>
      <w:tr w:rsidR="00B521D6" w:rsidRPr="00FD7CAB" w14:paraId="214C242F"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4EA0D5F0" w14:textId="77777777" w:rsidR="00B521D6" w:rsidRPr="00C70061" w:rsidRDefault="00B521D6" w:rsidP="00B521D6">
            <w:pPr>
              <w:jc w:val="center"/>
              <w:rPr>
                <w:rFonts w:ascii="ISOCPEUR" w:hAnsi="ISOCPEUR"/>
                <w:sz w:val="24"/>
                <w:szCs w:val="24"/>
              </w:rPr>
            </w:pPr>
            <w:r>
              <w:rPr>
                <w:rFonts w:ascii="ISOCPEUR" w:hAnsi="ISOCPEUR"/>
                <w:sz w:val="24"/>
                <w:szCs w:val="24"/>
              </w:rPr>
              <w:t>6</w:t>
            </w:r>
          </w:p>
        </w:tc>
        <w:tc>
          <w:tcPr>
            <w:tcW w:w="7369" w:type="dxa"/>
            <w:tcBorders>
              <w:top w:val="single" w:sz="12" w:space="0" w:color="auto"/>
              <w:left w:val="single" w:sz="12" w:space="0" w:color="auto"/>
              <w:bottom w:val="single" w:sz="4" w:space="0" w:color="auto"/>
              <w:right w:val="single" w:sz="12" w:space="0" w:color="auto"/>
            </w:tcBorders>
            <w:vAlign w:val="center"/>
          </w:tcPr>
          <w:p w14:paraId="0B3C4177" w14:textId="77777777" w:rsidR="00B521D6" w:rsidRPr="00C70061" w:rsidRDefault="00B521D6" w:rsidP="00B521D6">
            <w:pPr>
              <w:tabs>
                <w:tab w:val="left" w:pos="1152"/>
              </w:tabs>
              <w:rPr>
                <w:rFonts w:ascii="ISOCPEUR" w:hAnsi="ISOCPEUR"/>
                <w:sz w:val="24"/>
                <w:szCs w:val="24"/>
              </w:rPr>
            </w:pPr>
            <w:r>
              <w:rPr>
                <w:rFonts w:ascii="ISOCPEUR" w:hAnsi="ISOCPEUR"/>
                <w:sz w:val="24"/>
                <w:szCs w:val="24"/>
              </w:rPr>
              <w:t>Шкаф основной з</w:t>
            </w:r>
            <w:r w:rsidRPr="00311A4E">
              <w:rPr>
                <w:rFonts w:ascii="ISOCPEUR" w:hAnsi="ISOCPEUR"/>
                <w:sz w:val="24"/>
                <w:szCs w:val="24"/>
              </w:rPr>
              <w:t>ащит</w:t>
            </w:r>
            <w:r>
              <w:rPr>
                <w:rFonts w:ascii="ISOCPEUR" w:hAnsi="ISOCPEUR"/>
                <w:sz w:val="24"/>
                <w:szCs w:val="24"/>
              </w:rPr>
              <w:t>ы и ОМП</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W1G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1A82D93" w14:textId="77777777" w:rsidR="00B521D6" w:rsidRPr="00C70061" w:rsidRDefault="00B521D6" w:rsidP="00B521D6">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BE934D9" w14:textId="77777777" w:rsidR="00B521D6" w:rsidRPr="00C70061" w:rsidRDefault="00B521D6" w:rsidP="00B521D6">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C9D3782" w14:textId="77777777" w:rsidR="00B521D6" w:rsidRPr="00C70061" w:rsidRDefault="00B521D6"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667456D" w14:textId="77777777" w:rsidR="00B521D6" w:rsidRPr="00C70061" w:rsidRDefault="00B521D6" w:rsidP="00B521D6">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2DF4037" w14:textId="77777777" w:rsidR="00B521D6" w:rsidRPr="00053FEF" w:rsidRDefault="00B521D6" w:rsidP="00B521D6">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9AF3ABF" w14:textId="77777777" w:rsidR="00B521D6" w:rsidRPr="00C70061" w:rsidRDefault="00B521D6" w:rsidP="00B521D6">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626D9724" w14:textId="77777777" w:rsidR="00B521D6" w:rsidRPr="00053FEF" w:rsidRDefault="00B521D6" w:rsidP="00B521D6">
            <w:pPr>
              <w:jc w:val="center"/>
              <w:rPr>
                <w:rFonts w:ascii="ISOCPEUR" w:hAnsi="ISOCPEUR"/>
                <w:sz w:val="22"/>
                <w:szCs w:val="22"/>
              </w:rPr>
            </w:pPr>
            <w:r w:rsidRPr="00631021">
              <w:rPr>
                <w:rFonts w:ascii="ISOCPEUR" w:hAnsi="ISOCPEUR"/>
                <w:sz w:val="22"/>
                <w:szCs w:val="22"/>
              </w:rPr>
              <w:t>ОПУ</w:t>
            </w:r>
          </w:p>
        </w:tc>
      </w:tr>
      <w:tr w:rsidR="00B521D6" w:rsidRPr="00FD7CAB" w14:paraId="0ED1759D"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114EC54" w14:textId="77777777" w:rsidR="00B521D6" w:rsidRPr="00C70061" w:rsidRDefault="00B521D6" w:rsidP="00B521D6">
            <w:pPr>
              <w:jc w:val="center"/>
              <w:rPr>
                <w:rFonts w:ascii="ISOCPEUR" w:hAnsi="ISOCPEUR"/>
                <w:sz w:val="24"/>
                <w:szCs w:val="24"/>
              </w:rPr>
            </w:pPr>
            <w:r>
              <w:rPr>
                <w:rFonts w:ascii="ISOCPEUR" w:hAnsi="ISOCPEUR"/>
                <w:sz w:val="24"/>
                <w:szCs w:val="24"/>
              </w:rPr>
              <w:t>7</w:t>
            </w:r>
          </w:p>
        </w:tc>
        <w:tc>
          <w:tcPr>
            <w:tcW w:w="7369" w:type="dxa"/>
            <w:tcBorders>
              <w:top w:val="single" w:sz="12" w:space="0" w:color="auto"/>
              <w:left w:val="single" w:sz="12" w:space="0" w:color="auto"/>
              <w:bottom w:val="single" w:sz="4" w:space="0" w:color="auto"/>
              <w:right w:val="single" w:sz="12" w:space="0" w:color="auto"/>
            </w:tcBorders>
            <w:vAlign w:val="center"/>
          </w:tcPr>
          <w:p w14:paraId="1ABB1069" w14:textId="77777777" w:rsidR="00B521D6" w:rsidRPr="00C70061" w:rsidRDefault="00B521D6" w:rsidP="00B521D6">
            <w:pPr>
              <w:tabs>
                <w:tab w:val="left" w:pos="1152"/>
              </w:tabs>
              <w:rPr>
                <w:rFonts w:ascii="ISOCPEUR" w:hAnsi="ISOCPEUR"/>
                <w:sz w:val="24"/>
                <w:szCs w:val="24"/>
              </w:rPr>
            </w:pPr>
            <w:r>
              <w:rPr>
                <w:rFonts w:ascii="ISOCPEUR" w:hAnsi="ISOCPEUR"/>
                <w:sz w:val="24"/>
                <w:szCs w:val="24"/>
              </w:rPr>
              <w:t>Шкаф резервной з</w:t>
            </w:r>
            <w:r w:rsidRPr="00311A4E">
              <w:rPr>
                <w:rFonts w:ascii="ISOCPEUR" w:hAnsi="ISOCPEUR"/>
                <w:sz w:val="24"/>
                <w:szCs w:val="24"/>
              </w:rPr>
              <w:t>ащит</w:t>
            </w:r>
            <w:r>
              <w:rPr>
                <w:rFonts w:ascii="ISOCPEUR" w:hAnsi="ISOCPEUR"/>
                <w:sz w:val="24"/>
                <w:szCs w:val="24"/>
              </w:rPr>
              <w:t>ы и АУВ</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W1G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157140F9" w14:textId="77777777" w:rsidR="00B521D6" w:rsidRPr="00C70061" w:rsidRDefault="00B521D6" w:rsidP="00B521D6">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4D6519C" w14:textId="77777777" w:rsidR="00B521D6" w:rsidRPr="00C70061" w:rsidRDefault="00B521D6" w:rsidP="00B521D6">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D0591E6" w14:textId="77777777" w:rsidR="00B521D6" w:rsidRPr="00C70061" w:rsidRDefault="00B521D6"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79BAD392" w14:textId="77777777" w:rsidR="00B521D6" w:rsidRPr="00C70061" w:rsidRDefault="00B521D6" w:rsidP="00B521D6">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F537447" w14:textId="77777777" w:rsidR="00B521D6" w:rsidRPr="00053FEF" w:rsidRDefault="00B521D6" w:rsidP="00B521D6">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FA076C7" w14:textId="77777777" w:rsidR="00B521D6" w:rsidRPr="00C70061" w:rsidRDefault="00B521D6" w:rsidP="00B521D6">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9F95F80" w14:textId="77777777" w:rsidR="00B521D6" w:rsidRPr="00053FEF" w:rsidRDefault="00B521D6" w:rsidP="00B521D6">
            <w:pPr>
              <w:jc w:val="center"/>
              <w:rPr>
                <w:rFonts w:ascii="ISOCPEUR" w:hAnsi="ISOCPEUR"/>
                <w:sz w:val="22"/>
                <w:szCs w:val="22"/>
              </w:rPr>
            </w:pPr>
            <w:r w:rsidRPr="00631021">
              <w:rPr>
                <w:rFonts w:ascii="ISOCPEUR" w:hAnsi="ISOCPEUR"/>
                <w:sz w:val="22"/>
                <w:szCs w:val="22"/>
              </w:rPr>
              <w:t>ОПУ</w:t>
            </w:r>
          </w:p>
        </w:tc>
      </w:tr>
      <w:tr w:rsidR="00CB029D" w:rsidRPr="00FD7CAB" w14:paraId="5C5632BD"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499BFC9" w14:textId="77777777" w:rsidR="00CB029D" w:rsidRPr="00C70061" w:rsidRDefault="00776CF1" w:rsidP="00CB029D">
            <w:pPr>
              <w:jc w:val="center"/>
              <w:rPr>
                <w:rFonts w:ascii="ISOCPEUR" w:hAnsi="ISOCPEUR"/>
                <w:sz w:val="24"/>
                <w:szCs w:val="24"/>
              </w:rPr>
            </w:pPr>
            <w:r>
              <w:rPr>
                <w:rFonts w:ascii="ISOCPEUR" w:hAnsi="ISOCPEUR"/>
                <w:sz w:val="24"/>
                <w:szCs w:val="24"/>
              </w:rPr>
              <w:t>8</w:t>
            </w:r>
          </w:p>
        </w:tc>
        <w:tc>
          <w:tcPr>
            <w:tcW w:w="7369" w:type="dxa"/>
            <w:tcBorders>
              <w:top w:val="single" w:sz="12" w:space="0" w:color="auto"/>
              <w:left w:val="single" w:sz="12" w:space="0" w:color="auto"/>
              <w:bottom w:val="single" w:sz="4" w:space="0" w:color="auto"/>
              <w:right w:val="single" w:sz="12" w:space="0" w:color="auto"/>
            </w:tcBorders>
            <w:vAlign w:val="center"/>
          </w:tcPr>
          <w:p w14:paraId="695F3AE3" w14:textId="77777777" w:rsidR="00CB029D" w:rsidRPr="00053FEF" w:rsidRDefault="00CB029D" w:rsidP="00CB029D">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защиты трансформатора Т1 1к</w:t>
            </w:r>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05631180" w14:textId="77777777" w:rsidR="00CB029D" w:rsidRPr="00C70061" w:rsidRDefault="00CB029D" w:rsidP="00CB029D">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4A318B7" w14:textId="77777777" w:rsidR="00CB029D" w:rsidRPr="00C70061" w:rsidRDefault="00CB029D" w:rsidP="00CB029D">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FF80DAE" w14:textId="77777777" w:rsidR="00CB029D" w:rsidRPr="00C70061" w:rsidRDefault="00CB029D" w:rsidP="00CB029D">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A31A6F3" w14:textId="77777777" w:rsidR="00CB029D" w:rsidRPr="001944EF" w:rsidRDefault="00CB029D" w:rsidP="00CB029D">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DDE90D8" w14:textId="77777777" w:rsidR="00CB029D" w:rsidRPr="00311A4E" w:rsidRDefault="00CB029D" w:rsidP="00CB029D">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E677CC4" w14:textId="77777777" w:rsidR="00CB029D" w:rsidRPr="00C70061" w:rsidRDefault="00CB029D" w:rsidP="00CB029D">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32A644A" w14:textId="77777777" w:rsidR="00CB029D" w:rsidRPr="00311A4E" w:rsidRDefault="00CB029D" w:rsidP="00CB029D">
            <w:pPr>
              <w:jc w:val="center"/>
              <w:rPr>
                <w:rFonts w:ascii="ISOCPEUR" w:hAnsi="ISOCPEUR"/>
                <w:sz w:val="22"/>
                <w:szCs w:val="22"/>
              </w:rPr>
            </w:pPr>
            <w:r w:rsidRPr="00631021">
              <w:rPr>
                <w:rFonts w:ascii="ISOCPEUR" w:hAnsi="ISOCPEUR"/>
                <w:sz w:val="22"/>
                <w:szCs w:val="22"/>
              </w:rPr>
              <w:t>ОПУ</w:t>
            </w:r>
          </w:p>
        </w:tc>
      </w:tr>
      <w:tr w:rsidR="00CB029D" w:rsidRPr="00FD7CAB" w14:paraId="3D9DF192"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1E55DEA" w14:textId="77777777" w:rsidR="00CB029D" w:rsidRDefault="00776CF1" w:rsidP="00CB029D">
            <w:pPr>
              <w:jc w:val="center"/>
              <w:rPr>
                <w:rFonts w:ascii="ISOCPEUR" w:hAnsi="ISOCPEUR"/>
                <w:sz w:val="24"/>
                <w:szCs w:val="24"/>
              </w:rPr>
            </w:pPr>
            <w:r>
              <w:rPr>
                <w:rFonts w:ascii="ISOCPEUR" w:hAnsi="ISOCPEUR"/>
                <w:sz w:val="24"/>
                <w:szCs w:val="24"/>
              </w:rPr>
              <w:t>9</w:t>
            </w:r>
          </w:p>
        </w:tc>
        <w:tc>
          <w:tcPr>
            <w:tcW w:w="7369" w:type="dxa"/>
            <w:tcBorders>
              <w:top w:val="single" w:sz="12" w:space="0" w:color="auto"/>
              <w:left w:val="single" w:sz="12" w:space="0" w:color="auto"/>
              <w:bottom w:val="single" w:sz="4" w:space="0" w:color="auto"/>
              <w:right w:val="single" w:sz="12" w:space="0" w:color="auto"/>
            </w:tcBorders>
            <w:vAlign w:val="center"/>
          </w:tcPr>
          <w:p w14:paraId="0750D15F" w14:textId="77777777" w:rsidR="00CB029D" w:rsidRDefault="00CB029D" w:rsidP="00CB029D">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защиты трансформатора Т1 2к, АРКТ</w:t>
            </w:r>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427CEAA0" w14:textId="77777777" w:rsidR="00CB029D" w:rsidRPr="00C70061" w:rsidRDefault="00CB029D" w:rsidP="00CB029D">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D41D00B" w14:textId="77777777" w:rsidR="00CB029D" w:rsidRPr="00C70061" w:rsidRDefault="00CB029D" w:rsidP="00CB029D">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0D7209E" w14:textId="77777777" w:rsidR="00CB029D" w:rsidRPr="00C70061" w:rsidRDefault="00CB029D" w:rsidP="00CB029D">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80B3973" w14:textId="77777777" w:rsidR="00CB029D" w:rsidRPr="001944EF" w:rsidRDefault="00CB029D" w:rsidP="00CB029D">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1A7A18F" w14:textId="77777777" w:rsidR="00CB029D" w:rsidRPr="00311A4E" w:rsidRDefault="00CB029D" w:rsidP="00CB029D">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6EDA7F2" w14:textId="77777777" w:rsidR="00CB029D" w:rsidRPr="00C70061" w:rsidRDefault="00CB029D" w:rsidP="00CB029D">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66509CD8" w14:textId="77777777" w:rsidR="00CB029D" w:rsidRPr="00311A4E" w:rsidRDefault="00CB029D" w:rsidP="00CB029D">
            <w:pPr>
              <w:jc w:val="center"/>
              <w:rPr>
                <w:rFonts w:ascii="ISOCPEUR" w:hAnsi="ISOCPEUR"/>
                <w:sz w:val="22"/>
                <w:szCs w:val="22"/>
              </w:rPr>
            </w:pPr>
            <w:r w:rsidRPr="00631021">
              <w:rPr>
                <w:rFonts w:ascii="ISOCPEUR" w:hAnsi="ISOCPEUR"/>
                <w:sz w:val="22"/>
                <w:szCs w:val="22"/>
              </w:rPr>
              <w:t>ОПУ</w:t>
            </w:r>
          </w:p>
        </w:tc>
      </w:tr>
      <w:tr w:rsidR="00CB029D" w:rsidRPr="00FD7CAB" w14:paraId="3AA4D02C" w14:textId="77777777" w:rsidTr="00776CF1">
        <w:trPr>
          <w:trHeight w:val="340"/>
          <w:jc w:val="center"/>
        </w:trPr>
        <w:tc>
          <w:tcPr>
            <w:tcW w:w="1136" w:type="dxa"/>
            <w:tcBorders>
              <w:top w:val="single" w:sz="12" w:space="0" w:color="auto"/>
              <w:bottom w:val="single" w:sz="12" w:space="0" w:color="auto"/>
              <w:right w:val="single" w:sz="12" w:space="0" w:color="auto"/>
            </w:tcBorders>
            <w:vAlign w:val="center"/>
          </w:tcPr>
          <w:p w14:paraId="6F49457A" w14:textId="77777777" w:rsidR="00CB029D" w:rsidRDefault="00776CF1" w:rsidP="00CB029D">
            <w:pPr>
              <w:jc w:val="center"/>
              <w:rPr>
                <w:rFonts w:ascii="ISOCPEUR" w:hAnsi="ISOCPEUR"/>
                <w:sz w:val="24"/>
                <w:szCs w:val="24"/>
              </w:rPr>
            </w:pPr>
            <w:r>
              <w:rPr>
                <w:rFonts w:ascii="ISOCPEUR" w:hAnsi="ISOCPEUR"/>
                <w:sz w:val="24"/>
                <w:szCs w:val="24"/>
              </w:rPr>
              <w:t>10</w:t>
            </w:r>
          </w:p>
        </w:tc>
        <w:tc>
          <w:tcPr>
            <w:tcW w:w="7369" w:type="dxa"/>
            <w:tcBorders>
              <w:top w:val="single" w:sz="12" w:space="0" w:color="auto"/>
              <w:left w:val="single" w:sz="12" w:space="0" w:color="auto"/>
              <w:bottom w:val="single" w:sz="12" w:space="0" w:color="auto"/>
              <w:right w:val="single" w:sz="12" w:space="0" w:color="auto"/>
            </w:tcBorders>
            <w:vAlign w:val="center"/>
          </w:tcPr>
          <w:p w14:paraId="68FB588C" w14:textId="77777777" w:rsidR="00CB029D" w:rsidRDefault="00CB029D" w:rsidP="00CB029D">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 xml:space="preserve">защиты ошиновки 110 </w:t>
            </w:r>
            <w:proofErr w:type="spellStart"/>
            <w:r>
              <w:rPr>
                <w:rFonts w:ascii="ISOCPEUR" w:hAnsi="ISOCPEUR"/>
                <w:sz w:val="24"/>
                <w:szCs w:val="24"/>
              </w:rPr>
              <w:t>кВ</w:t>
            </w:r>
            <w:proofErr w:type="spellEnd"/>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12" w:space="0" w:color="auto"/>
              <w:right w:val="single" w:sz="12" w:space="0" w:color="auto"/>
            </w:tcBorders>
            <w:vAlign w:val="center"/>
          </w:tcPr>
          <w:p w14:paraId="0D80DD30" w14:textId="77777777" w:rsidR="00CB029D" w:rsidRPr="00C70061" w:rsidRDefault="00CB029D" w:rsidP="00CB029D">
            <w:pPr>
              <w:jc w:val="center"/>
              <w:rPr>
                <w:rFonts w:ascii="ISOCPEUR" w:hAnsi="ISOCPEUR"/>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3B22440" w14:textId="77777777" w:rsidR="00CB029D" w:rsidRPr="00C70061" w:rsidRDefault="00CB029D" w:rsidP="00CB029D">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4256C5E" w14:textId="77777777" w:rsidR="00CB029D" w:rsidRPr="00C70061" w:rsidRDefault="00CB029D" w:rsidP="00CB029D">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ABAFFB5" w14:textId="77777777" w:rsidR="00CB029D" w:rsidRPr="001944EF" w:rsidRDefault="00CB029D" w:rsidP="00CB029D">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12" w:space="0" w:color="auto"/>
              <w:right w:val="single" w:sz="12" w:space="0" w:color="auto"/>
            </w:tcBorders>
            <w:vAlign w:val="center"/>
          </w:tcPr>
          <w:p w14:paraId="62F08703" w14:textId="77777777" w:rsidR="00CB029D" w:rsidRPr="00311A4E" w:rsidRDefault="00CB029D" w:rsidP="00CB029D">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0786A23" w14:textId="77777777" w:rsidR="00CB029D" w:rsidRPr="00C70061" w:rsidRDefault="00CB029D" w:rsidP="00CB029D">
            <w:pPr>
              <w:jc w:val="center"/>
              <w:rPr>
                <w:rFonts w:ascii="ISOCPEUR" w:hAnsi="ISOCPEUR"/>
                <w:sz w:val="24"/>
                <w:szCs w:val="24"/>
              </w:rPr>
            </w:pPr>
          </w:p>
        </w:tc>
        <w:tc>
          <w:tcPr>
            <w:tcW w:w="2270" w:type="dxa"/>
            <w:tcBorders>
              <w:top w:val="single" w:sz="12" w:space="0" w:color="auto"/>
              <w:left w:val="single" w:sz="12" w:space="0" w:color="auto"/>
              <w:bottom w:val="single" w:sz="12" w:space="0" w:color="auto"/>
              <w:right w:val="nil"/>
            </w:tcBorders>
            <w:vAlign w:val="center"/>
          </w:tcPr>
          <w:p w14:paraId="668C97B4" w14:textId="77777777" w:rsidR="00CB029D" w:rsidRPr="00311A4E" w:rsidRDefault="00CB029D" w:rsidP="00CB029D">
            <w:pPr>
              <w:jc w:val="center"/>
              <w:rPr>
                <w:rFonts w:ascii="ISOCPEUR" w:hAnsi="ISOCPEUR"/>
                <w:sz w:val="22"/>
                <w:szCs w:val="22"/>
              </w:rPr>
            </w:pPr>
            <w:r w:rsidRPr="00631021">
              <w:rPr>
                <w:rFonts w:ascii="ISOCPEUR" w:hAnsi="ISOCPEUR"/>
                <w:sz w:val="22"/>
                <w:szCs w:val="22"/>
              </w:rPr>
              <w:t>ОПУ</w:t>
            </w:r>
          </w:p>
        </w:tc>
      </w:tr>
      <w:tr w:rsidR="00CB029D" w:rsidRPr="00FD7CAB" w14:paraId="397541D2"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FD30485" w14:textId="77777777" w:rsidR="00CB029D" w:rsidRPr="00C70061" w:rsidRDefault="00776CF1" w:rsidP="00CB029D">
            <w:pPr>
              <w:jc w:val="center"/>
              <w:rPr>
                <w:rFonts w:ascii="ISOCPEUR" w:hAnsi="ISOCPEUR"/>
                <w:sz w:val="24"/>
                <w:szCs w:val="24"/>
              </w:rPr>
            </w:pPr>
            <w:r>
              <w:rPr>
                <w:rFonts w:ascii="ISOCPEUR" w:hAnsi="ISOCPEUR"/>
                <w:sz w:val="24"/>
                <w:szCs w:val="24"/>
              </w:rPr>
              <w:t>11</w:t>
            </w:r>
          </w:p>
        </w:tc>
        <w:tc>
          <w:tcPr>
            <w:tcW w:w="7369" w:type="dxa"/>
            <w:tcBorders>
              <w:top w:val="single" w:sz="12" w:space="0" w:color="auto"/>
              <w:left w:val="single" w:sz="12" w:space="0" w:color="auto"/>
              <w:bottom w:val="single" w:sz="4" w:space="0" w:color="auto"/>
              <w:right w:val="single" w:sz="12" w:space="0" w:color="auto"/>
            </w:tcBorders>
            <w:vAlign w:val="center"/>
          </w:tcPr>
          <w:p w14:paraId="3D6148AB" w14:textId="77777777" w:rsidR="00CB029D" w:rsidRPr="00053FEF" w:rsidRDefault="00CB029D" w:rsidP="00CB029D">
            <w:pPr>
              <w:tabs>
                <w:tab w:val="left" w:pos="1152"/>
              </w:tabs>
              <w:rPr>
                <w:rFonts w:ascii="ISOCPEUR" w:hAnsi="ISOCPEUR"/>
                <w:sz w:val="24"/>
                <w:szCs w:val="24"/>
              </w:rPr>
            </w:pPr>
            <w:r w:rsidRPr="006D5EBF">
              <w:rPr>
                <w:rFonts w:ascii="ISOCPEUR" w:hAnsi="ISOCPEUR"/>
                <w:sz w:val="24"/>
                <w:szCs w:val="24"/>
              </w:rPr>
              <w:t xml:space="preserve">Шкаф АЧР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82DA69B" w14:textId="77777777" w:rsidR="00CB029D" w:rsidRPr="00C70061" w:rsidRDefault="00CB029D" w:rsidP="00CB029D">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A5D6405" w14:textId="77777777" w:rsidR="00CB029D" w:rsidRPr="00C70061" w:rsidRDefault="00CB029D" w:rsidP="00CB029D">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BD2FA3F" w14:textId="77777777" w:rsidR="00CB029D" w:rsidRPr="00C70061" w:rsidRDefault="00CB029D" w:rsidP="00CB029D">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7D701FB" w14:textId="77777777" w:rsidR="00CB029D" w:rsidRPr="001944EF" w:rsidRDefault="00CB029D" w:rsidP="00CB029D">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E73AB69" w14:textId="77777777" w:rsidR="00CB029D" w:rsidRPr="00870566" w:rsidRDefault="00CB029D" w:rsidP="00CB029D">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683C1F3" w14:textId="77777777" w:rsidR="00CB029D" w:rsidRPr="00C70061" w:rsidRDefault="00CB029D" w:rsidP="00CB029D">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7B442D8" w14:textId="77777777" w:rsidR="00CB029D" w:rsidRPr="00870566" w:rsidRDefault="00CB029D" w:rsidP="00CB029D">
            <w:pPr>
              <w:jc w:val="center"/>
              <w:rPr>
                <w:rFonts w:ascii="ISOCPEUR" w:hAnsi="ISOCPEUR"/>
                <w:sz w:val="22"/>
                <w:szCs w:val="22"/>
              </w:rPr>
            </w:pPr>
            <w:r w:rsidRPr="00631021">
              <w:rPr>
                <w:rFonts w:ascii="ISOCPEUR" w:hAnsi="ISOCPEUR"/>
                <w:sz w:val="22"/>
                <w:szCs w:val="22"/>
              </w:rPr>
              <w:t>ОПУ</w:t>
            </w:r>
          </w:p>
        </w:tc>
      </w:tr>
      <w:tr w:rsidR="00CB029D" w:rsidRPr="00FD7CAB" w14:paraId="36E2E28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26AD799" w14:textId="77777777" w:rsidR="00CB029D" w:rsidRPr="00C70061" w:rsidRDefault="00CB029D" w:rsidP="00776CF1">
            <w:pPr>
              <w:jc w:val="center"/>
              <w:rPr>
                <w:rFonts w:ascii="ISOCPEUR" w:hAnsi="ISOCPEUR"/>
                <w:sz w:val="24"/>
                <w:szCs w:val="24"/>
              </w:rPr>
            </w:pPr>
            <w:r w:rsidRPr="00C70061">
              <w:rPr>
                <w:rFonts w:ascii="ISOCPEUR" w:hAnsi="ISOCPEUR"/>
                <w:sz w:val="24"/>
                <w:szCs w:val="24"/>
              </w:rPr>
              <w:t>1</w:t>
            </w:r>
            <w:r w:rsidR="00776CF1">
              <w:rPr>
                <w:rFonts w:ascii="ISOCPEUR" w:hAnsi="ISOCPEUR"/>
                <w:sz w:val="24"/>
                <w:szCs w:val="24"/>
              </w:rPr>
              <w:t>2</w:t>
            </w:r>
          </w:p>
        </w:tc>
        <w:tc>
          <w:tcPr>
            <w:tcW w:w="7369" w:type="dxa"/>
            <w:tcBorders>
              <w:top w:val="single" w:sz="12" w:space="0" w:color="auto"/>
              <w:left w:val="single" w:sz="12" w:space="0" w:color="auto"/>
              <w:bottom w:val="single" w:sz="4" w:space="0" w:color="auto"/>
              <w:right w:val="single" w:sz="12" w:space="0" w:color="auto"/>
            </w:tcBorders>
            <w:vAlign w:val="center"/>
          </w:tcPr>
          <w:p w14:paraId="37DDFF45" w14:textId="77777777" w:rsidR="00CB029D" w:rsidRPr="00053FEF" w:rsidRDefault="00CB029D" w:rsidP="00CB029D">
            <w:pPr>
              <w:tabs>
                <w:tab w:val="left" w:pos="1152"/>
              </w:tabs>
              <w:rPr>
                <w:rFonts w:ascii="ISOCPEUR" w:hAnsi="ISOCPEUR"/>
                <w:sz w:val="24"/>
                <w:szCs w:val="24"/>
              </w:rPr>
            </w:pPr>
            <w:r w:rsidRPr="006D5EBF">
              <w:rPr>
                <w:rFonts w:ascii="ISOCPEUR" w:hAnsi="ISOCPEUR"/>
                <w:sz w:val="24"/>
                <w:szCs w:val="24"/>
              </w:rPr>
              <w:t xml:space="preserve">Шкаф </w:t>
            </w:r>
            <w:r>
              <w:rPr>
                <w:rFonts w:ascii="ISOCPEUR" w:hAnsi="ISOCPEUR"/>
                <w:sz w:val="24"/>
                <w:szCs w:val="24"/>
              </w:rPr>
              <w:t>ДГР</w:t>
            </w:r>
            <w:r w:rsidRPr="006D5EBF">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A96C91D" w14:textId="77777777" w:rsidR="00CB029D" w:rsidRPr="00C70061" w:rsidRDefault="00CB029D" w:rsidP="00CB029D">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5AE4F93" w14:textId="77777777" w:rsidR="00CB029D" w:rsidRPr="00C70061" w:rsidRDefault="00CB029D" w:rsidP="00CB029D">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B2FA5C6" w14:textId="77777777" w:rsidR="00CB029D" w:rsidRPr="00C70061" w:rsidRDefault="00CB029D" w:rsidP="00CB029D">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DF781EF" w14:textId="77777777" w:rsidR="00CB029D" w:rsidRPr="001944EF" w:rsidRDefault="00CB029D" w:rsidP="00CB029D">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B4081F8" w14:textId="77777777" w:rsidR="00CB029D" w:rsidRPr="00870566" w:rsidRDefault="00CB029D" w:rsidP="00CB029D">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4C6E042" w14:textId="77777777" w:rsidR="00CB029D" w:rsidRPr="00C70061" w:rsidRDefault="00CB029D" w:rsidP="00CB029D">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C9623A9" w14:textId="77777777" w:rsidR="00CB029D" w:rsidRPr="00870566" w:rsidRDefault="00CB029D" w:rsidP="00CB029D">
            <w:pPr>
              <w:jc w:val="center"/>
              <w:rPr>
                <w:rFonts w:ascii="ISOCPEUR" w:hAnsi="ISOCPEUR"/>
                <w:sz w:val="22"/>
                <w:szCs w:val="22"/>
              </w:rPr>
            </w:pPr>
            <w:r w:rsidRPr="00631021">
              <w:rPr>
                <w:rFonts w:ascii="ISOCPEUR" w:hAnsi="ISOCPEUR"/>
                <w:sz w:val="22"/>
                <w:szCs w:val="22"/>
              </w:rPr>
              <w:t>ОПУ</w:t>
            </w:r>
          </w:p>
        </w:tc>
      </w:tr>
      <w:tr w:rsidR="00776CF1" w:rsidRPr="00FD7CAB" w14:paraId="1B6F9C76"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9188672" w14:textId="77777777" w:rsidR="00776CF1" w:rsidRDefault="00776CF1" w:rsidP="00776CF1">
            <w:pPr>
              <w:jc w:val="center"/>
              <w:rPr>
                <w:rFonts w:ascii="ISOCPEUR" w:hAnsi="ISOCPEUR"/>
                <w:sz w:val="24"/>
                <w:szCs w:val="24"/>
              </w:rPr>
            </w:pPr>
            <w:r>
              <w:rPr>
                <w:rFonts w:ascii="ISOCPEUR" w:hAnsi="ISOCPEUR"/>
                <w:sz w:val="24"/>
                <w:szCs w:val="24"/>
              </w:rPr>
              <w:t>13</w:t>
            </w:r>
          </w:p>
        </w:tc>
        <w:tc>
          <w:tcPr>
            <w:tcW w:w="7369" w:type="dxa"/>
            <w:tcBorders>
              <w:top w:val="single" w:sz="12" w:space="0" w:color="auto"/>
              <w:left w:val="single" w:sz="12" w:space="0" w:color="auto"/>
              <w:bottom w:val="single" w:sz="4" w:space="0" w:color="auto"/>
              <w:right w:val="single" w:sz="12" w:space="0" w:color="auto"/>
            </w:tcBorders>
            <w:vAlign w:val="center"/>
          </w:tcPr>
          <w:p w14:paraId="7CEA887F"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ТН W1G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4C835C1C"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6716E45"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8A02D93"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4013872"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DDF314C"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673202D"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9A649F3"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КРУЭ 110 </w:t>
            </w:r>
            <w:proofErr w:type="spellStart"/>
            <w:r>
              <w:rPr>
                <w:rFonts w:ascii="ISOCPEUR" w:hAnsi="ISOCPEUR"/>
                <w:sz w:val="22"/>
                <w:szCs w:val="22"/>
              </w:rPr>
              <w:t>кВ</w:t>
            </w:r>
            <w:proofErr w:type="spellEnd"/>
          </w:p>
        </w:tc>
      </w:tr>
      <w:tr w:rsidR="00776CF1" w:rsidRPr="00FD7CAB" w14:paraId="51A90A7B"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23D222A7" w14:textId="77777777" w:rsidR="00776CF1" w:rsidRPr="00C70061" w:rsidRDefault="00776CF1" w:rsidP="00776CF1">
            <w:pPr>
              <w:jc w:val="center"/>
              <w:rPr>
                <w:rFonts w:ascii="ISOCPEUR" w:hAnsi="ISOCPEUR"/>
                <w:sz w:val="24"/>
                <w:szCs w:val="24"/>
              </w:rPr>
            </w:pPr>
            <w:r>
              <w:rPr>
                <w:rFonts w:ascii="ISOCPEUR" w:hAnsi="ISOCPEUR"/>
                <w:sz w:val="24"/>
                <w:szCs w:val="24"/>
              </w:rPr>
              <w:t>14</w:t>
            </w:r>
          </w:p>
        </w:tc>
        <w:tc>
          <w:tcPr>
            <w:tcW w:w="7369" w:type="dxa"/>
            <w:tcBorders>
              <w:top w:val="single" w:sz="12" w:space="0" w:color="auto"/>
              <w:left w:val="single" w:sz="12" w:space="0" w:color="auto"/>
              <w:bottom w:val="single" w:sz="4" w:space="0" w:color="auto"/>
              <w:right w:val="single" w:sz="12" w:space="0" w:color="auto"/>
            </w:tcBorders>
            <w:vAlign w:val="center"/>
          </w:tcPr>
          <w:p w14:paraId="4F881498"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0-3-0 W1G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28AE05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4CD2A46"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DDB698B"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56CB01F"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5AD58B3"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63090C9"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02F4CFB"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61C8EE3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D03ED98" w14:textId="77777777" w:rsidR="00776CF1" w:rsidRPr="00C70061" w:rsidRDefault="00776CF1" w:rsidP="00776CF1">
            <w:pPr>
              <w:jc w:val="center"/>
              <w:rPr>
                <w:rFonts w:ascii="ISOCPEUR" w:hAnsi="ISOCPEUR"/>
                <w:sz w:val="24"/>
                <w:szCs w:val="24"/>
              </w:rPr>
            </w:pPr>
            <w:r>
              <w:rPr>
                <w:rFonts w:ascii="ISOCPEUR" w:hAnsi="ISOCPEUR"/>
                <w:sz w:val="24"/>
                <w:szCs w:val="24"/>
              </w:rPr>
              <w:t>15</w:t>
            </w:r>
          </w:p>
        </w:tc>
        <w:tc>
          <w:tcPr>
            <w:tcW w:w="7369" w:type="dxa"/>
            <w:tcBorders>
              <w:top w:val="single" w:sz="12" w:space="0" w:color="auto"/>
              <w:left w:val="single" w:sz="12" w:space="0" w:color="auto"/>
              <w:bottom w:val="single" w:sz="4" w:space="0" w:color="auto"/>
              <w:right w:val="single" w:sz="12" w:space="0" w:color="auto"/>
            </w:tcBorders>
            <w:vAlign w:val="center"/>
          </w:tcPr>
          <w:p w14:paraId="7ABEC30C"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3  W</w:t>
            </w:r>
            <w:proofErr w:type="gramEnd"/>
            <w:r w:rsidRPr="00F76565">
              <w:rPr>
                <w:rFonts w:ascii="ISOCPEUR" w:hAnsi="ISOCPEUR"/>
                <w:sz w:val="24"/>
                <w:szCs w:val="24"/>
              </w:rPr>
              <w:t xml:space="preserve">1G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34D939B"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22458AE"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76AEDF8"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C381D02"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FBDAE5E"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AD7216B"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A29D478"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11FF7EEA"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466852B" w14:textId="77777777" w:rsidR="00776CF1" w:rsidRPr="00C70061" w:rsidRDefault="00776CF1" w:rsidP="00776CF1">
            <w:pPr>
              <w:jc w:val="center"/>
              <w:rPr>
                <w:rFonts w:ascii="ISOCPEUR" w:hAnsi="ISOCPEUR"/>
                <w:sz w:val="24"/>
                <w:szCs w:val="24"/>
              </w:rPr>
            </w:pPr>
            <w:r>
              <w:rPr>
                <w:rFonts w:ascii="ISOCPEUR" w:hAnsi="ISOCPEUR"/>
                <w:sz w:val="24"/>
                <w:szCs w:val="24"/>
              </w:rPr>
              <w:t>16</w:t>
            </w:r>
          </w:p>
        </w:tc>
        <w:tc>
          <w:tcPr>
            <w:tcW w:w="7369" w:type="dxa"/>
            <w:tcBorders>
              <w:top w:val="single" w:sz="12" w:space="0" w:color="auto"/>
              <w:left w:val="single" w:sz="12" w:space="0" w:color="auto"/>
              <w:bottom w:val="single" w:sz="4" w:space="0" w:color="auto"/>
              <w:right w:val="single" w:sz="12" w:space="0" w:color="auto"/>
            </w:tcBorders>
            <w:vAlign w:val="center"/>
          </w:tcPr>
          <w:p w14:paraId="1C0FCBBE"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ТТ W1G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507FB1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E384446"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F9FFDA3"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7D1FF48"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E3B0EF4"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AB9570B"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34D27E0"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A9E453F"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1B495E0" w14:textId="77777777" w:rsidR="00776CF1" w:rsidRPr="00C70061" w:rsidRDefault="00776CF1" w:rsidP="00776CF1">
            <w:pPr>
              <w:jc w:val="center"/>
              <w:rPr>
                <w:rFonts w:ascii="ISOCPEUR" w:hAnsi="ISOCPEUR"/>
                <w:sz w:val="24"/>
                <w:szCs w:val="24"/>
              </w:rPr>
            </w:pPr>
            <w:r>
              <w:rPr>
                <w:rFonts w:ascii="ISOCPEUR" w:hAnsi="ISOCPEUR"/>
                <w:sz w:val="24"/>
                <w:szCs w:val="24"/>
              </w:rPr>
              <w:t>17</w:t>
            </w:r>
          </w:p>
        </w:tc>
        <w:tc>
          <w:tcPr>
            <w:tcW w:w="7369" w:type="dxa"/>
            <w:tcBorders>
              <w:top w:val="single" w:sz="12" w:space="0" w:color="auto"/>
              <w:left w:val="single" w:sz="12" w:space="0" w:color="auto"/>
              <w:bottom w:val="single" w:sz="4" w:space="0" w:color="auto"/>
              <w:right w:val="single" w:sz="12" w:space="0" w:color="auto"/>
            </w:tcBorders>
            <w:vAlign w:val="center"/>
          </w:tcPr>
          <w:p w14:paraId="57E6750F"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МО-1-00 Т1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F25B39D"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4686ED8"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5712205"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032F394"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DB765D4"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FCA79F7"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5B5CDA1"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1F3721E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4D35EBA" w14:textId="77777777" w:rsidR="00776CF1" w:rsidRPr="00C70061" w:rsidRDefault="00776CF1" w:rsidP="00776CF1">
            <w:pPr>
              <w:jc w:val="center"/>
              <w:rPr>
                <w:rFonts w:ascii="ISOCPEUR" w:hAnsi="ISOCPEUR"/>
                <w:sz w:val="24"/>
                <w:szCs w:val="24"/>
              </w:rPr>
            </w:pPr>
            <w:r>
              <w:rPr>
                <w:rFonts w:ascii="ISOCPEUR" w:hAnsi="ISOCPEUR"/>
                <w:sz w:val="24"/>
                <w:szCs w:val="24"/>
              </w:rPr>
              <w:t>18</w:t>
            </w:r>
          </w:p>
        </w:tc>
        <w:tc>
          <w:tcPr>
            <w:tcW w:w="7369" w:type="dxa"/>
            <w:tcBorders>
              <w:top w:val="single" w:sz="12" w:space="0" w:color="auto"/>
              <w:left w:val="single" w:sz="12" w:space="0" w:color="auto"/>
              <w:bottom w:val="single" w:sz="4" w:space="0" w:color="auto"/>
              <w:right w:val="single" w:sz="12" w:space="0" w:color="auto"/>
            </w:tcBorders>
            <w:vAlign w:val="center"/>
          </w:tcPr>
          <w:p w14:paraId="0BE5BB13"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0-3-0 T1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7466F8B"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431DE58"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82BAE4E"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ECAEC75"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9DE23BE"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A0DDE5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1172018"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0DF2AAE8"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211D0F1D" w14:textId="77777777" w:rsidR="00776CF1" w:rsidRPr="00C70061" w:rsidRDefault="00776CF1" w:rsidP="00776CF1">
            <w:pPr>
              <w:jc w:val="center"/>
              <w:rPr>
                <w:rFonts w:ascii="ISOCPEUR" w:hAnsi="ISOCPEUR"/>
                <w:sz w:val="24"/>
                <w:szCs w:val="24"/>
              </w:rPr>
            </w:pPr>
            <w:r>
              <w:rPr>
                <w:rFonts w:ascii="ISOCPEUR" w:hAnsi="ISOCPEUR"/>
                <w:sz w:val="24"/>
                <w:szCs w:val="24"/>
              </w:rPr>
              <w:t>19</w:t>
            </w:r>
          </w:p>
        </w:tc>
        <w:tc>
          <w:tcPr>
            <w:tcW w:w="7369" w:type="dxa"/>
            <w:tcBorders>
              <w:top w:val="single" w:sz="12" w:space="0" w:color="auto"/>
              <w:left w:val="single" w:sz="12" w:space="0" w:color="auto"/>
              <w:bottom w:val="single" w:sz="4" w:space="0" w:color="auto"/>
              <w:right w:val="single" w:sz="12" w:space="0" w:color="auto"/>
            </w:tcBorders>
            <w:vAlign w:val="center"/>
          </w:tcPr>
          <w:p w14:paraId="72D97DBC" w14:textId="77777777" w:rsidR="00776CF1" w:rsidRPr="00C70061" w:rsidRDefault="00776CF1" w:rsidP="00776CF1">
            <w:pPr>
              <w:tabs>
                <w:tab w:val="left" w:pos="1152"/>
              </w:tabs>
              <w:rPr>
                <w:rFonts w:ascii="ISOCPEUR" w:hAnsi="ISOCPEUR"/>
                <w:sz w:val="24"/>
                <w:szCs w:val="24"/>
              </w:rPr>
            </w:pPr>
            <w:r w:rsidRPr="00F76565">
              <w:rPr>
                <w:rFonts w:ascii="ISOCPEUR" w:hAnsi="ISOCPEUR"/>
                <w:sz w:val="24"/>
                <w:szCs w:val="24"/>
              </w:rPr>
              <w:t>ШПАС ТТ T1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CB989F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4EE752A"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B119B16"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D7751C5"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5889D94"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511F448"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CD54CDE"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37B61DD4"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19339FC" w14:textId="77777777" w:rsidR="00776CF1" w:rsidRPr="00C70061" w:rsidRDefault="00776CF1" w:rsidP="00776CF1">
            <w:pPr>
              <w:jc w:val="center"/>
              <w:rPr>
                <w:rFonts w:ascii="ISOCPEUR" w:hAnsi="ISOCPEUR"/>
                <w:sz w:val="24"/>
                <w:szCs w:val="24"/>
              </w:rPr>
            </w:pPr>
            <w:r>
              <w:rPr>
                <w:rFonts w:ascii="ISOCPEUR" w:hAnsi="ISOCPEUR"/>
                <w:sz w:val="24"/>
                <w:szCs w:val="24"/>
              </w:rPr>
              <w:t>20</w:t>
            </w:r>
          </w:p>
        </w:tc>
        <w:tc>
          <w:tcPr>
            <w:tcW w:w="7369" w:type="dxa"/>
            <w:tcBorders>
              <w:top w:val="single" w:sz="12" w:space="0" w:color="auto"/>
              <w:left w:val="single" w:sz="12" w:space="0" w:color="auto"/>
              <w:bottom w:val="single" w:sz="4" w:space="0" w:color="auto"/>
              <w:right w:val="single" w:sz="12" w:space="0" w:color="auto"/>
            </w:tcBorders>
            <w:vAlign w:val="center"/>
          </w:tcPr>
          <w:p w14:paraId="782438C2" w14:textId="77777777" w:rsidR="00776CF1" w:rsidRPr="00C70061" w:rsidRDefault="00776CF1" w:rsidP="00776CF1">
            <w:pPr>
              <w:tabs>
                <w:tab w:val="left" w:pos="1152"/>
              </w:tabs>
              <w:rPr>
                <w:rFonts w:ascii="ISOCPEUR" w:hAnsi="ISOCPEUR"/>
                <w:sz w:val="24"/>
                <w:szCs w:val="24"/>
              </w:rPr>
            </w:pPr>
            <w:r w:rsidRPr="00F76565">
              <w:rPr>
                <w:rFonts w:ascii="ISOCPEUR" w:hAnsi="ISOCPEUR"/>
                <w:sz w:val="24"/>
                <w:szCs w:val="24"/>
              </w:rPr>
              <w:t xml:space="preserve">ШПАС В 35 </w:t>
            </w:r>
            <w:proofErr w:type="spellStart"/>
            <w:r w:rsidRPr="00F76565">
              <w:rPr>
                <w:rFonts w:ascii="ISOCPEUR" w:hAnsi="ISOCPEUR"/>
                <w:sz w:val="24"/>
                <w:szCs w:val="24"/>
              </w:rPr>
              <w:t>кВ</w:t>
            </w:r>
            <w:proofErr w:type="spellEnd"/>
            <w:r w:rsidRPr="00F76565">
              <w:rPr>
                <w:rFonts w:ascii="ISOCPEUR" w:hAnsi="ISOCPEUR"/>
                <w:sz w:val="24"/>
                <w:szCs w:val="24"/>
              </w:rPr>
              <w:t xml:space="preserve"> QT1H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0A25DDE"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FF7DD00"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2E60A30"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E21AE53"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D298CA8"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E05CF17"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2FE678D4" w14:textId="77777777" w:rsidR="00776CF1" w:rsidRPr="00053FEF" w:rsidRDefault="00776CF1" w:rsidP="00776CF1">
            <w:pPr>
              <w:jc w:val="center"/>
              <w:rPr>
                <w:rFonts w:ascii="ISOCPEUR" w:hAnsi="ISOCPEUR"/>
                <w:sz w:val="22"/>
                <w:szCs w:val="22"/>
              </w:rPr>
            </w:pPr>
            <w:r>
              <w:rPr>
                <w:rFonts w:ascii="ISOCPEUR" w:hAnsi="ISOCPEUR"/>
                <w:sz w:val="22"/>
                <w:szCs w:val="22"/>
              </w:rPr>
              <w:t xml:space="preserve">КРУ 35 </w:t>
            </w:r>
            <w:proofErr w:type="spellStart"/>
            <w:r>
              <w:rPr>
                <w:rFonts w:ascii="ISOCPEUR" w:hAnsi="ISOCPEUR"/>
                <w:sz w:val="22"/>
                <w:szCs w:val="22"/>
              </w:rPr>
              <w:t>кВ</w:t>
            </w:r>
            <w:proofErr w:type="spellEnd"/>
          </w:p>
        </w:tc>
      </w:tr>
      <w:tr w:rsidR="00776CF1" w:rsidRPr="00FD7CAB" w14:paraId="5351B8B7"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0A32C6C" w14:textId="77777777" w:rsidR="00776CF1" w:rsidRPr="00C70061" w:rsidRDefault="00776CF1" w:rsidP="00776CF1">
            <w:pPr>
              <w:jc w:val="center"/>
              <w:rPr>
                <w:rFonts w:ascii="ISOCPEUR" w:hAnsi="ISOCPEUR"/>
                <w:sz w:val="24"/>
                <w:szCs w:val="24"/>
              </w:rPr>
            </w:pPr>
            <w:r>
              <w:rPr>
                <w:rFonts w:ascii="ISOCPEUR" w:hAnsi="ISOCPEUR"/>
                <w:sz w:val="24"/>
                <w:szCs w:val="24"/>
              </w:rPr>
              <w:t>21</w:t>
            </w:r>
          </w:p>
        </w:tc>
        <w:tc>
          <w:tcPr>
            <w:tcW w:w="7369" w:type="dxa"/>
            <w:tcBorders>
              <w:top w:val="single" w:sz="12" w:space="0" w:color="auto"/>
              <w:left w:val="single" w:sz="12" w:space="0" w:color="auto"/>
              <w:bottom w:val="single" w:sz="4" w:space="0" w:color="auto"/>
              <w:right w:val="single" w:sz="12" w:space="0" w:color="auto"/>
            </w:tcBorders>
            <w:vAlign w:val="center"/>
          </w:tcPr>
          <w:p w14:paraId="6EEC2657" w14:textId="77777777" w:rsidR="00776CF1" w:rsidRPr="00053FEF" w:rsidRDefault="00776CF1" w:rsidP="00776CF1">
            <w:pPr>
              <w:tabs>
                <w:tab w:val="left" w:pos="1152"/>
              </w:tabs>
              <w:rPr>
                <w:rFonts w:ascii="ISOCPEUR" w:hAnsi="ISOCPEUR"/>
                <w:sz w:val="24"/>
                <w:szCs w:val="24"/>
              </w:rPr>
            </w:pPr>
            <w:r w:rsidRPr="00F76565">
              <w:rPr>
                <w:rFonts w:ascii="ISOCPEUR" w:hAnsi="ISOCPEUR"/>
                <w:sz w:val="24"/>
                <w:szCs w:val="24"/>
              </w:rPr>
              <w:t xml:space="preserve">ШПАС В 10 </w:t>
            </w:r>
            <w:proofErr w:type="spellStart"/>
            <w:r w:rsidRPr="00F76565">
              <w:rPr>
                <w:rFonts w:ascii="ISOCPEUR" w:hAnsi="ISOCPEUR"/>
                <w:sz w:val="24"/>
                <w:szCs w:val="24"/>
              </w:rPr>
              <w:t>кВ</w:t>
            </w:r>
            <w:proofErr w:type="spellEnd"/>
            <w:r w:rsidRPr="00F76565">
              <w:rPr>
                <w:rFonts w:ascii="ISOCPEUR" w:hAnsi="ISOCPEUR"/>
                <w:sz w:val="24"/>
                <w:szCs w:val="24"/>
              </w:rPr>
              <w:t xml:space="preserve"> QT1K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7487C22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7303766"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FCA06D1"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47453B1"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DBBB05A"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4693AB3"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23FD9BE0"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 10 </w:t>
            </w:r>
            <w:proofErr w:type="spellStart"/>
            <w:r>
              <w:rPr>
                <w:rFonts w:ascii="ISOCPEUR" w:hAnsi="ISOCPEUR"/>
                <w:sz w:val="22"/>
                <w:szCs w:val="22"/>
              </w:rPr>
              <w:t>кВ</w:t>
            </w:r>
            <w:proofErr w:type="spellEnd"/>
          </w:p>
        </w:tc>
      </w:tr>
      <w:tr w:rsidR="00CB029D" w:rsidRPr="00FD7CAB" w14:paraId="7AC9100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128243E" w14:textId="77777777" w:rsidR="00CB029D" w:rsidRPr="00C70061" w:rsidRDefault="00CB029D" w:rsidP="008E1171">
            <w:pPr>
              <w:jc w:val="center"/>
              <w:rPr>
                <w:rFonts w:ascii="ISOCPEUR" w:hAnsi="ISOCPEUR"/>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7C03173E" w14:textId="77777777" w:rsidR="00CB029D" w:rsidRPr="006D5EBF" w:rsidRDefault="00CB029D" w:rsidP="008E1171">
            <w:pPr>
              <w:tabs>
                <w:tab w:val="left" w:pos="1152"/>
              </w:tabs>
              <w:rPr>
                <w:rFonts w:ascii="ISOCPEUR" w:hAnsi="ISOCPEUR"/>
                <w:sz w:val="24"/>
                <w:szCs w:val="24"/>
              </w:rPr>
            </w:pPr>
          </w:p>
        </w:tc>
        <w:tc>
          <w:tcPr>
            <w:tcW w:w="3402" w:type="dxa"/>
            <w:tcBorders>
              <w:top w:val="single" w:sz="12" w:space="0" w:color="auto"/>
              <w:left w:val="single" w:sz="12" w:space="0" w:color="auto"/>
              <w:bottom w:val="single" w:sz="4" w:space="0" w:color="auto"/>
              <w:right w:val="single" w:sz="12" w:space="0" w:color="auto"/>
            </w:tcBorders>
            <w:vAlign w:val="center"/>
          </w:tcPr>
          <w:p w14:paraId="1D9F929F" w14:textId="77777777" w:rsidR="00CB029D" w:rsidRPr="00C70061" w:rsidRDefault="00CB029D" w:rsidP="008E117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DC8AEC3" w14:textId="77777777" w:rsidR="00CB029D" w:rsidRPr="00C70061" w:rsidRDefault="00CB029D" w:rsidP="008E117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6E52FE0" w14:textId="77777777" w:rsidR="00CB029D" w:rsidRPr="00C70061" w:rsidRDefault="00CB029D" w:rsidP="008E117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16A97B2" w14:textId="77777777" w:rsidR="00CB029D" w:rsidRPr="00C70061" w:rsidRDefault="00CB029D" w:rsidP="008E117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14A29AE" w14:textId="77777777" w:rsidR="00CB029D" w:rsidRPr="00C70061" w:rsidRDefault="00CB029D" w:rsidP="008E1171">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452DE3E2" w14:textId="77777777" w:rsidR="00CB029D" w:rsidRPr="00C70061" w:rsidRDefault="00CB029D" w:rsidP="008E117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C8C3B3B" w14:textId="77777777" w:rsidR="00CB029D" w:rsidRPr="00631021" w:rsidRDefault="00CB029D" w:rsidP="008E1171">
            <w:pPr>
              <w:jc w:val="center"/>
              <w:rPr>
                <w:rFonts w:ascii="ISOCPEUR" w:hAnsi="ISOCPEUR"/>
                <w:sz w:val="22"/>
                <w:szCs w:val="22"/>
              </w:rPr>
            </w:pPr>
          </w:p>
        </w:tc>
      </w:tr>
      <w:tr w:rsidR="00CB029D" w:rsidRPr="00FD7CAB" w14:paraId="7C90AFEA"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E782B2B" w14:textId="77777777" w:rsidR="00CB029D" w:rsidRPr="00C70061" w:rsidRDefault="00CB029D" w:rsidP="008E1171">
            <w:pPr>
              <w:jc w:val="center"/>
              <w:rPr>
                <w:rFonts w:ascii="ISOCPEUR" w:hAnsi="ISOCPEUR"/>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331CCFA3" w14:textId="77777777" w:rsidR="00CB029D" w:rsidRPr="00C277AA" w:rsidRDefault="00C277AA" w:rsidP="00C277AA">
            <w:pPr>
              <w:tabs>
                <w:tab w:val="left" w:pos="1152"/>
              </w:tabs>
              <w:rPr>
                <w:rFonts w:ascii="ISOCPEUR" w:hAnsi="ISOCPEUR"/>
                <w:sz w:val="24"/>
                <w:szCs w:val="24"/>
              </w:rPr>
            </w:pPr>
            <w:r>
              <w:rPr>
                <w:rFonts w:ascii="ISOCPEUR" w:hAnsi="ISOCPEUR"/>
                <w:b/>
                <w:sz w:val="24"/>
                <w:szCs w:val="24"/>
              </w:rPr>
              <w:t xml:space="preserve">Этапы 3,4. Строительство ВЛ 110 </w:t>
            </w:r>
            <w:proofErr w:type="spellStart"/>
            <w:r>
              <w:rPr>
                <w:rFonts w:ascii="ISOCPEUR" w:hAnsi="ISOCPEUR"/>
                <w:b/>
                <w:sz w:val="24"/>
                <w:szCs w:val="24"/>
              </w:rPr>
              <w:t>кВ</w:t>
            </w:r>
            <w:proofErr w:type="spellEnd"/>
            <w:r>
              <w:rPr>
                <w:rFonts w:ascii="ISOCPEUR" w:hAnsi="ISOCPEUR"/>
                <w:b/>
                <w:sz w:val="24"/>
                <w:szCs w:val="24"/>
              </w:rPr>
              <w:t xml:space="preserve"> 2 цепь. РУ-110 </w:t>
            </w:r>
            <w:proofErr w:type="spellStart"/>
            <w:r>
              <w:rPr>
                <w:rFonts w:ascii="ISOCPEUR" w:hAnsi="ISOCPEUR"/>
                <w:b/>
                <w:sz w:val="24"/>
                <w:szCs w:val="24"/>
              </w:rPr>
              <w:t>кВ</w:t>
            </w:r>
            <w:proofErr w:type="spellEnd"/>
            <w:r>
              <w:rPr>
                <w:rFonts w:ascii="ISOCPEUR" w:hAnsi="ISOCPEUR"/>
                <w:b/>
                <w:sz w:val="24"/>
                <w:szCs w:val="24"/>
              </w:rPr>
              <w:t xml:space="preserve"> №110-5Н, РУ-35 </w:t>
            </w:r>
            <w:proofErr w:type="spellStart"/>
            <w:r>
              <w:rPr>
                <w:rFonts w:ascii="ISOCPEUR" w:hAnsi="ISOCPEUR"/>
                <w:b/>
                <w:sz w:val="24"/>
                <w:szCs w:val="24"/>
              </w:rPr>
              <w:t>кВ</w:t>
            </w:r>
            <w:proofErr w:type="spellEnd"/>
            <w:r>
              <w:rPr>
                <w:rFonts w:ascii="ISOCPEUR" w:hAnsi="ISOCPEUR"/>
                <w:b/>
                <w:sz w:val="24"/>
                <w:szCs w:val="24"/>
              </w:rPr>
              <w:t xml:space="preserve"> №35-9</w:t>
            </w:r>
            <w:r w:rsidRPr="00C277AA">
              <w:rPr>
                <w:rFonts w:ascii="ISOCPEUR" w:hAnsi="ISOCPEUR"/>
                <w:b/>
                <w:sz w:val="24"/>
                <w:szCs w:val="24"/>
              </w:rPr>
              <w:t xml:space="preserve"> </w:t>
            </w:r>
            <w:r>
              <w:rPr>
                <w:rFonts w:ascii="ISOCPEUR" w:hAnsi="ISOCPEUR"/>
                <w:b/>
                <w:sz w:val="24"/>
                <w:szCs w:val="24"/>
              </w:rPr>
              <w:t xml:space="preserve">и РУ-10 </w:t>
            </w:r>
            <w:proofErr w:type="spellStart"/>
            <w:r>
              <w:rPr>
                <w:rFonts w:ascii="ISOCPEUR" w:hAnsi="ISOCPEUR"/>
                <w:b/>
                <w:sz w:val="24"/>
                <w:szCs w:val="24"/>
              </w:rPr>
              <w:t>кВ</w:t>
            </w:r>
            <w:proofErr w:type="spellEnd"/>
            <w:r>
              <w:rPr>
                <w:rFonts w:ascii="ISOCPEUR" w:hAnsi="ISOCPEUR"/>
                <w:b/>
                <w:sz w:val="24"/>
                <w:szCs w:val="24"/>
              </w:rPr>
              <w:t xml:space="preserve"> №10-1</w:t>
            </w:r>
          </w:p>
        </w:tc>
        <w:tc>
          <w:tcPr>
            <w:tcW w:w="3402" w:type="dxa"/>
            <w:tcBorders>
              <w:top w:val="single" w:sz="12" w:space="0" w:color="auto"/>
              <w:left w:val="single" w:sz="12" w:space="0" w:color="auto"/>
              <w:bottom w:val="single" w:sz="4" w:space="0" w:color="auto"/>
              <w:right w:val="single" w:sz="12" w:space="0" w:color="auto"/>
            </w:tcBorders>
            <w:vAlign w:val="center"/>
          </w:tcPr>
          <w:p w14:paraId="735670D6" w14:textId="77777777" w:rsidR="00CB029D" w:rsidRPr="00C70061" w:rsidRDefault="00CB029D" w:rsidP="008E117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633ACAA" w14:textId="77777777" w:rsidR="00CB029D" w:rsidRPr="00C70061" w:rsidRDefault="00CB029D" w:rsidP="008E117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773D764" w14:textId="77777777" w:rsidR="00CB029D" w:rsidRPr="00C70061" w:rsidRDefault="00CB029D" w:rsidP="008E117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21AE4CE" w14:textId="77777777" w:rsidR="00CB029D" w:rsidRPr="00C70061" w:rsidRDefault="00CB029D" w:rsidP="008E117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CC885A1" w14:textId="77777777" w:rsidR="00CB029D" w:rsidRPr="00C70061" w:rsidRDefault="00CB029D" w:rsidP="008E1171">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63BB66AD" w14:textId="77777777" w:rsidR="00CB029D" w:rsidRPr="00C70061" w:rsidRDefault="00CB029D" w:rsidP="008E117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75ED7FC" w14:textId="77777777" w:rsidR="00CB029D" w:rsidRPr="00631021" w:rsidRDefault="00CB029D" w:rsidP="008E1171">
            <w:pPr>
              <w:jc w:val="center"/>
              <w:rPr>
                <w:rFonts w:ascii="ISOCPEUR" w:hAnsi="ISOCPEUR"/>
                <w:sz w:val="22"/>
                <w:szCs w:val="22"/>
              </w:rPr>
            </w:pPr>
          </w:p>
        </w:tc>
      </w:tr>
      <w:tr w:rsidR="00F76565" w:rsidRPr="00FD7CAB" w14:paraId="2C7E63D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5B9AE40" w14:textId="77777777" w:rsidR="00F76565" w:rsidRPr="00C70061" w:rsidRDefault="00776CF1" w:rsidP="00F76565">
            <w:pPr>
              <w:jc w:val="center"/>
              <w:rPr>
                <w:rFonts w:ascii="ISOCPEUR" w:hAnsi="ISOCPEUR"/>
                <w:sz w:val="24"/>
                <w:szCs w:val="24"/>
              </w:rPr>
            </w:pPr>
            <w:r>
              <w:rPr>
                <w:rFonts w:ascii="ISOCPEUR" w:hAnsi="ISOCPEUR"/>
                <w:sz w:val="24"/>
                <w:szCs w:val="24"/>
              </w:rPr>
              <w:t>21</w:t>
            </w:r>
          </w:p>
        </w:tc>
        <w:tc>
          <w:tcPr>
            <w:tcW w:w="7369" w:type="dxa"/>
            <w:tcBorders>
              <w:top w:val="single" w:sz="12" w:space="0" w:color="auto"/>
              <w:left w:val="single" w:sz="12" w:space="0" w:color="auto"/>
              <w:bottom w:val="single" w:sz="4" w:space="0" w:color="auto"/>
              <w:right w:val="single" w:sz="12" w:space="0" w:color="auto"/>
            </w:tcBorders>
            <w:vAlign w:val="center"/>
          </w:tcPr>
          <w:p w14:paraId="4F5EAC09" w14:textId="77777777" w:rsidR="00F76565" w:rsidRPr="00C70061" w:rsidRDefault="00F76565" w:rsidP="00F76565">
            <w:pPr>
              <w:tabs>
                <w:tab w:val="left" w:pos="1152"/>
              </w:tabs>
              <w:rPr>
                <w:rFonts w:ascii="ISOCPEUR" w:hAnsi="ISOCPEUR"/>
                <w:sz w:val="24"/>
                <w:szCs w:val="24"/>
              </w:rPr>
            </w:pPr>
            <w:r w:rsidRPr="006D5EBF">
              <w:rPr>
                <w:rFonts w:ascii="ISOCPEUR" w:hAnsi="ISOCPEUR"/>
                <w:sz w:val="24"/>
                <w:szCs w:val="24"/>
              </w:rPr>
              <w:t xml:space="preserve">Щит управления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7DFAA67D" w14:textId="77777777" w:rsidR="00F76565" w:rsidRPr="00C70061" w:rsidRDefault="00F76565" w:rsidP="00F76565">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3D205B8" w14:textId="77777777" w:rsidR="00F76565" w:rsidRPr="00C70061" w:rsidRDefault="00F76565" w:rsidP="00F76565">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B322481" w14:textId="77777777" w:rsidR="00F76565" w:rsidRPr="00C70061" w:rsidRDefault="00F76565" w:rsidP="00F76565">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DAF5FB3" w14:textId="77777777" w:rsidR="00F76565" w:rsidRPr="00C70061" w:rsidRDefault="00F76565" w:rsidP="00F76565">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5BF73329" w14:textId="77777777" w:rsidR="00F76565" w:rsidRPr="00C70061" w:rsidRDefault="00F76565" w:rsidP="00F76565">
            <w:pPr>
              <w:jc w:val="center"/>
              <w:rPr>
                <w:rFonts w:ascii="ISOCPEUR" w:hAnsi="ISOCPEUR"/>
                <w:sz w:val="24"/>
                <w:szCs w:val="24"/>
              </w:rPr>
            </w:pPr>
            <w:r>
              <w:rPr>
                <w:rFonts w:ascii="ISOCPEUR" w:hAnsi="ISOCPEUR"/>
                <w:sz w:val="24"/>
                <w:szCs w:val="24"/>
              </w:rPr>
              <w:t>3</w:t>
            </w:r>
          </w:p>
        </w:tc>
        <w:tc>
          <w:tcPr>
            <w:tcW w:w="1418" w:type="dxa"/>
            <w:tcBorders>
              <w:top w:val="single" w:sz="12" w:space="0" w:color="auto"/>
              <w:left w:val="single" w:sz="12" w:space="0" w:color="auto"/>
              <w:bottom w:val="single" w:sz="4" w:space="0" w:color="auto"/>
              <w:right w:val="single" w:sz="12" w:space="0" w:color="auto"/>
            </w:tcBorders>
            <w:vAlign w:val="center"/>
          </w:tcPr>
          <w:p w14:paraId="3572A3A2" w14:textId="77777777" w:rsidR="00F76565" w:rsidRPr="00C70061" w:rsidRDefault="00F76565" w:rsidP="00F76565">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09FC3B5F" w14:textId="77777777" w:rsidR="00F76565" w:rsidRPr="00C70061" w:rsidRDefault="00F76565" w:rsidP="00F76565">
            <w:pPr>
              <w:jc w:val="center"/>
              <w:rPr>
                <w:rFonts w:ascii="ISOCPEUR" w:hAnsi="ISOCPEUR"/>
                <w:sz w:val="22"/>
                <w:szCs w:val="22"/>
              </w:rPr>
            </w:pPr>
            <w:r w:rsidRPr="00631021">
              <w:rPr>
                <w:rFonts w:ascii="ISOCPEUR" w:hAnsi="ISOCPEUR"/>
                <w:sz w:val="22"/>
                <w:szCs w:val="22"/>
              </w:rPr>
              <w:t>ОПУ</w:t>
            </w:r>
          </w:p>
        </w:tc>
      </w:tr>
      <w:tr w:rsidR="00F76565" w:rsidRPr="00FD7CAB" w14:paraId="45E40101"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7C9B92E" w14:textId="77777777" w:rsidR="00F76565" w:rsidRPr="00C70061" w:rsidRDefault="00776CF1" w:rsidP="00F76565">
            <w:pPr>
              <w:jc w:val="center"/>
              <w:rPr>
                <w:rFonts w:ascii="ISOCPEUR" w:hAnsi="ISOCPEUR"/>
                <w:sz w:val="24"/>
                <w:szCs w:val="24"/>
              </w:rPr>
            </w:pPr>
            <w:r>
              <w:rPr>
                <w:rFonts w:ascii="ISOCPEUR" w:hAnsi="ISOCPEUR"/>
                <w:sz w:val="24"/>
                <w:szCs w:val="24"/>
              </w:rPr>
              <w:t>22</w:t>
            </w:r>
          </w:p>
        </w:tc>
        <w:tc>
          <w:tcPr>
            <w:tcW w:w="7369" w:type="dxa"/>
            <w:tcBorders>
              <w:top w:val="single" w:sz="12" w:space="0" w:color="auto"/>
              <w:left w:val="single" w:sz="12" w:space="0" w:color="auto"/>
              <w:bottom w:val="single" w:sz="4" w:space="0" w:color="auto"/>
              <w:right w:val="single" w:sz="12" w:space="0" w:color="auto"/>
            </w:tcBorders>
            <w:vAlign w:val="center"/>
          </w:tcPr>
          <w:p w14:paraId="60D1CD69" w14:textId="77777777" w:rsidR="00F76565" w:rsidRPr="00C70061" w:rsidRDefault="00F76565" w:rsidP="00F76565">
            <w:pPr>
              <w:tabs>
                <w:tab w:val="left" w:pos="1152"/>
              </w:tabs>
              <w:rPr>
                <w:rFonts w:ascii="ISOCPEUR" w:hAnsi="ISOCPEUR"/>
                <w:sz w:val="24"/>
                <w:szCs w:val="24"/>
              </w:rPr>
            </w:pPr>
            <w:r>
              <w:rPr>
                <w:rFonts w:ascii="ISOCPEUR" w:hAnsi="ISOCPEUR"/>
                <w:sz w:val="24"/>
                <w:szCs w:val="24"/>
              </w:rPr>
              <w:t>Шкаф основной з</w:t>
            </w:r>
            <w:r w:rsidRPr="00311A4E">
              <w:rPr>
                <w:rFonts w:ascii="ISOCPEUR" w:hAnsi="ISOCPEUR"/>
                <w:sz w:val="24"/>
                <w:szCs w:val="24"/>
              </w:rPr>
              <w:t>ащит</w:t>
            </w:r>
            <w:r>
              <w:rPr>
                <w:rFonts w:ascii="ISOCPEUR" w:hAnsi="ISOCPEUR"/>
                <w:sz w:val="24"/>
                <w:szCs w:val="24"/>
              </w:rPr>
              <w:t>ы и ОМП</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2</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BC21BB8" w14:textId="77777777" w:rsidR="00F76565" w:rsidRPr="00C70061" w:rsidRDefault="00F76565" w:rsidP="00F76565">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0AE553D" w14:textId="77777777" w:rsidR="00F76565" w:rsidRPr="00C70061" w:rsidRDefault="00F76565" w:rsidP="00F76565">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08AE26" w14:textId="77777777" w:rsidR="00F76565" w:rsidRPr="00C70061" w:rsidRDefault="00F76565" w:rsidP="00F76565">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670DA8FE" w14:textId="77777777" w:rsidR="00F76565" w:rsidRPr="00C70061" w:rsidRDefault="00F76565" w:rsidP="00F76565">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1218F32A" w14:textId="77777777" w:rsidR="00F76565" w:rsidRPr="00053FEF" w:rsidRDefault="00F76565" w:rsidP="00F76565">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2355265" w14:textId="77777777" w:rsidR="00F76565" w:rsidRPr="00C70061" w:rsidRDefault="00F76565" w:rsidP="00F76565">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32A6D91D" w14:textId="77777777" w:rsidR="00F76565" w:rsidRPr="00053FEF" w:rsidRDefault="00F76565" w:rsidP="00F76565">
            <w:pPr>
              <w:jc w:val="center"/>
              <w:rPr>
                <w:rFonts w:ascii="ISOCPEUR" w:hAnsi="ISOCPEUR"/>
                <w:sz w:val="22"/>
                <w:szCs w:val="22"/>
              </w:rPr>
            </w:pPr>
            <w:r w:rsidRPr="00631021">
              <w:rPr>
                <w:rFonts w:ascii="ISOCPEUR" w:hAnsi="ISOCPEUR"/>
                <w:sz w:val="22"/>
                <w:szCs w:val="22"/>
              </w:rPr>
              <w:t>ОПУ</w:t>
            </w:r>
          </w:p>
        </w:tc>
      </w:tr>
      <w:tr w:rsidR="00F76565" w:rsidRPr="00FD7CAB" w14:paraId="771DE3B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7076A8A" w14:textId="77777777" w:rsidR="00F76565" w:rsidRPr="00C70061" w:rsidRDefault="00776CF1" w:rsidP="00F76565">
            <w:pPr>
              <w:jc w:val="center"/>
              <w:rPr>
                <w:rFonts w:ascii="ISOCPEUR" w:hAnsi="ISOCPEUR"/>
                <w:sz w:val="24"/>
                <w:szCs w:val="24"/>
              </w:rPr>
            </w:pPr>
            <w:r>
              <w:rPr>
                <w:rFonts w:ascii="ISOCPEUR" w:hAnsi="ISOCPEUR"/>
                <w:sz w:val="24"/>
                <w:szCs w:val="24"/>
              </w:rPr>
              <w:t>23</w:t>
            </w:r>
          </w:p>
        </w:tc>
        <w:tc>
          <w:tcPr>
            <w:tcW w:w="7369" w:type="dxa"/>
            <w:tcBorders>
              <w:top w:val="single" w:sz="12" w:space="0" w:color="auto"/>
              <w:left w:val="single" w:sz="12" w:space="0" w:color="auto"/>
              <w:bottom w:val="single" w:sz="4" w:space="0" w:color="auto"/>
              <w:right w:val="single" w:sz="12" w:space="0" w:color="auto"/>
            </w:tcBorders>
            <w:vAlign w:val="center"/>
          </w:tcPr>
          <w:p w14:paraId="528F0E8B" w14:textId="77777777" w:rsidR="00F76565" w:rsidRPr="00C70061" w:rsidRDefault="00F76565" w:rsidP="00F76565">
            <w:pPr>
              <w:tabs>
                <w:tab w:val="left" w:pos="1152"/>
              </w:tabs>
              <w:rPr>
                <w:rFonts w:ascii="ISOCPEUR" w:hAnsi="ISOCPEUR"/>
                <w:sz w:val="24"/>
                <w:szCs w:val="24"/>
              </w:rPr>
            </w:pPr>
            <w:r>
              <w:rPr>
                <w:rFonts w:ascii="ISOCPEUR" w:hAnsi="ISOCPEUR"/>
                <w:sz w:val="24"/>
                <w:szCs w:val="24"/>
              </w:rPr>
              <w:t>Шкаф резервной з</w:t>
            </w:r>
            <w:r w:rsidRPr="00311A4E">
              <w:rPr>
                <w:rFonts w:ascii="ISOCPEUR" w:hAnsi="ISOCPEUR"/>
                <w:sz w:val="24"/>
                <w:szCs w:val="24"/>
              </w:rPr>
              <w:t>ащит</w:t>
            </w:r>
            <w:r>
              <w:rPr>
                <w:rFonts w:ascii="ISOCPEUR" w:hAnsi="ISOCPEUR"/>
                <w:sz w:val="24"/>
                <w:szCs w:val="24"/>
              </w:rPr>
              <w:t>ы и АУВ</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2</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52DBF3D" w14:textId="77777777" w:rsidR="00F76565" w:rsidRPr="00C70061" w:rsidRDefault="00F76565" w:rsidP="00F76565">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70E71B5" w14:textId="77777777" w:rsidR="00F76565" w:rsidRPr="00C70061" w:rsidRDefault="00F76565" w:rsidP="00F76565">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02D11D5" w14:textId="77777777" w:rsidR="00F76565" w:rsidRPr="00C70061" w:rsidRDefault="00F76565" w:rsidP="00F76565">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3C11F37E" w14:textId="77777777" w:rsidR="00F76565" w:rsidRPr="00C70061" w:rsidRDefault="00F76565" w:rsidP="00F76565">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17B6FDD2" w14:textId="77777777" w:rsidR="00F76565" w:rsidRPr="00053FEF" w:rsidRDefault="00F76565" w:rsidP="00F76565">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2341AFB" w14:textId="77777777" w:rsidR="00F76565" w:rsidRPr="00C70061" w:rsidRDefault="00F76565" w:rsidP="00F76565">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03FC0A25" w14:textId="77777777" w:rsidR="00F76565" w:rsidRPr="00053FEF" w:rsidRDefault="00F76565" w:rsidP="00F76565">
            <w:pPr>
              <w:jc w:val="center"/>
              <w:rPr>
                <w:rFonts w:ascii="ISOCPEUR" w:hAnsi="ISOCPEUR"/>
                <w:sz w:val="22"/>
                <w:szCs w:val="22"/>
              </w:rPr>
            </w:pPr>
            <w:r w:rsidRPr="00631021">
              <w:rPr>
                <w:rFonts w:ascii="ISOCPEUR" w:hAnsi="ISOCPEUR"/>
                <w:sz w:val="22"/>
                <w:szCs w:val="22"/>
              </w:rPr>
              <w:t>ОПУ</w:t>
            </w:r>
          </w:p>
        </w:tc>
      </w:tr>
      <w:tr w:rsidR="00776CF1" w:rsidRPr="00FD7CAB" w14:paraId="6326D78B"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0B4C442" w14:textId="77777777" w:rsidR="00776CF1" w:rsidRPr="00C70061" w:rsidRDefault="00776CF1" w:rsidP="00776CF1">
            <w:pPr>
              <w:jc w:val="center"/>
              <w:rPr>
                <w:rFonts w:ascii="ISOCPEUR" w:hAnsi="ISOCPEUR"/>
                <w:sz w:val="24"/>
                <w:szCs w:val="24"/>
              </w:rPr>
            </w:pPr>
            <w:r>
              <w:rPr>
                <w:rFonts w:ascii="ISOCPEUR" w:hAnsi="ISOCPEUR"/>
                <w:sz w:val="24"/>
                <w:szCs w:val="24"/>
              </w:rPr>
              <w:t>24</w:t>
            </w:r>
          </w:p>
        </w:tc>
        <w:tc>
          <w:tcPr>
            <w:tcW w:w="7369" w:type="dxa"/>
            <w:tcBorders>
              <w:top w:val="single" w:sz="12" w:space="0" w:color="auto"/>
              <w:left w:val="single" w:sz="12" w:space="0" w:color="auto"/>
              <w:bottom w:val="single" w:sz="4" w:space="0" w:color="auto"/>
              <w:right w:val="single" w:sz="12" w:space="0" w:color="auto"/>
            </w:tcBorders>
            <w:vAlign w:val="center"/>
          </w:tcPr>
          <w:p w14:paraId="41D9F26A" w14:textId="77777777" w:rsidR="00776CF1" w:rsidRPr="00053FEF" w:rsidRDefault="00776CF1" w:rsidP="00776CF1">
            <w:pPr>
              <w:tabs>
                <w:tab w:val="left" w:pos="1152"/>
              </w:tabs>
              <w:rPr>
                <w:rFonts w:ascii="ISOCPEUR" w:hAnsi="ISOCPEUR"/>
                <w:sz w:val="24"/>
                <w:szCs w:val="24"/>
              </w:rPr>
            </w:pPr>
            <w:r>
              <w:rPr>
                <w:rFonts w:ascii="ISOCPEUR" w:hAnsi="ISOCPEUR"/>
                <w:sz w:val="24"/>
                <w:szCs w:val="24"/>
              </w:rPr>
              <w:t>Шкаф з</w:t>
            </w:r>
            <w:r w:rsidRPr="00311A4E">
              <w:rPr>
                <w:rFonts w:ascii="ISOCPEUR" w:hAnsi="ISOCPEUR"/>
                <w:sz w:val="24"/>
                <w:szCs w:val="24"/>
              </w:rPr>
              <w:t xml:space="preserve">ащит и АУВ </w:t>
            </w:r>
            <w:r>
              <w:rPr>
                <w:rFonts w:ascii="ISOCPEUR" w:hAnsi="ISOCPEUR"/>
                <w:sz w:val="24"/>
                <w:szCs w:val="24"/>
              </w:rPr>
              <w:t xml:space="preserve">СВ 110 </w:t>
            </w:r>
            <w:proofErr w:type="spellStart"/>
            <w:r>
              <w:rPr>
                <w:rFonts w:ascii="ISOCPEUR" w:hAnsi="ISOCPEUR"/>
                <w:sz w:val="24"/>
                <w:szCs w:val="24"/>
              </w:rPr>
              <w:t>кВ</w:t>
            </w:r>
            <w:proofErr w:type="spellEnd"/>
            <w:r>
              <w:rPr>
                <w:rFonts w:ascii="ISOCPEUR" w:hAnsi="ISOCPEUR"/>
                <w:sz w:val="24"/>
                <w:szCs w:val="24"/>
              </w:rPr>
              <w:t xml:space="preserve"> Q</w:t>
            </w:r>
            <w:r>
              <w:rPr>
                <w:rFonts w:ascii="ISOCPEUR" w:hAnsi="ISOCPEUR"/>
                <w:sz w:val="24"/>
                <w:szCs w:val="24"/>
                <w:lang w:val="en-US"/>
              </w:rPr>
              <w:t>C</w:t>
            </w:r>
            <w:r w:rsidRPr="00311A4E">
              <w:rPr>
                <w:rFonts w:ascii="ISOCPEUR" w:hAnsi="ISOCPEUR"/>
                <w:sz w:val="24"/>
                <w:szCs w:val="24"/>
              </w:rPr>
              <w:t xml:space="preserve">G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135AF9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39D0618"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9FFBE4F"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3348C48"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1F666BF" w14:textId="77777777" w:rsidR="00776CF1" w:rsidRPr="00311A4E"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4D076E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3C6E00F0" w14:textId="77777777" w:rsidR="00776CF1" w:rsidRPr="00311A4E"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4F93EB3E"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427DFF6" w14:textId="77777777" w:rsidR="00776CF1" w:rsidRPr="00C70061" w:rsidRDefault="00776CF1" w:rsidP="00776CF1">
            <w:pPr>
              <w:jc w:val="center"/>
              <w:rPr>
                <w:rFonts w:ascii="ISOCPEUR" w:hAnsi="ISOCPEUR"/>
                <w:sz w:val="24"/>
                <w:szCs w:val="24"/>
              </w:rPr>
            </w:pPr>
            <w:r>
              <w:rPr>
                <w:rFonts w:ascii="ISOCPEUR" w:hAnsi="ISOCPEUR"/>
                <w:sz w:val="24"/>
                <w:szCs w:val="24"/>
              </w:rPr>
              <w:lastRenderedPageBreak/>
              <w:t>25</w:t>
            </w:r>
          </w:p>
        </w:tc>
        <w:tc>
          <w:tcPr>
            <w:tcW w:w="7369" w:type="dxa"/>
            <w:tcBorders>
              <w:top w:val="single" w:sz="12" w:space="0" w:color="auto"/>
              <w:left w:val="single" w:sz="12" w:space="0" w:color="auto"/>
              <w:bottom w:val="single" w:sz="4" w:space="0" w:color="auto"/>
              <w:right w:val="single" w:sz="12" w:space="0" w:color="auto"/>
            </w:tcBorders>
            <w:vAlign w:val="center"/>
          </w:tcPr>
          <w:p w14:paraId="68C7D2DB" w14:textId="77777777" w:rsidR="00776CF1" w:rsidRPr="00053FEF" w:rsidRDefault="00776CF1" w:rsidP="00776CF1">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защиты трансформатора Т2 1к</w:t>
            </w:r>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54F10A6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E27F784"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E4F5959"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5236F5D"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B74404B" w14:textId="77777777" w:rsidR="00776CF1" w:rsidRPr="00311A4E" w:rsidRDefault="00776CF1" w:rsidP="00776CF1">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5D33A3D"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236E0A75" w14:textId="77777777" w:rsidR="00776CF1" w:rsidRPr="00311A4E"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5E13EFE7"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8B480F6" w14:textId="77777777" w:rsidR="00776CF1" w:rsidRDefault="00776CF1" w:rsidP="00776CF1">
            <w:pPr>
              <w:jc w:val="center"/>
              <w:rPr>
                <w:rFonts w:ascii="ISOCPEUR" w:hAnsi="ISOCPEUR"/>
                <w:sz w:val="24"/>
                <w:szCs w:val="24"/>
              </w:rPr>
            </w:pPr>
            <w:r>
              <w:rPr>
                <w:rFonts w:ascii="ISOCPEUR" w:hAnsi="ISOCPEUR"/>
                <w:sz w:val="24"/>
                <w:szCs w:val="24"/>
              </w:rPr>
              <w:t>26</w:t>
            </w:r>
          </w:p>
        </w:tc>
        <w:tc>
          <w:tcPr>
            <w:tcW w:w="7369" w:type="dxa"/>
            <w:tcBorders>
              <w:top w:val="single" w:sz="12" w:space="0" w:color="auto"/>
              <w:left w:val="single" w:sz="12" w:space="0" w:color="auto"/>
              <w:bottom w:val="single" w:sz="4" w:space="0" w:color="auto"/>
              <w:right w:val="single" w:sz="12" w:space="0" w:color="auto"/>
            </w:tcBorders>
            <w:vAlign w:val="center"/>
          </w:tcPr>
          <w:p w14:paraId="3FC45C99" w14:textId="77777777" w:rsidR="00776CF1" w:rsidRDefault="00776CF1" w:rsidP="00776CF1">
            <w:pPr>
              <w:tabs>
                <w:tab w:val="left" w:pos="1152"/>
              </w:tabs>
              <w:rPr>
                <w:rFonts w:ascii="ISOCPEUR" w:hAnsi="ISOCPEUR"/>
                <w:sz w:val="24"/>
                <w:szCs w:val="24"/>
              </w:rPr>
            </w:pPr>
            <w:r>
              <w:rPr>
                <w:rFonts w:ascii="ISOCPEUR" w:hAnsi="ISOCPEUR"/>
                <w:sz w:val="24"/>
                <w:szCs w:val="24"/>
              </w:rPr>
              <w:t>Шкаф</w:t>
            </w:r>
            <w:r w:rsidRPr="00311A4E">
              <w:rPr>
                <w:rFonts w:ascii="ISOCPEUR" w:hAnsi="ISOCPEUR"/>
                <w:sz w:val="24"/>
                <w:szCs w:val="24"/>
              </w:rPr>
              <w:t xml:space="preserve"> </w:t>
            </w:r>
            <w:r>
              <w:rPr>
                <w:rFonts w:ascii="ISOCPEUR" w:hAnsi="ISOCPEUR"/>
                <w:sz w:val="24"/>
                <w:szCs w:val="24"/>
              </w:rPr>
              <w:t>защиты трансформатора Т2 2к, АРКТ</w:t>
            </w:r>
            <w:r w:rsidRPr="00311A4E">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B211D8A"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0772DAB"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71FE0C0"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CFDE152"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2B9C9C7" w14:textId="77777777" w:rsidR="00776CF1" w:rsidRPr="00311A4E" w:rsidRDefault="00776CF1" w:rsidP="00776CF1">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C7E999B"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0FD79FA3" w14:textId="77777777" w:rsidR="00776CF1" w:rsidRPr="00311A4E"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7CCB1D97"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DE759E5" w14:textId="77777777" w:rsidR="00776CF1" w:rsidRDefault="00776CF1" w:rsidP="00776CF1">
            <w:pPr>
              <w:jc w:val="center"/>
              <w:rPr>
                <w:rFonts w:ascii="ISOCPEUR" w:hAnsi="ISOCPEUR"/>
                <w:sz w:val="24"/>
                <w:szCs w:val="24"/>
              </w:rPr>
            </w:pPr>
            <w:r>
              <w:rPr>
                <w:rFonts w:ascii="ISOCPEUR" w:hAnsi="ISOCPEUR"/>
                <w:sz w:val="24"/>
                <w:szCs w:val="24"/>
              </w:rPr>
              <w:t>27</w:t>
            </w:r>
          </w:p>
        </w:tc>
        <w:tc>
          <w:tcPr>
            <w:tcW w:w="7369" w:type="dxa"/>
            <w:tcBorders>
              <w:top w:val="single" w:sz="12" w:space="0" w:color="auto"/>
              <w:left w:val="single" w:sz="12" w:space="0" w:color="auto"/>
              <w:bottom w:val="single" w:sz="4" w:space="0" w:color="auto"/>
              <w:right w:val="single" w:sz="12" w:space="0" w:color="auto"/>
            </w:tcBorders>
            <w:vAlign w:val="center"/>
          </w:tcPr>
          <w:p w14:paraId="6F706C06"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ТН W</w:t>
            </w:r>
            <w:r>
              <w:rPr>
                <w:rFonts w:ascii="ISOCPEUR" w:hAnsi="ISOCPEUR"/>
                <w:sz w:val="24"/>
                <w:szCs w:val="24"/>
              </w:rPr>
              <w:t>2</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46ED071C"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E368A6D"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D69357D"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835D79A"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49CE498"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1FA7729"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00BA0E81"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КРУЭ 110 </w:t>
            </w:r>
            <w:proofErr w:type="spellStart"/>
            <w:r>
              <w:rPr>
                <w:rFonts w:ascii="ISOCPEUR" w:hAnsi="ISOCPEUR"/>
                <w:sz w:val="22"/>
                <w:szCs w:val="22"/>
              </w:rPr>
              <w:t>кВ</w:t>
            </w:r>
            <w:proofErr w:type="spellEnd"/>
          </w:p>
        </w:tc>
      </w:tr>
      <w:tr w:rsidR="00776CF1" w:rsidRPr="00FD7CAB" w14:paraId="47188AE9"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73B1992" w14:textId="77777777" w:rsidR="00776CF1" w:rsidRPr="00C70061" w:rsidRDefault="00776CF1" w:rsidP="00776CF1">
            <w:pPr>
              <w:jc w:val="center"/>
              <w:rPr>
                <w:rFonts w:ascii="ISOCPEUR" w:hAnsi="ISOCPEUR"/>
                <w:sz w:val="24"/>
                <w:szCs w:val="24"/>
              </w:rPr>
            </w:pPr>
            <w:r>
              <w:rPr>
                <w:rFonts w:ascii="ISOCPEUR" w:hAnsi="ISOCPEUR"/>
                <w:sz w:val="24"/>
                <w:szCs w:val="24"/>
              </w:rPr>
              <w:t>28</w:t>
            </w:r>
          </w:p>
        </w:tc>
        <w:tc>
          <w:tcPr>
            <w:tcW w:w="7369" w:type="dxa"/>
            <w:tcBorders>
              <w:top w:val="single" w:sz="12" w:space="0" w:color="auto"/>
              <w:left w:val="single" w:sz="12" w:space="0" w:color="auto"/>
              <w:bottom w:val="single" w:sz="4" w:space="0" w:color="auto"/>
              <w:right w:val="single" w:sz="12" w:space="0" w:color="auto"/>
            </w:tcBorders>
            <w:vAlign w:val="center"/>
          </w:tcPr>
          <w:p w14:paraId="5150B61A"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0-3-0 W</w:t>
            </w:r>
            <w:r>
              <w:rPr>
                <w:rFonts w:ascii="ISOCPEUR" w:hAnsi="ISOCPEUR"/>
                <w:sz w:val="24"/>
                <w:szCs w:val="24"/>
              </w:rPr>
              <w:t>2</w:t>
            </w:r>
            <w:r w:rsidRPr="00F76565">
              <w:rPr>
                <w:rFonts w:ascii="ISOCPEUR" w:hAnsi="ISOCPEUR"/>
                <w:sz w:val="24"/>
                <w:szCs w:val="24"/>
              </w:rPr>
              <w:t>G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066E8E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7019726"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3104D3F"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3702575"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059BC7F"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DA10717"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599C49D"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341D29D9"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395D840" w14:textId="77777777" w:rsidR="00776CF1" w:rsidRPr="00C70061" w:rsidRDefault="00776CF1" w:rsidP="00776CF1">
            <w:pPr>
              <w:jc w:val="center"/>
              <w:rPr>
                <w:rFonts w:ascii="ISOCPEUR" w:hAnsi="ISOCPEUR"/>
                <w:sz w:val="24"/>
                <w:szCs w:val="24"/>
              </w:rPr>
            </w:pPr>
            <w:r>
              <w:rPr>
                <w:rFonts w:ascii="ISOCPEUR" w:hAnsi="ISOCPEUR"/>
                <w:sz w:val="24"/>
                <w:szCs w:val="24"/>
              </w:rPr>
              <w:t>29</w:t>
            </w:r>
          </w:p>
        </w:tc>
        <w:tc>
          <w:tcPr>
            <w:tcW w:w="7369" w:type="dxa"/>
            <w:tcBorders>
              <w:top w:val="single" w:sz="12" w:space="0" w:color="auto"/>
              <w:left w:val="single" w:sz="12" w:space="0" w:color="auto"/>
              <w:bottom w:val="single" w:sz="4" w:space="0" w:color="auto"/>
              <w:right w:val="single" w:sz="12" w:space="0" w:color="auto"/>
            </w:tcBorders>
            <w:vAlign w:val="center"/>
          </w:tcPr>
          <w:p w14:paraId="7695CD4A"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3  W</w:t>
            </w:r>
            <w:proofErr w:type="gramEnd"/>
            <w:r>
              <w:rPr>
                <w:rFonts w:ascii="ISOCPEUR" w:hAnsi="ISOCPEUR"/>
                <w:sz w:val="24"/>
                <w:szCs w:val="24"/>
              </w:rPr>
              <w:t>2</w:t>
            </w:r>
            <w:r w:rsidRPr="00F76565">
              <w:rPr>
                <w:rFonts w:ascii="ISOCPEUR" w:hAnsi="ISOCPEUR"/>
                <w:sz w:val="24"/>
                <w:szCs w:val="24"/>
              </w:rPr>
              <w:t xml:space="preserve">G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BF17901"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9BC1593"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F9465C5"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B110756"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753671B"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5A729D6"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8FCC4F8"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4B2B6A72"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DDB35CF" w14:textId="77777777" w:rsidR="00776CF1" w:rsidRPr="00C70061" w:rsidRDefault="00776CF1" w:rsidP="00776CF1">
            <w:pPr>
              <w:jc w:val="center"/>
              <w:rPr>
                <w:rFonts w:ascii="ISOCPEUR" w:hAnsi="ISOCPEUR"/>
                <w:sz w:val="24"/>
                <w:szCs w:val="24"/>
              </w:rPr>
            </w:pPr>
            <w:r>
              <w:rPr>
                <w:rFonts w:ascii="ISOCPEUR" w:hAnsi="ISOCPEUR"/>
                <w:sz w:val="24"/>
                <w:szCs w:val="24"/>
              </w:rPr>
              <w:t>30</w:t>
            </w:r>
          </w:p>
        </w:tc>
        <w:tc>
          <w:tcPr>
            <w:tcW w:w="7369" w:type="dxa"/>
            <w:tcBorders>
              <w:top w:val="single" w:sz="12" w:space="0" w:color="auto"/>
              <w:left w:val="single" w:sz="12" w:space="0" w:color="auto"/>
              <w:bottom w:val="single" w:sz="4" w:space="0" w:color="auto"/>
              <w:right w:val="single" w:sz="12" w:space="0" w:color="auto"/>
            </w:tcBorders>
            <w:vAlign w:val="center"/>
          </w:tcPr>
          <w:p w14:paraId="3DAC2715"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ТТ W</w:t>
            </w:r>
            <w:r>
              <w:rPr>
                <w:rFonts w:ascii="ISOCPEUR" w:hAnsi="ISOCPEUR"/>
                <w:sz w:val="24"/>
                <w:szCs w:val="24"/>
              </w:rPr>
              <w:t>2</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064252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CF1F872"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9D51EDC"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00D91B3"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39B4736"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707AB86"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C4C0367"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099004F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B9F840F" w14:textId="77777777" w:rsidR="00776CF1" w:rsidRPr="00C70061" w:rsidRDefault="00776CF1" w:rsidP="00776CF1">
            <w:pPr>
              <w:jc w:val="center"/>
              <w:rPr>
                <w:rFonts w:ascii="ISOCPEUR" w:hAnsi="ISOCPEUR"/>
                <w:sz w:val="24"/>
                <w:szCs w:val="24"/>
              </w:rPr>
            </w:pPr>
            <w:r>
              <w:rPr>
                <w:rFonts w:ascii="ISOCPEUR" w:hAnsi="ISOCPEUR"/>
                <w:sz w:val="24"/>
                <w:szCs w:val="24"/>
              </w:rPr>
              <w:t>31</w:t>
            </w:r>
          </w:p>
        </w:tc>
        <w:tc>
          <w:tcPr>
            <w:tcW w:w="7369" w:type="dxa"/>
            <w:tcBorders>
              <w:top w:val="single" w:sz="12" w:space="0" w:color="auto"/>
              <w:left w:val="single" w:sz="12" w:space="0" w:color="auto"/>
              <w:bottom w:val="single" w:sz="4" w:space="0" w:color="auto"/>
              <w:right w:val="single" w:sz="12" w:space="0" w:color="auto"/>
            </w:tcBorders>
            <w:vAlign w:val="center"/>
          </w:tcPr>
          <w:p w14:paraId="119A1BD4"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ШПДС 1-6-</w:t>
            </w:r>
            <w:proofErr w:type="gramStart"/>
            <w:r w:rsidRPr="00776CF1">
              <w:rPr>
                <w:rFonts w:ascii="ISOCPEUR" w:hAnsi="ISOCPEUR"/>
                <w:sz w:val="24"/>
                <w:szCs w:val="24"/>
              </w:rPr>
              <w:t>0  QC</w:t>
            </w:r>
            <w:proofErr w:type="gramEnd"/>
            <w:r w:rsidRPr="00776CF1">
              <w:rPr>
                <w:rFonts w:ascii="ISOCPEUR" w:hAnsi="ISOCPEUR"/>
                <w:sz w:val="24"/>
                <w:szCs w:val="24"/>
              </w:rPr>
              <w:t xml:space="preserve">1G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02A487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12ADCC3"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4641561"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E9523B3"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A874E6F"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3D8F24F"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4D48F73"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0EF3B40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51A8D68" w14:textId="77777777" w:rsidR="00776CF1" w:rsidRPr="00C70061" w:rsidRDefault="00776CF1" w:rsidP="00776CF1">
            <w:pPr>
              <w:jc w:val="center"/>
              <w:rPr>
                <w:rFonts w:ascii="ISOCPEUR" w:hAnsi="ISOCPEUR"/>
                <w:sz w:val="24"/>
                <w:szCs w:val="24"/>
              </w:rPr>
            </w:pPr>
            <w:r>
              <w:rPr>
                <w:rFonts w:ascii="ISOCPEUR" w:hAnsi="ISOCPEUR"/>
                <w:sz w:val="24"/>
                <w:szCs w:val="24"/>
              </w:rPr>
              <w:t>32</w:t>
            </w:r>
          </w:p>
        </w:tc>
        <w:tc>
          <w:tcPr>
            <w:tcW w:w="7369" w:type="dxa"/>
            <w:tcBorders>
              <w:top w:val="single" w:sz="12" w:space="0" w:color="auto"/>
              <w:left w:val="single" w:sz="12" w:space="0" w:color="auto"/>
              <w:bottom w:val="single" w:sz="4" w:space="0" w:color="auto"/>
              <w:right w:val="single" w:sz="12" w:space="0" w:color="auto"/>
            </w:tcBorders>
            <w:vAlign w:val="center"/>
          </w:tcPr>
          <w:p w14:paraId="16AFB24A"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ШПАС ТТ QC1G (2</w:t>
            </w:r>
            <w:proofErr w:type="gramStart"/>
            <w:r w:rsidRPr="00776CF1">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D577CC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059B09C"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BD92904"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50737D8"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0F65EEB"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6A4242D"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20CC524"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66EA4CF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64EEC27" w14:textId="77777777" w:rsidR="00776CF1" w:rsidRPr="00C70061" w:rsidRDefault="00776CF1" w:rsidP="00776CF1">
            <w:pPr>
              <w:jc w:val="center"/>
              <w:rPr>
                <w:rFonts w:ascii="ISOCPEUR" w:hAnsi="ISOCPEUR"/>
                <w:sz w:val="24"/>
                <w:szCs w:val="24"/>
              </w:rPr>
            </w:pPr>
            <w:r>
              <w:rPr>
                <w:rFonts w:ascii="ISOCPEUR" w:hAnsi="ISOCPEUR"/>
                <w:sz w:val="24"/>
                <w:szCs w:val="24"/>
              </w:rPr>
              <w:t>33</w:t>
            </w:r>
          </w:p>
        </w:tc>
        <w:tc>
          <w:tcPr>
            <w:tcW w:w="7369" w:type="dxa"/>
            <w:tcBorders>
              <w:top w:val="single" w:sz="12" w:space="0" w:color="auto"/>
              <w:left w:val="single" w:sz="12" w:space="0" w:color="auto"/>
              <w:bottom w:val="single" w:sz="4" w:space="0" w:color="auto"/>
              <w:right w:val="single" w:sz="12" w:space="0" w:color="auto"/>
            </w:tcBorders>
            <w:vAlign w:val="center"/>
          </w:tcPr>
          <w:p w14:paraId="0CC66C10"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МО-1-00 Т</w:t>
            </w:r>
            <w:r>
              <w:rPr>
                <w:rFonts w:ascii="ISOCPEUR" w:hAnsi="ISOCPEUR"/>
                <w:sz w:val="24"/>
                <w:szCs w:val="24"/>
              </w:rPr>
              <w:t>2</w:t>
            </w:r>
            <w:r w:rsidRPr="00F76565">
              <w:rPr>
                <w:rFonts w:ascii="ISOCPEUR" w:hAnsi="ISOCPEUR"/>
                <w:sz w:val="24"/>
                <w:szCs w:val="24"/>
              </w:rPr>
              <w:t xml:space="preserve">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32C57C3"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72FA549"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9E4CC5F"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9810CBD"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6D2794A"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383E26C"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5924191"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D7B263A"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4596774B" w14:textId="77777777" w:rsidR="00776CF1" w:rsidRPr="00C70061" w:rsidRDefault="00776CF1" w:rsidP="00776CF1">
            <w:pPr>
              <w:jc w:val="center"/>
              <w:rPr>
                <w:rFonts w:ascii="ISOCPEUR" w:hAnsi="ISOCPEUR"/>
                <w:sz w:val="24"/>
                <w:szCs w:val="24"/>
              </w:rPr>
            </w:pPr>
            <w:r>
              <w:rPr>
                <w:rFonts w:ascii="ISOCPEUR" w:hAnsi="ISOCPEUR"/>
                <w:sz w:val="24"/>
                <w:szCs w:val="24"/>
              </w:rPr>
              <w:t>34</w:t>
            </w:r>
          </w:p>
        </w:tc>
        <w:tc>
          <w:tcPr>
            <w:tcW w:w="7369" w:type="dxa"/>
            <w:tcBorders>
              <w:top w:val="single" w:sz="12" w:space="0" w:color="auto"/>
              <w:left w:val="single" w:sz="12" w:space="0" w:color="auto"/>
              <w:bottom w:val="single" w:sz="4" w:space="0" w:color="auto"/>
              <w:right w:val="single" w:sz="12" w:space="0" w:color="auto"/>
            </w:tcBorders>
            <w:vAlign w:val="center"/>
          </w:tcPr>
          <w:p w14:paraId="386B457F"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 xml:space="preserve">ШПДС 0-3-0 </w:t>
            </w:r>
            <w:r>
              <w:rPr>
                <w:rFonts w:ascii="ISOCPEUR" w:hAnsi="ISOCPEUR"/>
                <w:sz w:val="24"/>
                <w:szCs w:val="24"/>
              </w:rPr>
              <w:t>T2</w:t>
            </w:r>
            <w:r w:rsidRPr="00F76565">
              <w:rPr>
                <w:rFonts w:ascii="ISOCPEUR" w:hAnsi="ISOCPEUR"/>
                <w:sz w:val="24"/>
                <w:szCs w:val="24"/>
              </w:rPr>
              <w:t xml:space="preserve">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655FD65"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BE6C084"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E7463F7"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22BD6AA"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6D73317"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8CFD272"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7C93821"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1F7258FD"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876498C" w14:textId="77777777" w:rsidR="00776CF1" w:rsidRPr="00C70061" w:rsidRDefault="00776CF1" w:rsidP="00776CF1">
            <w:pPr>
              <w:jc w:val="center"/>
              <w:rPr>
                <w:rFonts w:ascii="ISOCPEUR" w:hAnsi="ISOCPEUR"/>
                <w:sz w:val="24"/>
                <w:szCs w:val="24"/>
              </w:rPr>
            </w:pPr>
            <w:r>
              <w:rPr>
                <w:rFonts w:ascii="ISOCPEUR" w:hAnsi="ISOCPEUR"/>
                <w:sz w:val="24"/>
                <w:szCs w:val="24"/>
              </w:rPr>
              <w:t>35</w:t>
            </w:r>
          </w:p>
        </w:tc>
        <w:tc>
          <w:tcPr>
            <w:tcW w:w="7369" w:type="dxa"/>
            <w:tcBorders>
              <w:top w:val="single" w:sz="12" w:space="0" w:color="auto"/>
              <w:left w:val="single" w:sz="12" w:space="0" w:color="auto"/>
              <w:bottom w:val="single" w:sz="4" w:space="0" w:color="auto"/>
              <w:right w:val="single" w:sz="12" w:space="0" w:color="auto"/>
            </w:tcBorders>
            <w:vAlign w:val="center"/>
          </w:tcPr>
          <w:p w14:paraId="1CF06ED5" w14:textId="77777777" w:rsidR="00776CF1" w:rsidRPr="00C70061" w:rsidRDefault="00776CF1" w:rsidP="00776CF1">
            <w:pPr>
              <w:tabs>
                <w:tab w:val="left" w:pos="1152"/>
              </w:tabs>
              <w:rPr>
                <w:rFonts w:ascii="ISOCPEUR" w:hAnsi="ISOCPEUR"/>
                <w:sz w:val="24"/>
                <w:szCs w:val="24"/>
              </w:rPr>
            </w:pPr>
            <w:r w:rsidRPr="00F76565">
              <w:rPr>
                <w:rFonts w:ascii="ISOCPEUR" w:hAnsi="ISOCPEUR"/>
                <w:sz w:val="24"/>
                <w:szCs w:val="24"/>
              </w:rPr>
              <w:t xml:space="preserve">ШПАС ТТ </w:t>
            </w:r>
            <w:r>
              <w:rPr>
                <w:rFonts w:ascii="ISOCPEUR" w:hAnsi="ISOCPEUR"/>
                <w:sz w:val="24"/>
                <w:szCs w:val="24"/>
              </w:rPr>
              <w:t>T2</w:t>
            </w:r>
            <w:r w:rsidRPr="00F76565">
              <w:rPr>
                <w:rFonts w:ascii="ISOCPEUR" w:hAnsi="ISOCPEUR"/>
                <w:sz w:val="24"/>
                <w:szCs w:val="24"/>
              </w:rPr>
              <w:t xml:space="preserve">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4ED8953B"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5E1C695"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18C2D47"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9B1CCE5"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50E2756"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B07E649"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91A4268"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330F7AF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0CCA726" w14:textId="77777777" w:rsidR="00776CF1" w:rsidRPr="00C70061" w:rsidRDefault="00776CF1" w:rsidP="00776CF1">
            <w:pPr>
              <w:jc w:val="center"/>
              <w:rPr>
                <w:rFonts w:ascii="ISOCPEUR" w:hAnsi="ISOCPEUR"/>
                <w:sz w:val="24"/>
                <w:szCs w:val="24"/>
              </w:rPr>
            </w:pPr>
            <w:r>
              <w:rPr>
                <w:rFonts w:ascii="ISOCPEUR" w:hAnsi="ISOCPEUR"/>
                <w:sz w:val="24"/>
                <w:szCs w:val="24"/>
              </w:rPr>
              <w:t>36</w:t>
            </w:r>
          </w:p>
        </w:tc>
        <w:tc>
          <w:tcPr>
            <w:tcW w:w="7369" w:type="dxa"/>
            <w:tcBorders>
              <w:top w:val="single" w:sz="12" w:space="0" w:color="auto"/>
              <w:left w:val="single" w:sz="12" w:space="0" w:color="auto"/>
              <w:bottom w:val="single" w:sz="4" w:space="0" w:color="auto"/>
              <w:right w:val="single" w:sz="12" w:space="0" w:color="auto"/>
            </w:tcBorders>
            <w:vAlign w:val="center"/>
          </w:tcPr>
          <w:p w14:paraId="463509FD" w14:textId="77777777" w:rsidR="00776CF1" w:rsidRPr="00C70061" w:rsidRDefault="00776CF1" w:rsidP="00776CF1">
            <w:pPr>
              <w:tabs>
                <w:tab w:val="left" w:pos="1152"/>
              </w:tabs>
              <w:rPr>
                <w:rFonts w:ascii="ISOCPEUR" w:hAnsi="ISOCPEUR"/>
                <w:sz w:val="24"/>
                <w:szCs w:val="24"/>
              </w:rPr>
            </w:pPr>
            <w:r w:rsidRPr="00F76565">
              <w:rPr>
                <w:rFonts w:ascii="ISOCPEUR" w:hAnsi="ISOCPEUR"/>
                <w:sz w:val="24"/>
                <w:szCs w:val="24"/>
              </w:rPr>
              <w:t xml:space="preserve">ШПАС В 35 </w:t>
            </w:r>
            <w:proofErr w:type="spellStart"/>
            <w:r w:rsidRPr="00F76565">
              <w:rPr>
                <w:rFonts w:ascii="ISOCPEUR" w:hAnsi="ISOCPEUR"/>
                <w:sz w:val="24"/>
                <w:szCs w:val="24"/>
              </w:rPr>
              <w:t>кВ</w:t>
            </w:r>
            <w:proofErr w:type="spellEnd"/>
            <w:r w:rsidRPr="00F76565">
              <w:rPr>
                <w:rFonts w:ascii="ISOCPEUR" w:hAnsi="ISOCPEUR"/>
                <w:sz w:val="24"/>
                <w:szCs w:val="24"/>
              </w:rPr>
              <w:t xml:space="preserve"> QT</w:t>
            </w:r>
            <w:r>
              <w:rPr>
                <w:rFonts w:ascii="ISOCPEUR" w:hAnsi="ISOCPEUR"/>
                <w:sz w:val="24"/>
                <w:szCs w:val="24"/>
              </w:rPr>
              <w:t>2</w:t>
            </w:r>
            <w:r w:rsidRPr="00F76565">
              <w:rPr>
                <w:rFonts w:ascii="ISOCPEUR" w:hAnsi="ISOCPEUR"/>
                <w:sz w:val="24"/>
                <w:szCs w:val="24"/>
              </w:rPr>
              <w:t>H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7BCCF6B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120CA0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1F44856"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387EF7F"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40FBC1CA"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5463688"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41A6B235" w14:textId="77777777" w:rsidR="00776CF1" w:rsidRPr="00053FEF" w:rsidRDefault="00776CF1" w:rsidP="00776CF1">
            <w:pPr>
              <w:jc w:val="center"/>
              <w:rPr>
                <w:rFonts w:ascii="ISOCPEUR" w:hAnsi="ISOCPEUR"/>
                <w:sz w:val="22"/>
                <w:szCs w:val="22"/>
              </w:rPr>
            </w:pPr>
            <w:r>
              <w:rPr>
                <w:rFonts w:ascii="ISOCPEUR" w:hAnsi="ISOCPEUR"/>
                <w:sz w:val="22"/>
                <w:szCs w:val="22"/>
              </w:rPr>
              <w:t xml:space="preserve">КРУ 35 </w:t>
            </w:r>
            <w:proofErr w:type="spellStart"/>
            <w:r>
              <w:rPr>
                <w:rFonts w:ascii="ISOCPEUR" w:hAnsi="ISOCPEUR"/>
                <w:sz w:val="22"/>
                <w:szCs w:val="22"/>
              </w:rPr>
              <w:t>кВ</w:t>
            </w:r>
            <w:proofErr w:type="spellEnd"/>
          </w:p>
        </w:tc>
      </w:tr>
      <w:tr w:rsidR="00776CF1" w:rsidRPr="00FD7CAB" w14:paraId="6BB5BC7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3EC214D" w14:textId="77777777" w:rsidR="00776CF1" w:rsidRPr="00C70061" w:rsidRDefault="00776CF1" w:rsidP="00776CF1">
            <w:pPr>
              <w:jc w:val="center"/>
              <w:rPr>
                <w:rFonts w:ascii="ISOCPEUR" w:hAnsi="ISOCPEUR"/>
                <w:sz w:val="24"/>
                <w:szCs w:val="24"/>
              </w:rPr>
            </w:pPr>
            <w:r>
              <w:rPr>
                <w:rFonts w:ascii="ISOCPEUR" w:hAnsi="ISOCPEUR"/>
                <w:sz w:val="24"/>
                <w:szCs w:val="24"/>
              </w:rPr>
              <w:t>37</w:t>
            </w:r>
          </w:p>
        </w:tc>
        <w:tc>
          <w:tcPr>
            <w:tcW w:w="7369" w:type="dxa"/>
            <w:tcBorders>
              <w:top w:val="single" w:sz="12" w:space="0" w:color="auto"/>
              <w:left w:val="single" w:sz="12" w:space="0" w:color="auto"/>
              <w:bottom w:val="single" w:sz="4" w:space="0" w:color="auto"/>
              <w:right w:val="single" w:sz="12" w:space="0" w:color="auto"/>
            </w:tcBorders>
            <w:vAlign w:val="center"/>
          </w:tcPr>
          <w:p w14:paraId="44C67830" w14:textId="77777777" w:rsidR="00776CF1" w:rsidRPr="00053FEF" w:rsidRDefault="00776CF1" w:rsidP="00776CF1">
            <w:pPr>
              <w:tabs>
                <w:tab w:val="left" w:pos="1152"/>
              </w:tabs>
              <w:rPr>
                <w:rFonts w:ascii="ISOCPEUR" w:hAnsi="ISOCPEUR"/>
                <w:sz w:val="24"/>
                <w:szCs w:val="24"/>
              </w:rPr>
            </w:pPr>
            <w:r w:rsidRPr="00F76565">
              <w:rPr>
                <w:rFonts w:ascii="ISOCPEUR" w:hAnsi="ISOCPEUR"/>
                <w:sz w:val="24"/>
                <w:szCs w:val="24"/>
              </w:rPr>
              <w:t xml:space="preserve">ШПАС В 10 </w:t>
            </w:r>
            <w:proofErr w:type="spellStart"/>
            <w:r w:rsidRPr="00F76565">
              <w:rPr>
                <w:rFonts w:ascii="ISOCPEUR" w:hAnsi="ISOCPEUR"/>
                <w:sz w:val="24"/>
                <w:szCs w:val="24"/>
              </w:rPr>
              <w:t>кВ</w:t>
            </w:r>
            <w:proofErr w:type="spellEnd"/>
            <w:r w:rsidRPr="00F76565">
              <w:rPr>
                <w:rFonts w:ascii="ISOCPEUR" w:hAnsi="ISOCPEUR"/>
                <w:sz w:val="24"/>
                <w:szCs w:val="24"/>
              </w:rPr>
              <w:t xml:space="preserve"> QT</w:t>
            </w:r>
            <w:r>
              <w:rPr>
                <w:rFonts w:ascii="ISOCPEUR" w:hAnsi="ISOCPEUR"/>
                <w:sz w:val="24"/>
                <w:szCs w:val="24"/>
              </w:rPr>
              <w:t>2</w:t>
            </w:r>
            <w:r w:rsidRPr="00F76565">
              <w:rPr>
                <w:rFonts w:ascii="ISOCPEUR" w:hAnsi="ISOCPEUR"/>
                <w:sz w:val="24"/>
                <w:szCs w:val="24"/>
              </w:rPr>
              <w:t>K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CFDB4F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C140DF1"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867C8D1"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08FD3EA"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8C1979E"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5E2598B"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67921ED5"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 10 </w:t>
            </w:r>
            <w:proofErr w:type="spellStart"/>
            <w:r>
              <w:rPr>
                <w:rFonts w:ascii="ISOCPEUR" w:hAnsi="ISOCPEUR"/>
                <w:sz w:val="22"/>
                <w:szCs w:val="22"/>
              </w:rPr>
              <w:t>кВ</w:t>
            </w:r>
            <w:proofErr w:type="spellEnd"/>
          </w:p>
        </w:tc>
      </w:tr>
      <w:tr w:rsidR="00776CF1" w:rsidRPr="00FD7CAB" w14:paraId="5B382487"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60B7746" w14:textId="77777777" w:rsidR="00776CF1" w:rsidRPr="00C70061" w:rsidRDefault="00776CF1" w:rsidP="00776CF1">
            <w:pPr>
              <w:jc w:val="center"/>
              <w:rPr>
                <w:rFonts w:ascii="ISOCPEUR" w:hAnsi="ISOCPEUR"/>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70EB76B1" w14:textId="77777777" w:rsidR="00776CF1" w:rsidRPr="00F76565" w:rsidRDefault="00776CF1" w:rsidP="00776CF1">
            <w:pPr>
              <w:tabs>
                <w:tab w:val="left" w:pos="1152"/>
              </w:tabs>
              <w:rPr>
                <w:rFonts w:ascii="ISOCPEUR" w:hAnsi="ISOCPEUR"/>
                <w:sz w:val="24"/>
                <w:szCs w:val="24"/>
              </w:rPr>
            </w:pPr>
          </w:p>
        </w:tc>
        <w:tc>
          <w:tcPr>
            <w:tcW w:w="3402" w:type="dxa"/>
            <w:tcBorders>
              <w:top w:val="single" w:sz="12" w:space="0" w:color="auto"/>
              <w:left w:val="single" w:sz="12" w:space="0" w:color="auto"/>
              <w:bottom w:val="single" w:sz="4" w:space="0" w:color="auto"/>
              <w:right w:val="single" w:sz="12" w:space="0" w:color="auto"/>
            </w:tcBorders>
            <w:vAlign w:val="center"/>
          </w:tcPr>
          <w:p w14:paraId="14356255"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F0A1E6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23E7413"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0F7B805" w14:textId="77777777" w:rsidR="00776CF1" w:rsidRPr="001944EF"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A5B7DB8" w14:textId="77777777" w:rsidR="00776CF1" w:rsidRPr="00870566" w:rsidRDefault="00776CF1" w:rsidP="00776CF1">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32F2D6E2"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92A6A2E" w14:textId="77777777" w:rsidR="00776CF1" w:rsidRPr="00F76565" w:rsidRDefault="00776CF1" w:rsidP="00776CF1">
            <w:pPr>
              <w:jc w:val="center"/>
              <w:rPr>
                <w:rFonts w:ascii="ISOCPEUR" w:hAnsi="ISOCPEUR"/>
                <w:sz w:val="22"/>
                <w:szCs w:val="22"/>
              </w:rPr>
            </w:pPr>
          </w:p>
        </w:tc>
      </w:tr>
      <w:tr w:rsidR="00776CF1" w:rsidRPr="00FD7CAB" w14:paraId="05AF936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3DE2344" w14:textId="77777777" w:rsidR="00776CF1" w:rsidRPr="00C70061" w:rsidRDefault="00776CF1" w:rsidP="00776CF1">
            <w:pPr>
              <w:jc w:val="center"/>
              <w:rPr>
                <w:rFonts w:ascii="ISOCPEUR" w:hAnsi="ISOCPEUR"/>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4BFBA179" w14:textId="77777777" w:rsidR="00776CF1" w:rsidRPr="00C277AA" w:rsidRDefault="00776CF1" w:rsidP="00776CF1">
            <w:pPr>
              <w:tabs>
                <w:tab w:val="left" w:pos="1152"/>
              </w:tabs>
              <w:rPr>
                <w:rFonts w:ascii="ISOCPEUR" w:hAnsi="ISOCPEUR"/>
                <w:sz w:val="24"/>
                <w:szCs w:val="24"/>
              </w:rPr>
            </w:pPr>
            <w:r>
              <w:rPr>
                <w:rFonts w:ascii="ISOCPEUR" w:hAnsi="ISOCPEUR"/>
                <w:b/>
                <w:sz w:val="24"/>
                <w:szCs w:val="24"/>
              </w:rPr>
              <w:t>Перспектива</w:t>
            </w:r>
            <w:r w:rsidR="00C277AA">
              <w:rPr>
                <w:rFonts w:ascii="ISOCPEUR" w:hAnsi="ISOCPEUR"/>
                <w:b/>
                <w:sz w:val="24"/>
                <w:szCs w:val="24"/>
              </w:rPr>
              <w:t>. Расширение РУ-110 до №110-13</w:t>
            </w:r>
          </w:p>
        </w:tc>
        <w:tc>
          <w:tcPr>
            <w:tcW w:w="3402" w:type="dxa"/>
            <w:tcBorders>
              <w:top w:val="single" w:sz="12" w:space="0" w:color="auto"/>
              <w:left w:val="single" w:sz="12" w:space="0" w:color="auto"/>
              <w:bottom w:val="single" w:sz="4" w:space="0" w:color="auto"/>
              <w:right w:val="single" w:sz="12" w:space="0" w:color="auto"/>
            </w:tcBorders>
            <w:vAlign w:val="center"/>
          </w:tcPr>
          <w:p w14:paraId="0F6E7A8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C5F18C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7478489"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DB42C3F" w14:textId="77777777" w:rsidR="00776CF1" w:rsidRPr="001944EF"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4125ABB" w14:textId="77777777" w:rsidR="00776CF1" w:rsidRPr="00870566" w:rsidRDefault="00776CF1" w:rsidP="00776CF1">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2F2F9CB7"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09BD7B8" w14:textId="77777777" w:rsidR="00776CF1" w:rsidRPr="00F76565" w:rsidRDefault="00776CF1" w:rsidP="00776CF1">
            <w:pPr>
              <w:jc w:val="center"/>
              <w:rPr>
                <w:rFonts w:ascii="ISOCPEUR" w:hAnsi="ISOCPEUR"/>
                <w:sz w:val="22"/>
                <w:szCs w:val="22"/>
              </w:rPr>
            </w:pPr>
          </w:p>
        </w:tc>
      </w:tr>
      <w:tr w:rsidR="00776CF1" w:rsidRPr="00FD7CAB" w14:paraId="5B9F4B92"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BB58212" w14:textId="77777777" w:rsidR="00776CF1" w:rsidRPr="00C70061" w:rsidRDefault="00776CF1" w:rsidP="00776CF1">
            <w:pPr>
              <w:jc w:val="center"/>
              <w:rPr>
                <w:rFonts w:ascii="ISOCPEUR" w:hAnsi="ISOCPEUR"/>
                <w:sz w:val="24"/>
                <w:szCs w:val="24"/>
              </w:rPr>
            </w:pPr>
            <w:r>
              <w:rPr>
                <w:rFonts w:ascii="ISOCPEUR" w:hAnsi="ISOCPEUR"/>
                <w:sz w:val="24"/>
                <w:szCs w:val="24"/>
              </w:rPr>
              <w:t>38</w:t>
            </w:r>
          </w:p>
        </w:tc>
        <w:tc>
          <w:tcPr>
            <w:tcW w:w="7369" w:type="dxa"/>
            <w:tcBorders>
              <w:top w:val="single" w:sz="12" w:space="0" w:color="auto"/>
              <w:left w:val="single" w:sz="12" w:space="0" w:color="auto"/>
              <w:bottom w:val="single" w:sz="4" w:space="0" w:color="auto"/>
              <w:right w:val="single" w:sz="12" w:space="0" w:color="auto"/>
            </w:tcBorders>
            <w:vAlign w:val="center"/>
          </w:tcPr>
          <w:p w14:paraId="3D4BCF38" w14:textId="77777777" w:rsidR="00776CF1" w:rsidRPr="00C70061" w:rsidRDefault="00776CF1" w:rsidP="00776CF1">
            <w:pPr>
              <w:tabs>
                <w:tab w:val="left" w:pos="1152"/>
              </w:tabs>
              <w:rPr>
                <w:rFonts w:ascii="ISOCPEUR" w:hAnsi="ISOCPEUR"/>
                <w:sz w:val="24"/>
                <w:szCs w:val="24"/>
              </w:rPr>
            </w:pPr>
            <w:r w:rsidRPr="006D5EBF">
              <w:rPr>
                <w:rFonts w:ascii="ISOCPEUR" w:hAnsi="ISOCPEUR"/>
                <w:sz w:val="24"/>
                <w:szCs w:val="24"/>
              </w:rPr>
              <w:t xml:space="preserve">Щит управления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6D5EBF">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05979A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39CBB22"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EC3DB6C"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AC5906E" w14:textId="77777777" w:rsidR="00776CF1" w:rsidRPr="00C70061" w:rsidRDefault="00776CF1" w:rsidP="00776CF1">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1842AFC5" w14:textId="77777777" w:rsidR="00776CF1" w:rsidRPr="00C70061" w:rsidRDefault="00776CF1" w:rsidP="00776CF1">
            <w:pPr>
              <w:jc w:val="center"/>
              <w:rPr>
                <w:rFonts w:ascii="ISOCPEUR" w:hAnsi="ISOCPEUR"/>
                <w:sz w:val="24"/>
                <w:szCs w:val="24"/>
              </w:rPr>
            </w:pPr>
            <w:r>
              <w:rPr>
                <w:rFonts w:ascii="ISOCPEUR" w:hAnsi="ISOCPEUR"/>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515DC9F2"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619174B" w14:textId="77777777" w:rsidR="00776CF1" w:rsidRPr="00C70061"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0C4E22A7"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9230A24" w14:textId="77777777" w:rsidR="00776CF1" w:rsidRPr="00C70061" w:rsidRDefault="00776CF1" w:rsidP="00776CF1">
            <w:pPr>
              <w:jc w:val="center"/>
              <w:rPr>
                <w:rFonts w:ascii="ISOCPEUR" w:hAnsi="ISOCPEUR"/>
                <w:sz w:val="24"/>
                <w:szCs w:val="24"/>
              </w:rPr>
            </w:pPr>
            <w:r>
              <w:rPr>
                <w:rFonts w:ascii="ISOCPEUR" w:hAnsi="ISOCPEUR"/>
                <w:sz w:val="24"/>
                <w:szCs w:val="24"/>
              </w:rPr>
              <w:t>39</w:t>
            </w:r>
          </w:p>
        </w:tc>
        <w:tc>
          <w:tcPr>
            <w:tcW w:w="7369" w:type="dxa"/>
            <w:tcBorders>
              <w:top w:val="single" w:sz="12" w:space="0" w:color="auto"/>
              <w:left w:val="single" w:sz="12" w:space="0" w:color="auto"/>
              <w:bottom w:val="single" w:sz="4" w:space="0" w:color="auto"/>
              <w:right w:val="single" w:sz="12" w:space="0" w:color="auto"/>
            </w:tcBorders>
            <w:vAlign w:val="center"/>
          </w:tcPr>
          <w:p w14:paraId="2048C259" w14:textId="77777777" w:rsidR="00776CF1" w:rsidRPr="00C70061" w:rsidRDefault="00776CF1" w:rsidP="00776CF1">
            <w:pPr>
              <w:tabs>
                <w:tab w:val="left" w:pos="1152"/>
              </w:tabs>
              <w:rPr>
                <w:rFonts w:ascii="ISOCPEUR" w:hAnsi="ISOCPEUR"/>
                <w:sz w:val="24"/>
                <w:szCs w:val="24"/>
              </w:rPr>
            </w:pPr>
            <w:r>
              <w:rPr>
                <w:rFonts w:ascii="ISOCPEUR" w:hAnsi="ISOCPEUR"/>
                <w:sz w:val="24"/>
                <w:szCs w:val="24"/>
              </w:rPr>
              <w:t>Шкаф основной з</w:t>
            </w:r>
            <w:r w:rsidRPr="00311A4E">
              <w:rPr>
                <w:rFonts w:ascii="ISOCPEUR" w:hAnsi="ISOCPEUR"/>
                <w:sz w:val="24"/>
                <w:szCs w:val="24"/>
              </w:rPr>
              <w:t>ащит</w:t>
            </w:r>
            <w:r>
              <w:rPr>
                <w:rFonts w:ascii="ISOCPEUR" w:hAnsi="ISOCPEUR"/>
                <w:sz w:val="24"/>
                <w:szCs w:val="24"/>
              </w:rPr>
              <w:t>ы и ОМП</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3</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22549DCF"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336E0F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626577"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58DB3D00" w14:textId="77777777" w:rsidR="00776CF1" w:rsidRPr="00C70061" w:rsidRDefault="00776CF1" w:rsidP="00776CF1">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6DC020BC" w14:textId="77777777" w:rsidR="00776CF1" w:rsidRPr="00053FEF" w:rsidRDefault="00776CF1" w:rsidP="00776CF1">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EB4B02C"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74D78D21" w14:textId="77777777" w:rsidR="00776CF1" w:rsidRPr="00053FEF"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6CEC461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2C94174B" w14:textId="77777777" w:rsidR="00776CF1" w:rsidRPr="00C70061" w:rsidRDefault="00776CF1" w:rsidP="00776CF1">
            <w:pPr>
              <w:jc w:val="center"/>
              <w:rPr>
                <w:rFonts w:ascii="ISOCPEUR" w:hAnsi="ISOCPEUR"/>
                <w:sz w:val="24"/>
                <w:szCs w:val="24"/>
              </w:rPr>
            </w:pPr>
            <w:r>
              <w:rPr>
                <w:rFonts w:ascii="ISOCPEUR" w:hAnsi="ISOCPEUR"/>
                <w:sz w:val="24"/>
                <w:szCs w:val="24"/>
              </w:rPr>
              <w:t>40</w:t>
            </w:r>
          </w:p>
        </w:tc>
        <w:tc>
          <w:tcPr>
            <w:tcW w:w="7369" w:type="dxa"/>
            <w:tcBorders>
              <w:top w:val="single" w:sz="12" w:space="0" w:color="auto"/>
              <w:left w:val="single" w:sz="12" w:space="0" w:color="auto"/>
              <w:bottom w:val="single" w:sz="4" w:space="0" w:color="auto"/>
              <w:right w:val="single" w:sz="12" w:space="0" w:color="auto"/>
            </w:tcBorders>
            <w:vAlign w:val="center"/>
          </w:tcPr>
          <w:p w14:paraId="484E5BAE" w14:textId="77777777" w:rsidR="00776CF1" w:rsidRPr="00C70061" w:rsidRDefault="00776CF1" w:rsidP="00776CF1">
            <w:pPr>
              <w:tabs>
                <w:tab w:val="left" w:pos="1152"/>
              </w:tabs>
              <w:rPr>
                <w:rFonts w:ascii="ISOCPEUR" w:hAnsi="ISOCPEUR"/>
                <w:sz w:val="24"/>
                <w:szCs w:val="24"/>
              </w:rPr>
            </w:pPr>
            <w:r>
              <w:rPr>
                <w:rFonts w:ascii="ISOCPEUR" w:hAnsi="ISOCPEUR"/>
                <w:sz w:val="24"/>
                <w:szCs w:val="24"/>
              </w:rPr>
              <w:t>Шкаф резервной з</w:t>
            </w:r>
            <w:r w:rsidRPr="00311A4E">
              <w:rPr>
                <w:rFonts w:ascii="ISOCPEUR" w:hAnsi="ISOCPEUR"/>
                <w:sz w:val="24"/>
                <w:szCs w:val="24"/>
              </w:rPr>
              <w:t>ащит</w:t>
            </w:r>
            <w:r>
              <w:rPr>
                <w:rFonts w:ascii="ISOCPEUR" w:hAnsi="ISOCPEUR"/>
                <w:sz w:val="24"/>
                <w:szCs w:val="24"/>
              </w:rPr>
              <w:t>ы и АУВ</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3</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01200E5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5D2B0D7"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ED6F967"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582ACCCB" w14:textId="77777777" w:rsidR="00776CF1" w:rsidRPr="00C70061" w:rsidRDefault="00776CF1" w:rsidP="00776CF1">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7CFF628E" w14:textId="77777777" w:rsidR="00776CF1" w:rsidRPr="00053FEF" w:rsidRDefault="00776CF1" w:rsidP="00776CF1">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C74E77B"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5BE14A4D" w14:textId="77777777" w:rsidR="00776CF1" w:rsidRPr="00053FEF"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40D78CC5"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F4A8DB8" w14:textId="77777777" w:rsidR="00776CF1" w:rsidRPr="00C70061" w:rsidRDefault="00776CF1" w:rsidP="00776CF1">
            <w:pPr>
              <w:jc w:val="center"/>
              <w:rPr>
                <w:rFonts w:ascii="ISOCPEUR" w:hAnsi="ISOCPEUR"/>
                <w:sz w:val="24"/>
                <w:szCs w:val="24"/>
              </w:rPr>
            </w:pPr>
            <w:r>
              <w:rPr>
                <w:rFonts w:ascii="ISOCPEUR" w:hAnsi="ISOCPEUR"/>
                <w:sz w:val="24"/>
                <w:szCs w:val="24"/>
              </w:rPr>
              <w:t>41</w:t>
            </w:r>
          </w:p>
        </w:tc>
        <w:tc>
          <w:tcPr>
            <w:tcW w:w="7369" w:type="dxa"/>
            <w:tcBorders>
              <w:top w:val="single" w:sz="12" w:space="0" w:color="auto"/>
              <w:left w:val="single" w:sz="12" w:space="0" w:color="auto"/>
              <w:bottom w:val="single" w:sz="4" w:space="0" w:color="auto"/>
              <w:right w:val="single" w:sz="12" w:space="0" w:color="auto"/>
            </w:tcBorders>
            <w:vAlign w:val="center"/>
          </w:tcPr>
          <w:p w14:paraId="2A2B94E7" w14:textId="77777777" w:rsidR="00776CF1" w:rsidRPr="00C70061" w:rsidRDefault="00776CF1" w:rsidP="00776CF1">
            <w:pPr>
              <w:tabs>
                <w:tab w:val="left" w:pos="1152"/>
              </w:tabs>
              <w:rPr>
                <w:rFonts w:ascii="ISOCPEUR" w:hAnsi="ISOCPEUR"/>
                <w:sz w:val="24"/>
                <w:szCs w:val="24"/>
              </w:rPr>
            </w:pPr>
            <w:r>
              <w:rPr>
                <w:rFonts w:ascii="ISOCPEUR" w:hAnsi="ISOCPEUR"/>
                <w:sz w:val="24"/>
                <w:szCs w:val="24"/>
              </w:rPr>
              <w:t>Шкаф основной з</w:t>
            </w:r>
            <w:r w:rsidRPr="00311A4E">
              <w:rPr>
                <w:rFonts w:ascii="ISOCPEUR" w:hAnsi="ISOCPEUR"/>
                <w:sz w:val="24"/>
                <w:szCs w:val="24"/>
              </w:rPr>
              <w:t>ащит</w:t>
            </w:r>
            <w:r>
              <w:rPr>
                <w:rFonts w:ascii="ISOCPEUR" w:hAnsi="ISOCPEUR"/>
                <w:sz w:val="24"/>
                <w:szCs w:val="24"/>
              </w:rPr>
              <w:t>ы и ОМП</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4</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64FC193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6602EC5"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2EF029A"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64388EA" w14:textId="77777777" w:rsidR="00776CF1" w:rsidRPr="00C70061" w:rsidRDefault="00776CF1" w:rsidP="00776CF1">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27E850FA" w14:textId="77777777" w:rsidR="00776CF1" w:rsidRPr="00053FEF" w:rsidRDefault="00776CF1" w:rsidP="00776CF1">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67743BD"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786E76FC" w14:textId="77777777" w:rsidR="00776CF1" w:rsidRPr="00053FEF"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31505558"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284038B6" w14:textId="77777777" w:rsidR="00776CF1" w:rsidRPr="00C70061" w:rsidRDefault="00776CF1" w:rsidP="00776CF1">
            <w:pPr>
              <w:jc w:val="center"/>
              <w:rPr>
                <w:rFonts w:ascii="ISOCPEUR" w:hAnsi="ISOCPEUR"/>
                <w:sz w:val="24"/>
                <w:szCs w:val="24"/>
              </w:rPr>
            </w:pPr>
            <w:r>
              <w:rPr>
                <w:rFonts w:ascii="ISOCPEUR" w:hAnsi="ISOCPEUR"/>
                <w:sz w:val="24"/>
                <w:szCs w:val="24"/>
              </w:rPr>
              <w:t>42</w:t>
            </w:r>
          </w:p>
        </w:tc>
        <w:tc>
          <w:tcPr>
            <w:tcW w:w="7369" w:type="dxa"/>
            <w:tcBorders>
              <w:top w:val="single" w:sz="12" w:space="0" w:color="auto"/>
              <w:left w:val="single" w:sz="12" w:space="0" w:color="auto"/>
              <w:bottom w:val="single" w:sz="4" w:space="0" w:color="auto"/>
              <w:right w:val="single" w:sz="12" w:space="0" w:color="auto"/>
            </w:tcBorders>
            <w:vAlign w:val="center"/>
          </w:tcPr>
          <w:p w14:paraId="42CC5B1C" w14:textId="77777777" w:rsidR="00776CF1" w:rsidRPr="00C70061" w:rsidRDefault="00776CF1" w:rsidP="00776CF1">
            <w:pPr>
              <w:tabs>
                <w:tab w:val="left" w:pos="1152"/>
              </w:tabs>
              <w:rPr>
                <w:rFonts w:ascii="ISOCPEUR" w:hAnsi="ISOCPEUR"/>
                <w:sz w:val="24"/>
                <w:szCs w:val="24"/>
              </w:rPr>
            </w:pPr>
            <w:r>
              <w:rPr>
                <w:rFonts w:ascii="ISOCPEUR" w:hAnsi="ISOCPEUR"/>
                <w:sz w:val="24"/>
                <w:szCs w:val="24"/>
              </w:rPr>
              <w:t>Шкаф резервной з</w:t>
            </w:r>
            <w:r w:rsidRPr="00311A4E">
              <w:rPr>
                <w:rFonts w:ascii="ISOCPEUR" w:hAnsi="ISOCPEUR"/>
                <w:sz w:val="24"/>
                <w:szCs w:val="24"/>
              </w:rPr>
              <w:t>ащит</w:t>
            </w:r>
            <w:r>
              <w:rPr>
                <w:rFonts w:ascii="ISOCPEUR" w:hAnsi="ISOCPEUR"/>
                <w:sz w:val="24"/>
                <w:szCs w:val="24"/>
              </w:rPr>
              <w:t>ы и АУВ</w:t>
            </w:r>
            <w:r w:rsidRPr="00311A4E">
              <w:rPr>
                <w:rFonts w:ascii="ISOCPEUR" w:hAnsi="ISOCPEUR"/>
                <w:sz w:val="24"/>
                <w:szCs w:val="24"/>
              </w:rPr>
              <w:t xml:space="preserve"> ВЛ 110 </w:t>
            </w:r>
            <w:proofErr w:type="spellStart"/>
            <w:r w:rsidRPr="00311A4E">
              <w:rPr>
                <w:rFonts w:ascii="ISOCPEUR" w:hAnsi="ISOCPEUR"/>
                <w:sz w:val="24"/>
                <w:szCs w:val="24"/>
              </w:rPr>
              <w:t>кВ</w:t>
            </w:r>
            <w:proofErr w:type="spellEnd"/>
            <w:r w:rsidRPr="00311A4E">
              <w:rPr>
                <w:rFonts w:ascii="ISOCPEUR" w:hAnsi="ISOCPEUR"/>
                <w:sz w:val="24"/>
                <w:szCs w:val="24"/>
              </w:rPr>
              <w:t xml:space="preserve"> W</w:t>
            </w:r>
            <w:r>
              <w:rPr>
                <w:rFonts w:ascii="ISOCPEUR" w:hAnsi="ISOCPEUR"/>
                <w:sz w:val="24"/>
                <w:szCs w:val="24"/>
              </w:rPr>
              <w:t>4</w:t>
            </w:r>
            <w:r w:rsidRPr="00311A4E">
              <w:rPr>
                <w:rFonts w:ascii="ISOCPEUR" w:hAnsi="ISOCPEUR"/>
                <w:sz w:val="24"/>
                <w:szCs w:val="24"/>
              </w:rPr>
              <w:t>G</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r w:rsidRPr="00311A4E">
              <w:rPr>
                <w:rFonts w:ascii="ISOCPEUR" w:hAnsi="ISOCPEUR"/>
                <w:sz w:val="24"/>
                <w:szCs w:val="24"/>
              </w:rPr>
              <w:t xml:space="preserve">  </w:t>
            </w:r>
          </w:p>
        </w:tc>
        <w:tc>
          <w:tcPr>
            <w:tcW w:w="3402" w:type="dxa"/>
            <w:tcBorders>
              <w:top w:val="single" w:sz="12" w:space="0" w:color="auto"/>
              <w:left w:val="single" w:sz="12" w:space="0" w:color="auto"/>
              <w:bottom w:val="single" w:sz="4" w:space="0" w:color="auto"/>
              <w:right w:val="single" w:sz="12" w:space="0" w:color="auto"/>
            </w:tcBorders>
            <w:vAlign w:val="center"/>
          </w:tcPr>
          <w:p w14:paraId="34D01578"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DD45D55"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70D5D52"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66C1EBA7" w14:textId="77777777" w:rsidR="00776CF1" w:rsidRPr="00C70061" w:rsidRDefault="00776CF1" w:rsidP="00776CF1">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387A4FD8" w14:textId="77777777" w:rsidR="00776CF1" w:rsidRPr="00053FEF" w:rsidRDefault="00776CF1" w:rsidP="00776CF1">
            <w:pPr>
              <w:jc w:val="center"/>
              <w:rPr>
                <w:rFonts w:ascii="ISOCPEUR" w:hAnsi="ISOCPEUR"/>
                <w:sz w:val="24"/>
                <w:szCs w:val="24"/>
                <w:lang w:val="en-US"/>
              </w:rPr>
            </w:pPr>
            <w:r>
              <w:rPr>
                <w:rFonts w:ascii="ISOCPEUR" w:hAnsi="ISOCPEUR"/>
                <w:sz w:val="24"/>
                <w:szCs w:val="24"/>
                <w:lang w:val="en-US"/>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755D3B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42A7901C" w14:textId="77777777" w:rsidR="00776CF1" w:rsidRPr="00053FEF" w:rsidRDefault="00776CF1" w:rsidP="00776CF1">
            <w:pPr>
              <w:jc w:val="center"/>
              <w:rPr>
                <w:rFonts w:ascii="ISOCPEUR" w:hAnsi="ISOCPEUR"/>
                <w:sz w:val="22"/>
                <w:szCs w:val="22"/>
              </w:rPr>
            </w:pPr>
            <w:r w:rsidRPr="00631021">
              <w:rPr>
                <w:rFonts w:ascii="ISOCPEUR" w:hAnsi="ISOCPEUR"/>
                <w:sz w:val="22"/>
                <w:szCs w:val="22"/>
              </w:rPr>
              <w:t>ОПУ</w:t>
            </w:r>
          </w:p>
        </w:tc>
      </w:tr>
      <w:tr w:rsidR="00776CF1" w:rsidRPr="00FD7CAB" w14:paraId="03DDEF86"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1E6DC45" w14:textId="77777777" w:rsidR="00776CF1" w:rsidRPr="00C70061" w:rsidRDefault="00776CF1" w:rsidP="00776CF1">
            <w:pPr>
              <w:jc w:val="center"/>
              <w:rPr>
                <w:rFonts w:ascii="ISOCPEUR" w:hAnsi="ISOCPEUR"/>
                <w:sz w:val="24"/>
                <w:szCs w:val="24"/>
              </w:rPr>
            </w:pPr>
            <w:r>
              <w:rPr>
                <w:rFonts w:ascii="ISOCPEUR" w:hAnsi="ISOCPEUR"/>
                <w:sz w:val="24"/>
                <w:szCs w:val="24"/>
              </w:rPr>
              <w:t>43</w:t>
            </w:r>
          </w:p>
        </w:tc>
        <w:tc>
          <w:tcPr>
            <w:tcW w:w="7369" w:type="dxa"/>
            <w:tcBorders>
              <w:top w:val="single" w:sz="12" w:space="0" w:color="auto"/>
              <w:left w:val="single" w:sz="12" w:space="0" w:color="auto"/>
              <w:bottom w:val="single" w:sz="4" w:space="0" w:color="auto"/>
              <w:right w:val="single" w:sz="12" w:space="0" w:color="auto"/>
            </w:tcBorders>
            <w:vAlign w:val="center"/>
          </w:tcPr>
          <w:p w14:paraId="409D31F6"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ТН</w:t>
            </w:r>
            <w:r>
              <w:rPr>
                <w:rFonts w:ascii="ISOCPEUR" w:hAnsi="ISOCPEUR"/>
                <w:sz w:val="24"/>
                <w:szCs w:val="24"/>
              </w:rPr>
              <w:t xml:space="preserve"> W3</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9927D9C"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3E9C24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9D0151C"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EC6A6CB"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5F98880"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0F6464E"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22F3F3D5"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КРУЭ 110 </w:t>
            </w:r>
            <w:proofErr w:type="spellStart"/>
            <w:r>
              <w:rPr>
                <w:rFonts w:ascii="ISOCPEUR" w:hAnsi="ISOCPEUR"/>
                <w:sz w:val="22"/>
                <w:szCs w:val="22"/>
              </w:rPr>
              <w:t>кВ</w:t>
            </w:r>
            <w:proofErr w:type="spellEnd"/>
          </w:p>
        </w:tc>
      </w:tr>
      <w:tr w:rsidR="00776CF1" w:rsidRPr="00FD7CAB" w14:paraId="71DCA64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43AA38B" w14:textId="77777777" w:rsidR="00776CF1" w:rsidRPr="00C70061" w:rsidRDefault="00776CF1" w:rsidP="00776CF1">
            <w:pPr>
              <w:jc w:val="center"/>
              <w:rPr>
                <w:rFonts w:ascii="ISOCPEUR" w:hAnsi="ISOCPEUR"/>
                <w:sz w:val="24"/>
                <w:szCs w:val="24"/>
              </w:rPr>
            </w:pPr>
            <w:r>
              <w:rPr>
                <w:rFonts w:ascii="ISOCPEUR" w:hAnsi="ISOCPEUR"/>
                <w:sz w:val="24"/>
                <w:szCs w:val="24"/>
              </w:rPr>
              <w:t>44</w:t>
            </w:r>
          </w:p>
        </w:tc>
        <w:tc>
          <w:tcPr>
            <w:tcW w:w="7369" w:type="dxa"/>
            <w:tcBorders>
              <w:top w:val="single" w:sz="12" w:space="0" w:color="auto"/>
              <w:left w:val="single" w:sz="12" w:space="0" w:color="auto"/>
              <w:bottom w:val="single" w:sz="4" w:space="0" w:color="auto"/>
              <w:right w:val="single" w:sz="12" w:space="0" w:color="auto"/>
            </w:tcBorders>
            <w:vAlign w:val="center"/>
          </w:tcPr>
          <w:p w14:paraId="08A110B9"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0-3-0</w:t>
            </w:r>
            <w:r>
              <w:rPr>
                <w:rFonts w:ascii="ISOCPEUR" w:hAnsi="ISOCPEUR"/>
                <w:sz w:val="24"/>
                <w:szCs w:val="24"/>
              </w:rPr>
              <w:t xml:space="preserve"> W3</w:t>
            </w:r>
            <w:r w:rsidRPr="00F76565">
              <w:rPr>
                <w:rFonts w:ascii="ISOCPEUR" w:hAnsi="ISOCPEUR"/>
                <w:sz w:val="24"/>
                <w:szCs w:val="24"/>
              </w:rPr>
              <w:t>G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60B3B3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7EA59D6"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4851F77"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214DEF6"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5BA6F31"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C486CE3"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186223F"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0615564D"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8E4A287" w14:textId="77777777" w:rsidR="00776CF1" w:rsidRPr="00C70061" w:rsidRDefault="00776CF1" w:rsidP="00776CF1">
            <w:pPr>
              <w:jc w:val="center"/>
              <w:rPr>
                <w:rFonts w:ascii="ISOCPEUR" w:hAnsi="ISOCPEUR"/>
                <w:sz w:val="24"/>
                <w:szCs w:val="24"/>
              </w:rPr>
            </w:pPr>
            <w:r>
              <w:rPr>
                <w:rFonts w:ascii="ISOCPEUR" w:hAnsi="ISOCPEUR"/>
                <w:sz w:val="24"/>
                <w:szCs w:val="24"/>
              </w:rPr>
              <w:t>45</w:t>
            </w:r>
          </w:p>
        </w:tc>
        <w:tc>
          <w:tcPr>
            <w:tcW w:w="7369" w:type="dxa"/>
            <w:tcBorders>
              <w:top w:val="single" w:sz="12" w:space="0" w:color="auto"/>
              <w:left w:val="single" w:sz="12" w:space="0" w:color="auto"/>
              <w:bottom w:val="single" w:sz="4" w:space="0" w:color="auto"/>
              <w:right w:val="single" w:sz="12" w:space="0" w:color="auto"/>
            </w:tcBorders>
            <w:vAlign w:val="center"/>
          </w:tcPr>
          <w:p w14:paraId="363BE4B1"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 xml:space="preserve">3 </w:t>
            </w:r>
            <w:r>
              <w:rPr>
                <w:rFonts w:ascii="ISOCPEUR" w:hAnsi="ISOCPEUR"/>
                <w:sz w:val="24"/>
                <w:szCs w:val="24"/>
              </w:rPr>
              <w:t xml:space="preserve"> W</w:t>
            </w:r>
            <w:proofErr w:type="gramEnd"/>
            <w:r>
              <w:rPr>
                <w:rFonts w:ascii="ISOCPEUR" w:hAnsi="ISOCPEUR"/>
                <w:sz w:val="24"/>
                <w:szCs w:val="24"/>
              </w:rPr>
              <w:t>3</w:t>
            </w:r>
            <w:r w:rsidRPr="00F76565">
              <w:rPr>
                <w:rFonts w:ascii="ISOCPEUR" w:hAnsi="ISOCPEUR"/>
                <w:sz w:val="24"/>
                <w:szCs w:val="24"/>
              </w:rPr>
              <w:t xml:space="preserve">G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2C1375D"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975B531"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3B4DA6F"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C2CD905"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5F8E8907"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A2BC741"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C87F029"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E32A383"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7B9C6FC2" w14:textId="77777777" w:rsidR="00776CF1" w:rsidRPr="00C70061" w:rsidRDefault="00776CF1" w:rsidP="00776CF1">
            <w:pPr>
              <w:jc w:val="center"/>
              <w:rPr>
                <w:rFonts w:ascii="ISOCPEUR" w:hAnsi="ISOCPEUR"/>
                <w:sz w:val="24"/>
                <w:szCs w:val="24"/>
              </w:rPr>
            </w:pPr>
            <w:r>
              <w:rPr>
                <w:rFonts w:ascii="ISOCPEUR" w:hAnsi="ISOCPEUR"/>
                <w:sz w:val="24"/>
                <w:szCs w:val="24"/>
              </w:rPr>
              <w:t>46</w:t>
            </w:r>
          </w:p>
        </w:tc>
        <w:tc>
          <w:tcPr>
            <w:tcW w:w="7369" w:type="dxa"/>
            <w:tcBorders>
              <w:top w:val="single" w:sz="12" w:space="0" w:color="auto"/>
              <w:left w:val="single" w:sz="12" w:space="0" w:color="auto"/>
              <w:bottom w:val="single" w:sz="4" w:space="0" w:color="auto"/>
              <w:right w:val="single" w:sz="12" w:space="0" w:color="auto"/>
            </w:tcBorders>
            <w:vAlign w:val="center"/>
          </w:tcPr>
          <w:p w14:paraId="3B7850A0"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ТТ W</w:t>
            </w:r>
            <w:r>
              <w:rPr>
                <w:rFonts w:ascii="ISOCPEUR" w:hAnsi="ISOCPEUR"/>
                <w:sz w:val="24"/>
                <w:szCs w:val="24"/>
              </w:rPr>
              <w:t>3</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1B9DA60"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1FB5CF5"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329F2CD"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B548D79"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5C41D1F"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F9DF0A6"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925E799"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084A16C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67B7A4A4" w14:textId="77777777" w:rsidR="00776CF1" w:rsidRPr="00C70061" w:rsidRDefault="00776CF1" w:rsidP="00776CF1">
            <w:pPr>
              <w:jc w:val="center"/>
              <w:rPr>
                <w:rFonts w:ascii="ISOCPEUR" w:hAnsi="ISOCPEUR"/>
                <w:sz w:val="24"/>
                <w:szCs w:val="24"/>
              </w:rPr>
            </w:pPr>
            <w:r>
              <w:rPr>
                <w:rFonts w:ascii="ISOCPEUR" w:hAnsi="ISOCPEUR"/>
                <w:sz w:val="24"/>
                <w:szCs w:val="24"/>
              </w:rPr>
              <w:t>47</w:t>
            </w:r>
          </w:p>
        </w:tc>
        <w:tc>
          <w:tcPr>
            <w:tcW w:w="7369" w:type="dxa"/>
            <w:tcBorders>
              <w:top w:val="single" w:sz="12" w:space="0" w:color="auto"/>
              <w:left w:val="single" w:sz="12" w:space="0" w:color="auto"/>
              <w:bottom w:val="single" w:sz="4" w:space="0" w:color="auto"/>
              <w:right w:val="single" w:sz="12" w:space="0" w:color="auto"/>
            </w:tcBorders>
            <w:vAlign w:val="center"/>
          </w:tcPr>
          <w:p w14:paraId="0B340F6F"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ТН</w:t>
            </w:r>
            <w:r>
              <w:rPr>
                <w:rFonts w:ascii="ISOCPEUR" w:hAnsi="ISOCPEUR"/>
                <w:sz w:val="24"/>
                <w:szCs w:val="24"/>
              </w:rPr>
              <w:t xml:space="preserve"> W4</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740BF5B"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9FA0271"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73C709B"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4B8D60D"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1F8B891"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DCD78A7"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7E9A80BF" w14:textId="77777777" w:rsidR="00776CF1" w:rsidRPr="00311A4E" w:rsidRDefault="00776CF1" w:rsidP="00776CF1">
            <w:pPr>
              <w:jc w:val="center"/>
              <w:rPr>
                <w:rFonts w:ascii="ISOCPEUR" w:hAnsi="ISOCPEUR"/>
                <w:sz w:val="22"/>
                <w:szCs w:val="22"/>
              </w:rPr>
            </w:pPr>
            <w:r>
              <w:rPr>
                <w:rFonts w:ascii="ISOCPEUR" w:hAnsi="ISOCPEUR"/>
                <w:sz w:val="22"/>
                <w:szCs w:val="22"/>
              </w:rPr>
              <w:t xml:space="preserve">КРУЭ 110 </w:t>
            </w:r>
            <w:proofErr w:type="spellStart"/>
            <w:r>
              <w:rPr>
                <w:rFonts w:ascii="ISOCPEUR" w:hAnsi="ISOCPEUR"/>
                <w:sz w:val="22"/>
                <w:szCs w:val="22"/>
              </w:rPr>
              <w:t>кВ</w:t>
            </w:r>
            <w:proofErr w:type="spellEnd"/>
          </w:p>
        </w:tc>
      </w:tr>
      <w:tr w:rsidR="00776CF1" w:rsidRPr="00FD7CAB" w14:paraId="698AEAA1"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D5784DD" w14:textId="77777777" w:rsidR="00776CF1" w:rsidRPr="00C70061" w:rsidRDefault="00776CF1" w:rsidP="00776CF1">
            <w:pPr>
              <w:jc w:val="center"/>
              <w:rPr>
                <w:rFonts w:ascii="ISOCPEUR" w:hAnsi="ISOCPEUR"/>
                <w:sz w:val="24"/>
                <w:szCs w:val="24"/>
              </w:rPr>
            </w:pPr>
            <w:r>
              <w:rPr>
                <w:rFonts w:ascii="ISOCPEUR" w:hAnsi="ISOCPEUR"/>
                <w:sz w:val="24"/>
                <w:szCs w:val="24"/>
              </w:rPr>
              <w:t>48</w:t>
            </w:r>
          </w:p>
        </w:tc>
        <w:tc>
          <w:tcPr>
            <w:tcW w:w="7369" w:type="dxa"/>
            <w:tcBorders>
              <w:top w:val="single" w:sz="12" w:space="0" w:color="auto"/>
              <w:left w:val="single" w:sz="12" w:space="0" w:color="auto"/>
              <w:bottom w:val="single" w:sz="4" w:space="0" w:color="auto"/>
              <w:right w:val="single" w:sz="12" w:space="0" w:color="auto"/>
            </w:tcBorders>
            <w:vAlign w:val="center"/>
          </w:tcPr>
          <w:p w14:paraId="4190E634"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0-3-0</w:t>
            </w:r>
            <w:r>
              <w:rPr>
                <w:rFonts w:ascii="ISOCPEUR" w:hAnsi="ISOCPEUR"/>
                <w:sz w:val="24"/>
                <w:szCs w:val="24"/>
              </w:rPr>
              <w:t xml:space="preserve"> W4</w:t>
            </w:r>
            <w:r w:rsidRPr="00F76565">
              <w:rPr>
                <w:rFonts w:ascii="ISOCPEUR" w:hAnsi="ISOCPEUR"/>
                <w:sz w:val="24"/>
                <w:szCs w:val="24"/>
              </w:rPr>
              <w:t>G (2</w:t>
            </w:r>
            <w:proofErr w:type="gramStart"/>
            <w:r w:rsidRPr="00F76565">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EDC4383"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316E4A4"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04E185B"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F093E69"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0AC3CF4"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AAB2B6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63AC717E"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43B281F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15805FF" w14:textId="77777777" w:rsidR="00776CF1" w:rsidRPr="00C70061" w:rsidRDefault="00776CF1" w:rsidP="00776CF1">
            <w:pPr>
              <w:jc w:val="center"/>
              <w:rPr>
                <w:rFonts w:ascii="ISOCPEUR" w:hAnsi="ISOCPEUR"/>
                <w:sz w:val="24"/>
                <w:szCs w:val="24"/>
              </w:rPr>
            </w:pPr>
            <w:r>
              <w:rPr>
                <w:rFonts w:ascii="ISOCPEUR" w:hAnsi="ISOCPEUR"/>
                <w:sz w:val="24"/>
                <w:szCs w:val="24"/>
              </w:rPr>
              <w:t>49</w:t>
            </w:r>
          </w:p>
        </w:tc>
        <w:tc>
          <w:tcPr>
            <w:tcW w:w="7369" w:type="dxa"/>
            <w:tcBorders>
              <w:top w:val="single" w:sz="12" w:space="0" w:color="auto"/>
              <w:left w:val="single" w:sz="12" w:space="0" w:color="auto"/>
              <w:bottom w:val="single" w:sz="4" w:space="0" w:color="auto"/>
              <w:right w:val="single" w:sz="12" w:space="0" w:color="auto"/>
            </w:tcBorders>
            <w:vAlign w:val="center"/>
          </w:tcPr>
          <w:p w14:paraId="78EAC380"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 xml:space="preserve">3 </w:t>
            </w:r>
            <w:r>
              <w:rPr>
                <w:rFonts w:ascii="ISOCPEUR" w:hAnsi="ISOCPEUR"/>
                <w:sz w:val="24"/>
                <w:szCs w:val="24"/>
              </w:rPr>
              <w:t xml:space="preserve"> W</w:t>
            </w:r>
            <w:proofErr w:type="gramEnd"/>
            <w:r>
              <w:rPr>
                <w:rFonts w:ascii="ISOCPEUR" w:hAnsi="ISOCPEUR"/>
                <w:sz w:val="24"/>
                <w:szCs w:val="24"/>
              </w:rPr>
              <w:t>4</w:t>
            </w:r>
            <w:r w:rsidRPr="00F76565">
              <w:rPr>
                <w:rFonts w:ascii="ISOCPEUR" w:hAnsi="ISOCPEUR"/>
                <w:sz w:val="24"/>
                <w:szCs w:val="24"/>
              </w:rPr>
              <w:t xml:space="preserve">G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15B0AB9"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CB7338B"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B41619F"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64AC9A2"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E262085"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7BA71E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6B04777"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7775F3D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322FA8A2" w14:textId="77777777" w:rsidR="00776CF1" w:rsidRPr="00C70061" w:rsidRDefault="00776CF1" w:rsidP="00776CF1">
            <w:pPr>
              <w:jc w:val="center"/>
              <w:rPr>
                <w:rFonts w:ascii="ISOCPEUR" w:hAnsi="ISOCPEUR"/>
                <w:sz w:val="24"/>
                <w:szCs w:val="24"/>
              </w:rPr>
            </w:pPr>
            <w:r>
              <w:rPr>
                <w:rFonts w:ascii="ISOCPEUR" w:hAnsi="ISOCPEUR"/>
                <w:sz w:val="24"/>
                <w:szCs w:val="24"/>
              </w:rPr>
              <w:t>50</w:t>
            </w:r>
          </w:p>
        </w:tc>
        <w:tc>
          <w:tcPr>
            <w:tcW w:w="7369" w:type="dxa"/>
            <w:tcBorders>
              <w:top w:val="single" w:sz="12" w:space="0" w:color="auto"/>
              <w:left w:val="single" w:sz="12" w:space="0" w:color="auto"/>
              <w:bottom w:val="single" w:sz="4" w:space="0" w:color="auto"/>
              <w:right w:val="single" w:sz="12" w:space="0" w:color="auto"/>
            </w:tcBorders>
            <w:vAlign w:val="center"/>
          </w:tcPr>
          <w:p w14:paraId="69651D86"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ШПАС ТТ W</w:t>
            </w:r>
            <w:r>
              <w:rPr>
                <w:rFonts w:ascii="ISOCPEUR" w:hAnsi="ISOCPEUR"/>
                <w:sz w:val="24"/>
                <w:szCs w:val="24"/>
              </w:rPr>
              <w:t>4</w:t>
            </w:r>
            <w:r w:rsidRPr="00F76565">
              <w:rPr>
                <w:rFonts w:ascii="ISOCPEUR" w:hAnsi="ISOCPEUR"/>
                <w:sz w:val="24"/>
                <w:szCs w:val="24"/>
              </w:rPr>
              <w:t>G (2</w:t>
            </w:r>
            <w:proofErr w:type="gramStart"/>
            <w:r w:rsidRPr="00F76565">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8</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72A933D"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75F8B23"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769A0D8"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A4C643A"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2FADABCF"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4A4FA85"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82B7D62"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81F772C"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3194845" w14:textId="77777777" w:rsidR="00776CF1" w:rsidRPr="00C70061" w:rsidRDefault="00776CF1" w:rsidP="00776CF1">
            <w:pPr>
              <w:jc w:val="center"/>
              <w:rPr>
                <w:rFonts w:ascii="ISOCPEUR" w:hAnsi="ISOCPEUR"/>
                <w:sz w:val="24"/>
                <w:szCs w:val="24"/>
              </w:rPr>
            </w:pPr>
            <w:r>
              <w:rPr>
                <w:rFonts w:ascii="ISOCPEUR" w:hAnsi="ISOCPEUR"/>
                <w:sz w:val="24"/>
                <w:szCs w:val="24"/>
              </w:rPr>
              <w:t>51</w:t>
            </w:r>
          </w:p>
        </w:tc>
        <w:tc>
          <w:tcPr>
            <w:tcW w:w="7369" w:type="dxa"/>
            <w:tcBorders>
              <w:top w:val="single" w:sz="12" w:space="0" w:color="auto"/>
              <w:left w:val="single" w:sz="12" w:space="0" w:color="auto"/>
              <w:bottom w:val="single" w:sz="4" w:space="0" w:color="auto"/>
              <w:right w:val="single" w:sz="12" w:space="0" w:color="auto"/>
            </w:tcBorders>
            <w:vAlign w:val="center"/>
          </w:tcPr>
          <w:p w14:paraId="7BF63097"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 xml:space="preserve">3 </w:t>
            </w:r>
            <w:r>
              <w:rPr>
                <w:rFonts w:ascii="ISOCPEUR" w:hAnsi="ISOCPEUR"/>
                <w:sz w:val="24"/>
                <w:szCs w:val="24"/>
              </w:rPr>
              <w:t xml:space="preserve"> Т</w:t>
            </w:r>
            <w:proofErr w:type="gramEnd"/>
            <w:r>
              <w:rPr>
                <w:rFonts w:ascii="ISOCPEUR" w:hAnsi="ISOCPEUR"/>
                <w:sz w:val="24"/>
                <w:szCs w:val="24"/>
              </w:rPr>
              <w:t>1</w:t>
            </w:r>
            <w:r w:rsidRPr="00F76565">
              <w:rPr>
                <w:rFonts w:ascii="ISOCPEUR" w:hAnsi="ISOCPEUR"/>
                <w:sz w:val="24"/>
                <w:szCs w:val="24"/>
              </w:rPr>
              <w:t xml:space="preserve">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EB31389"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70130EF"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3BF0335"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1EB05EA"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04E86A6"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F906154"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0F2A7E2"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52A2630"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A2BA661" w14:textId="77777777" w:rsidR="00776CF1" w:rsidRPr="00C70061" w:rsidRDefault="00776CF1" w:rsidP="00776CF1">
            <w:pPr>
              <w:jc w:val="center"/>
              <w:rPr>
                <w:rFonts w:ascii="ISOCPEUR" w:hAnsi="ISOCPEUR"/>
                <w:sz w:val="24"/>
                <w:szCs w:val="24"/>
              </w:rPr>
            </w:pPr>
            <w:r>
              <w:rPr>
                <w:rFonts w:ascii="ISOCPEUR" w:hAnsi="ISOCPEUR"/>
                <w:sz w:val="24"/>
                <w:szCs w:val="24"/>
              </w:rPr>
              <w:t>52</w:t>
            </w:r>
          </w:p>
        </w:tc>
        <w:tc>
          <w:tcPr>
            <w:tcW w:w="7369" w:type="dxa"/>
            <w:tcBorders>
              <w:top w:val="single" w:sz="12" w:space="0" w:color="auto"/>
              <w:left w:val="single" w:sz="12" w:space="0" w:color="auto"/>
              <w:bottom w:val="single" w:sz="4" w:space="0" w:color="auto"/>
              <w:right w:val="single" w:sz="12" w:space="0" w:color="auto"/>
            </w:tcBorders>
            <w:vAlign w:val="center"/>
          </w:tcPr>
          <w:p w14:paraId="579AB772" w14:textId="77777777" w:rsidR="00776CF1" w:rsidRPr="00F76565" w:rsidRDefault="00776CF1" w:rsidP="00776CF1">
            <w:pPr>
              <w:tabs>
                <w:tab w:val="left" w:pos="1152"/>
              </w:tabs>
              <w:rPr>
                <w:rFonts w:ascii="ISOCPEUR" w:hAnsi="ISOCPEUR"/>
                <w:sz w:val="24"/>
                <w:szCs w:val="24"/>
              </w:rPr>
            </w:pPr>
            <w:r w:rsidRPr="00F76565">
              <w:rPr>
                <w:rFonts w:ascii="ISOCPEUR" w:hAnsi="ISOCPEUR"/>
                <w:sz w:val="24"/>
                <w:szCs w:val="24"/>
              </w:rPr>
              <w:t>ШПДС 1-3-</w:t>
            </w:r>
            <w:proofErr w:type="gramStart"/>
            <w:r w:rsidRPr="00F76565">
              <w:rPr>
                <w:rFonts w:ascii="ISOCPEUR" w:hAnsi="ISOCPEUR"/>
                <w:sz w:val="24"/>
                <w:szCs w:val="24"/>
              </w:rPr>
              <w:t xml:space="preserve">3 </w:t>
            </w:r>
            <w:r>
              <w:rPr>
                <w:rFonts w:ascii="ISOCPEUR" w:hAnsi="ISOCPEUR"/>
                <w:sz w:val="24"/>
                <w:szCs w:val="24"/>
              </w:rPr>
              <w:t xml:space="preserve"> Т</w:t>
            </w:r>
            <w:proofErr w:type="gramEnd"/>
            <w:r>
              <w:rPr>
                <w:rFonts w:ascii="ISOCPEUR" w:hAnsi="ISOCPEUR"/>
                <w:sz w:val="24"/>
                <w:szCs w:val="24"/>
              </w:rPr>
              <w:t>2</w:t>
            </w:r>
            <w:r w:rsidRPr="00F76565">
              <w:rPr>
                <w:rFonts w:ascii="ISOCPEUR" w:hAnsi="ISOCPEUR"/>
                <w:sz w:val="24"/>
                <w:szCs w:val="24"/>
              </w:rPr>
              <w:t xml:space="preserve"> (2xDMU)  </w:t>
            </w:r>
            <w:r>
              <w:rPr>
                <w:rFonts w:ascii="ISOCPEUR" w:hAnsi="ISOCPEUR"/>
                <w:sz w:val="24"/>
                <w:szCs w:val="24"/>
              </w:rPr>
              <w:t>15</w:t>
            </w:r>
            <w:r w:rsidRPr="00C70061">
              <w:rPr>
                <w:rFonts w:ascii="ISOCPEUR" w:hAnsi="ISOCPEUR"/>
                <w:sz w:val="24"/>
                <w:szCs w:val="24"/>
              </w:rPr>
              <w:t>00(В)х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657C72F1"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2528248"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25CF239"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2C56E78"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0B2BAB71"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55CCA38"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3C69AB6"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526BE375"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D07D2D5" w14:textId="77777777" w:rsidR="00776CF1" w:rsidRPr="00C70061" w:rsidRDefault="00776CF1" w:rsidP="00776CF1">
            <w:pPr>
              <w:jc w:val="center"/>
              <w:rPr>
                <w:rFonts w:ascii="ISOCPEUR" w:hAnsi="ISOCPEUR"/>
                <w:sz w:val="24"/>
                <w:szCs w:val="24"/>
              </w:rPr>
            </w:pPr>
            <w:r>
              <w:rPr>
                <w:rFonts w:ascii="ISOCPEUR" w:hAnsi="ISOCPEUR"/>
                <w:sz w:val="24"/>
                <w:szCs w:val="24"/>
              </w:rPr>
              <w:t>53</w:t>
            </w:r>
          </w:p>
        </w:tc>
        <w:tc>
          <w:tcPr>
            <w:tcW w:w="7369" w:type="dxa"/>
            <w:tcBorders>
              <w:top w:val="single" w:sz="12" w:space="0" w:color="auto"/>
              <w:left w:val="single" w:sz="12" w:space="0" w:color="auto"/>
              <w:bottom w:val="single" w:sz="4" w:space="0" w:color="auto"/>
              <w:right w:val="single" w:sz="12" w:space="0" w:color="auto"/>
            </w:tcBorders>
            <w:vAlign w:val="center"/>
          </w:tcPr>
          <w:p w14:paraId="10301597"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ШПАС ТН TV1G (2</w:t>
            </w:r>
            <w:proofErr w:type="gramStart"/>
            <w:r w:rsidRPr="00776CF1">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FB8FE0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6F6008D"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67FE8ED"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417C5C9"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3F0B62E5"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2DDD1D8"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2C81F78"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15AE51D4"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1001E76F" w14:textId="77777777" w:rsidR="00776CF1" w:rsidRPr="00C70061" w:rsidRDefault="00776CF1" w:rsidP="00776CF1">
            <w:pPr>
              <w:jc w:val="center"/>
              <w:rPr>
                <w:rFonts w:ascii="ISOCPEUR" w:hAnsi="ISOCPEUR"/>
                <w:sz w:val="24"/>
                <w:szCs w:val="24"/>
              </w:rPr>
            </w:pPr>
            <w:r>
              <w:rPr>
                <w:rFonts w:ascii="ISOCPEUR" w:hAnsi="ISOCPEUR"/>
                <w:sz w:val="24"/>
                <w:szCs w:val="24"/>
              </w:rPr>
              <w:t>54</w:t>
            </w:r>
          </w:p>
        </w:tc>
        <w:tc>
          <w:tcPr>
            <w:tcW w:w="7369" w:type="dxa"/>
            <w:tcBorders>
              <w:top w:val="single" w:sz="12" w:space="0" w:color="auto"/>
              <w:left w:val="single" w:sz="12" w:space="0" w:color="auto"/>
              <w:bottom w:val="single" w:sz="4" w:space="0" w:color="auto"/>
              <w:right w:val="single" w:sz="12" w:space="0" w:color="auto"/>
            </w:tcBorders>
            <w:vAlign w:val="center"/>
          </w:tcPr>
          <w:p w14:paraId="34185555"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ШПДС 0-3-0 TV1G (2</w:t>
            </w:r>
            <w:proofErr w:type="gramStart"/>
            <w:r w:rsidRPr="00776CF1">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48E66B6"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6071CE0"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9EB7F29"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A7A342B"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7D301B27"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98E9696"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2E33D63B"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59FAFA43" w14:textId="77777777" w:rsidTr="00776CF1">
        <w:trPr>
          <w:trHeight w:val="340"/>
          <w:jc w:val="center"/>
        </w:trPr>
        <w:tc>
          <w:tcPr>
            <w:tcW w:w="1136" w:type="dxa"/>
            <w:tcBorders>
              <w:top w:val="single" w:sz="12" w:space="0" w:color="auto"/>
              <w:bottom w:val="single" w:sz="12" w:space="0" w:color="auto"/>
              <w:right w:val="single" w:sz="12" w:space="0" w:color="auto"/>
            </w:tcBorders>
            <w:vAlign w:val="center"/>
          </w:tcPr>
          <w:p w14:paraId="5B85F4ED" w14:textId="77777777" w:rsidR="00776CF1" w:rsidRPr="00C70061" w:rsidRDefault="00776CF1" w:rsidP="00776CF1">
            <w:pPr>
              <w:jc w:val="center"/>
              <w:rPr>
                <w:rFonts w:ascii="ISOCPEUR" w:hAnsi="ISOCPEUR"/>
                <w:sz w:val="24"/>
                <w:szCs w:val="24"/>
              </w:rPr>
            </w:pPr>
            <w:r>
              <w:rPr>
                <w:rFonts w:ascii="ISOCPEUR" w:hAnsi="ISOCPEUR"/>
                <w:sz w:val="24"/>
                <w:szCs w:val="24"/>
              </w:rPr>
              <w:t>55</w:t>
            </w:r>
          </w:p>
        </w:tc>
        <w:tc>
          <w:tcPr>
            <w:tcW w:w="7369" w:type="dxa"/>
            <w:tcBorders>
              <w:top w:val="single" w:sz="12" w:space="0" w:color="auto"/>
              <w:left w:val="single" w:sz="12" w:space="0" w:color="auto"/>
              <w:bottom w:val="single" w:sz="12" w:space="0" w:color="auto"/>
              <w:right w:val="single" w:sz="12" w:space="0" w:color="auto"/>
            </w:tcBorders>
            <w:vAlign w:val="center"/>
          </w:tcPr>
          <w:p w14:paraId="3D1209CE"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ШПАС ТН TV2G (2</w:t>
            </w:r>
            <w:proofErr w:type="gramStart"/>
            <w:r w:rsidRPr="00776CF1">
              <w:rPr>
                <w:rFonts w:ascii="ISOCPEUR" w:hAnsi="ISOCPEUR"/>
                <w:sz w:val="24"/>
                <w:szCs w:val="24"/>
              </w:rPr>
              <w:t xml:space="preserve">xAMU)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12" w:space="0" w:color="auto"/>
              <w:right w:val="single" w:sz="12" w:space="0" w:color="auto"/>
            </w:tcBorders>
            <w:vAlign w:val="center"/>
          </w:tcPr>
          <w:p w14:paraId="780EF847"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157B0D4"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C27AABA"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8CD8933"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12" w:space="0" w:color="auto"/>
              <w:right w:val="single" w:sz="12" w:space="0" w:color="auto"/>
            </w:tcBorders>
            <w:vAlign w:val="center"/>
          </w:tcPr>
          <w:p w14:paraId="70152505"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63A1332"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12" w:space="0" w:color="auto"/>
              <w:right w:val="nil"/>
            </w:tcBorders>
          </w:tcPr>
          <w:p w14:paraId="2CFF5209"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5A644CDE"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0C5FB1C3" w14:textId="77777777" w:rsidR="00776CF1" w:rsidRPr="00C70061" w:rsidRDefault="00776CF1" w:rsidP="00776CF1">
            <w:pPr>
              <w:jc w:val="center"/>
              <w:rPr>
                <w:rFonts w:ascii="ISOCPEUR" w:hAnsi="ISOCPEUR"/>
                <w:sz w:val="24"/>
                <w:szCs w:val="24"/>
              </w:rPr>
            </w:pPr>
            <w:r>
              <w:rPr>
                <w:rFonts w:ascii="ISOCPEUR" w:hAnsi="ISOCPEUR"/>
                <w:sz w:val="24"/>
                <w:szCs w:val="24"/>
              </w:rPr>
              <w:t>56</w:t>
            </w:r>
          </w:p>
        </w:tc>
        <w:tc>
          <w:tcPr>
            <w:tcW w:w="7369" w:type="dxa"/>
            <w:tcBorders>
              <w:top w:val="single" w:sz="12" w:space="0" w:color="auto"/>
              <w:left w:val="single" w:sz="12" w:space="0" w:color="auto"/>
              <w:bottom w:val="single" w:sz="4" w:space="0" w:color="auto"/>
              <w:right w:val="single" w:sz="12" w:space="0" w:color="auto"/>
            </w:tcBorders>
            <w:vAlign w:val="center"/>
          </w:tcPr>
          <w:p w14:paraId="4E333C03" w14:textId="77777777" w:rsidR="00776CF1" w:rsidRPr="00776CF1" w:rsidRDefault="00776CF1" w:rsidP="00776CF1">
            <w:pPr>
              <w:tabs>
                <w:tab w:val="left" w:pos="1152"/>
              </w:tabs>
              <w:rPr>
                <w:rFonts w:ascii="ISOCPEUR" w:hAnsi="ISOCPEUR"/>
                <w:sz w:val="24"/>
                <w:szCs w:val="24"/>
              </w:rPr>
            </w:pPr>
            <w:r w:rsidRPr="00776CF1">
              <w:rPr>
                <w:rFonts w:ascii="ISOCPEUR" w:hAnsi="ISOCPEUR"/>
                <w:sz w:val="24"/>
                <w:szCs w:val="24"/>
              </w:rPr>
              <w:t>ШПДС 0-3-0 TV2G (2</w:t>
            </w:r>
            <w:proofErr w:type="gramStart"/>
            <w:r w:rsidRPr="00776CF1">
              <w:rPr>
                <w:rFonts w:ascii="ISOCPEUR" w:hAnsi="ISOCPEUR"/>
                <w:sz w:val="24"/>
                <w:szCs w:val="24"/>
              </w:rPr>
              <w:t xml:space="preserve">xDMU)  </w:t>
            </w:r>
            <w:r>
              <w:rPr>
                <w:rFonts w:ascii="ISOCPEUR" w:hAnsi="ISOCPEUR"/>
                <w:sz w:val="24"/>
                <w:szCs w:val="24"/>
              </w:rPr>
              <w:t>15</w:t>
            </w:r>
            <w:r w:rsidRPr="00C70061">
              <w:rPr>
                <w:rFonts w:ascii="ISOCPEUR" w:hAnsi="ISOCPEUR"/>
                <w:sz w:val="24"/>
                <w:szCs w:val="24"/>
              </w:rPr>
              <w:t>00</w:t>
            </w:r>
            <w:proofErr w:type="gramEnd"/>
            <w:r w:rsidRPr="00C70061">
              <w:rPr>
                <w:rFonts w:ascii="ISOCPEUR" w:hAnsi="ISOCPEUR"/>
                <w:sz w:val="24"/>
                <w:szCs w:val="24"/>
              </w:rPr>
              <w:t>(В)х</w:t>
            </w:r>
            <w:r>
              <w:rPr>
                <w:rFonts w:ascii="ISOCPEUR" w:hAnsi="ISOCPEUR"/>
                <w:sz w:val="24"/>
                <w:szCs w:val="24"/>
              </w:rPr>
              <w:t>14</w:t>
            </w:r>
            <w:r w:rsidRPr="00C70061">
              <w:rPr>
                <w:rFonts w:ascii="ISOCPEUR" w:hAnsi="ISOCPEUR"/>
                <w:sz w:val="24"/>
                <w:szCs w:val="24"/>
              </w:rPr>
              <w:t>00(Ш)х</w:t>
            </w:r>
            <w:r>
              <w:rPr>
                <w:rFonts w:ascii="ISOCPEUR" w:hAnsi="ISOCPEUR"/>
                <w:sz w:val="24"/>
                <w:szCs w:val="24"/>
              </w:rPr>
              <w:t>5</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E922572" w14:textId="77777777" w:rsidR="00776CF1" w:rsidRPr="00C70061" w:rsidRDefault="00776CF1" w:rsidP="00776CF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7B33E89" w14:textId="77777777" w:rsidR="00776CF1" w:rsidRPr="00C70061" w:rsidRDefault="00776CF1" w:rsidP="00776CF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272E97B" w14:textId="77777777" w:rsidR="00776CF1" w:rsidRPr="00C70061" w:rsidRDefault="00776CF1" w:rsidP="00776CF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D73FA1C" w14:textId="77777777" w:rsidR="00776CF1" w:rsidRPr="001944EF" w:rsidRDefault="00776CF1" w:rsidP="00776CF1">
            <w:pPr>
              <w:jc w:val="center"/>
              <w:rPr>
                <w:rFonts w:ascii="ISOCPEUR" w:hAnsi="ISOCPEUR"/>
                <w:sz w:val="24"/>
                <w:szCs w:val="24"/>
              </w:rPr>
            </w:pPr>
            <w:r w:rsidRPr="00C70061">
              <w:rPr>
                <w:rFonts w:ascii="ISOCPEUR" w:hAnsi="ISOCPEUR"/>
                <w:sz w:val="24"/>
                <w:szCs w:val="24"/>
              </w:rPr>
              <w:t>шт</w:t>
            </w:r>
            <w:r>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154EE9A1" w14:textId="77777777" w:rsidR="00776CF1" w:rsidRPr="00870566" w:rsidRDefault="00776CF1" w:rsidP="00776CF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F6576DF" w14:textId="77777777" w:rsidR="00776CF1" w:rsidRPr="00C70061" w:rsidRDefault="00776CF1" w:rsidP="00776CF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28DF106" w14:textId="77777777" w:rsidR="00776CF1" w:rsidRPr="00F76565" w:rsidRDefault="00776CF1" w:rsidP="00776CF1">
            <w:pPr>
              <w:jc w:val="center"/>
              <w:rPr>
                <w:rFonts w:ascii="ISOCPEUR" w:hAnsi="ISOCPEUR"/>
                <w:sz w:val="22"/>
                <w:szCs w:val="22"/>
              </w:rPr>
            </w:pPr>
            <w:r w:rsidRPr="00181E8B">
              <w:rPr>
                <w:rFonts w:ascii="ISOCPEUR" w:hAnsi="ISOCPEUR"/>
                <w:sz w:val="22"/>
                <w:szCs w:val="22"/>
              </w:rPr>
              <w:t xml:space="preserve">КРУЭ 110 </w:t>
            </w:r>
            <w:proofErr w:type="spellStart"/>
            <w:r w:rsidRPr="00181E8B">
              <w:rPr>
                <w:rFonts w:ascii="ISOCPEUR" w:hAnsi="ISOCPEUR"/>
                <w:sz w:val="22"/>
                <w:szCs w:val="22"/>
              </w:rPr>
              <w:t>кВ</w:t>
            </w:r>
            <w:proofErr w:type="spellEnd"/>
          </w:p>
        </w:tc>
      </w:tr>
      <w:tr w:rsidR="00776CF1" w:rsidRPr="00FD7CAB" w14:paraId="2476CEBF" w14:textId="77777777" w:rsidTr="00776CF1">
        <w:trPr>
          <w:trHeight w:val="340"/>
          <w:jc w:val="center"/>
        </w:trPr>
        <w:tc>
          <w:tcPr>
            <w:tcW w:w="1136" w:type="dxa"/>
            <w:tcBorders>
              <w:top w:val="single" w:sz="12" w:space="0" w:color="auto"/>
              <w:bottom w:val="single" w:sz="4" w:space="0" w:color="auto"/>
              <w:right w:val="single" w:sz="12" w:space="0" w:color="auto"/>
            </w:tcBorders>
            <w:vAlign w:val="center"/>
          </w:tcPr>
          <w:p w14:paraId="54E5CABF" w14:textId="77777777" w:rsidR="00776CF1" w:rsidRPr="00C70061" w:rsidRDefault="00776CF1" w:rsidP="008E1171">
            <w:pPr>
              <w:jc w:val="center"/>
              <w:rPr>
                <w:rFonts w:ascii="ISOCPEUR" w:hAnsi="ISOCPEUR"/>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0E9FE306" w14:textId="77777777" w:rsidR="00776CF1" w:rsidRPr="00547903" w:rsidRDefault="00776CF1" w:rsidP="00547903">
            <w:pPr>
              <w:tabs>
                <w:tab w:val="left" w:pos="1152"/>
              </w:tabs>
              <w:rPr>
                <w:rFonts w:ascii="ISOCPEUR" w:hAnsi="ISOCPEUR"/>
                <w:sz w:val="24"/>
                <w:szCs w:val="24"/>
              </w:rPr>
            </w:pPr>
          </w:p>
        </w:tc>
        <w:tc>
          <w:tcPr>
            <w:tcW w:w="3402" w:type="dxa"/>
            <w:tcBorders>
              <w:top w:val="single" w:sz="12" w:space="0" w:color="auto"/>
              <w:left w:val="single" w:sz="12" w:space="0" w:color="auto"/>
              <w:bottom w:val="single" w:sz="4" w:space="0" w:color="auto"/>
              <w:right w:val="single" w:sz="12" w:space="0" w:color="auto"/>
            </w:tcBorders>
            <w:vAlign w:val="center"/>
          </w:tcPr>
          <w:p w14:paraId="26D5044B" w14:textId="77777777" w:rsidR="00776CF1" w:rsidRPr="00C70061" w:rsidRDefault="00776CF1" w:rsidP="00B521D6">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512840A" w14:textId="77777777" w:rsidR="00776CF1" w:rsidRPr="00C70061" w:rsidRDefault="00776CF1" w:rsidP="00B521D6">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26068D2" w14:textId="77777777" w:rsidR="00776CF1" w:rsidRPr="00C70061" w:rsidRDefault="00776CF1"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7A21D6E" w14:textId="77777777" w:rsidR="00776CF1" w:rsidRPr="001944EF" w:rsidRDefault="00776CF1" w:rsidP="00B521D6">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14FAFF8" w14:textId="77777777" w:rsidR="00776CF1" w:rsidRPr="00311A4E" w:rsidRDefault="00776CF1" w:rsidP="00B521D6">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191EA0FA" w14:textId="77777777" w:rsidR="00776CF1" w:rsidRPr="00C70061" w:rsidRDefault="00776CF1" w:rsidP="00B521D6">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7124F3E" w14:textId="77777777" w:rsidR="00776CF1" w:rsidRPr="00311A4E" w:rsidRDefault="00776CF1" w:rsidP="00B521D6">
            <w:pPr>
              <w:jc w:val="center"/>
              <w:rPr>
                <w:rFonts w:ascii="ISOCPEUR" w:hAnsi="ISOCPEUR"/>
                <w:sz w:val="22"/>
                <w:szCs w:val="22"/>
              </w:rPr>
            </w:pPr>
          </w:p>
        </w:tc>
      </w:tr>
    </w:tbl>
    <w:p w14:paraId="7CE64B53" w14:textId="77777777" w:rsidR="004E5E5B" w:rsidRPr="00BD2633" w:rsidRDefault="004E5E5B" w:rsidP="004C3F17">
      <w:pPr>
        <w:rPr>
          <w:rFonts w:ascii="ISOCPEUR" w:hAnsi="ISOCPEUR" w:cs="Arial"/>
        </w:rPr>
      </w:pPr>
    </w:p>
    <w:sectPr w:rsidR="004E5E5B" w:rsidRPr="00BD2633" w:rsidSect="00B7223C">
      <w:headerReference w:type="default" r:id="rId8"/>
      <w:footerReference w:type="default" r:id="rId9"/>
      <w:headerReference w:type="first" r:id="rId10"/>
      <w:footerReference w:type="first" r:id="rId11"/>
      <w:pgSz w:w="23814" w:h="16840" w:orient="landscape" w:code="8"/>
      <w:pgMar w:top="397" w:right="397" w:bottom="397" w:left="102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12BAC" w14:textId="77777777" w:rsidR="00B42721" w:rsidRDefault="00B42721" w:rsidP="001249E0">
      <w:r>
        <w:separator/>
      </w:r>
    </w:p>
  </w:endnote>
  <w:endnote w:type="continuationSeparator" w:id="0">
    <w:p w14:paraId="0984ACA5" w14:textId="77777777" w:rsidR="00B42721" w:rsidRDefault="00B42721" w:rsidP="0012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77C9" w14:textId="77777777" w:rsidR="003562F4" w:rsidRDefault="00B42721">
    <w:pPr>
      <w:pStyle w:val="a5"/>
    </w:pPr>
    <w:r>
      <w:pict w14:anchorId="472437FF">
        <v:shapetype id="_x0000_t202" coordsize="21600,21600" o:spt="202" path="m,l,21600r21600,l21600,xe">
          <v:stroke joinstyle="miter"/>
          <v:path gradientshapeok="t" o:connecttype="rect"/>
        </v:shapetype>
        <v:shape id="_x0000_s2059" type="#_x0000_t202" style="position:absolute;margin-left:595.3pt;margin-top:779.55pt;width:524.4pt;height:42.5pt;z-index:4;mso-position-horizontal-relative:margin;mso-position-vertical-relative:page" filled="f" stroked="f">
          <v:textbox style="mso-next-textbox:#_x0000_s2059" inset="0,0,0,0">
            <w:txbxContent>
              <w:tbl>
                <w:tblPr>
                  <w:tblW w:w="0" w:type="auto"/>
                  <w:tblInd w:w="8" w:type="dxa"/>
                  <w:tblLayout w:type="fixed"/>
                  <w:tblCellMar>
                    <w:left w:w="0" w:type="dxa"/>
                    <w:right w:w="0" w:type="dxa"/>
                  </w:tblCellMar>
                  <w:tblLook w:val="0000" w:firstRow="0" w:lastRow="0" w:firstColumn="0" w:lastColumn="0" w:noHBand="0" w:noVBand="0"/>
                </w:tblPr>
                <w:tblGrid>
                  <w:gridCol w:w="567"/>
                  <w:gridCol w:w="567"/>
                  <w:gridCol w:w="566"/>
                  <w:gridCol w:w="568"/>
                  <w:gridCol w:w="851"/>
                  <w:gridCol w:w="567"/>
                  <w:gridCol w:w="6237"/>
                  <w:gridCol w:w="567"/>
                </w:tblGrid>
                <w:tr w:rsidR="003562F4" w14:paraId="1835C3EF" w14:textId="77777777" w:rsidTr="003422DE">
                  <w:trPr>
                    <w:cantSplit/>
                    <w:trHeight w:hRule="exact" w:val="284"/>
                  </w:trPr>
                  <w:tc>
                    <w:tcPr>
                      <w:tcW w:w="567" w:type="dxa"/>
                      <w:tcBorders>
                        <w:top w:val="single" w:sz="12" w:space="0" w:color="auto"/>
                        <w:left w:val="single" w:sz="12" w:space="0" w:color="auto"/>
                        <w:bottom w:val="single" w:sz="6" w:space="0" w:color="auto"/>
                        <w:right w:val="single" w:sz="12" w:space="0" w:color="auto"/>
                      </w:tcBorders>
                      <w:shd w:val="clear" w:color="auto" w:fill="auto"/>
                    </w:tcPr>
                    <w:p w14:paraId="61B16ACC" w14:textId="77777777" w:rsidR="003562F4" w:rsidRPr="005C4D4D" w:rsidRDefault="003562F4" w:rsidP="008257C1">
                      <w:pPr>
                        <w:jc w:val="center"/>
                      </w:pPr>
                      <w:bookmarkStart w:id="0" w:name="Shifr_LGIP_2"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6E5B0686" w14:textId="77777777" w:rsidR="003562F4" w:rsidRPr="005C4D4D" w:rsidRDefault="003562F4" w:rsidP="008257C1">
                      <w:pPr>
                        <w:jc w:val="cente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35162A88" w14:textId="77777777" w:rsidR="003562F4" w:rsidRPr="005C4D4D" w:rsidRDefault="003562F4" w:rsidP="008257C1">
                      <w:pPr>
                        <w:jc w:val="cente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2E6A73F5" w14:textId="77777777" w:rsidR="003562F4" w:rsidRPr="005C4D4D" w:rsidRDefault="003562F4" w:rsidP="008257C1">
                      <w:pPr>
                        <w:jc w:val="center"/>
                      </w:pPr>
                    </w:p>
                  </w:tc>
                  <w:tc>
                    <w:tcPr>
                      <w:tcW w:w="851" w:type="dxa"/>
                      <w:tcBorders>
                        <w:top w:val="single" w:sz="12" w:space="0" w:color="auto"/>
                        <w:left w:val="single" w:sz="12" w:space="0" w:color="auto"/>
                        <w:bottom w:val="single" w:sz="6" w:space="0" w:color="auto"/>
                        <w:right w:val="single" w:sz="12" w:space="0" w:color="auto"/>
                      </w:tcBorders>
                      <w:shd w:val="clear" w:color="auto" w:fill="auto"/>
                    </w:tcPr>
                    <w:p w14:paraId="44EF3B98" w14:textId="77777777" w:rsidR="003562F4" w:rsidRPr="005C4D4D" w:rsidRDefault="003562F4" w:rsidP="008257C1">
                      <w:pPr>
                        <w:jc w:val="center"/>
                      </w:pPr>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28CE1BE6" w14:textId="77777777" w:rsidR="003562F4" w:rsidRPr="005C4D4D" w:rsidRDefault="003562F4" w:rsidP="008257C1">
                      <w:pPr>
                        <w:jc w:val="center"/>
                      </w:pPr>
                    </w:p>
                  </w:tc>
                  <w:tc>
                    <w:tcPr>
                      <w:tcW w:w="6237" w:type="dxa"/>
                      <w:vMerge w:val="restart"/>
                      <w:tcBorders>
                        <w:top w:val="single" w:sz="12" w:space="0" w:color="auto"/>
                        <w:left w:val="single" w:sz="12" w:space="0" w:color="auto"/>
                        <w:bottom w:val="single" w:sz="12" w:space="0" w:color="auto"/>
                        <w:right w:val="nil"/>
                      </w:tcBorders>
                      <w:shd w:val="clear" w:color="auto" w:fill="auto"/>
                      <w:vAlign w:val="center"/>
                    </w:tcPr>
                    <w:p w14:paraId="06110CB1" w14:textId="77777777" w:rsidR="003562F4" w:rsidRPr="00551380" w:rsidRDefault="003562F4" w:rsidP="008257C1">
                      <w:pPr>
                        <w:pStyle w:val="a9"/>
                        <w:spacing w:before="0" w:after="0" w:line="240" w:lineRule="auto"/>
                        <w:rPr>
                          <w:rFonts w:ascii="ISOCPEUR" w:hAnsi="ISOCPEUR"/>
                          <w:bCs/>
                        </w:rPr>
                      </w:pPr>
                    </w:p>
                  </w:tc>
                  <w:tc>
                    <w:tcPr>
                      <w:tcW w:w="567" w:type="dxa"/>
                      <w:tcBorders>
                        <w:top w:val="single" w:sz="12" w:space="0" w:color="auto"/>
                        <w:left w:val="single" w:sz="12" w:space="0" w:color="auto"/>
                        <w:bottom w:val="single" w:sz="12" w:space="0" w:color="auto"/>
                        <w:right w:val="nil"/>
                      </w:tcBorders>
                      <w:shd w:val="clear" w:color="auto" w:fill="auto"/>
                      <w:vAlign w:val="center"/>
                    </w:tcPr>
                    <w:p w14:paraId="57209660" w14:textId="77777777" w:rsidR="003562F4" w:rsidRPr="00BA6099" w:rsidRDefault="003562F4" w:rsidP="008257C1">
                      <w:pPr>
                        <w:pStyle w:val="a3"/>
                        <w:tabs>
                          <w:tab w:val="left" w:pos="708"/>
                        </w:tabs>
                        <w:jc w:val="center"/>
                        <w:rPr>
                          <w:rFonts w:ascii="ISOCPEUR" w:hAnsi="ISOCPEUR"/>
                        </w:rPr>
                      </w:pPr>
                      <w:r w:rsidRPr="00BA6099">
                        <w:rPr>
                          <w:rFonts w:ascii="ISOCPEUR" w:hAnsi="ISOCPEUR"/>
                        </w:rPr>
                        <w:t>Лист</w:t>
                      </w:r>
                    </w:p>
                  </w:tc>
                </w:tr>
                <w:bookmarkEnd w:id="0"/>
                <w:tr w:rsidR="003562F4" w:rsidRPr="002C317F" w14:paraId="6FEF6681" w14:textId="77777777" w:rsidTr="003422DE">
                  <w:trPr>
                    <w:cantSplit/>
                    <w:trHeight w:hRule="exact" w:val="284"/>
                  </w:trPr>
                  <w:tc>
                    <w:tcPr>
                      <w:tcW w:w="567" w:type="dxa"/>
                      <w:tcBorders>
                        <w:top w:val="single" w:sz="6" w:space="0" w:color="auto"/>
                        <w:left w:val="single" w:sz="12" w:space="0" w:color="auto"/>
                        <w:bottom w:val="single" w:sz="6" w:space="0" w:color="auto"/>
                        <w:right w:val="single" w:sz="12" w:space="0" w:color="auto"/>
                      </w:tcBorders>
                      <w:shd w:val="clear" w:color="auto" w:fill="auto"/>
                    </w:tcPr>
                    <w:p w14:paraId="61AA603E" w14:textId="77777777" w:rsidR="003562F4" w:rsidRPr="00BA6099" w:rsidRDefault="003562F4" w:rsidP="008257C1">
                      <w:pPr>
                        <w:jc w:val="center"/>
                        <w:rPr>
                          <w:rFonts w:ascii="ISOCPEUR" w:hAnsi="ISOCPEUR"/>
                          <w:sz w:val="18"/>
                          <w:szCs w:val="18"/>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603B221B" w14:textId="77777777" w:rsidR="003562F4" w:rsidRPr="005C4D4D" w:rsidRDefault="003562F4" w:rsidP="008257C1">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5798621D" w14:textId="77777777" w:rsidR="003562F4" w:rsidRPr="00BA6099" w:rsidRDefault="003562F4" w:rsidP="008257C1">
                      <w:pPr>
                        <w:jc w:val="center"/>
                        <w:rPr>
                          <w:rFonts w:ascii="ISOCPEUR" w:hAnsi="ISOCPEUR"/>
                          <w:sz w:val="18"/>
                          <w:szCs w:val="18"/>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0BF8D97D" w14:textId="77777777" w:rsidR="003562F4" w:rsidRPr="00BA6099" w:rsidRDefault="003562F4" w:rsidP="008257C1">
                      <w:pPr>
                        <w:jc w:val="center"/>
                        <w:rPr>
                          <w:rFonts w:ascii="ISOCPEUR" w:hAnsi="ISOCPEUR"/>
                          <w:sz w:val="18"/>
                          <w:szCs w:val="18"/>
                        </w:rPr>
                      </w:pPr>
                    </w:p>
                  </w:tc>
                  <w:tc>
                    <w:tcPr>
                      <w:tcW w:w="851" w:type="dxa"/>
                      <w:tcBorders>
                        <w:top w:val="single" w:sz="6" w:space="0" w:color="auto"/>
                        <w:left w:val="single" w:sz="12" w:space="0" w:color="auto"/>
                        <w:bottom w:val="single" w:sz="6" w:space="0" w:color="auto"/>
                        <w:right w:val="single" w:sz="12" w:space="0" w:color="auto"/>
                      </w:tcBorders>
                      <w:shd w:val="clear" w:color="auto" w:fill="auto"/>
                    </w:tcPr>
                    <w:p w14:paraId="64BC59EA" w14:textId="77777777" w:rsidR="003562F4" w:rsidRPr="005C4D4D" w:rsidRDefault="003562F4" w:rsidP="008257C1">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28D2471E" w14:textId="77777777" w:rsidR="003562F4" w:rsidRPr="00BA6099" w:rsidRDefault="003562F4" w:rsidP="008257C1">
                      <w:pPr>
                        <w:jc w:val="center"/>
                        <w:rPr>
                          <w:rFonts w:ascii="ISOCPEUR" w:hAnsi="ISOCPEUR"/>
                          <w:sz w:val="18"/>
                          <w:szCs w:val="18"/>
                        </w:rPr>
                      </w:pPr>
                    </w:p>
                  </w:tc>
                  <w:tc>
                    <w:tcPr>
                      <w:tcW w:w="6237" w:type="dxa"/>
                      <w:vMerge/>
                      <w:tcBorders>
                        <w:top w:val="single" w:sz="12" w:space="0" w:color="auto"/>
                        <w:left w:val="single" w:sz="12" w:space="0" w:color="auto"/>
                        <w:bottom w:val="single" w:sz="12" w:space="0" w:color="auto"/>
                        <w:right w:val="nil"/>
                      </w:tcBorders>
                      <w:shd w:val="clear" w:color="auto" w:fill="auto"/>
                      <w:vAlign w:val="center"/>
                    </w:tcPr>
                    <w:p w14:paraId="25FF0CF6" w14:textId="77777777" w:rsidR="003562F4" w:rsidRDefault="003562F4" w:rsidP="008257C1">
                      <w:pPr>
                        <w:rPr>
                          <w:sz w:val="36"/>
                        </w:rPr>
                      </w:pPr>
                    </w:p>
                  </w:tc>
                  <w:tc>
                    <w:tcPr>
                      <w:tcW w:w="567" w:type="dxa"/>
                      <w:vMerge w:val="restart"/>
                      <w:tcBorders>
                        <w:top w:val="nil"/>
                        <w:left w:val="single" w:sz="12" w:space="0" w:color="auto"/>
                        <w:bottom w:val="single" w:sz="4" w:space="0" w:color="auto"/>
                        <w:right w:val="nil"/>
                      </w:tcBorders>
                      <w:shd w:val="clear" w:color="auto" w:fill="auto"/>
                      <w:vAlign w:val="center"/>
                    </w:tcPr>
                    <w:p w14:paraId="44A102A6" w14:textId="77777777" w:rsidR="003562F4" w:rsidRPr="00A353BB" w:rsidRDefault="003562F4" w:rsidP="008257C1">
                      <w:pPr>
                        <w:jc w:val="center"/>
                        <w:rPr>
                          <w:sz w:val="24"/>
                          <w:szCs w:val="24"/>
                          <w:lang w:val="en-US"/>
                        </w:rPr>
                      </w:pPr>
                      <w:r w:rsidRPr="00A353BB">
                        <w:rPr>
                          <w:rStyle w:val="a7"/>
                          <w:rFonts w:ascii="ISOCPEUR" w:hAnsi="ISOCPEUR"/>
                          <w:sz w:val="24"/>
                          <w:szCs w:val="24"/>
                        </w:rPr>
                        <w:t>1.</w:t>
                      </w:r>
                      <w:r w:rsidRPr="00A353BB">
                        <w:rPr>
                          <w:rStyle w:val="a7"/>
                          <w:rFonts w:ascii="ISOCPEUR" w:hAnsi="ISOCPEUR"/>
                          <w:sz w:val="24"/>
                          <w:szCs w:val="24"/>
                        </w:rPr>
                        <w:fldChar w:fldCharType="begin"/>
                      </w:r>
                      <w:r w:rsidRPr="00A353BB">
                        <w:rPr>
                          <w:rStyle w:val="a7"/>
                          <w:rFonts w:ascii="ISOCPEUR" w:hAnsi="ISOCPEUR"/>
                          <w:sz w:val="24"/>
                          <w:szCs w:val="24"/>
                        </w:rPr>
                        <w:instrText>PAGE   \* MERGEFORMAT</w:instrText>
                      </w:r>
                      <w:r w:rsidRPr="00A353BB">
                        <w:rPr>
                          <w:rStyle w:val="a7"/>
                          <w:rFonts w:ascii="ISOCPEUR" w:hAnsi="ISOCPEUR"/>
                          <w:sz w:val="24"/>
                          <w:szCs w:val="24"/>
                        </w:rPr>
                        <w:fldChar w:fldCharType="separate"/>
                      </w:r>
                      <w:r w:rsidR="00C277AA">
                        <w:rPr>
                          <w:rStyle w:val="a7"/>
                          <w:rFonts w:ascii="ISOCPEUR" w:hAnsi="ISOCPEUR"/>
                          <w:noProof/>
                          <w:sz w:val="24"/>
                          <w:szCs w:val="24"/>
                        </w:rPr>
                        <w:t>2</w:t>
                      </w:r>
                      <w:r w:rsidRPr="00A353BB">
                        <w:rPr>
                          <w:rStyle w:val="a7"/>
                          <w:rFonts w:ascii="ISOCPEUR" w:hAnsi="ISOCPEUR"/>
                          <w:sz w:val="24"/>
                          <w:szCs w:val="24"/>
                        </w:rPr>
                        <w:fldChar w:fldCharType="end"/>
                      </w:r>
                    </w:p>
                  </w:tc>
                </w:tr>
                <w:tr w:rsidR="003562F4" w:rsidRPr="002C317F" w14:paraId="6BE02A07" w14:textId="77777777">
                  <w:trPr>
                    <w:cantSplit/>
                    <w:trHeight w:hRule="exact" w:val="284"/>
                  </w:trPr>
                  <w:tc>
                    <w:tcPr>
                      <w:tcW w:w="567" w:type="dxa"/>
                      <w:tcBorders>
                        <w:top w:val="single" w:sz="6" w:space="0" w:color="auto"/>
                        <w:left w:val="single" w:sz="12" w:space="0" w:color="auto"/>
                        <w:bottom w:val="nil"/>
                        <w:right w:val="single" w:sz="12" w:space="0" w:color="auto"/>
                      </w:tcBorders>
                      <w:shd w:val="clear" w:color="auto" w:fill="auto"/>
                    </w:tcPr>
                    <w:p w14:paraId="4E3C58A6" w14:textId="77777777" w:rsidR="003562F4" w:rsidRPr="00BA6099" w:rsidRDefault="003562F4" w:rsidP="008257C1">
                      <w:pPr>
                        <w:jc w:val="center"/>
                        <w:rPr>
                          <w:rFonts w:ascii="ISOCPEUR" w:hAnsi="ISOCPEUR"/>
                          <w:sz w:val="24"/>
                          <w:szCs w:val="24"/>
                        </w:rPr>
                      </w:pPr>
                      <w:proofErr w:type="spellStart"/>
                      <w:r w:rsidRPr="00BA6099">
                        <w:rPr>
                          <w:rFonts w:ascii="ISOCPEUR" w:hAnsi="ISOCPEUR"/>
                        </w:rPr>
                        <w:t>Изм</w:t>
                      </w:r>
                      <w:proofErr w:type="spellEnd"/>
                    </w:p>
                  </w:tc>
                  <w:tc>
                    <w:tcPr>
                      <w:tcW w:w="567" w:type="dxa"/>
                      <w:tcBorders>
                        <w:top w:val="single" w:sz="6" w:space="0" w:color="auto"/>
                        <w:left w:val="single" w:sz="12" w:space="0" w:color="auto"/>
                        <w:bottom w:val="nil"/>
                        <w:right w:val="single" w:sz="12" w:space="0" w:color="auto"/>
                      </w:tcBorders>
                      <w:shd w:val="clear" w:color="auto" w:fill="auto"/>
                    </w:tcPr>
                    <w:p w14:paraId="7C21C6D2" w14:textId="77777777" w:rsidR="003562F4" w:rsidRPr="00BA6099" w:rsidRDefault="003562F4" w:rsidP="008257C1">
                      <w:pPr>
                        <w:jc w:val="center"/>
                        <w:rPr>
                          <w:rFonts w:ascii="ISOCPEUR" w:hAnsi="ISOCPEUR"/>
                          <w:spacing w:val="-20"/>
                          <w:sz w:val="24"/>
                          <w:szCs w:val="24"/>
                        </w:rPr>
                      </w:pPr>
                      <w:proofErr w:type="spellStart"/>
                      <w:r w:rsidRPr="00BA6099">
                        <w:rPr>
                          <w:rFonts w:ascii="ISOCPEUR" w:hAnsi="ISOCPEUR"/>
                          <w:spacing w:val="-20"/>
                        </w:rPr>
                        <w:t>Кол.уч</w:t>
                      </w:r>
                      <w:proofErr w:type="spellEnd"/>
                    </w:p>
                  </w:tc>
                  <w:tc>
                    <w:tcPr>
                      <w:tcW w:w="566" w:type="dxa"/>
                      <w:tcBorders>
                        <w:top w:val="single" w:sz="6" w:space="0" w:color="auto"/>
                        <w:left w:val="single" w:sz="12" w:space="0" w:color="auto"/>
                        <w:bottom w:val="nil"/>
                        <w:right w:val="single" w:sz="12" w:space="0" w:color="auto"/>
                      </w:tcBorders>
                      <w:shd w:val="clear" w:color="auto" w:fill="auto"/>
                    </w:tcPr>
                    <w:p w14:paraId="36D5636C" w14:textId="77777777" w:rsidR="003562F4" w:rsidRPr="00BA6099" w:rsidRDefault="003562F4" w:rsidP="008257C1">
                      <w:pPr>
                        <w:jc w:val="center"/>
                        <w:rPr>
                          <w:rFonts w:ascii="ISOCPEUR" w:hAnsi="ISOCPEUR"/>
                          <w:spacing w:val="-20"/>
                          <w:sz w:val="24"/>
                          <w:szCs w:val="24"/>
                        </w:rPr>
                      </w:pPr>
                      <w:r w:rsidRPr="00BA6099">
                        <w:rPr>
                          <w:rFonts w:ascii="ISOCPEUR" w:hAnsi="ISOCPEUR"/>
                        </w:rPr>
                        <w:t>Лист</w:t>
                      </w:r>
                    </w:p>
                  </w:tc>
                  <w:tc>
                    <w:tcPr>
                      <w:tcW w:w="568" w:type="dxa"/>
                      <w:tcBorders>
                        <w:top w:val="single" w:sz="6" w:space="0" w:color="auto"/>
                        <w:left w:val="single" w:sz="12" w:space="0" w:color="auto"/>
                        <w:bottom w:val="nil"/>
                        <w:right w:val="single" w:sz="12" w:space="0" w:color="auto"/>
                      </w:tcBorders>
                      <w:shd w:val="clear" w:color="auto" w:fill="auto"/>
                    </w:tcPr>
                    <w:p w14:paraId="3353E6E6" w14:textId="77777777" w:rsidR="003562F4" w:rsidRPr="00BA6099" w:rsidRDefault="003562F4" w:rsidP="008257C1">
                      <w:pPr>
                        <w:jc w:val="center"/>
                        <w:rPr>
                          <w:rFonts w:ascii="ISOCPEUR" w:hAnsi="ISOCPEUR"/>
                          <w:sz w:val="24"/>
                          <w:szCs w:val="24"/>
                        </w:rPr>
                      </w:pPr>
                      <w:r w:rsidRPr="00BA6099">
                        <w:rPr>
                          <w:rFonts w:ascii="ISOCPEUR" w:hAnsi="ISOCPEUR"/>
                        </w:rPr>
                        <w:t>№док</w:t>
                      </w:r>
                    </w:p>
                  </w:tc>
                  <w:tc>
                    <w:tcPr>
                      <w:tcW w:w="851" w:type="dxa"/>
                      <w:tcBorders>
                        <w:top w:val="single" w:sz="6" w:space="0" w:color="auto"/>
                        <w:left w:val="single" w:sz="12" w:space="0" w:color="auto"/>
                        <w:bottom w:val="nil"/>
                        <w:right w:val="single" w:sz="12" w:space="0" w:color="auto"/>
                      </w:tcBorders>
                      <w:shd w:val="clear" w:color="auto" w:fill="auto"/>
                    </w:tcPr>
                    <w:p w14:paraId="34CDD607" w14:textId="77777777" w:rsidR="003562F4" w:rsidRPr="00BA6099" w:rsidRDefault="003562F4" w:rsidP="008257C1">
                      <w:pPr>
                        <w:jc w:val="center"/>
                        <w:rPr>
                          <w:rFonts w:ascii="ISOCPEUR" w:hAnsi="ISOCPEUR"/>
                          <w:sz w:val="24"/>
                          <w:szCs w:val="24"/>
                        </w:rPr>
                      </w:pPr>
                      <w:r w:rsidRPr="00BA6099">
                        <w:rPr>
                          <w:rFonts w:ascii="ISOCPEUR" w:hAnsi="ISOCPEUR"/>
                        </w:rPr>
                        <w:t>Подпись</w:t>
                      </w:r>
                    </w:p>
                  </w:tc>
                  <w:tc>
                    <w:tcPr>
                      <w:tcW w:w="567" w:type="dxa"/>
                      <w:tcBorders>
                        <w:top w:val="single" w:sz="6" w:space="0" w:color="auto"/>
                        <w:left w:val="single" w:sz="12" w:space="0" w:color="auto"/>
                        <w:bottom w:val="nil"/>
                        <w:right w:val="single" w:sz="12" w:space="0" w:color="auto"/>
                      </w:tcBorders>
                      <w:shd w:val="clear" w:color="auto" w:fill="auto"/>
                    </w:tcPr>
                    <w:p w14:paraId="5798A787" w14:textId="77777777" w:rsidR="003562F4" w:rsidRPr="00BA6099" w:rsidRDefault="003562F4" w:rsidP="008257C1">
                      <w:pPr>
                        <w:jc w:val="center"/>
                        <w:rPr>
                          <w:rFonts w:ascii="ISOCPEUR" w:hAnsi="ISOCPEUR"/>
                          <w:sz w:val="24"/>
                          <w:szCs w:val="24"/>
                        </w:rPr>
                      </w:pPr>
                      <w:r w:rsidRPr="00BA6099">
                        <w:rPr>
                          <w:rFonts w:ascii="ISOCPEUR" w:hAnsi="ISOCPEUR"/>
                        </w:rPr>
                        <w:t>Дата</w:t>
                      </w:r>
                    </w:p>
                  </w:tc>
                  <w:tc>
                    <w:tcPr>
                      <w:tcW w:w="6237" w:type="dxa"/>
                      <w:vMerge/>
                      <w:tcBorders>
                        <w:top w:val="single" w:sz="4" w:space="0" w:color="auto"/>
                        <w:left w:val="single" w:sz="12" w:space="0" w:color="auto"/>
                        <w:bottom w:val="nil"/>
                        <w:right w:val="single" w:sz="12" w:space="0" w:color="auto"/>
                      </w:tcBorders>
                      <w:shd w:val="clear" w:color="auto" w:fill="auto"/>
                      <w:vAlign w:val="center"/>
                    </w:tcPr>
                    <w:p w14:paraId="165FCFD8" w14:textId="77777777" w:rsidR="003562F4" w:rsidRDefault="003562F4" w:rsidP="008257C1">
                      <w:pPr>
                        <w:rPr>
                          <w:sz w:val="36"/>
                        </w:rPr>
                      </w:pPr>
                    </w:p>
                  </w:tc>
                  <w:tc>
                    <w:tcPr>
                      <w:tcW w:w="567" w:type="dxa"/>
                      <w:vMerge/>
                      <w:tcBorders>
                        <w:top w:val="single" w:sz="4" w:space="0" w:color="auto"/>
                        <w:left w:val="single" w:sz="12" w:space="0" w:color="auto"/>
                        <w:bottom w:val="nil"/>
                        <w:right w:val="nil"/>
                      </w:tcBorders>
                      <w:shd w:val="clear" w:color="auto" w:fill="auto"/>
                      <w:vAlign w:val="center"/>
                    </w:tcPr>
                    <w:p w14:paraId="74B55739" w14:textId="77777777" w:rsidR="003562F4" w:rsidRPr="002C317F" w:rsidRDefault="003562F4" w:rsidP="008257C1">
                      <w:pPr>
                        <w:rPr>
                          <w:sz w:val="24"/>
                          <w:szCs w:val="24"/>
                        </w:rPr>
                      </w:pPr>
                    </w:p>
                  </w:tc>
                </w:tr>
              </w:tbl>
              <w:p w14:paraId="11B9465B" w14:textId="77777777" w:rsidR="003562F4" w:rsidRDefault="003562F4" w:rsidP="00757826"/>
            </w:txbxContent>
          </v:textbox>
          <w10:wrap type="topAndBottom" anchorx="margin"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26233" w14:textId="77777777" w:rsidR="003562F4" w:rsidRDefault="00B42721">
    <w:pPr>
      <w:pStyle w:val="a5"/>
    </w:pPr>
    <w:r>
      <w:pict w14:anchorId="34A85B61">
        <v:shapetype id="_x0000_t202" coordsize="21600,21600" o:spt="202" path="m,l,21600r21600,l21600,xe">
          <v:stroke joinstyle="miter"/>
          <v:path gradientshapeok="t" o:connecttype="rect"/>
        </v:shapetype>
        <v:shape id="_x0000_s2058" type="#_x0000_t202" style="position:absolute;margin-left:595.3pt;margin-top:666.15pt;width:524.4pt;height:155.9pt;z-index:3;mso-wrap-distance-top:28.35pt;mso-position-horizontal-relative:margin;mso-position-vertical-relative:page" filled="f" stroked="f">
          <v:textbox style="mso-next-textbox:#_x0000_s2058" inset="0,0,0,0">
            <w:txbxContent>
              <w:tbl>
                <w:tblPr>
                  <w:tblW w:w="12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567"/>
                  <w:gridCol w:w="566"/>
                  <w:gridCol w:w="568"/>
                  <w:gridCol w:w="856"/>
                  <w:gridCol w:w="562"/>
                  <w:gridCol w:w="3969"/>
                  <w:gridCol w:w="851"/>
                  <w:gridCol w:w="851"/>
                  <w:gridCol w:w="1148"/>
                  <w:gridCol w:w="1772"/>
                </w:tblGrid>
                <w:tr w:rsidR="003562F4" w14:paraId="1C41376E" w14:textId="77777777" w:rsidTr="00584BD6">
                  <w:trPr>
                    <w:gridAfter w:val="1"/>
                    <w:wAfter w:w="1772" w:type="dxa"/>
                    <w:cantSplit/>
                    <w:trHeight w:hRule="exact" w:val="284"/>
                  </w:trPr>
                  <w:tc>
                    <w:tcPr>
                      <w:tcW w:w="567" w:type="dxa"/>
                      <w:tcBorders>
                        <w:top w:val="single" w:sz="12" w:space="0" w:color="auto"/>
                        <w:left w:val="single" w:sz="4" w:space="0" w:color="auto"/>
                        <w:bottom w:val="single" w:sz="6" w:space="0" w:color="auto"/>
                        <w:right w:val="single" w:sz="12" w:space="0" w:color="auto"/>
                      </w:tcBorders>
                      <w:shd w:val="clear" w:color="auto" w:fill="auto"/>
                    </w:tcPr>
                    <w:p w14:paraId="639A8881" w14:textId="77777777" w:rsidR="003562F4" w:rsidRDefault="003562F4">
                      <w:pPr>
                        <w:rPr>
                          <w:sz w:val="24"/>
                          <w:szCs w:val="24"/>
                        </w:rPr>
                      </w:pPr>
                      <w:bookmarkStart w:id="1" w:name="Shifr_LGIP_1"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3A73B1AD" w14:textId="77777777" w:rsidR="003562F4" w:rsidRDefault="003562F4">
                      <w:pPr>
                        <w:rPr>
                          <w:sz w:val="24"/>
                          <w:szCs w:val="24"/>
                        </w:rP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03741A82" w14:textId="77777777" w:rsidR="003562F4" w:rsidRDefault="003562F4">
                      <w:pPr>
                        <w:rPr>
                          <w:sz w:val="24"/>
                          <w:szCs w:val="24"/>
                        </w:rP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1829ACD8" w14:textId="77777777" w:rsidR="003562F4" w:rsidRDefault="003562F4">
                      <w:pPr>
                        <w:rPr>
                          <w:sz w:val="24"/>
                          <w:szCs w:val="24"/>
                        </w:rPr>
                      </w:pPr>
                    </w:p>
                  </w:tc>
                  <w:tc>
                    <w:tcPr>
                      <w:tcW w:w="856" w:type="dxa"/>
                      <w:tcBorders>
                        <w:top w:val="single" w:sz="12" w:space="0" w:color="auto"/>
                        <w:left w:val="single" w:sz="12" w:space="0" w:color="auto"/>
                        <w:bottom w:val="single" w:sz="6" w:space="0" w:color="auto"/>
                        <w:right w:val="single" w:sz="12" w:space="0" w:color="auto"/>
                      </w:tcBorders>
                      <w:shd w:val="clear" w:color="auto" w:fill="auto"/>
                    </w:tcPr>
                    <w:p w14:paraId="11D8961D" w14:textId="77777777" w:rsidR="003562F4" w:rsidRDefault="003562F4">
                      <w:pPr>
                        <w:rPr>
                          <w:sz w:val="24"/>
                          <w:szCs w:val="24"/>
                        </w:rPr>
                      </w:pPr>
                    </w:p>
                  </w:tc>
                  <w:tc>
                    <w:tcPr>
                      <w:tcW w:w="562" w:type="dxa"/>
                      <w:tcBorders>
                        <w:top w:val="single" w:sz="12" w:space="0" w:color="auto"/>
                        <w:left w:val="single" w:sz="12" w:space="0" w:color="auto"/>
                        <w:bottom w:val="single" w:sz="6" w:space="0" w:color="auto"/>
                        <w:right w:val="single" w:sz="12" w:space="0" w:color="auto"/>
                      </w:tcBorders>
                      <w:shd w:val="clear" w:color="auto" w:fill="auto"/>
                    </w:tcPr>
                    <w:p w14:paraId="3D03A07D" w14:textId="77777777" w:rsidR="003562F4" w:rsidRDefault="003562F4">
                      <w:pPr>
                        <w:rPr>
                          <w:sz w:val="24"/>
                          <w:szCs w:val="24"/>
                        </w:rPr>
                      </w:pPr>
                    </w:p>
                  </w:tc>
                  <w:tc>
                    <w:tcPr>
                      <w:tcW w:w="6819" w:type="dxa"/>
                      <w:gridSpan w:val="4"/>
                      <w:vMerge w:val="restart"/>
                      <w:tcBorders>
                        <w:top w:val="single" w:sz="12" w:space="0" w:color="auto"/>
                        <w:left w:val="single" w:sz="12" w:space="0" w:color="auto"/>
                        <w:bottom w:val="single" w:sz="12" w:space="0" w:color="auto"/>
                        <w:right w:val="nil"/>
                      </w:tcBorders>
                      <w:shd w:val="clear" w:color="auto" w:fill="auto"/>
                      <w:vAlign w:val="center"/>
                    </w:tcPr>
                    <w:p w14:paraId="4F30BFF7" w14:textId="77777777" w:rsidR="003562F4" w:rsidRPr="00551380" w:rsidRDefault="003562F4" w:rsidP="007129BB">
                      <w:pPr>
                        <w:pStyle w:val="a9"/>
                        <w:spacing w:before="0" w:after="0" w:line="240" w:lineRule="auto"/>
                        <w:rPr>
                          <w:rFonts w:ascii="ISOCPEUR" w:hAnsi="ISOCPEUR"/>
                          <w:bCs/>
                        </w:rPr>
                      </w:pPr>
                      <w:bookmarkStart w:id="2" w:name="shifr"/>
                      <w:bookmarkEnd w:id="2"/>
                    </w:p>
                  </w:tc>
                </w:tr>
                <w:bookmarkEnd w:id="1"/>
                <w:tr w:rsidR="003562F4" w14:paraId="460C0CE9"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0CF8427E" w14:textId="77777777" w:rsidR="003562F4" w:rsidRPr="005C4D4D" w:rsidRDefault="003562F4" w:rsidP="00735F6B">
                      <w:pPr>
                        <w:jc w:val="center"/>
                      </w:pPr>
                    </w:p>
                  </w:tc>
                  <w:tc>
                    <w:tcPr>
                      <w:tcW w:w="567" w:type="dxa"/>
                      <w:tcBorders>
                        <w:top w:val="nil"/>
                        <w:left w:val="single" w:sz="12" w:space="0" w:color="auto"/>
                        <w:bottom w:val="nil"/>
                        <w:right w:val="single" w:sz="12" w:space="0" w:color="auto"/>
                      </w:tcBorders>
                      <w:shd w:val="clear" w:color="auto" w:fill="auto"/>
                    </w:tcPr>
                    <w:p w14:paraId="2B1B92D9" w14:textId="77777777" w:rsidR="003562F4" w:rsidRPr="005C4D4D" w:rsidRDefault="003562F4" w:rsidP="00735F6B">
                      <w:pPr>
                        <w:jc w:val="center"/>
                      </w:pPr>
                    </w:p>
                  </w:tc>
                  <w:tc>
                    <w:tcPr>
                      <w:tcW w:w="566" w:type="dxa"/>
                      <w:tcBorders>
                        <w:top w:val="nil"/>
                        <w:left w:val="single" w:sz="12" w:space="0" w:color="auto"/>
                        <w:bottom w:val="nil"/>
                        <w:right w:val="single" w:sz="12" w:space="0" w:color="auto"/>
                      </w:tcBorders>
                      <w:shd w:val="clear" w:color="auto" w:fill="auto"/>
                    </w:tcPr>
                    <w:p w14:paraId="5BDD55B6" w14:textId="77777777" w:rsidR="003562F4" w:rsidRPr="005C4D4D" w:rsidRDefault="003562F4" w:rsidP="00735F6B">
                      <w:pPr>
                        <w:jc w:val="center"/>
                      </w:pPr>
                    </w:p>
                  </w:tc>
                  <w:tc>
                    <w:tcPr>
                      <w:tcW w:w="568" w:type="dxa"/>
                      <w:tcBorders>
                        <w:top w:val="nil"/>
                        <w:left w:val="single" w:sz="12" w:space="0" w:color="auto"/>
                        <w:bottom w:val="nil"/>
                        <w:right w:val="single" w:sz="12" w:space="0" w:color="auto"/>
                      </w:tcBorders>
                      <w:shd w:val="clear" w:color="auto" w:fill="auto"/>
                    </w:tcPr>
                    <w:p w14:paraId="552E20E0" w14:textId="77777777" w:rsidR="003562F4" w:rsidRPr="005C4D4D" w:rsidRDefault="003562F4" w:rsidP="00735F6B">
                      <w:pPr>
                        <w:jc w:val="center"/>
                      </w:pPr>
                    </w:p>
                  </w:tc>
                  <w:tc>
                    <w:tcPr>
                      <w:tcW w:w="856" w:type="dxa"/>
                      <w:tcBorders>
                        <w:top w:val="nil"/>
                        <w:left w:val="single" w:sz="12" w:space="0" w:color="auto"/>
                        <w:bottom w:val="nil"/>
                        <w:right w:val="single" w:sz="12" w:space="0" w:color="auto"/>
                      </w:tcBorders>
                      <w:shd w:val="clear" w:color="auto" w:fill="auto"/>
                    </w:tcPr>
                    <w:p w14:paraId="65B01195" w14:textId="77777777" w:rsidR="003562F4" w:rsidRPr="005C4D4D" w:rsidRDefault="003562F4" w:rsidP="00735F6B">
                      <w:pPr>
                        <w:jc w:val="center"/>
                      </w:pPr>
                    </w:p>
                  </w:tc>
                  <w:tc>
                    <w:tcPr>
                      <w:tcW w:w="562" w:type="dxa"/>
                      <w:tcBorders>
                        <w:top w:val="nil"/>
                        <w:left w:val="single" w:sz="12" w:space="0" w:color="auto"/>
                        <w:bottom w:val="nil"/>
                        <w:right w:val="single" w:sz="12" w:space="0" w:color="auto"/>
                      </w:tcBorders>
                      <w:shd w:val="clear" w:color="auto" w:fill="auto"/>
                    </w:tcPr>
                    <w:p w14:paraId="2E9F63A9" w14:textId="77777777" w:rsidR="003562F4" w:rsidRPr="005C4D4D" w:rsidRDefault="003562F4" w:rsidP="00F32747">
                      <w:pPr>
                        <w:jc w:val="center"/>
                      </w:pPr>
                    </w:p>
                  </w:tc>
                  <w:tc>
                    <w:tcPr>
                      <w:tcW w:w="6819" w:type="dxa"/>
                      <w:gridSpan w:val="4"/>
                      <w:vMerge/>
                      <w:tcBorders>
                        <w:top w:val="single" w:sz="12" w:space="0" w:color="auto"/>
                        <w:left w:val="single" w:sz="12" w:space="0" w:color="auto"/>
                        <w:bottom w:val="single" w:sz="12" w:space="0" w:color="auto"/>
                        <w:right w:val="nil"/>
                      </w:tcBorders>
                      <w:shd w:val="clear" w:color="auto" w:fill="auto"/>
                      <w:vAlign w:val="center"/>
                    </w:tcPr>
                    <w:p w14:paraId="33BF1EC4" w14:textId="77777777" w:rsidR="003562F4" w:rsidRDefault="003562F4">
                      <w:pPr>
                        <w:rPr>
                          <w:bCs/>
                          <w:sz w:val="36"/>
                        </w:rPr>
                      </w:pPr>
                    </w:p>
                  </w:tc>
                </w:tr>
                <w:tr w:rsidR="003562F4" w14:paraId="4DDD5744"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575819F7" w14:textId="77777777" w:rsidR="003562F4" w:rsidRPr="005C4D4D" w:rsidRDefault="003562F4" w:rsidP="00E01535">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69E8F1F8" w14:textId="77777777" w:rsidR="003562F4" w:rsidRPr="005C4D4D" w:rsidRDefault="003562F4" w:rsidP="00E01535">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28979DBF" w14:textId="77777777" w:rsidR="003562F4" w:rsidRPr="005C4D4D" w:rsidRDefault="003562F4" w:rsidP="00E01535">
                      <w:pPr>
                        <w:jc w:val="cente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5B8B7C61" w14:textId="77777777" w:rsidR="003562F4" w:rsidRPr="005C4D4D" w:rsidRDefault="003562F4" w:rsidP="00E01535">
                      <w:pPr>
                        <w:jc w:val="center"/>
                      </w:pPr>
                    </w:p>
                  </w:tc>
                  <w:tc>
                    <w:tcPr>
                      <w:tcW w:w="856" w:type="dxa"/>
                      <w:tcBorders>
                        <w:top w:val="single" w:sz="6" w:space="0" w:color="auto"/>
                        <w:left w:val="single" w:sz="12" w:space="0" w:color="auto"/>
                        <w:bottom w:val="single" w:sz="6" w:space="0" w:color="auto"/>
                        <w:right w:val="single" w:sz="12" w:space="0" w:color="auto"/>
                      </w:tcBorders>
                      <w:shd w:val="clear" w:color="auto" w:fill="auto"/>
                    </w:tcPr>
                    <w:p w14:paraId="112F86D5" w14:textId="77777777" w:rsidR="003562F4" w:rsidRPr="005C4D4D" w:rsidRDefault="003562F4" w:rsidP="00E01535">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tcPr>
                    <w:p w14:paraId="67545AF0" w14:textId="77777777" w:rsidR="003562F4" w:rsidRPr="005C4D4D" w:rsidRDefault="003562F4" w:rsidP="00E01535">
                      <w:pPr>
                        <w:jc w:val="center"/>
                      </w:pPr>
                    </w:p>
                  </w:tc>
                  <w:tc>
                    <w:tcPr>
                      <w:tcW w:w="6819" w:type="dxa"/>
                      <w:gridSpan w:val="4"/>
                      <w:vMerge w:val="restart"/>
                      <w:tcBorders>
                        <w:top w:val="single" w:sz="12" w:space="0" w:color="auto"/>
                        <w:left w:val="single" w:sz="12" w:space="0" w:color="auto"/>
                        <w:bottom w:val="nil"/>
                        <w:right w:val="nil"/>
                      </w:tcBorders>
                      <w:shd w:val="clear" w:color="auto" w:fill="auto"/>
                      <w:vAlign w:val="center"/>
                    </w:tcPr>
                    <w:p w14:paraId="2A31A6EB" w14:textId="50EF5C84" w:rsidR="003562F4" w:rsidRPr="00551380" w:rsidRDefault="003562F4" w:rsidP="00551380">
                      <w:pPr>
                        <w:autoSpaceDE w:val="0"/>
                        <w:autoSpaceDN w:val="0"/>
                        <w:adjustRightInd w:val="0"/>
                        <w:spacing w:line="192" w:lineRule="auto"/>
                        <w:jc w:val="center"/>
                        <w:rPr>
                          <w:rFonts w:ascii="ISOCPEUR" w:hAnsi="ISOCPEUR" w:cs="ISOCPEUR"/>
                          <w:color w:val="000000"/>
                          <w:sz w:val="24"/>
                          <w:szCs w:val="24"/>
                        </w:rPr>
                      </w:pPr>
                    </w:p>
                  </w:tc>
                </w:tr>
                <w:tr w:rsidR="003562F4" w14:paraId="3F345F05" w14:textId="77777777" w:rsidTr="00584BD6">
                  <w:trPr>
                    <w:gridAfter w:val="1"/>
                    <w:wAfter w:w="1772" w:type="dxa"/>
                    <w:cantSplit/>
                    <w:trHeight w:hRule="exact" w:val="284"/>
                  </w:trPr>
                  <w:tc>
                    <w:tcPr>
                      <w:tcW w:w="567" w:type="dxa"/>
                      <w:tcBorders>
                        <w:top w:val="nil"/>
                        <w:left w:val="single" w:sz="12" w:space="0" w:color="auto"/>
                        <w:bottom w:val="single" w:sz="12" w:space="0" w:color="auto"/>
                        <w:right w:val="single" w:sz="12" w:space="0" w:color="auto"/>
                      </w:tcBorders>
                      <w:shd w:val="clear" w:color="auto" w:fill="auto"/>
                    </w:tcPr>
                    <w:p w14:paraId="3F69B9FF" w14:textId="77777777" w:rsidR="003562F4" w:rsidRPr="00551380" w:rsidRDefault="003562F4" w:rsidP="005C4D4D">
                      <w:pPr>
                        <w:jc w:val="center"/>
                        <w:rPr>
                          <w:rFonts w:ascii="ISOCPEUR" w:hAnsi="ISOCPEUR"/>
                        </w:rPr>
                      </w:pPr>
                    </w:p>
                  </w:tc>
                  <w:tc>
                    <w:tcPr>
                      <w:tcW w:w="567" w:type="dxa"/>
                      <w:tcBorders>
                        <w:top w:val="nil"/>
                        <w:left w:val="single" w:sz="12" w:space="0" w:color="auto"/>
                        <w:bottom w:val="single" w:sz="12" w:space="0" w:color="auto"/>
                        <w:right w:val="single" w:sz="12" w:space="0" w:color="auto"/>
                      </w:tcBorders>
                      <w:shd w:val="clear" w:color="auto" w:fill="auto"/>
                    </w:tcPr>
                    <w:p w14:paraId="561153DC" w14:textId="77777777" w:rsidR="003562F4" w:rsidRPr="00551380" w:rsidRDefault="003562F4" w:rsidP="005C4D4D">
                      <w:pPr>
                        <w:jc w:val="center"/>
                        <w:rPr>
                          <w:rFonts w:ascii="ISOCPEUR" w:hAnsi="ISOCPEUR"/>
                        </w:rPr>
                      </w:pPr>
                    </w:p>
                  </w:tc>
                  <w:tc>
                    <w:tcPr>
                      <w:tcW w:w="566" w:type="dxa"/>
                      <w:tcBorders>
                        <w:top w:val="nil"/>
                        <w:left w:val="single" w:sz="12" w:space="0" w:color="auto"/>
                        <w:bottom w:val="single" w:sz="12" w:space="0" w:color="auto"/>
                        <w:right w:val="single" w:sz="12" w:space="0" w:color="auto"/>
                      </w:tcBorders>
                      <w:shd w:val="clear" w:color="auto" w:fill="auto"/>
                    </w:tcPr>
                    <w:p w14:paraId="71CB1229" w14:textId="77777777" w:rsidR="003562F4" w:rsidRPr="00551380" w:rsidRDefault="003562F4" w:rsidP="005C4D4D">
                      <w:pPr>
                        <w:jc w:val="center"/>
                        <w:rPr>
                          <w:rFonts w:ascii="ISOCPEUR" w:hAnsi="ISOCPEUR"/>
                        </w:rPr>
                      </w:pPr>
                    </w:p>
                  </w:tc>
                  <w:tc>
                    <w:tcPr>
                      <w:tcW w:w="568" w:type="dxa"/>
                      <w:tcBorders>
                        <w:top w:val="nil"/>
                        <w:left w:val="single" w:sz="12" w:space="0" w:color="auto"/>
                        <w:bottom w:val="single" w:sz="12" w:space="0" w:color="auto"/>
                        <w:right w:val="single" w:sz="12" w:space="0" w:color="auto"/>
                      </w:tcBorders>
                      <w:shd w:val="clear" w:color="auto" w:fill="auto"/>
                    </w:tcPr>
                    <w:p w14:paraId="168496AC" w14:textId="77777777" w:rsidR="003562F4" w:rsidRPr="00551380" w:rsidRDefault="003562F4" w:rsidP="00551380">
                      <w:pPr>
                        <w:jc w:val="center"/>
                        <w:rPr>
                          <w:rFonts w:ascii="ISOCPEUR" w:hAnsi="ISOCPEUR"/>
                        </w:rPr>
                      </w:pPr>
                    </w:p>
                  </w:tc>
                  <w:tc>
                    <w:tcPr>
                      <w:tcW w:w="856" w:type="dxa"/>
                      <w:tcBorders>
                        <w:top w:val="nil"/>
                        <w:left w:val="single" w:sz="12" w:space="0" w:color="auto"/>
                        <w:bottom w:val="single" w:sz="12" w:space="0" w:color="auto"/>
                        <w:right w:val="single" w:sz="12" w:space="0" w:color="auto"/>
                      </w:tcBorders>
                      <w:shd w:val="clear" w:color="auto" w:fill="auto"/>
                    </w:tcPr>
                    <w:p w14:paraId="77950DFC" w14:textId="77777777" w:rsidR="003562F4" w:rsidRPr="00551380" w:rsidRDefault="003562F4" w:rsidP="005C4D4D">
                      <w:pPr>
                        <w:jc w:val="center"/>
                        <w:rPr>
                          <w:rFonts w:ascii="ISOCPEUR" w:hAnsi="ISOCPEUR"/>
                        </w:rPr>
                      </w:pPr>
                    </w:p>
                  </w:tc>
                  <w:tc>
                    <w:tcPr>
                      <w:tcW w:w="562" w:type="dxa"/>
                      <w:tcBorders>
                        <w:top w:val="nil"/>
                        <w:left w:val="single" w:sz="12" w:space="0" w:color="auto"/>
                        <w:bottom w:val="single" w:sz="12" w:space="0" w:color="auto"/>
                        <w:right w:val="single" w:sz="12" w:space="0" w:color="auto"/>
                      </w:tcBorders>
                      <w:shd w:val="clear" w:color="auto" w:fill="auto"/>
                    </w:tcPr>
                    <w:p w14:paraId="2C468405" w14:textId="77777777" w:rsidR="003562F4" w:rsidRPr="00551380" w:rsidRDefault="003562F4" w:rsidP="000D68B5">
                      <w:pPr>
                        <w:jc w:val="center"/>
                        <w:rPr>
                          <w:rFonts w:ascii="ISOCPEUR" w:hAnsi="ISOCPEUR"/>
                        </w:rPr>
                      </w:pPr>
                    </w:p>
                  </w:tc>
                  <w:tc>
                    <w:tcPr>
                      <w:tcW w:w="6819" w:type="dxa"/>
                      <w:gridSpan w:val="4"/>
                      <w:vMerge/>
                      <w:tcBorders>
                        <w:top w:val="single" w:sz="12" w:space="0" w:color="auto"/>
                        <w:left w:val="single" w:sz="12" w:space="0" w:color="auto"/>
                        <w:bottom w:val="nil"/>
                        <w:right w:val="nil"/>
                      </w:tcBorders>
                      <w:shd w:val="clear" w:color="auto" w:fill="auto"/>
                      <w:vAlign w:val="center"/>
                    </w:tcPr>
                    <w:p w14:paraId="284376E1" w14:textId="77777777" w:rsidR="003562F4" w:rsidRPr="0061559B" w:rsidRDefault="003562F4">
                      <w:pPr>
                        <w:rPr>
                          <w:sz w:val="22"/>
                          <w:szCs w:val="22"/>
                        </w:rPr>
                      </w:pPr>
                    </w:p>
                  </w:tc>
                </w:tr>
                <w:tr w:rsidR="003562F4" w14:paraId="1A6B6F2F" w14:textId="77777777" w:rsidTr="00584BD6">
                  <w:trPr>
                    <w:gridAfter w:val="1"/>
                    <w:wAfter w:w="1772" w:type="dxa"/>
                    <w:cantSplit/>
                    <w:trHeight w:hRule="exact" w:val="284"/>
                  </w:trPr>
                  <w:tc>
                    <w:tcPr>
                      <w:tcW w:w="567" w:type="dxa"/>
                      <w:tcBorders>
                        <w:top w:val="single" w:sz="12" w:space="0" w:color="auto"/>
                        <w:left w:val="single" w:sz="12" w:space="0" w:color="auto"/>
                        <w:bottom w:val="single" w:sz="12" w:space="0" w:color="auto"/>
                        <w:right w:val="single" w:sz="12" w:space="0" w:color="auto"/>
                      </w:tcBorders>
                      <w:shd w:val="clear" w:color="auto" w:fill="auto"/>
                    </w:tcPr>
                    <w:p w14:paraId="572E0F04" w14:textId="77777777" w:rsidR="003562F4" w:rsidRPr="00551380" w:rsidRDefault="003562F4">
                      <w:pPr>
                        <w:jc w:val="center"/>
                        <w:rPr>
                          <w:rFonts w:ascii="ISOCPEUR" w:hAnsi="ISOCPEUR"/>
                          <w:sz w:val="24"/>
                          <w:szCs w:val="24"/>
                        </w:rPr>
                      </w:pPr>
                      <w:proofErr w:type="spellStart"/>
                      <w:r w:rsidRPr="00551380">
                        <w:rPr>
                          <w:rFonts w:ascii="ISOCPEUR" w:hAnsi="ISOCPEUR"/>
                        </w:rPr>
                        <w:t>Изм</w:t>
                      </w:r>
                      <w:proofErr w:type="spellEnd"/>
                    </w:p>
                  </w:tc>
                  <w:tc>
                    <w:tcPr>
                      <w:tcW w:w="567" w:type="dxa"/>
                      <w:tcBorders>
                        <w:top w:val="single" w:sz="12" w:space="0" w:color="auto"/>
                        <w:left w:val="single" w:sz="12" w:space="0" w:color="auto"/>
                        <w:bottom w:val="single" w:sz="12" w:space="0" w:color="auto"/>
                        <w:right w:val="single" w:sz="12" w:space="0" w:color="auto"/>
                      </w:tcBorders>
                      <w:shd w:val="clear" w:color="auto" w:fill="auto"/>
                    </w:tcPr>
                    <w:p w14:paraId="1D03023E" w14:textId="77777777" w:rsidR="003562F4" w:rsidRPr="00551380" w:rsidRDefault="003562F4">
                      <w:pPr>
                        <w:jc w:val="center"/>
                        <w:rPr>
                          <w:rFonts w:ascii="ISOCPEUR" w:hAnsi="ISOCPEUR"/>
                          <w:spacing w:val="-20"/>
                          <w:sz w:val="24"/>
                          <w:szCs w:val="24"/>
                        </w:rPr>
                      </w:pPr>
                      <w:proofErr w:type="spellStart"/>
                      <w:r w:rsidRPr="00551380">
                        <w:rPr>
                          <w:rFonts w:ascii="ISOCPEUR" w:hAnsi="ISOCPEUR"/>
                          <w:spacing w:val="-20"/>
                        </w:rPr>
                        <w:t>Кол.уч</w:t>
                      </w:r>
                      <w:proofErr w:type="spellEnd"/>
                    </w:p>
                  </w:tc>
                  <w:tc>
                    <w:tcPr>
                      <w:tcW w:w="566" w:type="dxa"/>
                      <w:tcBorders>
                        <w:top w:val="single" w:sz="12" w:space="0" w:color="auto"/>
                        <w:left w:val="single" w:sz="12" w:space="0" w:color="auto"/>
                        <w:bottom w:val="nil"/>
                        <w:right w:val="single" w:sz="12" w:space="0" w:color="auto"/>
                      </w:tcBorders>
                      <w:shd w:val="clear" w:color="auto" w:fill="auto"/>
                    </w:tcPr>
                    <w:p w14:paraId="1779CCAF" w14:textId="77777777" w:rsidR="003562F4" w:rsidRPr="00551380" w:rsidRDefault="003562F4">
                      <w:pPr>
                        <w:jc w:val="center"/>
                        <w:rPr>
                          <w:rFonts w:ascii="ISOCPEUR" w:hAnsi="ISOCPEUR"/>
                          <w:spacing w:val="-20"/>
                          <w:sz w:val="24"/>
                          <w:szCs w:val="24"/>
                        </w:rPr>
                      </w:pPr>
                      <w:r w:rsidRPr="00551380">
                        <w:rPr>
                          <w:rFonts w:ascii="ISOCPEUR" w:hAnsi="ISOCPEUR"/>
                        </w:rPr>
                        <w:t>Лист</w:t>
                      </w:r>
                    </w:p>
                  </w:tc>
                  <w:tc>
                    <w:tcPr>
                      <w:tcW w:w="568" w:type="dxa"/>
                      <w:tcBorders>
                        <w:top w:val="single" w:sz="12" w:space="0" w:color="auto"/>
                        <w:left w:val="single" w:sz="12" w:space="0" w:color="auto"/>
                        <w:bottom w:val="nil"/>
                        <w:right w:val="single" w:sz="12" w:space="0" w:color="auto"/>
                      </w:tcBorders>
                      <w:shd w:val="clear" w:color="auto" w:fill="auto"/>
                    </w:tcPr>
                    <w:p w14:paraId="36AE05FB" w14:textId="77777777" w:rsidR="003562F4" w:rsidRPr="00551380" w:rsidRDefault="003562F4">
                      <w:pPr>
                        <w:jc w:val="center"/>
                        <w:rPr>
                          <w:rFonts w:ascii="ISOCPEUR" w:hAnsi="ISOCPEUR"/>
                          <w:sz w:val="24"/>
                          <w:szCs w:val="24"/>
                        </w:rPr>
                      </w:pPr>
                      <w:r w:rsidRPr="00551380">
                        <w:rPr>
                          <w:rFonts w:ascii="ISOCPEUR" w:hAnsi="ISOCPEUR"/>
                        </w:rPr>
                        <w:t>№док</w:t>
                      </w:r>
                    </w:p>
                  </w:tc>
                  <w:tc>
                    <w:tcPr>
                      <w:tcW w:w="856" w:type="dxa"/>
                      <w:tcBorders>
                        <w:top w:val="single" w:sz="12" w:space="0" w:color="auto"/>
                        <w:left w:val="single" w:sz="12" w:space="0" w:color="auto"/>
                        <w:bottom w:val="nil"/>
                        <w:right w:val="single" w:sz="12" w:space="0" w:color="auto"/>
                      </w:tcBorders>
                      <w:shd w:val="clear" w:color="auto" w:fill="auto"/>
                    </w:tcPr>
                    <w:p w14:paraId="4D282EB2" w14:textId="77777777" w:rsidR="003562F4" w:rsidRPr="00551380" w:rsidRDefault="003562F4">
                      <w:pPr>
                        <w:jc w:val="center"/>
                        <w:rPr>
                          <w:rFonts w:ascii="ISOCPEUR" w:hAnsi="ISOCPEUR"/>
                          <w:sz w:val="24"/>
                          <w:szCs w:val="24"/>
                        </w:rPr>
                      </w:pPr>
                      <w:r w:rsidRPr="00551380">
                        <w:rPr>
                          <w:rFonts w:ascii="ISOCPEUR" w:hAnsi="ISOCPEUR"/>
                        </w:rPr>
                        <w:t>Подпись</w:t>
                      </w:r>
                    </w:p>
                  </w:tc>
                  <w:tc>
                    <w:tcPr>
                      <w:tcW w:w="562" w:type="dxa"/>
                      <w:tcBorders>
                        <w:top w:val="single" w:sz="12" w:space="0" w:color="auto"/>
                        <w:left w:val="single" w:sz="12" w:space="0" w:color="auto"/>
                        <w:bottom w:val="nil"/>
                        <w:right w:val="single" w:sz="12" w:space="0" w:color="auto"/>
                      </w:tcBorders>
                      <w:shd w:val="clear" w:color="auto" w:fill="auto"/>
                    </w:tcPr>
                    <w:p w14:paraId="19944B91" w14:textId="77777777" w:rsidR="003562F4" w:rsidRPr="00551380" w:rsidRDefault="003562F4">
                      <w:pPr>
                        <w:jc w:val="center"/>
                        <w:rPr>
                          <w:rFonts w:ascii="ISOCPEUR" w:hAnsi="ISOCPEUR"/>
                          <w:sz w:val="24"/>
                          <w:szCs w:val="24"/>
                        </w:rPr>
                      </w:pPr>
                      <w:r w:rsidRPr="00551380">
                        <w:rPr>
                          <w:rFonts w:ascii="ISOCPEUR" w:hAnsi="ISOCPEUR"/>
                        </w:rPr>
                        <w:t>Дата</w:t>
                      </w:r>
                    </w:p>
                  </w:tc>
                  <w:tc>
                    <w:tcPr>
                      <w:tcW w:w="6819" w:type="dxa"/>
                      <w:gridSpan w:val="4"/>
                      <w:vMerge/>
                      <w:tcBorders>
                        <w:top w:val="single" w:sz="12" w:space="0" w:color="auto"/>
                        <w:left w:val="single" w:sz="12" w:space="0" w:color="auto"/>
                        <w:bottom w:val="nil"/>
                        <w:right w:val="nil"/>
                      </w:tcBorders>
                      <w:shd w:val="clear" w:color="auto" w:fill="auto"/>
                      <w:vAlign w:val="center"/>
                    </w:tcPr>
                    <w:p w14:paraId="6923B88A" w14:textId="77777777" w:rsidR="003562F4" w:rsidRPr="0061559B" w:rsidRDefault="003562F4">
                      <w:pPr>
                        <w:rPr>
                          <w:sz w:val="22"/>
                          <w:szCs w:val="22"/>
                        </w:rPr>
                      </w:pPr>
                    </w:p>
                  </w:tc>
                </w:tr>
                <w:tr w:rsidR="003562F4" w14:paraId="35F76E95" w14:textId="77777777" w:rsidTr="00584BD6">
                  <w:trPr>
                    <w:gridAfter w:val="1"/>
                    <w:wAfter w:w="1772" w:type="dxa"/>
                    <w:cantSplit/>
                    <w:trHeight w:hRule="exact" w:val="284"/>
                  </w:trPr>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26952AE1" w14:textId="77777777" w:rsidR="003562F4" w:rsidRPr="00551380" w:rsidRDefault="003562F4" w:rsidP="005948B1">
                      <w:pPr>
                        <w:rPr>
                          <w:rFonts w:ascii="ISOCPEUR" w:hAnsi="ISOCPEUR"/>
                        </w:rPr>
                      </w:pPr>
                      <w:r w:rsidRPr="00551380">
                        <w:rPr>
                          <w:rFonts w:ascii="ISOCPEUR" w:hAnsi="ISOCPEUR"/>
                        </w:rPr>
                        <w:t>Разработал</w:t>
                      </w:r>
                    </w:p>
                  </w:tc>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439AB42F" w14:textId="77777777" w:rsidR="003562F4" w:rsidRPr="00551380" w:rsidRDefault="003562F4" w:rsidP="00551380">
                      <w:pPr>
                        <w:ind w:left="-6" w:right="-52"/>
                        <w:rPr>
                          <w:rFonts w:ascii="ISOCPEUR" w:hAnsi="ISOCPEUR"/>
                        </w:rPr>
                      </w:pPr>
                    </w:p>
                  </w:tc>
                  <w:tc>
                    <w:tcPr>
                      <w:tcW w:w="856" w:type="dxa"/>
                      <w:tcBorders>
                        <w:top w:val="single" w:sz="12" w:space="0" w:color="auto"/>
                        <w:left w:val="single" w:sz="12" w:space="0" w:color="auto"/>
                        <w:bottom w:val="single" w:sz="6" w:space="0" w:color="auto"/>
                        <w:right w:val="single" w:sz="12" w:space="0" w:color="auto"/>
                      </w:tcBorders>
                      <w:shd w:val="clear" w:color="auto" w:fill="auto"/>
                      <w:vAlign w:val="center"/>
                    </w:tcPr>
                    <w:p w14:paraId="20FF3CA1" w14:textId="77777777" w:rsidR="00053FEF" w:rsidRPr="00876AD3" w:rsidRDefault="00053FEF" w:rsidP="00BA6099">
                      <w:pPr>
                        <w:jc w:val="center"/>
                      </w:pPr>
                    </w:p>
                    <w:p w14:paraId="7AC59FE3" w14:textId="77777777" w:rsidR="003562F4" w:rsidRPr="00551380" w:rsidRDefault="003562F4" w:rsidP="00BA6099">
                      <w:pPr>
                        <w:jc w:val="center"/>
                        <w:rPr>
                          <w:rFonts w:ascii="ISOCPEUR" w:hAnsi="ISOCPEUR"/>
                        </w:rPr>
                      </w:pPr>
                    </w:p>
                  </w:tc>
                  <w:tc>
                    <w:tcPr>
                      <w:tcW w:w="562" w:type="dxa"/>
                      <w:tcBorders>
                        <w:top w:val="single" w:sz="12" w:space="0" w:color="auto"/>
                        <w:left w:val="single" w:sz="12" w:space="0" w:color="auto"/>
                        <w:bottom w:val="single" w:sz="6" w:space="0" w:color="auto"/>
                        <w:right w:val="single" w:sz="12" w:space="0" w:color="auto"/>
                      </w:tcBorders>
                      <w:shd w:val="clear" w:color="auto" w:fill="auto"/>
                      <w:vAlign w:val="center"/>
                    </w:tcPr>
                    <w:p w14:paraId="0A93B889" w14:textId="0210934B" w:rsidR="003562F4" w:rsidRPr="00551380" w:rsidRDefault="00C70061" w:rsidP="00C70061">
                      <w:pPr>
                        <w:jc w:val="center"/>
                        <w:rPr>
                          <w:rFonts w:ascii="ISOCPEUR" w:hAnsi="ISOCPEUR"/>
                        </w:rPr>
                      </w:pPr>
                      <w:r>
                        <w:rPr>
                          <w:rFonts w:ascii="ISOCPEUR" w:hAnsi="ISOCPEUR"/>
                        </w:rPr>
                        <w:t>1</w:t>
                      </w:r>
                    </w:p>
                  </w:tc>
                  <w:tc>
                    <w:tcPr>
                      <w:tcW w:w="396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601B16FD" w14:textId="77777777" w:rsidR="003562F4" w:rsidRPr="00551380" w:rsidRDefault="00223042" w:rsidP="00D31BBD">
                      <w:pPr>
                        <w:autoSpaceDE w:val="0"/>
                        <w:autoSpaceDN w:val="0"/>
                        <w:adjustRightInd w:val="0"/>
                        <w:spacing w:line="192" w:lineRule="auto"/>
                        <w:jc w:val="center"/>
                        <w:rPr>
                          <w:rFonts w:ascii="ISOCPEUR" w:hAnsi="ISOCPEUR"/>
                          <w:color w:val="000000"/>
                          <w:sz w:val="24"/>
                          <w:szCs w:val="24"/>
                        </w:rPr>
                      </w:pPr>
                      <w:r>
                        <w:rPr>
                          <w:rFonts w:ascii="Arial Narrow" w:hAnsi="Arial Narrow" w:cs="Arial Narrow"/>
                          <w:color w:val="000000"/>
                          <w:sz w:val="24"/>
                          <w:szCs w:val="24"/>
                        </w:rPr>
                        <w:t xml:space="preserve">ПС </w:t>
                      </w:r>
                      <w:r w:rsidR="00D31BBD">
                        <w:rPr>
                          <w:rFonts w:ascii="Arial Narrow" w:hAnsi="Arial Narrow" w:cs="Arial Narrow"/>
                          <w:color w:val="000000"/>
                          <w:sz w:val="24"/>
                          <w:szCs w:val="24"/>
                        </w:rPr>
                        <w:t xml:space="preserve">110/35/10 </w:t>
                      </w:r>
                      <w:proofErr w:type="spellStart"/>
                      <w:r w:rsidR="00D31BBD">
                        <w:rPr>
                          <w:rFonts w:ascii="Arial Narrow" w:hAnsi="Arial Narrow" w:cs="Arial Narrow"/>
                          <w:color w:val="000000"/>
                          <w:sz w:val="24"/>
                          <w:szCs w:val="24"/>
                        </w:rPr>
                        <w:t>кВ</w:t>
                      </w:r>
                      <w:proofErr w:type="spellEnd"/>
                      <w:r>
                        <w:rPr>
                          <w:rFonts w:ascii="Arial Narrow" w:hAnsi="Arial Narrow" w:cs="Arial Narrow"/>
                          <w:color w:val="000000"/>
                          <w:sz w:val="24"/>
                          <w:szCs w:val="24"/>
                        </w:rPr>
                        <w:t xml:space="preserve">     </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0A4DE319" w14:textId="77777777" w:rsidR="003562F4" w:rsidRPr="00551380" w:rsidRDefault="003562F4">
                      <w:pPr>
                        <w:jc w:val="center"/>
                        <w:rPr>
                          <w:rFonts w:ascii="ISOCPEUR" w:hAnsi="ISOCPEUR"/>
                          <w:sz w:val="24"/>
                          <w:szCs w:val="24"/>
                        </w:rPr>
                      </w:pPr>
                      <w:r w:rsidRPr="00551380">
                        <w:rPr>
                          <w:rFonts w:ascii="ISOCPEUR" w:hAnsi="ISOCPEUR"/>
                          <w:sz w:val="24"/>
                          <w:szCs w:val="24"/>
                        </w:rPr>
                        <w:t>Стадия</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690DDADF" w14:textId="77777777" w:rsidR="003562F4" w:rsidRPr="00551380" w:rsidRDefault="003562F4">
                      <w:pPr>
                        <w:jc w:val="center"/>
                        <w:rPr>
                          <w:rFonts w:ascii="ISOCPEUR" w:hAnsi="ISOCPEUR"/>
                          <w:sz w:val="24"/>
                          <w:szCs w:val="24"/>
                        </w:rPr>
                      </w:pPr>
                      <w:r w:rsidRPr="00551380">
                        <w:rPr>
                          <w:rFonts w:ascii="ISOCPEUR" w:hAnsi="ISOCPEUR"/>
                          <w:sz w:val="24"/>
                          <w:szCs w:val="24"/>
                        </w:rPr>
                        <w:t>Лист</w:t>
                      </w:r>
                    </w:p>
                  </w:tc>
                  <w:tc>
                    <w:tcPr>
                      <w:tcW w:w="1148" w:type="dxa"/>
                      <w:tcBorders>
                        <w:top w:val="single" w:sz="12" w:space="0" w:color="auto"/>
                        <w:left w:val="single" w:sz="12" w:space="0" w:color="auto"/>
                        <w:bottom w:val="single" w:sz="12" w:space="0" w:color="auto"/>
                        <w:right w:val="nil"/>
                      </w:tcBorders>
                      <w:shd w:val="clear" w:color="auto" w:fill="auto"/>
                    </w:tcPr>
                    <w:p w14:paraId="53927DF8" w14:textId="77777777" w:rsidR="003562F4" w:rsidRPr="00551380" w:rsidRDefault="003562F4">
                      <w:pPr>
                        <w:jc w:val="center"/>
                        <w:rPr>
                          <w:rFonts w:ascii="ISOCPEUR" w:hAnsi="ISOCPEUR"/>
                          <w:sz w:val="24"/>
                          <w:szCs w:val="24"/>
                        </w:rPr>
                      </w:pPr>
                      <w:r w:rsidRPr="00551380">
                        <w:rPr>
                          <w:rFonts w:ascii="ISOCPEUR" w:hAnsi="ISOCPEUR"/>
                          <w:sz w:val="24"/>
                          <w:szCs w:val="24"/>
                        </w:rPr>
                        <w:t>Листов</w:t>
                      </w:r>
                    </w:p>
                  </w:tc>
                </w:tr>
                <w:tr w:rsidR="003562F4" w14:paraId="265B6EBA"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705A1BA6" w14:textId="77777777" w:rsidR="003562F4" w:rsidRPr="00551380" w:rsidRDefault="003562F4" w:rsidP="005948B1">
                      <w:pPr>
                        <w:rPr>
                          <w:rFonts w:ascii="ISOCPEUR" w:hAnsi="ISOCPEUR"/>
                        </w:rPr>
                      </w:pPr>
                      <w:r w:rsidRPr="00551380">
                        <w:rPr>
                          <w:rFonts w:ascii="ISOCPEUR" w:hAnsi="ISOCPEUR"/>
                        </w:rPr>
                        <w:t>Проверил</w:t>
                      </w: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BE3A11F" w14:textId="409FEEC8" w:rsidR="003562F4" w:rsidRPr="00551380" w:rsidRDefault="003562F4" w:rsidP="00551380">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76A8F8CD" w14:textId="5A8F2589" w:rsidR="003562F4" w:rsidRPr="00A511F7"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4B5DC8CF" w14:textId="1EF2901B" w:rsidR="003562F4" w:rsidRPr="00F17D3A"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67ED7C3F" w14:textId="77777777" w:rsidR="003562F4" w:rsidRDefault="003562F4">
                      <w:pPr>
                        <w:rP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1CC46EEE" w14:textId="77777777" w:rsidR="003562F4" w:rsidRPr="00BA6099" w:rsidRDefault="00C70061">
                      <w:pPr>
                        <w:jc w:val="center"/>
                        <w:rPr>
                          <w:rFonts w:ascii="ISOCPEUR" w:hAnsi="ISOCPEUR"/>
                          <w:sz w:val="24"/>
                          <w:szCs w:val="24"/>
                        </w:rPr>
                      </w:pPr>
                      <w:r>
                        <w:rPr>
                          <w:rFonts w:ascii="ISOCPEUR" w:hAnsi="ISOCPEUR"/>
                          <w:sz w:val="24"/>
                          <w:szCs w:val="24"/>
                        </w:rPr>
                        <w:t>ОТР</w:t>
                      </w: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36E06579" w14:textId="77777777" w:rsidR="003562F4" w:rsidRPr="008F2108" w:rsidRDefault="008F2108">
                      <w:pPr>
                        <w:jc w:val="center"/>
                        <w:rPr>
                          <w:sz w:val="24"/>
                          <w:szCs w:val="24"/>
                          <w:lang w:val="en-US"/>
                        </w:rPr>
                      </w:pPr>
                      <w:r>
                        <w:rPr>
                          <w:sz w:val="24"/>
                          <w:szCs w:val="24"/>
                          <w:lang w:val="en-US"/>
                        </w:rPr>
                        <w:t>1.1</w:t>
                      </w:r>
                    </w:p>
                  </w:tc>
                  <w:tc>
                    <w:tcPr>
                      <w:tcW w:w="1148" w:type="dxa"/>
                      <w:vMerge w:val="restart"/>
                      <w:tcBorders>
                        <w:top w:val="single" w:sz="12" w:space="0" w:color="auto"/>
                        <w:left w:val="single" w:sz="12" w:space="0" w:color="auto"/>
                        <w:bottom w:val="single" w:sz="12" w:space="0" w:color="auto"/>
                        <w:right w:val="nil"/>
                      </w:tcBorders>
                      <w:shd w:val="clear" w:color="auto" w:fill="auto"/>
                      <w:vAlign w:val="center"/>
                    </w:tcPr>
                    <w:p w14:paraId="59A19199" w14:textId="77777777" w:rsidR="003562F4" w:rsidRPr="00BA6099" w:rsidRDefault="003562F4">
                      <w:pPr>
                        <w:jc w:val="center"/>
                        <w:rPr>
                          <w:rStyle w:val="a7"/>
                          <w:rFonts w:ascii="ISOCPEUR" w:hAnsi="ISOCPEUR"/>
                          <w:sz w:val="24"/>
                          <w:szCs w:val="24"/>
                        </w:rPr>
                      </w:pPr>
                    </w:p>
                  </w:tc>
                </w:tr>
                <w:tr w:rsidR="003562F4" w14:paraId="6E49995A"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CB3AEBD" w14:textId="77777777" w:rsidR="003562F4" w:rsidRPr="00551380" w:rsidRDefault="003562F4" w:rsidP="005948B1">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344341FB" w14:textId="77777777" w:rsidR="003562F4" w:rsidRPr="00BA6099" w:rsidRDefault="003562F4" w:rsidP="005948B1">
                      <w:pPr>
                        <w:rPr>
                          <w:rFonts w:ascii="ISOCPEUR" w:hAnsi="ISOCPEUR"/>
                          <w:spacing w:val="-16"/>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1347124D" w14:textId="77777777" w:rsidR="003562F4" w:rsidRPr="00F37DB2"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2895DED4" w14:textId="77777777" w:rsidR="003562F4" w:rsidRPr="000E303B"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1892301A"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3B4C1B0E"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71B6B81B" w14:textId="77777777" w:rsidR="003562F4" w:rsidRDefault="003562F4">
                      <w:pPr>
                        <w:rPr>
                          <w:sz w:val="24"/>
                          <w:szCs w:val="24"/>
                        </w:rPr>
                      </w:pPr>
                    </w:p>
                  </w:tc>
                  <w:tc>
                    <w:tcPr>
                      <w:tcW w:w="1148" w:type="dxa"/>
                      <w:vMerge/>
                      <w:tcBorders>
                        <w:top w:val="single" w:sz="12" w:space="0" w:color="auto"/>
                        <w:left w:val="single" w:sz="12" w:space="0" w:color="auto"/>
                        <w:bottom w:val="single" w:sz="12" w:space="0" w:color="auto"/>
                        <w:right w:val="nil"/>
                      </w:tcBorders>
                      <w:shd w:val="clear" w:color="auto" w:fill="auto"/>
                      <w:vAlign w:val="center"/>
                    </w:tcPr>
                    <w:p w14:paraId="09C1E3B7" w14:textId="77777777" w:rsidR="003562F4" w:rsidRDefault="003562F4">
                      <w:pPr>
                        <w:rPr>
                          <w:sz w:val="24"/>
                          <w:szCs w:val="24"/>
                        </w:rPr>
                      </w:pPr>
                    </w:p>
                  </w:tc>
                </w:tr>
                <w:tr w:rsidR="003562F4" w:rsidRPr="008C4E80" w14:paraId="16E65516"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88D028A" w14:textId="77777777" w:rsidR="003562F4" w:rsidRPr="00551380" w:rsidRDefault="003562F4" w:rsidP="005948B1">
                      <w:pPr>
                        <w:rPr>
                          <w:rFonts w:ascii="ISOCPEUR" w:hAnsi="ISOCPEUR"/>
                        </w:rPr>
                      </w:pPr>
                    </w:p>
                  </w:tc>
                  <w:tc>
                    <w:tcPr>
                      <w:tcW w:w="1134" w:type="dxa"/>
                      <w:gridSpan w:val="2"/>
                      <w:tcBorders>
                        <w:top w:val="nil"/>
                        <w:left w:val="single" w:sz="12" w:space="0" w:color="auto"/>
                        <w:bottom w:val="nil"/>
                        <w:right w:val="single" w:sz="12" w:space="0" w:color="auto"/>
                      </w:tcBorders>
                      <w:shd w:val="clear" w:color="auto" w:fill="auto"/>
                      <w:vAlign w:val="center"/>
                    </w:tcPr>
                    <w:p w14:paraId="74A730E3" w14:textId="77777777" w:rsidR="003562F4" w:rsidRPr="00551380" w:rsidRDefault="003562F4" w:rsidP="005948B1">
                      <w:pPr>
                        <w:rPr>
                          <w:rFonts w:ascii="ISOCPEUR" w:hAnsi="ISOCPEUR"/>
                        </w:rPr>
                      </w:pPr>
                    </w:p>
                  </w:tc>
                  <w:tc>
                    <w:tcPr>
                      <w:tcW w:w="856" w:type="dxa"/>
                      <w:tcBorders>
                        <w:top w:val="nil"/>
                        <w:left w:val="single" w:sz="12" w:space="0" w:color="auto"/>
                        <w:bottom w:val="nil"/>
                        <w:right w:val="single" w:sz="12" w:space="0" w:color="auto"/>
                      </w:tcBorders>
                      <w:shd w:val="clear" w:color="auto" w:fill="auto"/>
                      <w:vAlign w:val="center"/>
                    </w:tcPr>
                    <w:p w14:paraId="4D0B5C9D" w14:textId="77777777" w:rsidR="003562F4" w:rsidRPr="00E3525B" w:rsidRDefault="003562F4" w:rsidP="00584BD6">
                      <w:pPr>
                        <w:ind w:left="-55" w:hanging="14"/>
                        <w:jc w:val="center"/>
                      </w:pPr>
                    </w:p>
                  </w:tc>
                  <w:tc>
                    <w:tcPr>
                      <w:tcW w:w="562" w:type="dxa"/>
                      <w:tcBorders>
                        <w:top w:val="nil"/>
                        <w:left w:val="single" w:sz="12" w:space="0" w:color="auto"/>
                        <w:bottom w:val="nil"/>
                        <w:right w:val="single" w:sz="12" w:space="0" w:color="auto"/>
                      </w:tcBorders>
                      <w:shd w:val="clear" w:color="auto" w:fill="auto"/>
                      <w:vAlign w:val="center"/>
                    </w:tcPr>
                    <w:p w14:paraId="47ECDF75" w14:textId="77777777" w:rsidR="003562F4" w:rsidRPr="000E303B" w:rsidRDefault="003562F4" w:rsidP="008257C1">
                      <w:pPr>
                        <w:jc w:val="center"/>
                      </w:pPr>
                    </w:p>
                  </w:tc>
                  <w:tc>
                    <w:tcPr>
                      <w:tcW w:w="3969" w:type="dxa"/>
                      <w:vMerge w:val="restart"/>
                      <w:tcBorders>
                        <w:top w:val="single" w:sz="12" w:space="0" w:color="auto"/>
                        <w:left w:val="single" w:sz="12" w:space="0" w:color="auto"/>
                        <w:bottom w:val="nil"/>
                        <w:right w:val="single" w:sz="12" w:space="0" w:color="auto"/>
                      </w:tcBorders>
                      <w:shd w:val="clear" w:color="auto" w:fill="auto"/>
                      <w:vAlign w:val="center"/>
                    </w:tcPr>
                    <w:p w14:paraId="65455EF9" w14:textId="77777777" w:rsidR="003562F4" w:rsidRPr="00584BD6" w:rsidRDefault="003562F4" w:rsidP="0034259D">
                      <w:pPr>
                        <w:jc w:val="center"/>
                        <w:rPr>
                          <w:rFonts w:ascii="ISOCPEUR" w:hAnsi="ISOCPEUR"/>
                          <w:sz w:val="24"/>
                          <w:szCs w:val="24"/>
                        </w:rPr>
                      </w:pPr>
                      <w:r w:rsidRPr="00584BD6">
                        <w:rPr>
                          <w:rFonts w:ascii="ISOCPEUR" w:hAnsi="ISOCPEUR"/>
                          <w:noProof/>
                          <w:sz w:val="24"/>
                          <w:szCs w:val="24"/>
                        </w:rPr>
                        <w:t>Спецификация оборудования, изделий и материалов</w:t>
                      </w:r>
                    </w:p>
                  </w:tc>
                  <w:tc>
                    <w:tcPr>
                      <w:tcW w:w="2850" w:type="dxa"/>
                      <w:gridSpan w:val="3"/>
                      <w:vMerge w:val="restart"/>
                      <w:tcBorders>
                        <w:top w:val="single" w:sz="12" w:space="0" w:color="auto"/>
                        <w:left w:val="single" w:sz="12" w:space="0" w:color="auto"/>
                        <w:right w:val="nil"/>
                      </w:tcBorders>
                      <w:shd w:val="clear" w:color="auto" w:fill="auto"/>
                      <w:vAlign w:val="center"/>
                    </w:tcPr>
                    <w:p w14:paraId="31595DA2" w14:textId="09BD1D9C" w:rsidR="003562F4" w:rsidRPr="00551380" w:rsidRDefault="003562F4" w:rsidP="00F17D3A">
                      <w:pPr>
                        <w:pStyle w:val="a5"/>
                        <w:ind w:left="-57" w:right="-57"/>
                        <w:jc w:val="center"/>
                        <w:rPr>
                          <w:rFonts w:ascii="ISOCPEUR" w:hAnsi="ISOCPEUR"/>
                          <w:sz w:val="28"/>
                          <w:szCs w:val="28"/>
                        </w:rPr>
                      </w:pPr>
                    </w:p>
                  </w:tc>
                  <w:tc>
                    <w:tcPr>
                      <w:tcW w:w="1772" w:type="dxa"/>
                      <w:vAlign w:val="center"/>
                    </w:tcPr>
                    <w:p w14:paraId="4C69EE43" w14:textId="77777777" w:rsidR="003562F4" w:rsidRPr="008D539F" w:rsidRDefault="00B42721" w:rsidP="00CC5A33">
                      <w:pPr>
                        <w:pStyle w:val="a5"/>
                        <w:ind w:left="-57" w:right="-57"/>
                        <w:jc w:val="center"/>
                        <w:rPr>
                          <w:sz w:val="22"/>
                          <w:szCs w:val="22"/>
                        </w:rPr>
                      </w:pPr>
                      <w:r>
                        <w:pict w14:anchorId="5C4EA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3pt;height:32.25pt">
                            <v:imagedata r:id="rId1" o:title="Logo-0-0-0" cropleft="13608f" cropright="13579f"/>
                          </v:shape>
                        </w:pict>
                      </w:r>
                    </w:p>
                  </w:tc>
                </w:tr>
                <w:tr w:rsidR="003562F4" w:rsidRPr="008C4E80" w14:paraId="245420F9"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D5AF12E" w14:textId="77777777" w:rsidR="003562F4" w:rsidRPr="00551380" w:rsidRDefault="003562F4" w:rsidP="007129BB">
                      <w:pPr>
                        <w:rPr>
                          <w:rFonts w:ascii="ISOCPEUR" w:hAnsi="ISOCPEUR"/>
                        </w:rPr>
                      </w:pPr>
                      <w:proofErr w:type="spellStart"/>
                      <w:proofErr w:type="gramStart"/>
                      <w:r w:rsidRPr="00551380">
                        <w:rPr>
                          <w:rFonts w:ascii="ISOCPEUR" w:hAnsi="ISOCPEUR"/>
                        </w:rPr>
                        <w:t>Н.контроль</w:t>
                      </w:r>
                      <w:proofErr w:type="spellEnd"/>
                      <w:proofErr w:type="gramEnd"/>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4E3306D" w14:textId="348004E3" w:rsidR="003562F4" w:rsidRPr="00551380" w:rsidRDefault="003562F4" w:rsidP="007129BB">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5AC5A0B6" w14:textId="379D9C40" w:rsidR="003562F4" w:rsidRPr="00E3525B" w:rsidRDefault="003562F4" w:rsidP="007129BB">
                      <w:pPr>
                        <w:ind w:left="-55" w:hanging="14"/>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6AB33B29" w14:textId="52984BB7"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78F173F3" w14:textId="77777777" w:rsidR="003562F4" w:rsidRDefault="003562F4">
                      <w:pPr>
                        <w:rPr>
                          <w:sz w:val="24"/>
                          <w:szCs w:val="24"/>
                        </w:rPr>
                      </w:pPr>
                    </w:p>
                  </w:tc>
                  <w:tc>
                    <w:tcPr>
                      <w:tcW w:w="2850" w:type="dxa"/>
                      <w:gridSpan w:val="3"/>
                      <w:vMerge/>
                      <w:tcBorders>
                        <w:left w:val="single" w:sz="12" w:space="0" w:color="auto"/>
                        <w:right w:val="nil"/>
                      </w:tcBorders>
                      <w:shd w:val="clear" w:color="auto" w:fill="auto"/>
                    </w:tcPr>
                    <w:p w14:paraId="61FA2C3C" w14:textId="77777777" w:rsidR="003562F4" w:rsidRPr="008C4E80" w:rsidRDefault="003562F4">
                      <w:pPr>
                        <w:rPr>
                          <w:sz w:val="24"/>
                          <w:szCs w:val="24"/>
                        </w:rPr>
                      </w:pPr>
                    </w:p>
                  </w:tc>
                  <w:tc>
                    <w:tcPr>
                      <w:tcW w:w="1772" w:type="dxa"/>
                    </w:tcPr>
                    <w:p w14:paraId="557FD67B" w14:textId="77777777" w:rsidR="003562F4" w:rsidRPr="008C4E80" w:rsidRDefault="003562F4">
                      <w:pPr>
                        <w:rPr>
                          <w:sz w:val="24"/>
                          <w:szCs w:val="24"/>
                        </w:rPr>
                      </w:pPr>
                    </w:p>
                  </w:tc>
                </w:tr>
                <w:tr w:rsidR="003562F4" w:rsidRPr="008C4E80" w14:paraId="49B68492" w14:textId="77777777" w:rsidTr="00584BD6">
                  <w:trPr>
                    <w:cantSplit/>
                    <w:trHeight w:hRule="exact" w:val="284"/>
                  </w:trPr>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4A81C6B3" w14:textId="77777777" w:rsidR="003562F4" w:rsidRPr="00551380" w:rsidRDefault="003562F4" w:rsidP="007129BB">
                      <w:pPr>
                        <w:rPr>
                          <w:rFonts w:ascii="ISOCPEUR" w:hAnsi="ISOCPEUR"/>
                        </w:rPr>
                      </w:pPr>
                      <w:r w:rsidRPr="00551380">
                        <w:rPr>
                          <w:rFonts w:ascii="ISOCPEUR" w:hAnsi="ISOCPEUR"/>
                        </w:rPr>
                        <w:t>ГИП</w:t>
                      </w:r>
                    </w:p>
                  </w:tc>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6FB09D7C" w14:textId="5813938E" w:rsidR="003562F4" w:rsidRPr="00BA6099" w:rsidRDefault="003562F4" w:rsidP="007129BB">
                      <w:pPr>
                        <w:rPr>
                          <w:rFonts w:ascii="ISOCPEUR" w:hAnsi="ISOCPEUR"/>
                          <w:spacing w:val="-16"/>
                        </w:rPr>
                      </w:pPr>
                    </w:p>
                  </w:tc>
                  <w:tc>
                    <w:tcPr>
                      <w:tcW w:w="856" w:type="dxa"/>
                      <w:tcBorders>
                        <w:top w:val="single" w:sz="6" w:space="0" w:color="auto"/>
                        <w:left w:val="single" w:sz="12" w:space="0" w:color="auto"/>
                        <w:bottom w:val="nil"/>
                        <w:right w:val="single" w:sz="12" w:space="0" w:color="auto"/>
                      </w:tcBorders>
                      <w:shd w:val="clear" w:color="auto" w:fill="auto"/>
                      <w:vAlign w:val="center"/>
                    </w:tcPr>
                    <w:p w14:paraId="6596A3CB" w14:textId="2836C440" w:rsidR="003562F4" w:rsidRPr="00F37DB2" w:rsidRDefault="003562F4" w:rsidP="007129BB">
                      <w:pPr>
                        <w:jc w:val="center"/>
                      </w:pPr>
                    </w:p>
                  </w:tc>
                  <w:tc>
                    <w:tcPr>
                      <w:tcW w:w="562" w:type="dxa"/>
                      <w:tcBorders>
                        <w:top w:val="single" w:sz="6" w:space="0" w:color="auto"/>
                        <w:left w:val="single" w:sz="12" w:space="0" w:color="auto"/>
                        <w:bottom w:val="nil"/>
                        <w:right w:val="single" w:sz="12" w:space="0" w:color="auto"/>
                      </w:tcBorders>
                      <w:shd w:val="clear" w:color="auto" w:fill="auto"/>
                      <w:vAlign w:val="center"/>
                    </w:tcPr>
                    <w:p w14:paraId="5F16856D" w14:textId="2E4856CD"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7E0988E6" w14:textId="77777777" w:rsidR="003562F4" w:rsidRDefault="003562F4">
                      <w:pPr>
                        <w:rPr>
                          <w:sz w:val="24"/>
                          <w:szCs w:val="24"/>
                        </w:rPr>
                      </w:pPr>
                    </w:p>
                  </w:tc>
                  <w:tc>
                    <w:tcPr>
                      <w:tcW w:w="2850" w:type="dxa"/>
                      <w:gridSpan w:val="3"/>
                      <w:vMerge/>
                      <w:tcBorders>
                        <w:left w:val="single" w:sz="12" w:space="0" w:color="auto"/>
                        <w:bottom w:val="single" w:sz="12" w:space="0" w:color="auto"/>
                        <w:right w:val="nil"/>
                      </w:tcBorders>
                      <w:shd w:val="clear" w:color="auto" w:fill="auto"/>
                    </w:tcPr>
                    <w:p w14:paraId="4ED5EBBF" w14:textId="77777777" w:rsidR="003562F4" w:rsidRPr="008C4E80" w:rsidRDefault="003562F4">
                      <w:pPr>
                        <w:rPr>
                          <w:sz w:val="24"/>
                          <w:szCs w:val="24"/>
                        </w:rPr>
                      </w:pPr>
                    </w:p>
                  </w:tc>
                  <w:tc>
                    <w:tcPr>
                      <w:tcW w:w="1772" w:type="dxa"/>
                    </w:tcPr>
                    <w:p w14:paraId="7FC1D287" w14:textId="77777777" w:rsidR="003562F4" w:rsidRPr="008C4E80" w:rsidRDefault="003562F4">
                      <w:pPr>
                        <w:rPr>
                          <w:sz w:val="24"/>
                          <w:szCs w:val="24"/>
                        </w:rPr>
                      </w:pPr>
                    </w:p>
                  </w:tc>
                </w:tr>
              </w:tbl>
              <w:p w14:paraId="7A08B4DE" w14:textId="77777777" w:rsidR="003562F4" w:rsidRDefault="003562F4" w:rsidP="00757826"/>
            </w:txbxContent>
          </v:textbox>
          <w10:wrap type="topAndBottom"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C3BE2" w14:textId="77777777" w:rsidR="00B42721" w:rsidRDefault="00B42721" w:rsidP="001249E0">
      <w:r>
        <w:separator/>
      </w:r>
    </w:p>
  </w:footnote>
  <w:footnote w:type="continuationSeparator" w:id="0">
    <w:p w14:paraId="7FBE3882" w14:textId="77777777" w:rsidR="00B42721" w:rsidRDefault="00B42721" w:rsidP="0012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4A9AA" w14:textId="77777777" w:rsidR="003562F4" w:rsidRDefault="00B42721">
    <w:pPr>
      <w:pStyle w:val="a3"/>
    </w:pPr>
    <w:r>
      <w:rPr>
        <w:noProof/>
      </w:rPr>
      <w:pict w14:anchorId="052DBFD0">
        <v:rect id="_x0000_s2052" style="position:absolute;margin-left:0;margin-top:0;width:1119.7pt;height:802.2pt;z-index:2;mso-position-horizontal-relative:margin;mso-position-vertical-relative:margin" o:allowincell="f" filled="f" strokeweight="1.5pt">
          <v:textbox>
            <w:txbxContent>
              <w:p w14:paraId="39C65AA0" w14:textId="77777777" w:rsidR="003562F4" w:rsidRDefault="003562F4"/>
            </w:txbxContent>
          </v:textbox>
          <w10:wrap anchorx="margin" anchory="margin"/>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28FE0" w14:textId="77777777" w:rsidR="003562F4" w:rsidRDefault="00B42721">
    <w:pPr>
      <w:pStyle w:val="a3"/>
    </w:pPr>
    <w:r>
      <w:rPr>
        <w:noProof/>
      </w:rPr>
      <w:pict w14:anchorId="53851CA2">
        <v:rect id="_x0000_s2049" style="position:absolute;margin-left:0;margin-top:0;width:1119.7pt;height:802.2pt;z-index:1;mso-position-horizontal-relative:margin;mso-position-vertical-relative:margin" o:allowincell="f" filled="f" strokeweight="1.5pt">
          <v:textbox style="mso-next-textbox:#_x0000_s2049">
            <w:txbxContent>
              <w:p w14:paraId="4C2BEFF4" w14:textId="77777777" w:rsidR="003562F4" w:rsidRDefault="003562F4"/>
            </w:txbxContent>
          </v:textbox>
          <w10:wrap anchorx="margin" anchory="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27pt;height:35.25pt" o:bullet="t">
        <v:imagedata r:id="rId1" o:title=""/>
      </v:shape>
    </w:pict>
  </w:numPicBullet>
  <w:abstractNum w:abstractNumId="0" w15:restartNumberingAfterBreak="0">
    <w:nsid w:val="023131E7"/>
    <w:multiLevelType w:val="singleLevel"/>
    <w:tmpl w:val="0419000F"/>
    <w:lvl w:ilvl="0">
      <w:start w:val="1"/>
      <w:numFmt w:val="decimal"/>
      <w:lvlText w:val="%1."/>
      <w:lvlJc w:val="left"/>
      <w:pPr>
        <w:tabs>
          <w:tab w:val="num" w:pos="720"/>
        </w:tabs>
        <w:ind w:left="720" w:hanging="360"/>
      </w:pPr>
    </w:lvl>
  </w:abstractNum>
  <w:abstractNum w:abstractNumId="1" w15:restartNumberingAfterBreak="0">
    <w:nsid w:val="073C3AB2"/>
    <w:multiLevelType w:val="singleLevel"/>
    <w:tmpl w:val="D4242926"/>
    <w:lvl w:ilvl="0">
      <w:start w:val="1"/>
      <w:numFmt w:val="decimal"/>
      <w:lvlText w:val="%1"/>
      <w:lvlJc w:val="left"/>
      <w:pPr>
        <w:tabs>
          <w:tab w:val="num" w:pos="360"/>
        </w:tabs>
        <w:ind w:left="360" w:hanging="360"/>
      </w:pPr>
    </w:lvl>
  </w:abstractNum>
  <w:abstractNum w:abstractNumId="2" w15:restartNumberingAfterBreak="0">
    <w:nsid w:val="1BE670A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CE0CDE"/>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2EB2148F"/>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272446"/>
    <w:multiLevelType w:val="hybridMultilevel"/>
    <w:tmpl w:val="741AAD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B6E11BC"/>
    <w:multiLevelType w:val="singleLevel"/>
    <w:tmpl w:val="0419000F"/>
    <w:lvl w:ilvl="0">
      <w:start w:val="1"/>
      <w:numFmt w:val="decimal"/>
      <w:lvlText w:val="%1."/>
      <w:lvlJc w:val="left"/>
      <w:pPr>
        <w:tabs>
          <w:tab w:val="num" w:pos="720"/>
        </w:tabs>
        <w:ind w:left="720" w:hanging="360"/>
      </w:pPr>
    </w:lvl>
  </w:abstractNum>
  <w:abstractNum w:abstractNumId="7" w15:restartNumberingAfterBreak="0">
    <w:nsid w:val="4CAF24C4"/>
    <w:multiLevelType w:val="hybridMultilevel"/>
    <w:tmpl w:val="9CCEFC9A"/>
    <w:lvl w:ilvl="0" w:tplc="3CAABF3A">
      <w:start w:val="1"/>
      <w:numFmt w:val="decimal"/>
      <w:lvlText w:val="%1."/>
      <w:lvlJc w:val="left"/>
      <w:pPr>
        <w:tabs>
          <w:tab w:val="num" w:pos="720"/>
        </w:tabs>
        <w:ind w:left="720" w:hanging="360"/>
      </w:pPr>
      <w:rPr>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E99073B"/>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59C65CDB"/>
    <w:multiLevelType w:val="hybridMultilevel"/>
    <w:tmpl w:val="8A0A0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934044"/>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E1312E0"/>
    <w:multiLevelType w:val="hybridMultilevel"/>
    <w:tmpl w:val="98B4CFF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18A08CA"/>
    <w:multiLevelType w:val="singleLevel"/>
    <w:tmpl w:val="D4242926"/>
    <w:lvl w:ilvl="0">
      <w:start w:val="1"/>
      <w:numFmt w:val="decimal"/>
      <w:lvlText w:val="%1"/>
      <w:lvlJc w:val="left"/>
      <w:pPr>
        <w:tabs>
          <w:tab w:val="num" w:pos="360"/>
        </w:tabs>
        <w:ind w:left="360" w:hanging="360"/>
      </w:pPr>
    </w:lvl>
  </w:abstractNum>
  <w:abstractNum w:abstractNumId="13" w15:restartNumberingAfterBreak="0">
    <w:nsid w:val="75AB6D18"/>
    <w:multiLevelType w:val="hybridMultilevel"/>
    <w:tmpl w:val="01A08F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D6D03BA"/>
    <w:multiLevelType w:val="hybridMultilevel"/>
    <w:tmpl w:val="3B1C103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7"/>
  </w:num>
  <w:num w:numId="4">
    <w:abstractNumId w:val="8"/>
  </w:num>
  <w:num w:numId="5">
    <w:abstractNumId w:val="0"/>
  </w:num>
  <w:num w:numId="6">
    <w:abstractNumId w:val="13"/>
  </w:num>
  <w:num w:numId="7">
    <w:abstractNumId w:val="11"/>
  </w:num>
  <w:num w:numId="8">
    <w:abstractNumId w:val="6"/>
  </w:num>
  <w:num w:numId="9">
    <w:abstractNumId w:val="3"/>
  </w:num>
  <w:num w:numId="10">
    <w:abstractNumId w:val="5"/>
  </w:num>
  <w:num w:numId="11">
    <w:abstractNumId w:val="14"/>
  </w:num>
  <w:num w:numId="12">
    <w:abstractNumId w:val="9"/>
  </w:num>
  <w:num w:numId="13">
    <w:abstractNumId w:val="2"/>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GIP_Template" w:val="Бланк.dot"/>
    <w:docVar w:name="LGIP_TemplateDate" w:val="13.02.2007 16:40:38"/>
    <w:docVar w:name="LGIPCreateUser" w:val="Полушина Татьяна Аскольдовна ( КП ) 31.08.2007 19:29:40"/>
    <w:docVar w:name="LGIPEditUser" w:val="Вихляев Александр Юрьевич ( КП ) 06.02.2012 17:40:21"/>
    <w:docVar w:name="PodpisLGIP" w:val="Да"/>
  </w:docVars>
  <w:rsids>
    <w:rsidRoot w:val="00CF6EA2"/>
    <w:rsid w:val="000014CF"/>
    <w:rsid w:val="00001FF1"/>
    <w:rsid w:val="0000450F"/>
    <w:rsid w:val="000060B4"/>
    <w:rsid w:val="00010305"/>
    <w:rsid w:val="00010BF1"/>
    <w:rsid w:val="00011C1D"/>
    <w:rsid w:val="0001525A"/>
    <w:rsid w:val="00017908"/>
    <w:rsid w:val="00017FE3"/>
    <w:rsid w:val="000207F4"/>
    <w:rsid w:val="00022650"/>
    <w:rsid w:val="00022A30"/>
    <w:rsid w:val="000261F9"/>
    <w:rsid w:val="00033529"/>
    <w:rsid w:val="00033C78"/>
    <w:rsid w:val="00034BD1"/>
    <w:rsid w:val="000350A9"/>
    <w:rsid w:val="0003609B"/>
    <w:rsid w:val="00036165"/>
    <w:rsid w:val="0003696E"/>
    <w:rsid w:val="00040A8F"/>
    <w:rsid w:val="00040D41"/>
    <w:rsid w:val="00041F49"/>
    <w:rsid w:val="0004214E"/>
    <w:rsid w:val="00044A23"/>
    <w:rsid w:val="00045BC0"/>
    <w:rsid w:val="00053FEF"/>
    <w:rsid w:val="0005727A"/>
    <w:rsid w:val="00060257"/>
    <w:rsid w:val="00070B33"/>
    <w:rsid w:val="00072933"/>
    <w:rsid w:val="00074666"/>
    <w:rsid w:val="00074AD3"/>
    <w:rsid w:val="00075AC5"/>
    <w:rsid w:val="000810C9"/>
    <w:rsid w:val="0008170A"/>
    <w:rsid w:val="00084BEA"/>
    <w:rsid w:val="00084FF1"/>
    <w:rsid w:val="00087B6F"/>
    <w:rsid w:val="00093121"/>
    <w:rsid w:val="00094644"/>
    <w:rsid w:val="00096179"/>
    <w:rsid w:val="000A098D"/>
    <w:rsid w:val="000A38EB"/>
    <w:rsid w:val="000A4BB2"/>
    <w:rsid w:val="000A59E5"/>
    <w:rsid w:val="000A6D3C"/>
    <w:rsid w:val="000B1222"/>
    <w:rsid w:val="000B27F6"/>
    <w:rsid w:val="000B35DD"/>
    <w:rsid w:val="000B551B"/>
    <w:rsid w:val="000C0CF4"/>
    <w:rsid w:val="000C0F17"/>
    <w:rsid w:val="000C1762"/>
    <w:rsid w:val="000C493B"/>
    <w:rsid w:val="000C5462"/>
    <w:rsid w:val="000C5582"/>
    <w:rsid w:val="000C5B9D"/>
    <w:rsid w:val="000C5DF3"/>
    <w:rsid w:val="000D2A57"/>
    <w:rsid w:val="000D31BF"/>
    <w:rsid w:val="000D5259"/>
    <w:rsid w:val="000D68B5"/>
    <w:rsid w:val="000E303B"/>
    <w:rsid w:val="000E4F6B"/>
    <w:rsid w:val="000F022A"/>
    <w:rsid w:val="000F176F"/>
    <w:rsid w:val="000F1EFA"/>
    <w:rsid w:val="000F4238"/>
    <w:rsid w:val="000F459E"/>
    <w:rsid w:val="00100ABF"/>
    <w:rsid w:val="001021EA"/>
    <w:rsid w:val="00105911"/>
    <w:rsid w:val="00110027"/>
    <w:rsid w:val="001107FA"/>
    <w:rsid w:val="001113B5"/>
    <w:rsid w:val="00111921"/>
    <w:rsid w:val="0011501A"/>
    <w:rsid w:val="00115970"/>
    <w:rsid w:val="00116C37"/>
    <w:rsid w:val="001172D8"/>
    <w:rsid w:val="00122C16"/>
    <w:rsid w:val="00122C65"/>
    <w:rsid w:val="001249E0"/>
    <w:rsid w:val="00124D75"/>
    <w:rsid w:val="00125D6C"/>
    <w:rsid w:val="001261AE"/>
    <w:rsid w:val="00126CF2"/>
    <w:rsid w:val="00127E84"/>
    <w:rsid w:val="0013015A"/>
    <w:rsid w:val="00132EB9"/>
    <w:rsid w:val="00136789"/>
    <w:rsid w:val="001377FE"/>
    <w:rsid w:val="00137BC5"/>
    <w:rsid w:val="00145568"/>
    <w:rsid w:val="001725B8"/>
    <w:rsid w:val="0018000A"/>
    <w:rsid w:val="0018097A"/>
    <w:rsid w:val="001853BC"/>
    <w:rsid w:val="00185D45"/>
    <w:rsid w:val="00192804"/>
    <w:rsid w:val="00194A31"/>
    <w:rsid w:val="00194B48"/>
    <w:rsid w:val="00195471"/>
    <w:rsid w:val="001963BA"/>
    <w:rsid w:val="001A017A"/>
    <w:rsid w:val="001A13BB"/>
    <w:rsid w:val="001A1F2B"/>
    <w:rsid w:val="001A304C"/>
    <w:rsid w:val="001A5D6E"/>
    <w:rsid w:val="001B037C"/>
    <w:rsid w:val="001B046B"/>
    <w:rsid w:val="001B0EE2"/>
    <w:rsid w:val="001C32AE"/>
    <w:rsid w:val="001C3F37"/>
    <w:rsid w:val="001C450A"/>
    <w:rsid w:val="001C4664"/>
    <w:rsid w:val="001C6030"/>
    <w:rsid w:val="001C678C"/>
    <w:rsid w:val="001D0CA0"/>
    <w:rsid w:val="001D5CC5"/>
    <w:rsid w:val="001D6D93"/>
    <w:rsid w:val="001E01D2"/>
    <w:rsid w:val="001E0E1F"/>
    <w:rsid w:val="001E2809"/>
    <w:rsid w:val="001E3516"/>
    <w:rsid w:val="001F278C"/>
    <w:rsid w:val="001F4795"/>
    <w:rsid w:val="001F55ED"/>
    <w:rsid w:val="001F65D4"/>
    <w:rsid w:val="002041E6"/>
    <w:rsid w:val="00205BEA"/>
    <w:rsid w:val="00206E2B"/>
    <w:rsid w:val="0021074E"/>
    <w:rsid w:val="00214312"/>
    <w:rsid w:val="002152F8"/>
    <w:rsid w:val="00216DD8"/>
    <w:rsid w:val="0021711B"/>
    <w:rsid w:val="00223042"/>
    <w:rsid w:val="00225A6A"/>
    <w:rsid w:val="0023074D"/>
    <w:rsid w:val="00234445"/>
    <w:rsid w:val="002360F6"/>
    <w:rsid w:val="0024459F"/>
    <w:rsid w:val="00250EA3"/>
    <w:rsid w:val="00253CC1"/>
    <w:rsid w:val="00253D19"/>
    <w:rsid w:val="00253E67"/>
    <w:rsid w:val="002543AD"/>
    <w:rsid w:val="00256B66"/>
    <w:rsid w:val="0025727C"/>
    <w:rsid w:val="00260477"/>
    <w:rsid w:val="0026095F"/>
    <w:rsid w:val="00262EA2"/>
    <w:rsid w:val="00270A8D"/>
    <w:rsid w:val="00270DB4"/>
    <w:rsid w:val="002736CB"/>
    <w:rsid w:val="00281DA6"/>
    <w:rsid w:val="00283087"/>
    <w:rsid w:val="0029277F"/>
    <w:rsid w:val="00293FE1"/>
    <w:rsid w:val="00294F38"/>
    <w:rsid w:val="00294F87"/>
    <w:rsid w:val="00297106"/>
    <w:rsid w:val="002A0186"/>
    <w:rsid w:val="002A073C"/>
    <w:rsid w:val="002A767B"/>
    <w:rsid w:val="002A7C62"/>
    <w:rsid w:val="002B0EDF"/>
    <w:rsid w:val="002B2310"/>
    <w:rsid w:val="002C317F"/>
    <w:rsid w:val="002D0BAE"/>
    <w:rsid w:val="002D6CC6"/>
    <w:rsid w:val="002D7498"/>
    <w:rsid w:val="002E3D5C"/>
    <w:rsid w:val="002E4CF3"/>
    <w:rsid w:val="002E6930"/>
    <w:rsid w:val="002E69C9"/>
    <w:rsid w:val="002E7216"/>
    <w:rsid w:val="002F7BCC"/>
    <w:rsid w:val="003038DB"/>
    <w:rsid w:val="0030454E"/>
    <w:rsid w:val="00310497"/>
    <w:rsid w:val="00310527"/>
    <w:rsid w:val="00311A4E"/>
    <w:rsid w:val="0031535C"/>
    <w:rsid w:val="00316407"/>
    <w:rsid w:val="00320E44"/>
    <w:rsid w:val="00321B0D"/>
    <w:rsid w:val="00321B38"/>
    <w:rsid w:val="003220A4"/>
    <w:rsid w:val="003238A3"/>
    <w:rsid w:val="00327C84"/>
    <w:rsid w:val="00330F1C"/>
    <w:rsid w:val="00331395"/>
    <w:rsid w:val="00334692"/>
    <w:rsid w:val="003347A3"/>
    <w:rsid w:val="00334E71"/>
    <w:rsid w:val="00336072"/>
    <w:rsid w:val="00336224"/>
    <w:rsid w:val="00341E3E"/>
    <w:rsid w:val="003422DE"/>
    <w:rsid w:val="0034259D"/>
    <w:rsid w:val="00343534"/>
    <w:rsid w:val="00344F12"/>
    <w:rsid w:val="00346D23"/>
    <w:rsid w:val="003471DC"/>
    <w:rsid w:val="003518D7"/>
    <w:rsid w:val="00353A05"/>
    <w:rsid w:val="00355A79"/>
    <w:rsid w:val="00355CAC"/>
    <w:rsid w:val="003562F4"/>
    <w:rsid w:val="00360276"/>
    <w:rsid w:val="00362168"/>
    <w:rsid w:val="003628CF"/>
    <w:rsid w:val="00362E5D"/>
    <w:rsid w:val="003716E8"/>
    <w:rsid w:val="00380334"/>
    <w:rsid w:val="00380B05"/>
    <w:rsid w:val="00382277"/>
    <w:rsid w:val="00387555"/>
    <w:rsid w:val="00392374"/>
    <w:rsid w:val="003970B3"/>
    <w:rsid w:val="003A189A"/>
    <w:rsid w:val="003A1BB7"/>
    <w:rsid w:val="003A2A3C"/>
    <w:rsid w:val="003A3876"/>
    <w:rsid w:val="003A4F95"/>
    <w:rsid w:val="003A577F"/>
    <w:rsid w:val="003B0C47"/>
    <w:rsid w:val="003B1199"/>
    <w:rsid w:val="003B2DC4"/>
    <w:rsid w:val="003B49C3"/>
    <w:rsid w:val="003B6188"/>
    <w:rsid w:val="003B7A00"/>
    <w:rsid w:val="003C065C"/>
    <w:rsid w:val="003C3F5F"/>
    <w:rsid w:val="003C44B5"/>
    <w:rsid w:val="003C551F"/>
    <w:rsid w:val="003C6744"/>
    <w:rsid w:val="003D325C"/>
    <w:rsid w:val="003D3611"/>
    <w:rsid w:val="003D383A"/>
    <w:rsid w:val="003D3C2C"/>
    <w:rsid w:val="003D71F5"/>
    <w:rsid w:val="003D786F"/>
    <w:rsid w:val="003E1390"/>
    <w:rsid w:val="003E2BA6"/>
    <w:rsid w:val="003F04A9"/>
    <w:rsid w:val="003F0D44"/>
    <w:rsid w:val="003F7EA3"/>
    <w:rsid w:val="00401A04"/>
    <w:rsid w:val="00402C90"/>
    <w:rsid w:val="004030C0"/>
    <w:rsid w:val="00404F56"/>
    <w:rsid w:val="00407DED"/>
    <w:rsid w:val="00410451"/>
    <w:rsid w:val="00411729"/>
    <w:rsid w:val="00414287"/>
    <w:rsid w:val="00417920"/>
    <w:rsid w:val="004274CD"/>
    <w:rsid w:val="00430557"/>
    <w:rsid w:val="00433B80"/>
    <w:rsid w:val="0043430D"/>
    <w:rsid w:val="00434366"/>
    <w:rsid w:val="004353DF"/>
    <w:rsid w:val="00435853"/>
    <w:rsid w:val="00440337"/>
    <w:rsid w:val="0044414D"/>
    <w:rsid w:val="0044529E"/>
    <w:rsid w:val="00450044"/>
    <w:rsid w:val="004521BD"/>
    <w:rsid w:val="00452290"/>
    <w:rsid w:val="004532A4"/>
    <w:rsid w:val="00453541"/>
    <w:rsid w:val="00456CB9"/>
    <w:rsid w:val="00463932"/>
    <w:rsid w:val="00465F19"/>
    <w:rsid w:val="00470B8D"/>
    <w:rsid w:val="00472FD6"/>
    <w:rsid w:val="004737CE"/>
    <w:rsid w:val="00475B2F"/>
    <w:rsid w:val="00475F68"/>
    <w:rsid w:val="00477040"/>
    <w:rsid w:val="00484B2D"/>
    <w:rsid w:val="00485971"/>
    <w:rsid w:val="00485DA0"/>
    <w:rsid w:val="0049106F"/>
    <w:rsid w:val="004A05EC"/>
    <w:rsid w:val="004A5A90"/>
    <w:rsid w:val="004A7972"/>
    <w:rsid w:val="004B0FA6"/>
    <w:rsid w:val="004B5F34"/>
    <w:rsid w:val="004B6051"/>
    <w:rsid w:val="004B7444"/>
    <w:rsid w:val="004B7BF8"/>
    <w:rsid w:val="004C0C58"/>
    <w:rsid w:val="004C0DE8"/>
    <w:rsid w:val="004C0FFA"/>
    <w:rsid w:val="004C3F17"/>
    <w:rsid w:val="004C508D"/>
    <w:rsid w:val="004D0DB2"/>
    <w:rsid w:val="004D1ABF"/>
    <w:rsid w:val="004D2D51"/>
    <w:rsid w:val="004D36C2"/>
    <w:rsid w:val="004D4580"/>
    <w:rsid w:val="004D51C3"/>
    <w:rsid w:val="004E1DFF"/>
    <w:rsid w:val="004E211F"/>
    <w:rsid w:val="004E4858"/>
    <w:rsid w:val="004E4A08"/>
    <w:rsid w:val="004E5E5B"/>
    <w:rsid w:val="004E6D8D"/>
    <w:rsid w:val="004F070C"/>
    <w:rsid w:val="004F1766"/>
    <w:rsid w:val="004F1A48"/>
    <w:rsid w:val="004F229F"/>
    <w:rsid w:val="004F2755"/>
    <w:rsid w:val="004F4EE8"/>
    <w:rsid w:val="004F6AF6"/>
    <w:rsid w:val="004F74D3"/>
    <w:rsid w:val="004F7E3A"/>
    <w:rsid w:val="005026E2"/>
    <w:rsid w:val="005032C6"/>
    <w:rsid w:val="00506DDD"/>
    <w:rsid w:val="00513443"/>
    <w:rsid w:val="00515114"/>
    <w:rsid w:val="00522837"/>
    <w:rsid w:val="005229BA"/>
    <w:rsid w:val="0052308B"/>
    <w:rsid w:val="00524056"/>
    <w:rsid w:val="00527911"/>
    <w:rsid w:val="005332BA"/>
    <w:rsid w:val="00542A2B"/>
    <w:rsid w:val="00546F19"/>
    <w:rsid w:val="00547903"/>
    <w:rsid w:val="005503AC"/>
    <w:rsid w:val="00551380"/>
    <w:rsid w:val="0055188C"/>
    <w:rsid w:val="00552F39"/>
    <w:rsid w:val="0055658F"/>
    <w:rsid w:val="00557430"/>
    <w:rsid w:val="005612C8"/>
    <w:rsid w:val="00563E38"/>
    <w:rsid w:val="0056474A"/>
    <w:rsid w:val="00566D9E"/>
    <w:rsid w:val="00567C79"/>
    <w:rsid w:val="00571F83"/>
    <w:rsid w:val="00575ED6"/>
    <w:rsid w:val="0058139B"/>
    <w:rsid w:val="00583F7F"/>
    <w:rsid w:val="00584705"/>
    <w:rsid w:val="00584A24"/>
    <w:rsid w:val="00584BD6"/>
    <w:rsid w:val="00585130"/>
    <w:rsid w:val="00585236"/>
    <w:rsid w:val="0059002A"/>
    <w:rsid w:val="00590543"/>
    <w:rsid w:val="00590C46"/>
    <w:rsid w:val="005911F3"/>
    <w:rsid w:val="005948B1"/>
    <w:rsid w:val="005A1790"/>
    <w:rsid w:val="005A21A3"/>
    <w:rsid w:val="005A3CE4"/>
    <w:rsid w:val="005A4901"/>
    <w:rsid w:val="005A4BD8"/>
    <w:rsid w:val="005A613B"/>
    <w:rsid w:val="005B18F0"/>
    <w:rsid w:val="005B2640"/>
    <w:rsid w:val="005B2DC0"/>
    <w:rsid w:val="005B4F47"/>
    <w:rsid w:val="005B628A"/>
    <w:rsid w:val="005B6FC6"/>
    <w:rsid w:val="005C12FF"/>
    <w:rsid w:val="005C1911"/>
    <w:rsid w:val="005C2E23"/>
    <w:rsid w:val="005C3493"/>
    <w:rsid w:val="005C4D4D"/>
    <w:rsid w:val="005C677C"/>
    <w:rsid w:val="005C7243"/>
    <w:rsid w:val="005D0F28"/>
    <w:rsid w:val="005D6A24"/>
    <w:rsid w:val="005E5E03"/>
    <w:rsid w:val="005E5F28"/>
    <w:rsid w:val="005E65DD"/>
    <w:rsid w:val="005E7ABF"/>
    <w:rsid w:val="005E7C02"/>
    <w:rsid w:val="005F13A7"/>
    <w:rsid w:val="005F1BCD"/>
    <w:rsid w:val="005F3335"/>
    <w:rsid w:val="005F76AD"/>
    <w:rsid w:val="00600BD6"/>
    <w:rsid w:val="006047B1"/>
    <w:rsid w:val="0060638C"/>
    <w:rsid w:val="006069E6"/>
    <w:rsid w:val="006072F4"/>
    <w:rsid w:val="00607E88"/>
    <w:rsid w:val="0061124A"/>
    <w:rsid w:val="0061559B"/>
    <w:rsid w:val="00615A8C"/>
    <w:rsid w:val="006178B1"/>
    <w:rsid w:val="006201C3"/>
    <w:rsid w:val="006209AA"/>
    <w:rsid w:val="00622EA6"/>
    <w:rsid w:val="0062460C"/>
    <w:rsid w:val="006274F2"/>
    <w:rsid w:val="00627CB1"/>
    <w:rsid w:val="0063028D"/>
    <w:rsid w:val="0063105A"/>
    <w:rsid w:val="006354FF"/>
    <w:rsid w:val="00640904"/>
    <w:rsid w:val="00642007"/>
    <w:rsid w:val="00642E2A"/>
    <w:rsid w:val="00643182"/>
    <w:rsid w:val="0065013A"/>
    <w:rsid w:val="006511B8"/>
    <w:rsid w:val="006519EF"/>
    <w:rsid w:val="00655059"/>
    <w:rsid w:val="0065760E"/>
    <w:rsid w:val="0066154C"/>
    <w:rsid w:val="006628B8"/>
    <w:rsid w:val="00662C87"/>
    <w:rsid w:val="006715B4"/>
    <w:rsid w:val="006724E7"/>
    <w:rsid w:val="00676D96"/>
    <w:rsid w:val="00685BD4"/>
    <w:rsid w:val="00692899"/>
    <w:rsid w:val="00693032"/>
    <w:rsid w:val="0069657D"/>
    <w:rsid w:val="006969AC"/>
    <w:rsid w:val="006A0815"/>
    <w:rsid w:val="006B73E9"/>
    <w:rsid w:val="006C04BC"/>
    <w:rsid w:val="006C204C"/>
    <w:rsid w:val="006C38D7"/>
    <w:rsid w:val="006C6B3E"/>
    <w:rsid w:val="006C704D"/>
    <w:rsid w:val="006D3F0D"/>
    <w:rsid w:val="006D4D07"/>
    <w:rsid w:val="006D5EBF"/>
    <w:rsid w:val="006D62E6"/>
    <w:rsid w:val="006D76A8"/>
    <w:rsid w:val="006E1E12"/>
    <w:rsid w:val="006E7FB7"/>
    <w:rsid w:val="006F1325"/>
    <w:rsid w:val="006F53A2"/>
    <w:rsid w:val="006F6911"/>
    <w:rsid w:val="006F6A98"/>
    <w:rsid w:val="007010C1"/>
    <w:rsid w:val="00703DF5"/>
    <w:rsid w:val="00705D11"/>
    <w:rsid w:val="00707107"/>
    <w:rsid w:val="00711943"/>
    <w:rsid w:val="007129BB"/>
    <w:rsid w:val="00715DDF"/>
    <w:rsid w:val="00716F89"/>
    <w:rsid w:val="007208AC"/>
    <w:rsid w:val="00724A25"/>
    <w:rsid w:val="00727427"/>
    <w:rsid w:val="00735F6B"/>
    <w:rsid w:val="00736BEF"/>
    <w:rsid w:val="00740B51"/>
    <w:rsid w:val="00743D37"/>
    <w:rsid w:val="00745EE1"/>
    <w:rsid w:val="00746F0B"/>
    <w:rsid w:val="00752724"/>
    <w:rsid w:val="00757826"/>
    <w:rsid w:val="007605E9"/>
    <w:rsid w:val="00760928"/>
    <w:rsid w:val="00764ED3"/>
    <w:rsid w:val="0076517E"/>
    <w:rsid w:val="00773029"/>
    <w:rsid w:val="007736D8"/>
    <w:rsid w:val="00775FFC"/>
    <w:rsid w:val="00776CF1"/>
    <w:rsid w:val="007819EF"/>
    <w:rsid w:val="007825E7"/>
    <w:rsid w:val="00784320"/>
    <w:rsid w:val="00784A39"/>
    <w:rsid w:val="007876C3"/>
    <w:rsid w:val="00791B1A"/>
    <w:rsid w:val="007930C5"/>
    <w:rsid w:val="00793474"/>
    <w:rsid w:val="00793A7E"/>
    <w:rsid w:val="007947C7"/>
    <w:rsid w:val="007A217C"/>
    <w:rsid w:val="007A3C71"/>
    <w:rsid w:val="007A4E41"/>
    <w:rsid w:val="007A61DC"/>
    <w:rsid w:val="007B094E"/>
    <w:rsid w:val="007B3801"/>
    <w:rsid w:val="007B4C28"/>
    <w:rsid w:val="007C16F5"/>
    <w:rsid w:val="007C393F"/>
    <w:rsid w:val="007C588D"/>
    <w:rsid w:val="007D0EC2"/>
    <w:rsid w:val="007D354C"/>
    <w:rsid w:val="007D51FC"/>
    <w:rsid w:val="007D56C9"/>
    <w:rsid w:val="007D730A"/>
    <w:rsid w:val="007E0321"/>
    <w:rsid w:val="007E31D7"/>
    <w:rsid w:val="007E3762"/>
    <w:rsid w:val="007E4077"/>
    <w:rsid w:val="007F3C64"/>
    <w:rsid w:val="007F3D6B"/>
    <w:rsid w:val="00800A11"/>
    <w:rsid w:val="00800F66"/>
    <w:rsid w:val="00803DBD"/>
    <w:rsid w:val="00804E32"/>
    <w:rsid w:val="008052BF"/>
    <w:rsid w:val="00806CD5"/>
    <w:rsid w:val="00807BB5"/>
    <w:rsid w:val="00821959"/>
    <w:rsid w:val="00822C1F"/>
    <w:rsid w:val="008233F0"/>
    <w:rsid w:val="008257C1"/>
    <w:rsid w:val="00827EB2"/>
    <w:rsid w:val="00831977"/>
    <w:rsid w:val="008345DC"/>
    <w:rsid w:val="00836F06"/>
    <w:rsid w:val="00840B87"/>
    <w:rsid w:val="00846ECC"/>
    <w:rsid w:val="00851D4C"/>
    <w:rsid w:val="008531D9"/>
    <w:rsid w:val="00856253"/>
    <w:rsid w:val="00860CB1"/>
    <w:rsid w:val="00860DCF"/>
    <w:rsid w:val="0086389D"/>
    <w:rsid w:val="00863E92"/>
    <w:rsid w:val="00865F60"/>
    <w:rsid w:val="008679BD"/>
    <w:rsid w:val="00870566"/>
    <w:rsid w:val="00870F85"/>
    <w:rsid w:val="00871A8D"/>
    <w:rsid w:val="0087485B"/>
    <w:rsid w:val="00876C7F"/>
    <w:rsid w:val="00890580"/>
    <w:rsid w:val="00892F60"/>
    <w:rsid w:val="00895F6E"/>
    <w:rsid w:val="00897853"/>
    <w:rsid w:val="008A1D62"/>
    <w:rsid w:val="008A6BE5"/>
    <w:rsid w:val="008A7EE6"/>
    <w:rsid w:val="008B1203"/>
    <w:rsid w:val="008B3817"/>
    <w:rsid w:val="008B3BA1"/>
    <w:rsid w:val="008C4E80"/>
    <w:rsid w:val="008C5FC8"/>
    <w:rsid w:val="008C749F"/>
    <w:rsid w:val="008D1A63"/>
    <w:rsid w:val="008D4AFD"/>
    <w:rsid w:val="008D507A"/>
    <w:rsid w:val="008D6269"/>
    <w:rsid w:val="008D6C5F"/>
    <w:rsid w:val="008D7EEB"/>
    <w:rsid w:val="008E1171"/>
    <w:rsid w:val="008E7C98"/>
    <w:rsid w:val="008F2108"/>
    <w:rsid w:val="008F43CF"/>
    <w:rsid w:val="008F65E0"/>
    <w:rsid w:val="009043C0"/>
    <w:rsid w:val="0090444A"/>
    <w:rsid w:val="00911231"/>
    <w:rsid w:val="0091139F"/>
    <w:rsid w:val="00916929"/>
    <w:rsid w:val="00925594"/>
    <w:rsid w:val="0093132F"/>
    <w:rsid w:val="0093286D"/>
    <w:rsid w:val="00933C03"/>
    <w:rsid w:val="0093447D"/>
    <w:rsid w:val="00936FD9"/>
    <w:rsid w:val="00937547"/>
    <w:rsid w:val="009410A3"/>
    <w:rsid w:val="00941496"/>
    <w:rsid w:val="00950FAA"/>
    <w:rsid w:val="00952C1B"/>
    <w:rsid w:val="009534ED"/>
    <w:rsid w:val="00961542"/>
    <w:rsid w:val="00963B68"/>
    <w:rsid w:val="00963BF2"/>
    <w:rsid w:val="00966E30"/>
    <w:rsid w:val="0096757B"/>
    <w:rsid w:val="00980938"/>
    <w:rsid w:val="0098103C"/>
    <w:rsid w:val="00981677"/>
    <w:rsid w:val="00987A0B"/>
    <w:rsid w:val="0099031E"/>
    <w:rsid w:val="00990DC2"/>
    <w:rsid w:val="00991256"/>
    <w:rsid w:val="00992CAE"/>
    <w:rsid w:val="009A20D3"/>
    <w:rsid w:val="009A2126"/>
    <w:rsid w:val="009A213A"/>
    <w:rsid w:val="009A3619"/>
    <w:rsid w:val="009B4E79"/>
    <w:rsid w:val="009B5403"/>
    <w:rsid w:val="009B6517"/>
    <w:rsid w:val="009B77BE"/>
    <w:rsid w:val="009C0576"/>
    <w:rsid w:val="009C1440"/>
    <w:rsid w:val="009C1688"/>
    <w:rsid w:val="009C19F5"/>
    <w:rsid w:val="009C1FE7"/>
    <w:rsid w:val="009C2EAA"/>
    <w:rsid w:val="009C6811"/>
    <w:rsid w:val="009D0422"/>
    <w:rsid w:val="009D2D46"/>
    <w:rsid w:val="009D369B"/>
    <w:rsid w:val="009D4959"/>
    <w:rsid w:val="009D669D"/>
    <w:rsid w:val="009D741B"/>
    <w:rsid w:val="009E1297"/>
    <w:rsid w:val="009E15E8"/>
    <w:rsid w:val="009E1C13"/>
    <w:rsid w:val="009E2048"/>
    <w:rsid w:val="009E49BB"/>
    <w:rsid w:val="009E4D85"/>
    <w:rsid w:val="009E58D4"/>
    <w:rsid w:val="009F212C"/>
    <w:rsid w:val="009F39B5"/>
    <w:rsid w:val="00A019DE"/>
    <w:rsid w:val="00A05606"/>
    <w:rsid w:val="00A075E8"/>
    <w:rsid w:val="00A107A0"/>
    <w:rsid w:val="00A12EAF"/>
    <w:rsid w:val="00A13D42"/>
    <w:rsid w:val="00A20F3F"/>
    <w:rsid w:val="00A21A9A"/>
    <w:rsid w:val="00A21BC9"/>
    <w:rsid w:val="00A222AC"/>
    <w:rsid w:val="00A22A8B"/>
    <w:rsid w:val="00A22FCD"/>
    <w:rsid w:val="00A23669"/>
    <w:rsid w:val="00A2445A"/>
    <w:rsid w:val="00A2450E"/>
    <w:rsid w:val="00A27F65"/>
    <w:rsid w:val="00A31668"/>
    <w:rsid w:val="00A353BB"/>
    <w:rsid w:val="00A37813"/>
    <w:rsid w:val="00A37983"/>
    <w:rsid w:val="00A42D14"/>
    <w:rsid w:val="00A4332B"/>
    <w:rsid w:val="00A4364F"/>
    <w:rsid w:val="00A439C0"/>
    <w:rsid w:val="00A4647A"/>
    <w:rsid w:val="00A4757C"/>
    <w:rsid w:val="00A47BC4"/>
    <w:rsid w:val="00A5020B"/>
    <w:rsid w:val="00A542B4"/>
    <w:rsid w:val="00A55339"/>
    <w:rsid w:val="00A57872"/>
    <w:rsid w:val="00A57E41"/>
    <w:rsid w:val="00A6314E"/>
    <w:rsid w:val="00A64428"/>
    <w:rsid w:val="00A64AA1"/>
    <w:rsid w:val="00A67F23"/>
    <w:rsid w:val="00A70B9A"/>
    <w:rsid w:val="00A7312E"/>
    <w:rsid w:val="00A77C12"/>
    <w:rsid w:val="00A80F22"/>
    <w:rsid w:val="00A8119C"/>
    <w:rsid w:val="00A877DD"/>
    <w:rsid w:val="00A910F2"/>
    <w:rsid w:val="00A9594D"/>
    <w:rsid w:val="00AA064F"/>
    <w:rsid w:val="00AA12DD"/>
    <w:rsid w:val="00AA392B"/>
    <w:rsid w:val="00AB29D1"/>
    <w:rsid w:val="00AB2E42"/>
    <w:rsid w:val="00AB307F"/>
    <w:rsid w:val="00AB3730"/>
    <w:rsid w:val="00AB4902"/>
    <w:rsid w:val="00AC5074"/>
    <w:rsid w:val="00AD010B"/>
    <w:rsid w:val="00AD0985"/>
    <w:rsid w:val="00AD29D8"/>
    <w:rsid w:val="00AD4EBA"/>
    <w:rsid w:val="00AD568F"/>
    <w:rsid w:val="00AD6033"/>
    <w:rsid w:val="00AD713E"/>
    <w:rsid w:val="00AD7F07"/>
    <w:rsid w:val="00AF17E4"/>
    <w:rsid w:val="00AF37A1"/>
    <w:rsid w:val="00AF3BC3"/>
    <w:rsid w:val="00AF42CD"/>
    <w:rsid w:val="00AF6EEB"/>
    <w:rsid w:val="00B018E8"/>
    <w:rsid w:val="00B02D09"/>
    <w:rsid w:val="00B12A2B"/>
    <w:rsid w:val="00B16D67"/>
    <w:rsid w:val="00B170DD"/>
    <w:rsid w:val="00B173B4"/>
    <w:rsid w:val="00B23842"/>
    <w:rsid w:val="00B24BED"/>
    <w:rsid w:val="00B25ECE"/>
    <w:rsid w:val="00B30E64"/>
    <w:rsid w:val="00B323E0"/>
    <w:rsid w:val="00B37DE1"/>
    <w:rsid w:val="00B40401"/>
    <w:rsid w:val="00B41747"/>
    <w:rsid w:val="00B42721"/>
    <w:rsid w:val="00B43C50"/>
    <w:rsid w:val="00B46E0B"/>
    <w:rsid w:val="00B521D6"/>
    <w:rsid w:val="00B52416"/>
    <w:rsid w:val="00B62046"/>
    <w:rsid w:val="00B63178"/>
    <w:rsid w:val="00B64370"/>
    <w:rsid w:val="00B64425"/>
    <w:rsid w:val="00B65C49"/>
    <w:rsid w:val="00B65F64"/>
    <w:rsid w:val="00B670E8"/>
    <w:rsid w:val="00B6732E"/>
    <w:rsid w:val="00B7223C"/>
    <w:rsid w:val="00B72E86"/>
    <w:rsid w:val="00B72FD2"/>
    <w:rsid w:val="00B8540F"/>
    <w:rsid w:val="00B9077A"/>
    <w:rsid w:val="00B926BC"/>
    <w:rsid w:val="00B95106"/>
    <w:rsid w:val="00BA1735"/>
    <w:rsid w:val="00BA25AA"/>
    <w:rsid w:val="00BA6099"/>
    <w:rsid w:val="00BA7918"/>
    <w:rsid w:val="00BA7964"/>
    <w:rsid w:val="00BB1C6E"/>
    <w:rsid w:val="00BB4A20"/>
    <w:rsid w:val="00BB77C1"/>
    <w:rsid w:val="00BB7B97"/>
    <w:rsid w:val="00BC0639"/>
    <w:rsid w:val="00BC0B6D"/>
    <w:rsid w:val="00BC106E"/>
    <w:rsid w:val="00BC180A"/>
    <w:rsid w:val="00BC1F17"/>
    <w:rsid w:val="00BC57E2"/>
    <w:rsid w:val="00BC6A07"/>
    <w:rsid w:val="00BD0658"/>
    <w:rsid w:val="00BD2633"/>
    <w:rsid w:val="00BD2A7A"/>
    <w:rsid w:val="00BD3F71"/>
    <w:rsid w:val="00BD4465"/>
    <w:rsid w:val="00BD4B42"/>
    <w:rsid w:val="00BD68D6"/>
    <w:rsid w:val="00BD7D24"/>
    <w:rsid w:val="00BE1239"/>
    <w:rsid w:val="00BE3AD5"/>
    <w:rsid w:val="00BE3F8E"/>
    <w:rsid w:val="00BE68F9"/>
    <w:rsid w:val="00BF0BB2"/>
    <w:rsid w:val="00BF5E68"/>
    <w:rsid w:val="00BF791B"/>
    <w:rsid w:val="00C024EC"/>
    <w:rsid w:val="00C026D0"/>
    <w:rsid w:val="00C10BD6"/>
    <w:rsid w:val="00C13A11"/>
    <w:rsid w:val="00C16D60"/>
    <w:rsid w:val="00C176B1"/>
    <w:rsid w:val="00C17BDF"/>
    <w:rsid w:val="00C21349"/>
    <w:rsid w:val="00C2223A"/>
    <w:rsid w:val="00C23A3C"/>
    <w:rsid w:val="00C23FD6"/>
    <w:rsid w:val="00C2610A"/>
    <w:rsid w:val="00C277AA"/>
    <w:rsid w:val="00C31A43"/>
    <w:rsid w:val="00C31F86"/>
    <w:rsid w:val="00C34B45"/>
    <w:rsid w:val="00C365A7"/>
    <w:rsid w:val="00C409A0"/>
    <w:rsid w:val="00C445EB"/>
    <w:rsid w:val="00C454F8"/>
    <w:rsid w:val="00C6249A"/>
    <w:rsid w:val="00C6421A"/>
    <w:rsid w:val="00C70061"/>
    <w:rsid w:val="00C7285A"/>
    <w:rsid w:val="00C74518"/>
    <w:rsid w:val="00C748C3"/>
    <w:rsid w:val="00C74D7D"/>
    <w:rsid w:val="00C75BF6"/>
    <w:rsid w:val="00C75D90"/>
    <w:rsid w:val="00C813FB"/>
    <w:rsid w:val="00C829DE"/>
    <w:rsid w:val="00C834D3"/>
    <w:rsid w:val="00C83689"/>
    <w:rsid w:val="00C86F25"/>
    <w:rsid w:val="00C93974"/>
    <w:rsid w:val="00C949CE"/>
    <w:rsid w:val="00CA267E"/>
    <w:rsid w:val="00CA5640"/>
    <w:rsid w:val="00CA785E"/>
    <w:rsid w:val="00CB029D"/>
    <w:rsid w:val="00CB06D1"/>
    <w:rsid w:val="00CB1371"/>
    <w:rsid w:val="00CB30FD"/>
    <w:rsid w:val="00CB372D"/>
    <w:rsid w:val="00CB3A1D"/>
    <w:rsid w:val="00CB4CE5"/>
    <w:rsid w:val="00CB7F6B"/>
    <w:rsid w:val="00CC10F6"/>
    <w:rsid w:val="00CC16BF"/>
    <w:rsid w:val="00CC274E"/>
    <w:rsid w:val="00CC3E18"/>
    <w:rsid w:val="00CC5A33"/>
    <w:rsid w:val="00CC73A8"/>
    <w:rsid w:val="00CD689E"/>
    <w:rsid w:val="00CD70B0"/>
    <w:rsid w:val="00CE0F2C"/>
    <w:rsid w:val="00CE26FA"/>
    <w:rsid w:val="00CE33D8"/>
    <w:rsid w:val="00CE3B2A"/>
    <w:rsid w:val="00CE3C5B"/>
    <w:rsid w:val="00CF1982"/>
    <w:rsid w:val="00CF4893"/>
    <w:rsid w:val="00CF6EA2"/>
    <w:rsid w:val="00CF7A7C"/>
    <w:rsid w:val="00D01D58"/>
    <w:rsid w:val="00D025D6"/>
    <w:rsid w:val="00D02868"/>
    <w:rsid w:val="00D1177A"/>
    <w:rsid w:val="00D11E96"/>
    <w:rsid w:val="00D1289F"/>
    <w:rsid w:val="00D142EA"/>
    <w:rsid w:val="00D14945"/>
    <w:rsid w:val="00D14D4E"/>
    <w:rsid w:val="00D173AC"/>
    <w:rsid w:val="00D20C85"/>
    <w:rsid w:val="00D21627"/>
    <w:rsid w:val="00D226C3"/>
    <w:rsid w:val="00D228B1"/>
    <w:rsid w:val="00D23EBF"/>
    <w:rsid w:val="00D24B2F"/>
    <w:rsid w:val="00D24FFC"/>
    <w:rsid w:val="00D250DC"/>
    <w:rsid w:val="00D2512B"/>
    <w:rsid w:val="00D260E5"/>
    <w:rsid w:val="00D279A0"/>
    <w:rsid w:val="00D30FB9"/>
    <w:rsid w:val="00D31BBD"/>
    <w:rsid w:val="00D33AFF"/>
    <w:rsid w:val="00D369DA"/>
    <w:rsid w:val="00D501E1"/>
    <w:rsid w:val="00D55D49"/>
    <w:rsid w:val="00D600E6"/>
    <w:rsid w:val="00D602EE"/>
    <w:rsid w:val="00D60493"/>
    <w:rsid w:val="00D609DC"/>
    <w:rsid w:val="00D6372C"/>
    <w:rsid w:val="00D65CA0"/>
    <w:rsid w:val="00D660D7"/>
    <w:rsid w:val="00D666F0"/>
    <w:rsid w:val="00D66E35"/>
    <w:rsid w:val="00D70194"/>
    <w:rsid w:val="00D704E3"/>
    <w:rsid w:val="00D713A6"/>
    <w:rsid w:val="00D71B56"/>
    <w:rsid w:val="00D7241C"/>
    <w:rsid w:val="00D76106"/>
    <w:rsid w:val="00D7661C"/>
    <w:rsid w:val="00D93D14"/>
    <w:rsid w:val="00D95C78"/>
    <w:rsid w:val="00D973E4"/>
    <w:rsid w:val="00D97D61"/>
    <w:rsid w:val="00DA328A"/>
    <w:rsid w:val="00DA36A3"/>
    <w:rsid w:val="00DA38A6"/>
    <w:rsid w:val="00DA4C5F"/>
    <w:rsid w:val="00DA65FF"/>
    <w:rsid w:val="00DA68EF"/>
    <w:rsid w:val="00DA6921"/>
    <w:rsid w:val="00DB050D"/>
    <w:rsid w:val="00DB12C9"/>
    <w:rsid w:val="00DB131A"/>
    <w:rsid w:val="00DB2CD7"/>
    <w:rsid w:val="00DB4241"/>
    <w:rsid w:val="00DB7D2B"/>
    <w:rsid w:val="00DC1317"/>
    <w:rsid w:val="00DC66C1"/>
    <w:rsid w:val="00DC6823"/>
    <w:rsid w:val="00DC6FE3"/>
    <w:rsid w:val="00DD2E08"/>
    <w:rsid w:val="00DD323D"/>
    <w:rsid w:val="00DD37FF"/>
    <w:rsid w:val="00DD5145"/>
    <w:rsid w:val="00DD6C11"/>
    <w:rsid w:val="00DE3217"/>
    <w:rsid w:val="00DE478E"/>
    <w:rsid w:val="00DE5EE3"/>
    <w:rsid w:val="00DF2599"/>
    <w:rsid w:val="00DF47E5"/>
    <w:rsid w:val="00E01535"/>
    <w:rsid w:val="00E02564"/>
    <w:rsid w:val="00E03AEF"/>
    <w:rsid w:val="00E05812"/>
    <w:rsid w:val="00E12217"/>
    <w:rsid w:val="00E133D0"/>
    <w:rsid w:val="00E148BF"/>
    <w:rsid w:val="00E155A3"/>
    <w:rsid w:val="00E16077"/>
    <w:rsid w:val="00E178F6"/>
    <w:rsid w:val="00E20210"/>
    <w:rsid w:val="00E21940"/>
    <w:rsid w:val="00E21BEB"/>
    <w:rsid w:val="00E2791D"/>
    <w:rsid w:val="00E35BBC"/>
    <w:rsid w:val="00E37843"/>
    <w:rsid w:val="00E417C2"/>
    <w:rsid w:val="00E440FB"/>
    <w:rsid w:val="00E452E3"/>
    <w:rsid w:val="00E50013"/>
    <w:rsid w:val="00E51889"/>
    <w:rsid w:val="00E51D51"/>
    <w:rsid w:val="00E5252C"/>
    <w:rsid w:val="00E5283E"/>
    <w:rsid w:val="00E556D5"/>
    <w:rsid w:val="00E573E5"/>
    <w:rsid w:val="00E5772D"/>
    <w:rsid w:val="00E60BDA"/>
    <w:rsid w:val="00E61275"/>
    <w:rsid w:val="00E6154A"/>
    <w:rsid w:val="00E61812"/>
    <w:rsid w:val="00E6301E"/>
    <w:rsid w:val="00E64300"/>
    <w:rsid w:val="00E67D46"/>
    <w:rsid w:val="00E723AA"/>
    <w:rsid w:val="00E80DDE"/>
    <w:rsid w:val="00E815E6"/>
    <w:rsid w:val="00E81A55"/>
    <w:rsid w:val="00E81C60"/>
    <w:rsid w:val="00E83E7D"/>
    <w:rsid w:val="00E856BA"/>
    <w:rsid w:val="00E86E35"/>
    <w:rsid w:val="00E9176B"/>
    <w:rsid w:val="00E9202D"/>
    <w:rsid w:val="00E93C66"/>
    <w:rsid w:val="00E94B94"/>
    <w:rsid w:val="00EA0966"/>
    <w:rsid w:val="00EA3BA1"/>
    <w:rsid w:val="00EA63F8"/>
    <w:rsid w:val="00EB012D"/>
    <w:rsid w:val="00EB12BC"/>
    <w:rsid w:val="00EB22C5"/>
    <w:rsid w:val="00EB357C"/>
    <w:rsid w:val="00EB421F"/>
    <w:rsid w:val="00EB4326"/>
    <w:rsid w:val="00EB45F0"/>
    <w:rsid w:val="00EB75A8"/>
    <w:rsid w:val="00EC116B"/>
    <w:rsid w:val="00EC13A7"/>
    <w:rsid w:val="00EC4EE2"/>
    <w:rsid w:val="00EC77F4"/>
    <w:rsid w:val="00EC7C04"/>
    <w:rsid w:val="00ED21CE"/>
    <w:rsid w:val="00ED229B"/>
    <w:rsid w:val="00ED47BB"/>
    <w:rsid w:val="00ED55AF"/>
    <w:rsid w:val="00ED5A36"/>
    <w:rsid w:val="00ED6018"/>
    <w:rsid w:val="00ED78BE"/>
    <w:rsid w:val="00EE157E"/>
    <w:rsid w:val="00EE2A3D"/>
    <w:rsid w:val="00EE5772"/>
    <w:rsid w:val="00EE701F"/>
    <w:rsid w:val="00EF4BD9"/>
    <w:rsid w:val="00EF5D60"/>
    <w:rsid w:val="00F01385"/>
    <w:rsid w:val="00F02AC6"/>
    <w:rsid w:val="00F06CFF"/>
    <w:rsid w:val="00F113DB"/>
    <w:rsid w:val="00F11530"/>
    <w:rsid w:val="00F169CF"/>
    <w:rsid w:val="00F17D3A"/>
    <w:rsid w:val="00F202BE"/>
    <w:rsid w:val="00F20B69"/>
    <w:rsid w:val="00F23E0A"/>
    <w:rsid w:val="00F23ED6"/>
    <w:rsid w:val="00F24BFC"/>
    <w:rsid w:val="00F24E63"/>
    <w:rsid w:val="00F251AE"/>
    <w:rsid w:val="00F25F0C"/>
    <w:rsid w:val="00F27A28"/>
    <w:rsid w:val="00F32747"/>
    <w:rsid w:val="00F34D4B"/>
    <w:rsid w:val="00F370CF"/>
    <w:rsid w:val="00F37169"/>
    <w:rsid w:val="00F37BDE"/>
    <w:rsid w:val="00F37C8E"/>
    <w:rsid w:val="00F42856"/>
    <w:rsid w:val="00F432BC"/>
    <w:rsid w:val="00F51422"/>
    <w:rsid w:val="00F564E9"/>
    <w:rsid w:val="00F57C05"/>
    <w:rsid w:val="00F61138"/>
    <w:rsid w:val="00F62FF2"/>
    <w:rsid w:val="00F6642E"/>
    <w:rsid w:val="00F73A0B"/>
    <w:rsid w:val="00F76565"/>
    <w:rsid w:val="00F774AF"/>
    <w:rsid w:val="00F80085"/>
    <w:rsid w:val="00F81435"/>
    <w:rsid w:val="00F82497"/>
    <w:rsid w:val="00F84766"/>
    <w:rsid w:val="00F84824"/>
    <w:rsid w:val="00F92618"/>
    <w:rsid w:val="00F96D68"/>
    <w:rsid w:val="00FA0EA8"/>
    <w:rsid w:val="00FA29F6"/>
    <w:rsid w:val="00FA39AD"/>
    <w:rsid w:val="00FA3BB1"/>
    <w:rsid w:val="00FA7AF5"/>
    <w:rsid w:val="00FB1838"/>
    <w:rsid w:val="00FC04F2"/>
    <w:rsid w:val="00FC07AB"/>
    <w:rsid w:val="00FC1EFD"/>
    <w:rsid w:val="00FC221A"/>
    <w:rsid w:val="00FC6025"/>
    <w:rsid w:val="00FC723B"/>
    <w:rsid w:val="00FD1613"/>
    <w:rsid w:val="00FD2F66"/>
    <w:rsid w:val="00FD410C"/>
    <w:rsid w:val="00FD6469"/>
    <w:rsid w:val="00FD6D69"/>
    <w:rsid w:val="00FD714E"/>
    <w:rsid w:val="00FE07E1"/>
    <w:rsid w:val="00FE58B3"/>
    <w:rsid w:val="00FE67F9"/>
    <w:rsid w:val="00FE688F"/>
    <w:rsid w:val="00FF0DFB"/>
    <w:rsid w:val="00FF2274"/>
    <w:rsid w:val="00FF56BE"/>
    <w:rsid w:val="00FF70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7C6B906A"/>
  <w15:chartTrackingRefBased/>
  <w15:docId w15:val="{630B6D37-E6F9-4B80-8B7E-C6F93ACD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outlineLvl w:val="0"/>
    </w:pPr>
    <w:rPr>
      <w:color w:val="C0C0C0"/>
      <w:sz w:val="24"/>
    </w:rPr>
  </w:style>
  <w:style w:type="paragraph" w:styleId="2">
    <w:name w:val="heading 2"/>
    <w:basedOn w:val="a"/>
    <w:next w:val="a"/>
    <w:qFormat/>
    <w:rsid w:val="00D228B1"/>
    <w:pPr>
      <w:keepNext/>
      <w:jc w:val="center"/>
      <w:outlineLvl w:val="1"/>
    </w:pPr>
    <w:rPr>
      <w:sz w:val="24"/>
    </w:rPr>
  </w:style>
  <w:style w:type="paragraph" w:styleId="3">
    <w:name w:val="heading 3"/>
    <w:basedOn w:val="a"/>
    <w:next w:val="a"/>
    <w:link w:val="30"/>
    <w:qFormat/>
    <w:rsid w:val="000A59E5"/>
    <w:pPr>
      <w:keepNext/>
      <w:jc w:val="center"/>
      <w:outlineLvl w:val="2"/>
    </w:pPr>
    <w:rPr>
      <w:sz w:val="24"/>
    </w:rPr>
  </w:style>
  <w:style w:type="paragraph" w:styleId="4">
    <w:name w:val="heading 4"/>
    <w:basedOn w:val="a"/>
    <w:next w:val="a"/>
    <w:qFormat/>
    <w:rsid w:val="00A9594D"/>
    <w:pPr>
      <w:keepNext/>
      <w:outlineLvl w:val="3"/>
    </w:pPr>
    <w:rPr>
      <w:sz w:val="24"/>
    </w:rPr>
  </w:style>
  <w:style w:type="paragraph" w:styleId="5">
    <w:name w:val="heading 5"/>
    <w:basedOn w:val="a"/>
    <w:next w:val="a"/>
    <w:qFormat/>
    <w:rsid w:val="00A9594D"/>
    <w:pPr>
      <w:keepNext/>
      <w:outlineLvl w:val="4"/>
    </w:pPr>
    <w:rPr>
      <w:color w:val="FF66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 Знак Знак Знак Знак Знак Знак Знак,Верхний колонтитул Знак Знак Знак,Верхний колонтитул Знак Знак Знак Знак Знак Знак Знак Знак Знак Знак Знак Знак Знак Знак Знак Знак,Title Up,Верхний колонтитул Знак2 Знак"/>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styleId="10">
    <w:name w:val="index 1"/>
    <w:basedOn w:val="a"/>
    <w:next w:val="a"/>
    <w:autoRedefine/>
    <w:semiHidden/>
    <w:rsid w:val="00EB45F0"/>
    <w:pPr>
      <w:ind w:left="200" w:hanging="200"/>
    </w:pPr>
  </w:style>
  <w:style w:type="paragraph" w:styleId="a8">
    <w:name w:val="index heading"/>
    <w:basedOn w:val="a"/>
    <w:next w:val="10"/>
    <w:semiHidden/>
    <w:rsid w:val="00EB45F0"/>
    <w:pPr>
      <w:jc w:val="center"/>
    </w:pPr>
    <w:rPr>
      <w:sz w:val="24"/>
    </w:rPr>
  </w:style>
  <w:style w:type="paragraph" w:customStyle="1" w:styleId="a9">
    <w:name w:val="Групповой заголовок"/>
    <w:basedOn w:val="a"/>
    <w:rsid w:val="00EB45F0"/>
    <w:pPr>
      <w:spacing w:before="360" w:after="360" w:line="360" w:lineRule="auto"/>
      <w:jc w:val="center"/>
    </w:pPr>
    <w:rPr>
      <w:b/>
      <w:sz w:val="36"/>
    </w:rPr>
  </w:style>
  <w:style w:type="character" w:customStyle="1" w:styleId="apple-style-span">
    <w:name w:val="apple-style-span"/>
    <w:basedOn w:val="a0"/>
    <w:rsid w:val="00764ED3"/>
  </w:style>
  <w:style w:type="character" w:customStyle="1" w:styleId="a4">
    <w:name w:val="Верхний колонтитул Знак"/>
    <w:aliases w:val="Верхний колонтитул Знак Знак Знак Знак Знак Знак Знак Знак Знак,Верхний колонтитул Знак Знак Знак Знак,Верхний колонтитул Знак Знак Знак Знак Знак Знак Знак Знак Знак Знак Знак Знак Знак Знак Знак Знак Знак,Title Up Знак"/>
    <w:link w:val="a3"/>
    <w:rsid w:val="00330F1C"/>
  </w:style>
  <w:style w:type="paragraph" w:styleId="aa">
    <w:name w:val="Balloon Text"/>
    <w:basedOn w:val="a"/>
    <w:link w:val="ab"/>
    <w:rsid w:val="00195471"/>
    <w:rPr>
      <w:rFonts w:ascii="Tahoma" w:hAnsi="Tahoma"/>
      <w:sz w:val="16"/>
      <w:szCs w:val="16"/>
      <w:lang w:val="x-none" w:eastAsia="x-none"/>
    </w:rPr>
  </w:style>
  <w:style w:type="character" w:customStyle="1" w:styleId="ab">
    <w:name w:val="Текст выноски Знак"/>
    <w:link w:val="aa"/>
    <w:rsid w:val="00195471"/>
    <w:rPr>
      <w:rFonts w:ascii="Tahoma" w:hAnsi="Tahoma" w:cs="Tahoma"/>
      <w:sz w:val="16"/>
      <w:szCs w:val="16"/>
    </w:rPr>
  </w:style>
  <w:style w:type="character" w:customStyle="1" w:styleId="a6">
    <w:name w:val="Нижний колонтитул Знак"/>
    <w:basedOn w:val="a0"/>
    <w:link w:val="a5"/>
    <w:rsid w:val="000A38EB"/>
  </w:style>
  <w:style w:type="character" w:customStyle="1" w:styleId="30">
    <w:name w:val="Заголовок 3 Знак"/>
    <w:link w:val="3"/>
    <w:rsid w:val="000D31BF"/>
    <w:rPr>
      <w:sz w:val="24"/>
    </w:rPr>
  </w:style>
  <w:style w:type="paragraph" w:styleId="ac">
    <w:name w:val="Body Text Indent"/>
    <w:basedOn w:val="a"/>
    <w:link w:val="ad"/>
    <w:rsid w:val="000D31BF"/>
    <w:pPr>
      <w:ind w:left="795"/>
    </w:pPr>
    <w:rPr>
      <w:sz w:val="28"/>
    </w:rPr>
  </w:style>
  <w:style w:type="character" w:customStyle="1" w:styleId="ad">
    <w:name w:val="Основной текст с отступом Знак"/>
    <w:link w:val="ac"/>
    <w:rsid w:val="000D31BF"/>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906948">
      <w:bodyDiv w:val="1"/>
      <w:marLeft w:val="0"/>
      <w:marRight w:val="0"/>
      <w:marTop w:val="0"/>
      <w:marBottom w:val="0"/>
      <w:divBdr>
        <w:top w:val="none" w:sz="0" w:space="0" w:color="auto"/>
        <w:left w:val="none" w:sz="0" w:space="0" w:color="auto"/>
        <w:bottom w:val="none" w:sz="0" w:space="0" w:color="auto"/>
        <w:right w:val="none" w:sz="0" w:space="0" w:color="auto"/>
      </w:divBdr>
    </w:div>
    <w:div w:id="634527903">
      <w:bodyDiv w:val="1"/>
      <w:marLeft w:val="0"/>
      <w:marRight w:val="0"/>
      <w:marTop w:val="0"/>
      <w:marBottom w:val="0"/>
      <w:divBdr>
        <w:top w:val="none" w:sz="0" w:space="0" w:color="auto"/>
        <w:left w:val="none" w:sz="0" w:space="0" w:color="auto"/>
        <w:bottom w:val="none" w:sz="0" w:space="0" w:color="auto"/>
        <w:right w:val="none" w:sz="0" w:space="0" w:color="auto"/>
      </w:divBdr>
      <w:divsChild>
        <w:div w:id="1379863517">
          <w:marLeft w:val="0"/>
          <w:marRight w:val="0"/>
          <w:marTop w:val="0"/>
          <w:marBottom w:val="0"/>
          <w:divBdr>
            <w:top w:val="none" w:sz="0" w:space="0" w:color="auto"/>
            <w:left w:val="none" w:sz="0" w:space="0" w:color="auto"/>
            <w:bottom w:val="none" w:sz="0" w:space="0" w:color="auto"/>
            <w:right w:val="none" w:sz="0" w:space="0" w:color="auto"/>
          </w:divBdr>
        </w:div>
        <w:div w:id="1656832996">
          <w:marLeft w:val="0"/>
          <w:marRight w:val="150"/>
          <w:marTop w:val="0"/>
          <w:marBottom w:val="450"/>
          <w:divBdr>
            <w:top w:val="none" w:sz="0" w:space="0" w:color="auto"/>
            <w:left w:val="none" w:sz="0" w:space="0" w:color="auto"/>
            <w:bottom w:val="none" w:sz="0" w:space="0" w:color="auto"/>
            <w:right w:val="none" w:sz="0" w:space="0" w:color="auto"/>
          </w:divBdr>
          <w:divsChild>
            <w:div w:id="964626281">
              <w:marLeft w:val="0"/>
              <w:marRight w:val="0"/>
              <w:marTop w:val="0"/>
              <w:marBottom w:val="0"/>
              <w:divBdr>
                <w:top w:val="none" w:sz="0" w:space="0" w:color="auto"/>
                <w:left w:val="none" w:sz="0" w:space="0" w:color="auto"/>
                <w:bottom w:val="none" w:sz="0" w:space="0" w:color="auto"/>
                <w:right w:val="none" w:sz="0" w:space="0" w:color="auto"/>
              </w:divBdr>
              <w:divsChild>
                <w:div w:id="1315530384">
                  <w:marLeft w:val="0"/>
                  <w:marRight w:val="0"/>
                  <w:marTop w:val="0"/>
                  <w:marBottom w:val="450"/>
                  <w:divBdr>
                    <w:top w:val="single" w:sz="6" w:space="0" w:color="CCCCCC"/>
                    <w:left w:val="none" w:sz="0" w:space="0" w:color="auto"/>
                    <w:bottom w:val="none" w:sz="0" w:space="0" w:color="auto"/>
                    <w:right w:val="none" w:sz="0" w:space="0" w:color="auto"/>
                  </w:divBdr>
                  <w:divsChild>
                    <w:div w:id="555892135">
                      <w:marLeft w:val="0"/>
                      <w:marRight w:val="0"/>
                      <w:marTop w:val="0"/>
                      <w:marBottom w:val="0"/>
                      <w:divBdr>
                        <w:top w:val="none" w:sz="0" w:space="0" w:color="auto"/>
                        <w:left w:val="none" w:sz="0" w:space="0" w:color="auto"/>
                        <w:bottom w:val="none" w:sz="0" w:space="0" w:color="auto"/>
                        <w:right w:val="none" w:sz="0" w:space="0" w:color="auto"/>
                      </w:divBdr>
                      <w:divsChild>
                        <w:div w:id="375860805">
                          <w:marLeft w:val="0"/>
                          <w:marRight w:val="0"/>
                          <w:marTop w:val="0"/>
                          <w:marBottom w:val="0"/>
                          <w:divBdr>
                            <w:top w:val="none" w:sz="0" w:space="0" w:color="auto"/>
                            <w:left w:val="none" w:sz="0" w:space="0" w:color="auto"/>
                            <w:bottom w:val="none" w:sz="0" w:space="0" w:color="auto"/>
                            <w:right w:val="none" w:sz="0" w:space="0" w:color="auto"/>
                          </w:divBdr>
                          <w:divsChild>
                            <w:div w:id="1988126861">
                              <w:marLeft w:val="0"/>
                              <w:marRight w:val="0"/>
                              <w:marTop w:val="0"/>
                              <w:marBottom w:val="0"/>
                              <w:divBdr>
                                <w:top w:val="none" w:sz="0" w:space="0" w:color="auto"/>
                                <w:left w:val="none" w:sz="0" w:space="0" w:color="auto"/>
                                <w:bottom w:val="none" w:sz="0" w:space="0" w:color="auto"/>
                                <w:right w:val="none" w:sz="0" w:space="0" w:color="auto"/>
                              </w:divBdr>
                              <w:divsChild>
                                <w:div w:id="590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414287">
      <w:bodyDiv w:val="1"/>
      <w:marLeft w:val="0"/>
      <w:marRight w:val="0"/>
      <w:marTop w:val="0"/>
      <w:marBottom w:val="0"/>
      <w:divBdr>
        <w:top w:val="none" w:sz="0" w:space="0" w:color="auto"/>
        <w:left w:val="none" w:sz="0" w:space="0" w:color="auto"/>
        <w:bottom w:val="none" w:sz="0" w:space="0" w:color="auto"/>
        <w:right w:val="none" w:sz="0" w:space="0" w:color="auto"/>
      </w:divBdr>
    </w:div>
    <w:div w:id="716513950">
      <w:bodyDiv w:val="1"/>
      <w:marLeft w:val="0"/>
      <w:marRight w:val="0"/>
      <w:marTop w:val="0"/>
      <w:marBottom w:val="0"/>
      <w:divBdr>
        <w:top w:val="none" w:sz="0" w:space="0" w:color="auto"/>
        <w:left w:val="none" w:sz="0" w:space="0" w:color="auto"/>
        <w:bottom w:val="none" w:sz="0" w:space="0" w:color="auto"/>
        <w:right w:val="none" w:sz="0" w:space="0" w:color="auto"/>
      </w:divBdr>
    </w:div>
    <w:div w:id="756753047">
      <w:bodyDiv w:val="1"/>
      <w:marLeft w:val="0"/>
      <w:marRight w:val="0"/>
      <w:marTop w:val="0"/>
      <w:marBottom w:val="0"/>
      <w:divBdr>
        <w:top w:val="none" w:sz="0" w:space="0" w:color="auto"/>
        <w:left w:val="none" w:sz="0" w:space="0" w:color="auto"/>
        <w:bottom w:val="none" w:sz="0" w:space="0" w:color="auto"/>
        <w:right w:val="none" w:sz="0" w:space="0" w:color="auto"/>
      </w:divBdr>
    </w:div>
    <w:div w:id="881988879">
      <w:bodyDiv w:val="1"/>
      <w:marLeft w:val="0"/>
      <w:marRight w:val="0"/>
      <w:marTop w:val="0"/>
      <w:marBottom w:val="0"/>
      <w:divBdr>
        <w:top w:val="none" w:sz="0" w:space="0" w:color="auto"/>
        <w:left w:val="none" w:sz="0" w:space="0" w:color="auto"/>
        <w:bottom w:val="none" w:sz="0" w:space="0" w:color="auto"/>
        <w:right w:val="none" w:sz="0" w:space="0" w:color="auto"/>
      </w:divBdr>
    </w:div>
    <w:div w:id="970745287">
      <w:bodyDiv w:val="1"/>
      <w:marLeft w:val="0"/>
      <w:marRight w:val="0"/>
      <w:marTop w:val="0"/>
      <w:marBottom w:val="0"/>
      <w:divBdr>
        <w:top w:val="none" w:sz="0" w:space="0" w:color="auto"/>
        <w:left w:val="none" w:sz="0" w:space="0" w:color="auto"/>
        <w:bottom w:val="none" w:sz="0" w:space="0" w:color="auto"/>
        <w:right w:val="none" w:sz="0" w:space="0" w:color="auto"/>
      </w:divBdr>
    </w:div>
    <w:div w:id="986320565">
      <w:bodyDiv w:val="1"/>
      <w:marLeft w:val="0"/>
      <w:marRight w:val="0"/>
      <w:marTop w:val="0"/>
      <w:marBottom w:val="0"/>
      <w:divBdr>
        <w:top w:val="none" w:sz="0" w:space="0" w:color="auto"/>
        <w:left w:val="none" w:sz="0" w:space="0" w:color="auto"/>
        <w:bottom w:val="none" w:sz="0" w:space="0" w:color="auto"/>
        <w:right w:val="none" w:sz="0" w:space="0" w:color="auto"/>
      </w:divBdr>
    </w:div>
    <w:div w:id="1013456939">
      <w:bodyDiv w:val="1"/>
      <w:marLeft w:val="0"/>
      <w:marRight w:val="0"/>
      <w:marTop w:val="0"/>
      <w:marBottom w:val="0"/>
      <w:divBdr>
        <w:top w:val="none" w:sz="0" w:space="0" w:color="auto"/>
        <w:left w:val="none" w:sz="0" w:space="0" w:color="auto"/>
        <w:bottom w:val="none" w:sz="0" w:space="0" w:color="auto"/>
        <w:right w:val="none" w:sz="0" w:space="0" w:color="auto"/>
      </w:divBdr>
    </w:div>
    <w:div w:id="1275555798">
      <w:bodyDiv w:val="1"/>
      <w:marLeft w:val="0"/>
      <w:marRight w:val="0"/>
      <w:marTop w:val="0"/>
      <w:marBottom w:val="0"/>
      <w:divBdr>
        <w:top w:val="none" w:sz="0" w:space="0" w:color="auto"/>
        <w:left w:val="none" w:sz="0" w:space="0" w:color="auto"/>
        <w:bottom w:val="none" w:sz="0" w:space="0" w:color="auto"/>
        <w:right w:val="none" w:sz="0" w:space="0" w:color="auto"/>
      </w:divBdr>
    </w:div>
    <w:div w:id="1366056661">
      <w:bodyDiv w:val="1"/>
      <w:marLeft w:val="0"/>
      <w:marRight w:val="0"/>
      <w:marTop w:val="0"/>
      <w:marBottom w:val="0"/>
      <w:divBdr>
        <w:top w:val="none" w:sz="0" w:space="0" w:color="auto"/>
        <w:left w:val="none" w:sz="0" w:space="0" w:color="auto"/>
        <w:bottom w:val="none" w:sz="0" w:space="0" w:color="auto"/>
        <w:right w:val="none" w:sz="0" w:space="0" w:color="auto"/>
      </w:divBdr>
    </w:div>
    <w:div w:id="1570768125">
      <w:bodyDiv w:val="1"/>
      <w:marLeft w:val="0"/>
      <w:marRight w:val="0"/>
      <w:marTop w:val="0"/>
      <w:marBottom w:val="0"/>
      <w:divBdr>
        <w:top w:val="none" w:sz="0" w:space="0" w:color="auto"/>
        <w:left w:val="none" w:sz="0" w:space="0" w:color="auto"/>
        <w:bottom w:val="none" w:sz="0" w:space="0" w:color="auto"/>
        <w:right w:val="none" w:sz="0" w:space="0" w:color="auto"/>
      </w:divBdr>
    </w:div>
    <w:div w:id="206309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lgip\Shablons\TemplateLgip\&#1057;&#1087;&#1077;&#1094;&#1080;&#1092;&#1080;&#1082;&#1072;&#1094;&#1080;&#1080;%20&#1086;&#1073;&#1086;&#1088;&#1091;&#1076;&#1086;&#1074;&#1072;&#1085;&#1080;&#1103;\&#1041;&#1083;&#1072;&#1085;&#108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3F04D-4B71-4B51-82F1-2FA81F7AA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Бланк.dot</Template>
  <TotalTime>4</TotalTime>
  <Pages>1</Pages>
  <Words>692</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Позиция</vt:lpstr>
    </vt:vector>
  </TitlesOfParts>
  <Company>ООО СП "ИНТАР"</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Позиция</dc:title>
  <dc:subject/>
  <dc:creator>ClearWater04</dc:creator>
  <cp:keywords/>
  <dc:description>ООО СП "ИНТАР"</dc:description>
  <cp:lastModifiedBy>Денис</cp:lastModifiedBy>
  <cp:revision>4</cp:revision>
  <cp:lastPrinted>2020-12-10T12:07:00Z</cp:lastPrinted>
  <dcterms:created xsi:type="dcterms:W3CDTF">2026-06-15T17:34:00Z</dcterms:created>
  <dcterms:modified xsi:type="dcterms:W3CDTF">2026-06-16T09:51:00Z</dcterms:modified>
</cp:coreProperties>
</file>