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17322" w14:textId="77777777" w:rsidR="00AB4261" w:rsidRPr="00275DB6" w:rsidRDefault="00625FA4" w:rsidP="004B4B9E">
      <w:pPr>
        <w:pStyle w:val="affffffffff8"/>
        <w:rPr>
          <w:lang w:val="en-US"/>
        </w:rPr>
      </w:pPr>
      <w:bookmarkStart w:id="0" w:name="_Toc332027948"/>
      <w:bookmarkStart w:id="1" w:name="_Toc358022366"/>
      <w:r w:rsidRPr="00275DB6">
        <w:t>СОДЕРЖАНИЕ</w:t>
      </w:r>
      <w:bookmarkEnd w:id="1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01BAC170" w14:textId="07EA0AA0" w:rsidR="007C496C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514941117" w:history="1">
            <w:r w:rsidR="007C496C" w:rsidRPr="00222DF2">
              <w:rPr>
                <w:rStyle w:val="afa"/>
              </w:rPr>
              <w:t>ПРИНЯТЫЕ УСЛОВНЫЕ СОКРАЩЕНИЯ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_Toc514941117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2</w:t>
            </w:r>
            <w:r w:rsidR="007C496C">
              <w:rPr>
                <w:webHidden/>
              </w:rPr>
              <w:fldChar w:fldCharType="end"/>
            </w:r>
          </w:hyperlink>
        </w:p>
        <w:p w14:paraId="749B903E" w14:textId="4CFA3EFF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18" w:history="1">
            <w:r w:rsidR="007C496C" w:rsidRPr="00222DF2">
              <w:rPr>
                <w:rStyle w:val="afa"/>
              </w:rPr>
              <w:t>1.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ИСХОДНЫЕ ДАННЫЕ И ПОЛОЖЕНИЯ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_Toc514941118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2</w:t>
            </w:r>
            <w:r w:rsidR="007C496C">
              <w:rPr>
                <w:webHidden/>
              </w:rPr>
              <w:fldChar w:fldCharType="end"/>
            </w:r>
          </w:hyperlink>
        </w:p>
        <w:p w14:paraId="0EF9A153" w14:textId="0383358A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19" w:history="1">
            <w:r w:rsidR="007C496C" w:rsidRPr="00222DF2">
              <w:rPr>
                <w:rStyle w:val="afa"/>
              </w:rPr>
              <w:t>2.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КРАТКАЯ ХАРАКТЕРИСТИКА ОБЪЕКТА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_Toc514941119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3</w:t>
            </w:r>
            <w:r w:rsidR="007C496C">
              <w:rPr>
                <w:webHidden/>
              </w:rPr>
              <w:fldChar w:fldCharType="end"/>
            </w:r>
          </w:hyperlink>
        </w:p>
        <w:p w14:paraId="19AEAEDE" w14:textId="15826FD7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20" w:history="1">
            <w:r w:rsidR="007C496C" w:rsidRPr="00222DF2">
              <w:rPr>
                <w:rStyle w:val="afa"/>
              </w:rPr>
              <w:t>3.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ОБОСНОВАНИЕ ПРИНЯТОЙ СХЕМЫ ЭЛЕКТРОСНАБЖЕНИЯ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_Toc514941120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3</w:t>
            </w:r>
            <w:r w:rsidR="007C496C">
              <w:rPr>
                <w:webHidden/>
              </w:rPr>
              <w:fldChar w:fldCharType="end"/>
            </w:r>
          </w:hyperlink>
        </w:p>
        <w:p w14:paraId="5D773996" w14:textId="250ED32D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21" w:history="1">
            <w:r w:rsidR="007C496C" w:rsidRPr="00222DF2">
              <w:rPr>
                <w:rStyle w:val="afa"/>
              </w:rPr>
              <w:t>4.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СВЕДЕНИЯ О МОЩНОСТИ СЕТЕВЫХ И ТРАНСФОРМАТОРНЫХ ОБЪЕКТОВ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_Toc514941121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3</w:t>
            </w:r>
            <w:r w:rsidR="007C496C">
              <w:rPr>
                <w:webHidden/>
              </w:rPr>
              <w:fldChar w:fldCharType="end"/>
            </w:r>
          </w:hyperlink>
        </w:p>
        <w:p w14:paraId="41E91F83" w14:textId="4C1100F4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22" w:history="1">
            <w:r w:rsidR="007C496C" w:rsidRPr="00222DF2">
              <w:rPr>
                <w:rStyle w:val="afa"/>
                <w:rFonts w:ascii="Calibri" w:hAnsi="Calibri"/>
              </w:rPr>
              <w:t>4.1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Основные параметры и характеристики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_Toc514941122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3</w:t>
            </w:r>
            <w:r w:rsidR="007C496C">
              <w:rPr>
                <w:webHidden/>
              </w:rPr>
              <w:fldChar w:fldCharType="end"/>
            </w:r>
          </w:hyperlink>
        </w:p>
        <w:p w14:paraId="276AAD46" w14:textId="17616B48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23" w:history="1">
            <w:r w:rsidR="007C496C" w:rsidRPr="00222DF2">
              <w:rPr>
                <w:rStyle w:val="afa"/>
                <w:rFonts w:ascii="Calibri" w:hAnsi="Calibri"/>
              </w:rPr>
              <w:t>4.2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Технические характеристики силового трансформатора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_Toc514941123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4</w:t>
            </w:r>
            <w:r w:rsidR="007C496C">
              <w:rPr>
                <w:webHidden/>
              </w:rPr>
              <w:fldChar w:fldCharType="end"/>
            </w:r>
          </w:hyperlink>
        </w:p>
        <w:p w14:paraId="42861140" w14:textId="0E04CA04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24" w:history="1">
            <w:r w:rsidR="007C496C" w:rsidRPr="00222DF2">
              <w:rPr>
                <w:rStyle w:val="afa"/>
              </w:rPr>
              <w:t>5.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РАБОЧИЙ И АВАРИЙНЫЙ РЕЖИМЫ РАБОТЫ ПОДСТАНЦИИ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_Toc514941124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4</w:t>
            </w:r>
            <w:r w:rsidR="007C496C">
              <w:rPr>
                <w:webHidden/>
              </w:rPr>
              <w:fldChar w:fldCharType="end"/>
            </w:r>
          </w:hyperlink>
        </w:p>
        <w:p w14:paraId="2C508E48" w14:textId="2900D455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25" w:history="1">
            <w:r w:rsidR="007C496C" w:rsidRPr="00222DF2">
              <w:rPr>
                <w:rStyle w:val="afa"/>
                <w:rFonts w:ascii="Calibri" w:hAnsi="Calibri"/>
              </w:rPr>
              <w:t>5.1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Срабатывание устройств РЗА на отключение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_Toc514941125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4</w:t>
            </w:r>
            <w:r w:rsidR="007C496C">
              <w:rPr>
                <w:webHidden/>
              </w:rPr>
              <w:fldChar w:fldCharType="end"/>
            </w:r>
          </w:hyperlink>
        </w:p>
        <w:p w14:paraId="296F2551" w14:textId="38D142CD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26" w:history="1">
            <w:r w:rsidR="007C496C" w:rsidRPr="00222DF2">
              <w:rPr>
                <w:rStyle w:val="afa"/>
                <w:rFonts w:ascii="Calibri" w:hAnsi="Calibri"/>
              </w:rPr>
              <w:t>5.2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Срабатывание устройств РЗА на сигнал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_Toc514941126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4</w:t>
            </w:r>
            <w:r w:rsidR="007C496C">
              <w:rPr>
                <w:webHidden/>
              </w:rPr>
              <w:fldChar w:fldCharType="end"/>
            </w:r>
          </w:hyperlink>
        </w:p>
        <w:p w14:paraId="27F76101" w14:textId="4ABC3DEE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27" w:history="1">
            <w:r w:rsidR="007C496C" w:rsidRPr="00222DF2">
              <w:rPr>
                <w:rStyle w:val="afa"/>
                <w:rFonts w:ascii="Calibri" w:hAnsi="Calibri"/>
              </w:rPr>
              <w:t>5.3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Срабатывание АВР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_Toc514941127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5</w:t>
            </w:r>
            <w:r w:rsidR="007C496C">
              <w:rPr>
                <w:webHidden/>
              </w:rPr>
              <w:fldChar w:fldCharType="end"/>
            </w:r>
          </w:hyperlink>
        </w:p>
        <w:p w14:paraId="58512F44" w14:textId="5B2D7D3C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28" w:history="1">
            <w:r w:rsidR="007C496C" w:rsidRPr="00222DF2">
              <w:rPr>
                <w:rStyle w:val="afa"/>
                <w:rFonts w:ascii="Calibri" w:hAnsi="Calibri"/>
              </w:rPr>
              <w:t>5.4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Срабатывание датчиков пожарной сигнализации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_Toc514941128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5</w:t>
            </w:r>
            <w:r w:rsidR="007C496C">
              <w:rPr>
                <w:webHidden/>
              </w:rPr>
              <w:fldChar w:fldCharType="end"/>
            </w:r>
          </w:hyperlink>
        </w:p>
        <w:p w14:paraId="3D8F1D9E" w14:textId="22207ACF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29" w:history="1">
            <w:r w:rsidR="007C496C" w:rsidRPr="00222DF2">
              <w:rPr>
                <w:rStyle w:val="afa"/>
                <w:rFonts w:ascii="Calibri" w:hAnsi="Calibri"/>
              </w:rPr>
              <w:t>5.5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Выход из строя одного из щитов ЩПТ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_Toc514941129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5</w:t>
            </w:r>
            <w:r w:rsidR="007C496C">
              <w:rPr>
                <w:webHidden/>
              </w:rPr>
              <w:fldChar w:fldCharType="end"/>
            </w:r>
          </w:hyperlink>
        </w:p>
        <w:p w14:paraId="36700F0A" w14:textId="43071F3A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30" w:history="1">
            <w:r w:rsidR="007C496C" w:rsidRPr="00222DF2">
              <w:rPr>
                <w:rStyle w:val="afa"/>
                <w:rFonts w:ascii="Calibri" w:hAnsi="Calibri"/>
              </w:rPr>
              <w:t>5.6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Перегрев трансформатора собственных нужд ТСН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_Toc514941130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5</w:t>
            </w:r>
            <w:r w:rsidR="007C496C">
              <w:rPr>
                <w:webHidden/>
              </w:rPr>
              <w:fldChar w:fldCharType="end"/>
            </w:r>
          </w:hyperlink>
        </w:p>
        <w:p w14:paraId="03FDC7E8" w14:textId="277ABB02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31" w:history="1">
            <w:r w:rsidR="007C496C" w:rsidRPr="00222DF2">
              <w:rPr>
                <w:rStyle w:val="afa"/>
              </w:rPr>
              <w:t>6.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ОСНОВНЫЕ КОНСТРУКТИВНО-КОМПОНОВОЧНЫЕ И ТЕХНИЧЕСКИЕ РЕШЕНИЯ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_Toc514941131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5</w:t>
            </w:r>
            <w:r w:rsidR="007C496C">
              <w:rPr>
                <w:webHidden/>
              </w:rPr>
              <w:fldChar w:fldCharType="end"/>
            </w:r>
          </w:hyperlink>
        </w:p>
        <w:p w14:paraId="39EAB785" w14:textId="0155973D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32" w:history="1">
            <w:r w:rsidR="007C496C" w:rsidRPr="00222DF2">
              <w:rPr>
                <w:rStyle w:val="afa"/>
                <w:rFonts w:ascii="Calibri" w:hAnsi="Calibri"/>
              </w:rPr>
              <w:t>6.1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Основные технические характеристики оборудования модуля ВН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_Toc514941132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6</w:t>
            </w:r>
            <w:r w:rsidR="007C496C">
              <w:rPr>
                <w:webHidden/>
              </w:rPr>
              <w:fldChar w:fldCharType="end"/>
            </w:r>
          </w:hyperlink>
        </w:p>
        <w:p w14:paraId="7C8F318B" w14:textId="126E2E44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33" w:history="1">
            <w:r w:rsidR="007C496C" w:rsidRPr="00222DF2">
              <w:rPr>
                <w:rStyle w:val="afa"/>
                <w:rFonts w:ascii="Calibri" w:hAnsi="Calibri"/>
              </w:rPr>
              <w:t>6.2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Основные технические характеристики оборудования модуля НН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_Toc514941133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7</w:t>
            </w:r>
            <w:r w:rsidR="007C496C">
              <w:rPr>
                <w:webHidden/>
              </w:rPr>
              <w:fldChar w:fldCharType="end"/>
            </w:r>
          </w:hyperlink>
        </w:p>
        <w:p w14:paraId="1C6CA599" w14:textId="7C9D5265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34" w:history="1">
            <w:r w:rsidR="007C496C" w:rsidRPr="00222DF2">
              <w:rPr>
                <w:rStyle w:val="afa"/>
              </w:rPr>
              <w:t>7.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СОБСТВЕННЫЕ НУЖДЫ ПЕРЕМЕННОГО ТОКА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_Toc514941134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7</w:t>
            </w:r>
            <w:r w:rsidR="007C496C">
              <w:rPr>
                <w:webHidden/>
              </w:rPr>
              <w:fldChar w:fldCharType="end"/>
            </w:r>
          </w:hyperlink>
        </w:p>
        <w:p w14:paraId="0F199B0D" w14:textId="4AF0710B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35" w:history="1">
            <w:r w:rsidR="007C496C" w:rsidRPr="00222DF2">
              <w:rPr>
                <w:rStyle w:val="afa"/>
              </w:rPr>
              <w:t>8.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СОБСТВЕННЫЕ НУЖДЫ ПОСТОЯННОГО ТОКА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_Toc514941135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8</w:t>
            </w:r>
            <w:r w:rsidR="007C496C">
              <w:rPr>
                <w:webHidden/>
              </w:rPr>
              <w:fldChar w:fldCharType="end"/>
            </w:r>
          </w:hyperlink>
        </w:p>
        <w:p w14:paraId="645E0B9A" w14:textId="40B45194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36" w:history="1">
            <w:r w:rsidR="007C496C" w:rsidRPr="00222DF2">
              <w:rPr>
                <w:rStyle w:val="afa"/>
              </w:rPr>
              <w:t>9.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СИСТЕМА РАБОЧЕГО И АВАРИЙНОГО ОСВЕЩЕНИЯ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_Toc514941136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9</w:t>
            </w:r>
            <w:r w:rsidR="007C496C">
              <w:rPr>
                <w:webHidden/>
              </w:rPr>
              <w:fldChar w:fldCharType="end"/>
            </w:r>
          </w:hyperlink>
        </w:p>
        <w:p w14:paraId="06EFF089" w14:textId="035FB17B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37" w:history="1">
            <w:r w:rsidR="007C496C" w:rsidRPr="00222DF2">
              <w:rPr>
                <w:rStyle w:val="afa"/>
              </w:rPr>
              <w:t>10.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КАБЕЛЬНОЕ ХОЗЯЙСТВО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_Toc514941137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10</w:t>
            </w:r>
            <w:r w:rsidR="007C496C">
              <w:rPr>
                <w:webHidden/>
              </w:rPr>
              <w:fldChar w:fldCharType="end"/>
            </w:r>
          </w:hyperlink>
        </w:p>
        <w:p w14:paraId="3DEB663A" w14:textId="6E26761C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38" w:history="1">
            <w:r w:rsidR="007C496C" w:rsidRPr="00222DF2">
              <w:rPr>
                <w:rStyle w:val="afa"/>
              </w:rPr>
              <w:t>11.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ИЗОЛЯЦИЯ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_Toc514941138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11</w:t>
            </w:r>
            <w:r w:rsidR="007C496C">
              <w:rPr>
                <w:webHidden/>
              </w:rPr>
              <w:fldChar w:fldCharType="end"/>
            </w:r>
          </w:hyperlink>
        </w:p>
        <w:p w14:paraId="0ABD8A3A" w14:textId="65B00BBB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39" w:history="1">
            <w:r w:rsidR="007C496C" w:rsidRPr="00222DF2">
              <w:rPr>
                <w:rStyle w:val="afa"/>
              </w:rPr>
              <w:t>12.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ЗАЩИТА ОТ ВНУТРЕННИХ И ГРОЗОВЫХ ПЕРЕНАПРЯЖЕНИЙ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_Toc514941139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11</w:t>
            </w:r>
            <w:r w:rsidR="007C496C">
              <w:rPr>
                <w:webHidden/>
              </w:rPr>
              <w:fldChar w:fldCharType="end"/>
            </w:r>
          </w:hyperlink>
        </w:p>
        <w:p w14:paraId="246C8DAB" w14:textId="118BA00A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40" w:history="1">
            <w:r w:rsidR="007C496C" w:rsidRPr="00222DF2">
              <w:rPr>
                <w:rStyle w:val="afa"/>
              </w:rPr>
              <w:t>13.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МОЛНИЕЗАЩИТА И ЗАЗЕМЛЕНИЕ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_Toc514941140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11</w:t>
            </w:r>
            <w:r w:rsidR="007C496C">
              <w:rPr>
                <w:webHidden/>
              </w:rPr>
              <w:fldChar w:fldCharType="end"/>
            </w:r>
          </w:hyperlink>
        </w:p>
        <w:p w14:paraId="73838E3E" w14:textId="491E6D3A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41" w:history="1">
            <w:r w:rsidR="007C496C" w:rsidRPr="00222DF2">
              <w:rPr>
                <w:rStyle w:val="afa"/>
              </w:rPr>
              <w:t>14.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РЕЛЕЙНАЯ ЗАЩИТА И АВТОМАТИКА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_Toc514941141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11</w:t>
            </w:r>
            <w:r w:rsidR="007C496C">
              <w:rPr>
                <w:webHidden/>
              </w:rPr>
              <w:fldChar w:fldCharType="end"/>
            </w:r>
          </w:hyperlink>
        </w:p>
        <w:p w14:paraId="18F4D869" w14:textId="59177994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42" w:history="1">
            <w:r w:rsidR="007C496C" w:rsidRPr="00222DF2">
              <w:rPr>
                <w:rStyle w:val="afa"/>
                <w:rFonts w:ascii="Calibri" w:hAnsi="Calibri"/>
                <w:lang w:eastAsia="en-US"/>
              </w:rPr>
              <w:t>14.1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Защита линий 10 кВ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_Toc514941142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12</w:t>
            </w:r>
            <w:r w:rsidR="007C496C">
              <w:rPr>
                <w:webHidden/>
              </w:rPr>
              <w:fldChar w:fldCharType="end"/>
            </w:r>
          </w:hyperlink>
        </w:p>
        <w:p w14:paraId="041EFF9A" w14:textId="3C2E4F81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43" w:history="1">
            <w:r w:rsidR="007C496C" w:rsidRPr="00222DF2">
              <w:rPr>
                <w:rStyle w:val="afa"/>
                <w:rFonts w:ascii="Calibri" w:hAnsi="Calibri"/>
              </w:rPr>
              <w:t>14.2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Защита силового трансформатора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_Toc514941143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12</w:t>
            </w:r>
            <w:r w:rsidR="007C496C">
              <w:rPr>
                <w:webHidden/>
              </w:rPr>
              <w:fldChar w:fldCharType="end"/>
            </w:r>
          </w:hyperlink>
        </w:p>
        <w:p w14:paraId="3440670D" w14:textId="1AB831F7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44" w:history="1">
            <w:r w:rsidR="007C496C" w:rsidRPr="00222DF2">
              <w:rPr>
                <w:rStyle w:val="afa"/>
                <w:lang w:eastAsia="en-US"/>
              </w:rPr>
              <w:t>15.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ОРГАНИЗАЦИЯ СИСТЕМЫ ДИСПЕТЧЕРИЗАЦИИ И УПРАВЛЕНИЯ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_Toc514941144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14</w:t>
            </w:r>
            <w:r w:rsidR="007C496C">
              <w:rPr>
                <w:webHidden/>
              </w:rPr>
              <w:fldChar w:fldCharType="end"/>
            </w:r>
          </w:hyperlink>
        </w:p>
        <w:p w14:paraId="25BE28BA" w14:textId="67A8C26B" w:rsidR="007C496C" w:rsidRDefault="00EE3BFD">
          <w:pPr>
            <w:pStyle w:val="36"/>
            <w:rPr>
              <w:rFonts w:eastAsiaTheme="minorEastAsia" w:cstheme="minorBidi"/>
              <w:iCs w:val="0"/>
            </w:rPr>
          </w:pPr>
          <w:hyperlink w:anchor="_Toc514941145" w:history="1">
            <w:r w:rsidR="007C496C" w:rsidRPr="00222DF2">
              <w:rPr>
                <w:rStyle w:val="afa"/>
              </w:rPr>
              <w:t>ССЫЛОЧНЫЕ И НОРМАТИВНЫЕ ДОКУМЕНТЫ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_Toc514941145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16</w:t>
            </w:r>
            <w:r w:rsidR="007C496C">
              <w:rPr>
                <w:webHidden/>
              </w:rPr>
              <w:fldChar w:fldCharType="end"/>
            </w:r>
          </w:hyperlink>
        </w:p>
        <w:p w14:paraId="0B2D3A98" w14:textId="77777777" w:rsidR="0056035A" w:rsidRPr="00275DB6" w:rsidRDefault="00B53195" w:rsidP="000F0F19">
          <w:pPr>
            <w:pStyle w:val="afc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612D9695" w14:textId="1A535728" w:rsidR="00823868" w:rsidRPr="00275DB6" w:rsidRDefault="00823868" w:rsidP="000F0F19">
      <w:pPr>
        <w:pStyle w:val="a6"/>
        <w:pageBreakBefore/>
        <w:numPr>
          <w:ilvl w:val="0"/>
          <w:numId w:val="0"/>
        </w:numPr>
        <w:ind w:left="993"/>
        <w:outlineLvl w:val="0"/>
        <w:rPr>
          <w:rFonts w:cstheme="minorHAnsi"/>
          <w:color w:val="181717"/>
          <w:sz w:val="32"/>
        </w:rPr>
      </w:pPr>
      <w:bookmarkStart w:id="2" w:name="_Toc514941117"/>
      <w:r w:rsidRPr="00275DB6">
        <w:rPr>
          <w:rFonts w:cstheme="minorHAnsi"/>
        </w:rPr>
        <w:lastRenderedPageBreak/>
        <w:t>ПРИНЯТЫЕ УСЛОВНЫЕ СОКРАЩЕНИЯ</w:t>
      </w:r>
      <w:bookmarkEnd w:id="2"/>
    </w:p>
    <w:p w14:paraId="2CF6C94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ММПС – мобильная модульная </w:t>
      </w:r>
      <w:proofErr w:type="spellStart"/>
      <w:r w:rsidR="00D843CE" w:rsidRPr="00275DB6">
        <w:rPr>
          <w:rFonts w:asciiTheme="minorHAnsi" w:hAnsiTheme="minorHAnsi" w:cstheme="minorHAnsi"/>
        </w:rPr>
        <w:t>одно</w:t>
      </w:r>
      <w:r w:rsidRPr="00275DB6">
        <w:rPr>
          <w:rFonts w:asciiTheme="minorHAnsi" w:hAnsiTheme="minorHAnsi" w:cstheme="minorHAnsi"/>
        </w:rPr>
        <w:t>трансформаторная</w:t>
      </w:r>
      <w:proofErr w:type="spellEnd"/>
      <w:r w:rsidRPr="00275DB6">
        <w:rPr>
          <w:rFonts w:asciiTheme="minorHAnsi" w:hAnsiTheme="minorHAnsi" w:cstheme="minorHAnsi"/>
        </w:rPr>
        <w:t xml:space="preserve"> подстанция;</w:t>
      </w:r>
    </w:p>
    <w:p w14:paraId="1294083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КРУЭ – комплектное распределительное устройство с элегазовой изоляцией;</w:t>
      </w:r>
    </w:p>
    <w:p w14:paraId="540B65D7" w14:textId="77777777" w:rsidR="00823868" w:rsidRPr="00275DB6" w:rsidRDefault="00D436E5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ЗГНТ</w:t>
      </w:r>
      <w:r w:rsidR="00823868" w:rsidRPr="00275DB6">
        <w:rPr>
          <w:rFonts w:asciiTheme="minorHAnsi" w:hAnsiTheme="minorHAnsi" w:cstheme="minorHAnsi"/>
        </w:rPr>
        <w:t xml:space="preserve"> – </w:t>
      </w:r>
      <w:r w:rsidRPr="00275DB6">
        <w:rPr>
          <w:rFonts w:asciiTheme="minorHAnsi" w:hAnsiTheme="minorHAnsi" w:cstheme="minorHAnsi"/>
        </w:rPr>
        <w:t>заземлитель газовый нейтрали трансформатора</w:t>
      </w:r>
      <w:r w:rsidR="00823868" w:rsidRPr="00275DB6">
        <w:rPr>
          <w:rFonts w:asciiTheme="minorHAnsi" w:hAnsiTheme="minorHAnsi" w:cstheme="minorHAnsi"/>
        </w:rPr>
        <w:t>;</w:t>
      </w:r>
    </w:p>
    <w:p w14:paraId="544ED6BA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КРУ – комплектное распределительное устройство;</w:t>
      </w:r>
    </w:p>
    <w:p w14:paraId="6F906D71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РУ – распределительное устройство;</w:t>
      </w:r>
    </w:p>
    <w:p w14:paraId="12C37A05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ПС – трансформаторная подстанция;</w:t>
      </w:r>
    </w:p>
    <w:p w14:paraId="702CCFEE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ТСН – трансформатор собственных нужд;</w:t>
      </w:r>
    </w:p>
    <w:p w14:paraId="0231CD8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ЩСН – щит собственных нужд;</w:t>
      </w:r>
    </w:p>
    <w:p w14:paraId="4BA7903C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модуль НН – модуль низкого напряжения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76552ADB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модуль ВН – модуль высокого напряжения 110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3C5A1B5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СОПТ – система питания оперативным постоянным током;</w:t>
      </w:r>
    </w:p>
    <w:p w14:paraId="67D74473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ЩПТ – щит питания постоянным током;</w:t>
      </w:r>
    </w:p>
    <w:p w14:paraId="4869CEF0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ЩСН – щит собственных нужд;</w:t>
      </w:r>
    </w:p>
    <w:p w14:paraId="1E349AE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АКБ – аккумуляторная батарея;</w:t>
      </w:r>
    </w:p>
    <w:p w14:paraId="6326DE2A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ПУ – панель управления;</w:t>
      </w:r>
    </w:p>
    <w:p w14:paraId="6525DA15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</w:t>
      </w:r>
      <w:r w:rsidR="001546F4" w:rsidRPr="00275DB6">
        <w:rPr>
          <w:rFonts w:asciiTheme="minorHAnsi" w:hAnsiTheme="minorHAnsi" w:cstheme="minorHAnsi"/>
        </w:rPr>
        <w:t>У</w:t>
      </w:r>
      <w:r w:rsidRPr="00275DB6">
        <w:rPr>
          <w:rFonts w:asciiTheme="minorHAnsi" w:hAnsiTheme="minorHAnsi" w:cstheme="minorHAnsi"/>
        </w:rPr>
        <w:t>С</w:t>
      </w:r>
      <w:r w:rsidR="001546F4" w:rsidRPr="00275DB6">
        <w:rPr>
          <w:rFonts w:asciiTheme="minorHAnsi" w:hAnsiTheme="minorHAnsi" w:cstheme="minorHAnsi"/>
        </w:rPr>
        <w:t xml:space="preserve"> и АРНТ</w:t>
      </w:r>
      <w:r w:rsidRPr="00275DB6">
        <w:rPr>
          <w:rFonts w:asciiTheme="minorHAnsi" w:hAnsiTheme="minorHAnsi" w:cstheme="minorHAnsi"/>
        </w:rPr>
        <w:t xml:space="preserve"> – шкаф </w:t>
      </w:r>
      <w:r w:rsidR="001546F4" w:rsidRPr="00275DB6">
        <w:rPr>
          <w:rFonts w:asciiTheme="minorHAnsi" w:hAnsiTheme="minorHAnsi" w:cstheme="minorHAnsi"/>
        </w:rPr>
        <w:t>управления,</w:t>
      </w:r>
      <w:r w:rsidRPr="00275DB6">
        <w:rPr>
          <w:rFonts w:asciiTheme="minorHAnsi" w:hAnsiTheme="minorHAnsi" w:cstheme="minorHAnsi"/>
        </w:rPr>
        <w:t xml:space="preserve"> </w:t>
      </w:r>
      <w:r w:rsidR="001546F4" w:rsidRPr="00275DB6">
        <w:rPr>
          <w:rFonts w:asciiTheme="minorHAnsi" w:hAnsiTheme="minorHAnsi" w:cstheme="minorHAnsi"/>
        </w:rPr>
        <w:t xml:space="preserve">сигнализации и </w:t>
      </w:r>
      <w:r w:rsidR="003E5FE0" w:rsidRPr="00275DB6">
        <w:rPr>
          <w:rFonts w:asciiTheme="minorHAnsi" w:hAnsiTheme="minorHAnsi" w:cstheme="minorHAnsi"/>
        </w:rPr>
        <w:t>ав</w:t>
      </w:r>
      <w:r w:rsidR="001546F4" w:rsidRPr="00275DB6">
        <w:rPr>
          <w:rFonts w:asciiTheme="minorHAnsi" w:hAnsiTheme="minorHAnsi" w:cstheme="minorHAnsi"/>
        </w:rPr>
        <w:t>то</w:t>
      </w:r>
      <w:r w:rsidR="003E5FE0" w:rsidRPr="00275DB6">
        <w:rPr>
          <w:rFonts w:asciiTheme="minorHAnsi" w:hAnsiTheme="minorHAnsi" w:cstheme="minorHAnsi"/>
        </w:rPr>
        <w:t>ма</w:t>
      </w:r>
      <w:r w:rsidR="001546F4" w:rsidRPr="00275DB6">
        <w:rPr>
          <w:rFonts w:asciiTheme="minorHAnsi" w:hAnsiTheme="minorHAnsi" w:cstheme="minorHAnsi"/>
        </w:rPr>
        <w:t>тического регулирования напряжения</w:t>
      </w:r>
      <w:r w:rsidRPr="00275DB6">
        <w:rPr>
          <w:rFonts w:asciiTheme="minorHAnsi" w:hAnsiTheme="minorHAnsi" w:cstheme="minorHAnsi"/>
        </w:rPr>
        <w:t>;</w:t>
      </w:r>
    </w:p>
    <w:p w14:paraId="782C35E3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ТУ – телеуправление;</w:t>
      </w:r>
    </w:p>
    <w:p w14:paraId="531C32A2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ТС – телесигнализация;</w:t>
      </w:r>
    </w:p>
    <w:p w14:paraId="7BCF63B7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РАС – регистратор аварийных событий;</w:t>
      </w:r>
    </w:p>
    <w:p w14:paraId="5E314EC7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ШТМ</w:t>
      </w:r>
      <w:r w:rsidR="00B60D05" w:rsidRPr="00275DB6"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и</w:t>
      </w:r>
      <w:r w:rsidR="00B60D05" w:rsidRPr="00275DB6"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С – шкаф систем телеуправления, телесигнализации и связи;</w:t>
      </w:r>
    </w:p>
    <w:p w14:paraId="24A8065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ШЗТ – шкаф защиты трансформатора;</w:t>
      </w:r>
    </w:p>
    <w:p w14:paraId="5D079CC8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АРН</w:t>
      </w:r>
      <w:r w:rsidR="001546F4" w:rsidRPr="00275DB6">
        <w:rPr>
          <w:rFonts w:asciiTheme="minorHAnsi" w:hAnsiTheme="minorHAnsi" w:cstheme="minorHAnsi"/>
        </w:rPr>
        <w:t>Т</w:t>
      </w:r>
      <w:r w:rsidRPr="00275DB6">
        <w:rPr>
          <w:rFonts w:asciiTheme="minorHAnsi" w:hAnsiTheme="minorHAnsi" w:cstheme="minorHAnsi"/>
        </w:rPr>
        <w:t xml:space="preserve"> – автоматическое регулирование напряжения</w:t>
      </w:r>
      <w:r w:rsidR="001546F4" w:rsidRPr="00275DB6">
        <w:rPr>
          <w:rFonts w:asciiTheme="minorHAnsi" w:hAnsiTheme="minorHAnsi" w:cstheme="minorHAnsi"/>
        </w:rPr>
        <w:t xml:space="preserve"> трансформатора</w:t>
      </w:r>
      <w:r w:rsidRPr="00275DB6">
        <w:rPr>
          <w:rFonts w:asciiTheme="minorHAnsi" w:hAnsiTheme="minorHAnsi" w:cstheme="minorHAnsi"/>
        </w:rPr>
        <w:t>;</w:t>
      </w:r>
    </w:p>
    <w:p w14:paraId="08167D73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РПН – регулирование под нагрузкой;</w:t>
      </w:r>
    </w:p>
    <w:p w14:paraId="61D7619E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АЧР – автоматическая частотная разгрузка;</w:t>
      </w:r>
    </w:p>
    <w:p w14:paraId="1EC8D71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ВНР – восстановление нормального режима;</w:t>
      </w:r>
    </w:p>
    <w:p w14:paraId="19F1893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АВР – автоматическое включение резерва;</w:t>
      </w:r>
    </w:p>
    <w:p w14:paraId="622AE637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ЧАПВ – частотное автоматическое повторное включение;</w:t>
      </w:r>
    </w:p>
    <w:p w14:paraId="22CEABE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ДЗЛ – продольная дифференциальная защита линии;</w:t>
      </w:r>
    </w:p>
    <w:p w14:paraId="6DA5107C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</w:t>
      </w:r>
      <w:r w:rsidR="001546F4" w:rsidRPr="00275DB6">
        <w:rPr>
          <w:rFonts w:asciiTheme="minorHAnsi" w:hAnsiTheme="minorHAnsi" w:cstheme="minorHAnsi"/>
        </w:rPr>
        <w:t xml:space="preserve">АЧР и </w:t>
      </w:r>
      <w:r w:rsidRPr="00275DB6">
        <w:rPr>
          <w:rFonts w:asciiTheme="minorHAnsi" w:hAnsiTheme="minorHAnsi" w:cstheme="minorHAnsi"/>
        </w:rPr>
        <w:t xml:space="preserve">ПОБ – шкаф </w:t>
      </w:r>
      <w:r w:rsidR="001546F4" w:rsidRPr="00275DB6">
        <w:rPr>
          <w:rFonts w:asciiTheme="minorHAnsi" w:hAnsiTheme="minorHAnsi" w:cstheme="minorHAnsi"/>
        </w:rPr>
        <w:t xml:space="preserve">автоматической частотной разгрузки и </w:t>
      </w:r>
      <w:r w:rsidRPr="00275DB6">
        <w:rPr>
          <w:rFonts w:asciiTheme="minorHAnsi" w:hAnsiTheme="minorHAnsi" w:cstheme="minorHAnsi"/>
        </w:rPr>
        <w:t>питания оперативных блокировок;</w:t>
      </w:r>
    </w:p>
    <w:p w14:paraId="707649E6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АИИСКУЭ – автоматизированная информационно-измерительная система коммерческого учёта электроэнергии;</w:t>
      </w:r>
    </w:p>
    <w:p w14:paraId="04FDE948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ОПС – система автоматической охранно-пожарной сигнализации;</w:t>
      </w:r>
    </w:p>
    <w:p w14:paraId="1BEB11DA" w14:textId="77777777" w:rsidR="00823868" w:rsidRPr="00275DB6" w:rsidRDefault="00823868" w:rsidP="001E4887">
      <w:pPr>
        <w:pStyle w:val="afffffffffff1"/>
        <w:rPr>
          <w:rFonts w:cstheme="minorHAnsi"/>
        </w:rPr>
      </w:pPr>
      <w:r w:rsidRPr="00275DB6">
        <w:rPr>
          <w:rFonts w:cstheme="minorHAnsi"/>
        </w:rPr>
        <w:t>ОПН – ограничитель перенапряжения нелинейный;</w:t>
      </w:r>
    </w:p>
    <w:p w14:paraId="24188F7F" w14:textId="77777777" w:rsidR="00823868" w:rsidRPr="00275DB6" w:rsidRDefault="00823868" w:rsidP="001E4887">
      <w:pPr>
        <w:pStyle w:val="afffffffffff1"/>
        <w:rPr>
          <w:rFonts w:cstheme="minorHAnsi"/>
        </w:rPr>
      </w:pPr>
      <w:r w:rsidRPr="00275DB6">
        <w:rPr>
          <w:rFonts w:cstheme="minorHAnsi"/>
        </w:rPr>
        <w:t>ЗИП – запасные части, инструменты и принадлежности.</w:t>
      </w:r>
    </w:p>
    <w:p w14:paraId="5D45B08F" w14:textId="77777777" w:rsidR="00823868" w:rsidRPr="00275DB6" w:rsidRDefault="00823868" w:rsidP="00F77BE2">
      <w:pPr>
        <w:pStyle w:val="a6"/>
        <w:outlineLvl w:val="0"/>
        <w:rPr>
          <w:rFonts w:cstheme="minorHAnsi"/>
        </w:rPr>
      </w:pPr>
      <w:bookmarkStart w:id="3" w:name="_Toc391758443"/>
      <w:bookmarkStart w:id="4" w:name="_Toc407297120"/>
      <w:bookmarkStart w:id="5" w:name="_Toc440636051"/>
      <w:bookmarkStart w:id="6" w:name="_Toc514941118"/>
      <w:bookmarkEnd w:id="0"/>
      <w:r w:rsidRPr="00275DB6">
        <w:rPr>
          <w:rFonts w:cstheme="minorHAnsi"/>
        </w:rPr>
        <w:t>ИСХОДНЫЕ ДАННЫЕ И ПОЛОЖЕНИЯ</w:t>
      </w:r>
      <w:bookmarkEnd w:id="3"/>
      <w:bookmarkEnd w:id="4"/>
      <w:bookmarkEnd w:id="5"/>
      <w:bookmarkEnd w:id="6"/>
    </w:p>
    <w:p w14:paraId="55934B58" w14:textId="77777777" w:rsidR="00823868" w:rsidRPr="00275DB6" w:rsidRDefault="00823868" w:rsidP="00062A5D">
      <w:pPr>
        <w:pStyle w:val="affffffffff6"/>
        <w:rPr>
          <w:rFonts w:cstheme="minorHAnsi"/>
        </w:rPr>
      </w:pPr>
      <w:bookmarkStart w:id="7" w:name="_Toc344997324"/>
      <w:r w:rsidRPr="00275DB6">
        <w:rPr>
          <w:rFonts w:cstheme="minorHAnsi"/>
        </w:rPr>
        <w:t xml:space="preserve">В настоящей проектной документации разработаны инженерно-технические решения по изготовлению объекта: «модульная мобильная </w:t>
      </w:r>
      <w:proofErr w:type="spellStart"/>
      <w:r w:rsidR="00D843CE" w:rsidRPr="00275DB6">
        <w:rPr>
          <w:rFonts w:cstheme="minorHAnsi"/>
        </w:rPr>
        <w:t>одно</w:t>
      </w:r>
      <w:r w:rsidR="00547E7E" w:rsidRPr="00275DB6">
        <w:rPr>
          <w:rFonts w:cstheme="minorHAnsi"/>
        </w:rPr>
        <w:t>трансформаторная</w:t>
      </w:r>
      <w:proofErr w:type="spellEnd"/>
      <w:r w:rsidR="00547E7E" w:rsidRPr="00275DB6">
        <w:rPr>
          <w:rFonts w:cstheme="minorHAnsi"/>
        </w:rPr>
        <w:t xml:space="preserve"> </w:t>
      </w:r>
      <w:r w:rsidRPr="00275DB6">
        <w:rPr>
          <w:rFonts w:cstheme="minorHAnsi"/>
        </w:rPr>
        <w:t>подстанция (ММПС) 110/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</w:t>
      </w:r>
      <w:proofErr w:type="spellStart"/>
      <w:r w:rsidR="00D436E5" w:rsidRPr="00275DB6">
        <w:rPr>
          <w:rFonts w:cstheme="minorHAnsi"/>
        </w:rPr>
        <w:t>кВ</w:t>
      </w:r>
      <w:proofErr w:type="spellEnd"/>
      <w:r w:rsidRPr="00275DB6">
        <w:rPr>
          <w:rFonts w:cstheme="minorHAnsi"/>
        </w:rPr>
        <w:t xml:space="preserve"> мощностью </w:t>
      </w:r>
      <w:r w:rsidR="00CF7635" w:rsidRPr="00275DB6">
        <w:rPr>
          <w:rFonts w:cstheme="minorHAnsi"/>
        </w:rPr>
        <w:t>25</w:t>
      </w:r>
      <w:r w:rsidR="0056638F" w:rsidRPr="00275DB6">
        <w:rPr>
          <w:rFonts w:cstheme="minorHAnsi"/>
        </w:rPr>
        <w:t xml:space="preserve"> МВА </w:t>
      </w:r>
      <w:r w:rsidRPr="00275DB6">
        <w:rPr>
          <w:rFonts w:cstheme="minorHAnsi"/>
        </w:rPr>
        <w:t>наружного исполнения на платформах полуприцепов».</w:t>
      </w:r>
    </w:p>
    <w:p w14:paraId="0EBE504E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Проектная документация разрабатывается с соблюдением действующий норм и правил, а также технических регламентов и стандартов предприятия ОАО «ФСК ЕЭС».</w:t>
      </w:r>
    </w:p>
    <w:p w14:paraId="361B71F0" w14:textId="77777777" w:rsidR="00823868" w:rsidRPr="00275DB6" w:rsidRDefault="00823868" w:rsidP="00B05149">
      <w:pPr>
        <w:pStyle w:val="a6"/>
        <w:outlineLvl w:val="0"/>
        <w:rPr>
          <w:rFonts w:cstheme="minorHAnsi"/>
        </w:rPr>
      </w:pPr>
      <w:bookmarkStart w:id="8" w:name="_Toc391758444"/>
      <w:bookmarkStart w:id="9" w:name="_Toc407297121"/>
      <w:bookmarkStart w:id="10" w:name="_Toc440636052"/>
      <w:bookmarkStart w:id="11" w:name="_Toc514941119"/>
      <w:r w:rsidRPr="00275DB6">
        <w:rPr>
          <w:rFonts w:cstheme="minorHAnsi"/>
        </w:rPr>
        <w:lastRenderedPageBreak/>
        <w:t>КРАТКАЯ ХАРАКТЕРИСТИКА ОБЪЕКТА</w:t>
      </w:r>
      <w:bookmarkEnd w:id="8"/>
      <w:bookmarkEnd w:id="9"/>
      <w:bookmarkEnd w:id="10"/>
      <w:bookmarkEnd w:id="11"/>
    </w:p>
    <w:p w14:paraId="55EEE777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Мобильно-модульная </w:t>
      </w:r>
      <w:proofErr w:type="spellStart"/>
      <w:r w:rsidR="00D843CE" w:rsidRPr="00275DB6">
        <w:rPr>
          <w:rFonts w:cstheme="minorHAnsi"/>
        </w:rPr>
        <w:t>одно</w:t>
      </w:r>
      <w:r w:rsidRPr="00275DB6">
        <w:rPr>
          <w:rFonts w:cstheme="minorHAnsi"/>
        </w:rPr>
        <w:t>трансформаторная</w:t>
      </w:r>
      <w:proofErr w:type="spellEnd"/>
      <w:r w:rsidRPr="00275DB6">
        <w:rPr>
          <w:rFonts w:cstheme="minorHAnsi"/>
        </w:rPr>
        <w:t xml:space="preserve"> подстанция (ММПС) предназначена для организации временного электроснабжения гражданских объектов на период проведе</w:t>
      </w:r>
      <w:r w:rsidR="007C496C">
        <w:rPr>
          <w:rFonts w:cstheme="minorHAnsi"/>
        </w:rPr>
        <w:t>ния технического перевооружения</w:t>
      </w:r>
      <w:r w:rsidRPr="00275DB6">
        <w:rPr>
          <w:rFonts w:cstheme="minorHAnsi"/>
        </w:rPr>
        <w:t xml:space="preserve"> или капитального ремонта существующих трансформаторных подстанций.</w:t>
      </w:r>
    </w:p>
    <w:p w14:paraId="4932B3EB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Мобильная подстанция выполнена в виде двух самостоятельных модулей с возможностью перевозки автомобильным транспортом на полуприцепах. </w:t>
      </w:r>
    </w:p>
    <w:p w14:paraId="392D2998" w14:textId="77777777" w:rsidR="00823868" w:rsidRPr="00275DB6" w:rsidRDefault="003A55CF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Модул</w:t>
      </w:r>
      <w:r w:rsidR="00D61635" w:rsidRPr="00275DB6">
        <w:rPr>
          <w:rFonts w:cstheme="minorHAnsi"/>
        </w:rPr>
        <w:t>ь</w:t>
      </w:r>
      <w:r w:rsidRPr="00275DB6">
        <w:rPr>
          <w:rFonts w:cstheme="minorHAnsi"/>
        </w:rPr>
        <w:t xml:space="preserve"> </w:t>
      </w:r>
      <w:r w:rsidR="007C496C">
        <w:rPr>
          <w:rFonts w:cstheme="minorHAnsi"/>
        </w:rPr>
        <w:t>ММПС предназначен для работы</w:t>
      </w:r>
      <w:r w:rsidR="007C496C" w:rsidRPr="007C496C">
        <w:rPr>
          <w:rFonts w:cstheme="minorHAnsi"/>
        </w:rPr>
        <w:t xml:space="preserve"> </w:t>
      </w:r>
      <w:r w:rsidR="00823868" w:rsidRPr="00275DB6">
        <w:rPr>
          <w:rFonts w:cstheme="minorHAnsi"/>
        </w:rPr>
        <w:t>в одиночном режиме, для обеспечения потребителей аварийным</w:t>
      </w:r>
      <w:r w:rsidR="007C496C" w:rsidRPr="007C496C">
        <w:rPr>
          <w:rFonts w:cstheme="minorHAnsi"/>
        </w:rPr>
        <w:t xml:space="preserve"> </w:t>
      </w:r>
      <w:r w:rsidR="00823868" w:rsidRPr="00275DB6">
        <w:rPr>
          <w:rFonts w:cstheme="minorHAnsi"/>
        </w:rPr>
        <w:t>или основным электропитанием.</w:t>
      </w:r>
    </w:p>
    <w:p w14:paraId="14A1834A" w14:textId="77777777" w:rsidR="00823868" w:rsidRPr="00275DB6" w:rsidRDefault="00823868" w:rsidP="00062A5D">
      <w:pPr>
        <w:pStyle w:val="affffffffff6"/>
        <w:rPr>
          <w:rFonts w:cstheme="minorHAnsi"/>
          <w:highlight w:val="yellow"/>
        </w:rPr>
      </w:pPr>
      <w:r w:rsidRPr="00275DB6">
        <w:rPr>
          <w:rFonts w:cstheme="minorHAnsi"/>
        </w:rPr>
        <w:t>Оборудование, установленное на ММПС открыто имеет климатическое исполнение У</w:t>
      </w:r>
      <w:r w:rsidR="007508D5" w:rsidRPr="00275DB6">
        <w:rPr>
          <w:rFonts w:cstheme="minorHAnsi"/>
        </w:rPr>
        <w:t>ХЛ</w:t>
      </w:r>
      <w:r w:rsidRPr="00275DB6">
        <w:rPr>
          <w:rFonts w:cstheme="minorHAnsi"/>
        </w:rPr>
        <w:t>1 (</w:t>
      </w:r>
      <w:r w:rsidRPr="00275DB6">
        <w:rPr>
          <w:rFonts w:cstheme="minorHAnsi"/>
          <w:bCs/>
        </w:rPr>
        <w:t>ГОСТ 15150-69</w:t>
      </w:r>
      <w:r w:rsidRPr="00275DB6">
        <w:rPr>
          <w:rFonts w:cstheme="minorHAnsi"/>
        </w:rPr>
        <w:t xml:space="preserve">), и рассчитаны на работу при температуре окружающего воздуха от минус </w:t>
      </w:r>
      <w:r w:rsidR="007508D5" w:rsidRPr="00275DB6">
        <w:rPr>
          <w:rFonts w:cstheme="minorHAnsi"/>
        </w:rPr>
        <w:t>6</w:t>
      </w:r>
      <w:r w:rsidR="00921055" w:rsidRPr="00275DB6">
        <w:rPr>
          <w:rFonts w:cstheme="minorHAnsi"/>
        </w:rPr>
        <w:t>0°</w:t>
      </w:r>
      <w:r w:rsidRPr="00275DB6">
        <w:rPr>
          <w:rFonts w:cstheme="minorHAnsi"/>
        </w:rPr>
        <w:t>C до +40°С. Оборудование и оболочки рассчитаны на относительную влажность воздуха 75% при температуре +15 °С (среднегодовое значение), и 100% при температуре +25 °С (верхнее значение - наблюдается конденсация влаги).</w:t>
      </w:r>
    </w:p>
    <w:p w14:paraId="133663E9" w14:textId="77777777" w:rsidR="00823868" w:rsidRPr="00275DB6" w:rsidRDefault="00823868" w:rsidP="00B05149">
      <w:pPr>
        <w:pStyle w:val="a6"/>
        <w:outlineLvl w:val="0"/>
        <w:rPr>
          <w:rFonts w:cstheme="minorHAnsi"/>
        </w:rPr>
      </w:pPr>
      <w:bookmarkStart w:id="12" w:name="_Toc440636053"/>
      <w:bookmarkStart w:id="13" w:name="_Toc514941120"/>
      <w:r w:rsidRPr="00275DB6">
        <w:rPr>
          <w:rFonts w:cstheme="minorHAnsi"/>
        </w:rPr>
        <w:t>ОБОСНОВАНИЕ ПРИНЯТОЙ СХЕМЫ ЭЛЕКТРОСНАБЖЕНИЯ</w:t>
      </w:r>
      <w:bookmarkEnd w:id="12"/>
      <w:bookmarkEnd w:id="13"/>
    </w:p>
    <w:p w14:paraId="28A393B3" w14:textId="77777777" w:rsidR="00823868" w:rsidRPr="00275DB6" w:rsidRDefault="00131155" w:rsidP="00062A5D">
      <w:pPr>
        <w:pStyle w:val="affffffffff6"/>
        <w:rPr>
          <w:rFonts w:cstheme="minorHAnsi"/>
        </w:rPr>
      </w:pPr>
      <w:r>
        <w:rPr>
          <w:rFonts w:cstheme="minorHAnsi"/>
        </w:rPr>
        <w:t>П</w:t>
      </w:r>
      <w:r w:rsidR="00823868" w:rsidRPr="00275DB6">
        <w:rPr>
          <w:rFonts w:cstheme="minorHAnsi"/>
        </w:rPr>
        <w:t>о высокой стороне 110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однолинейная схема ММПС выполняется аналогично схеме №110-3Н СТО 56947007-29.240.30.010-2008 «Блок (линия-трансформатор) с выключателем» [3]; по низкой стороне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однолинейная схема ММПС выполняется аналогично схеме №10-1 «одна, секционированная выключателями, система шин» [3].</w:t>
      </w:r>
    </w:p>
    <w:p w14:paraId="2665FA65" w14:textId="77777777" w:rsidR="00823868" w:rsidRPr="00275DB6" w:rsidRDefault="00823868" w:rsidP="00062A5D">
      <w:pPr>
        <w:pStyle w:val="affffffffff6"/>
        <w:rPr>
          <w:rFonts w:cstheme="minorHAnsi"/>
          <w:highlight w:val="yellow"/>
        </w:rPr>
      </w:pPr>
      <w:r w:rsidRPr="00275DB6">
        <w:rPr>
          <w:rFonts w:cstheme="minorHAnsi"/>
        </w:rPr>
        <w:t xml:space="preserve">Применение вышеперечисленных схем подключения оборудования на ММПС </w:t>
      </w:r>
      <w:r w:rsidR="00D41FCF">
        <w:rPr>
          <w:rFonts w:cstheme="minorHAnsi"/>
        </w:rPr>
        <w:t>определяется</w:t>
      </w:r>
      <w:r w:rsidRPr="00275DB6">
        <w:rPr>
          <w:rFonts w:cstheme="minorHAnsi"/>
        </w:rPr>
        <w:t xml:space="preserve"> возможностью её использования </w:t>
      </w:r>
      <w:r w:rsidR="00895408" w:rsidRPr="00275DB6">
        <w:rPr>
          <w:rFonts w:cstheme="minorHAnsi"/>
        </w:rPr>
        <w:t xml:space="preserve">как </w:t>
      </w:r>
      <w:r w:rsidRPr="00275DB6">
        <w:rPr>
          <w:rFonts w:cstheme="minorHAnsi"/>
        </w:rPr>
        <w:t>в качестве тупиковой трансформаторной подстанции, с питанием потребителей по III категории надёжности</w:t>
      </w:r>
      <w:r w:rsidR="00D41FCF">
        <w:rPr>
          <w:rFonts w:cstheme="minorHAnsi"/>
        </w:rPr>
        <w:t xml:space="preserve">, </w:t>
      </w:r>
      <w:r w:rsidR="00CB7EC5">
        <w:rPr>
          <w:rFonts w:cstheme="minorHAnsi"/>
        </w:rPr>
        <w:t xml:space="preserve">так </w:t>
      </w:r>
      <w:r w:rsidR="00D41FCF">
        <w:rPr>
          <w:rFonts w:cstheme="minorHAnsi"/>
        </w:rPr>
        <w:t xml:space="preserve">и возможностью её подключения к аналогичной ММПС для питания потребителей по </w:t>
      </w:r>
      <w:r w:rsidR="00D41FCF" w:rsidRPr="00275DB6">
        <w:rPr>
          <w:rFonts w:cstheme="minorHAnsi"/>
        </w:rPr>
        <w:t>I категории</w:t>
      </w:r>
      <w:r w:rsidRPr="00275DB6">
        <w:rPr>
          <w:rFonts w:cstheme="minorHAnsi"/>
        </w:rPr>
        <w:t>.</w:t>
      </w:r>
    </w:p>
    <w:p w14:paraId="3143A94B" w14:textId="77777777" w:rsidR="00823868" w:rsidRPr="00275DB6" w:rsidRDefault="00823868" w:rsidP="00B05149">
      <w:pPr>
        <w:pStyle w:val="a6"/>
        <w:outlineLvl w:val="0"/>
        <w:rPr>
          <w:rFonts w:cstheme="minorHAnsi"/>
          <w:lang w:val="ru-RU"/>
        </w:rPr>
      </w:pPr>
      <w:bookmarkStart w:id="14" w:name="_Toc440636054"/>
      <w:bookmarkStart w:id="15" w:name="_Toc514941121"/>
      <w:r w:rsidRPr="00275DB6">
        <w:rPr>
          <w:rFonts w:cstheme="minorHAnsi"/>
          <w:lang w:val="ru-RU"/>
        </w:rPr>
        <w:t>СВЕДЕНИЯ О МОЩНОСТИ СЕТЕВЫХ И ТРАНСФОРМАТОРНЫХ ОБЪЕКТОВ</w:t>
      </w:r>
      <w:bookmarkEnd w:id="14"/>
      <w:bookmarkEnd w:id="15"/>
      <w:r w:rsidRPr="00275DB6">
        <w:rPr>
          <w:rFonts w:cstheme="minorHAnsi"/>
          <w:lang w:val="ru-RU"/>
        </w:rPr>
        <w:t xml:space="preserve"> </w:t>
      </w:r>
    </w:p>
    <w:p w14:paraId="0BC2695B" w14:textId="77777777" w:rsidR="00823868" w:rsidRPr="00275DB6" w:rsidRDefault="00823868" w:rsidP="00B05149">
      <w:pPr>
        <w:pStyle w:val="a6"/>
        <w:numPr>
          <w:ilvl w:val="1"/>
          <w:numId w:val="21"/>
        </w:numPr>
        <w:outlineLvl w:val="1"/>
        <w:rPr>
          <w:rFonts w:cstheme="minorHAnsi"/>
        </w:rPr>
      </w:pPr>
      <w:bookmarkStart w:id="16" w:name="_Toc440636055"/>
      <w:bookmarkStart w:id="17" w:name="_Toc514941122"/>
      <w:proofErr w:type="spellStart"/>
      <w:r w:rsidRPr="00275DB6">
        <w:rPr>
          <w:rFonts w:cstheme="minorHAnsi"/>
        </w:rPr>
        <w:t>Основные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параметры</w:t>
      </w:r>
      <w:proofErr w:type="spellEnd"/>
      <w:r w:rsidRPr="00275DB6">
        <w:rPr>
          <w:rFonts w:cstheme="minorHAnsi"/>
        </w:rPr>
        <w:t xml:space="preserve"> и </w:t>
      </w:r>
      <w:proofErr w:type="spellStart"/>
      <w:r w:rsidRPr="00275DB6">
        <w:rPr>
          <w:rFonts w:cstheme="minorHAnsi"/>
        </w:rPr>
        <w:t>характеристики</w:t>
      </w:r>
      <w:bookmarkEnd w:id="16"/>
      <w:bookmarkEnd w:id="17"/>
      <w:proofErr w:type="spellEnd"/>
    </w:p>
    <w:p w14:paraId="3C5089FF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Модульная </w:t>
      </w:r>
      <w:proofErr w:type="spellStart"/>
      <w:r w:rsidR="00D843CE" w:rsidRPr="00275DB6">
        <w:rPr>
          <w:rFonts w:cstheme="minorHAnsi"/>
        </w:rPr>
        <w:t>однот</w:t>
      </w:r>
      <w:r w:rsidRPr="00275DB6">
        <w:rPr>
          <w:rFonts w:cstheme="minorHAnsi"/>
        </w:rPr>
        <w:t>рансформаторная</w:t>
      </w:r>
      <w:proofErr w:type="spellEnd"/>
      <w:r w:rsidRPr="00275DB6">
        <w:rPr>
          <w:rFonts w:cstheme="minorHAnsi"/>
        </w:rPr>
        <w:t xml:space="preserve"> подстанция (ММПС) 110/</w:t>
      </w:r>
      <w:r w:rsidR="00902EF7" w:rsidRPr="00275DB6">
        <w:rPr>
          <w:rFonts w:cstheme="minorHAnsi"/>
        </w:rPr>
        <w:t>10</w:t>
      </w:r>
      <w:r w:rsidRPr="00275DB6">
        <w:rPr>
          <w:rFonts w:cstheme="minorHAnsi"/>
        </w:rPr>
        <w:t>-</w:t>
      </w:r>
      <w:r w:rsidR="00CF7635" w:rsidRPr="00275DB6">
        <w:rPr>
          <w:rFonts w:cstheme="minorHAnsi"/>
        </w:rPr>
        <w:t>25</w:t>
      </w:r>
      <w:r w:rsidRPr="00275DB6">
        <w:rPr>
          <w:rFonts w:cstheme="minorHAnsi"/>
        </w:rPr>
        <w:t xml:space="preserve">-У1 выполнена в виде </w:t>
      </w:r>
      <w:r w:rsidR="00CF7635" w:rsidRPr="00275DB6">
        <w:rPr>
          <w:rFonts w:cstheme="minorHAnsi"/>
        </w:rPr>
        <w:t>двух</w:t>
      </w:r>
      <w:r w:rsidRPr="00275DB6">
        <w:rPr>
          <w:rFonts w:cstheme="minorHAnsi"/>
        </w:rPr>
        <w:t xml:space="preserve"> модулей контейнерного типа: модул</w:t>
      </w:r>
      <w:r w:rsidR="00CF7635" w:rsidRPr="00275DB6">
        <w:rPr>
          <w:rFonts w:cstheme="minorHAnsi"/>
        </w:rPr>
        <w:t>ь</w:t>
      </w:r>
      <w:r w:rsidRPr="00275DB6">
        <w:rPr>
          <w:rFonts w:cstheme="minorHAnsi"/>
        </w:rPr>
        <w:t xml:space="preserve"> ВН 110</w:t>
      </w:r>
      <w:r w:rsidR="00D436E5" w:rsidRPr="00275DB6">
        <w:rPr>
          <w:rFonts w:cstheme="minorHAnsi"/>
        </w:rPr>
        <w:t> кВ</w:t>
      </w:r>
      <w:r w:rsidR="00275003" w:rsidRPr="00275DB6">
        <w:rPr>
          <w:rFonts w:cstheme="minorHAnsi"/>
        </w:rPr>
        <w:t xml:space="preserve">, </w:t>
      </w:r>
      <w:r w:rsidRPr="00275DB6">
        <w:rPr>
          <w:rFonts w:cstheme="minorHAnsi"/>
        </w:rPr>
        <w:t>модул</w:t>
      </w:r>
      <w:r w:rsidR="00CF7635" w:rsidRPr="00275DB6">
        <w:rPr>
          <w:rFonts w:cstheme="minorHAnsi"/>
        </w:rPr>
        <w:t>ь</w:t>
      </w:r>
      <w:r w:rsidRPr="00275DB6">
        <w:rPr>
          <w:rFonts w:cstheme="minorHAnsi"/>
        </w:rPr>
        <w:t xml:space="preserve"> НН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, установленных на двухосном и </w:t>
      </w:r>
      <w:proofErr w:type="spellStart"/>
      <w:r w:rsidRPr="00275DB6">
        <w:rPr>
          <w:rFonts w:cstheme="minorHAnsi"/>
        </w:rPr>
        <w:t>пятиосном</w:t>
      </w:r>
      <w:proofErr w:type="spellEnd"/>
      <w:r w:rsidRPr="00275DB6">
        <w:rPr>
          <w:rFonts w:cstheme="minorHAnsi"/>
        </w:rPr>
        <w:t xml:space="preserve"> полуприцепах.</w:t>
      </w:r>
      <w:r w:rsidR="00275003" w:rsidRPr="00275DB6">
        <w:rPr>
          <w:rFonts w:cstheme="minorHAnsi"/>
        </w:rPr>
        <w:t xml:space="preserve"> В комплекте с ММПС поставляется контейнер с запасным инвентарём и приборами (ЗИП).</w:t>
      </w:r>
    </w:p>
    <w:p w14:paraId="78CACF7A" w14:textId="77777777" w:rsidR="007C496C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На первой платформе устанавливается контейнер </w:t>
      </w:r>
      <w:r w:rsidRPr="00275DB6">
        <w:rPr>
          <w:rFonts w:cstheme="minorHAnsi"/>
          <w:lang w:val="en-US"/>
        </w:rPr>
        <w:t>c</w:t>
      </w:r>
      <w:r w:rsidRPr="00275DB6">
        <w:rPr>
          <w:rFonts w:cstheme="minorHAnsi"/>
        </w:rPr>
        <w:t xml:space="preserve"> КРУЭ, трансформатор и </w:t>
      </w:r>
      <w:r w:rsidR="00D436E5" w:rsidRPr="00275DB6">
        <w:rPr>
          <w:rFonts w:cstheme="minorHAnsi"/>
        </w:rPr>
        <w:t>ЗГНТ</w:t>
      </w:r>
      <w:r w:rsidRPr="00275DB6">
        <w:rPr>
          <w:rFonts w:cstheme="minorHAnsi"/>
        </w:rPr>
        <w:t xml:space="preserve">. Подключение питающей </w:t>
      </w:r>
      <w:r w:rsidR="007C496C">
        <w:rPr>
          <w:rFonts w:cstheme="minorHAnsi"/>
        </w:rPr>
        <w:t>воздушной</w:t>
      </w:r>
      <w:r w:rsidRPr="00275DB6">
        <w:rPr>
          <w:rFonts w:cstheme="minorHAnsi"/>
        </w:rPr>
        <w:t xml:space="preserve"> линии </w:t>
      </w:r>
      <w:r w:rsidR="007C496C" w:rsidRPr="00275DB6">
        <w:rPr>
          <w:rFonts w:cstheme="minorHAnsi"/>
        </w:rPr>
        <w:t>осуществляется</w:t>
      </w:r>
      <w:r w:rsidR="007C496C">
        <w:rPr>
          <w:rFonts w:cstheme="minorHAnsi"/>
        </w:rPr>
        <w:t xml:space="preserve"> непосредственно к воздушным вводам </w:t>
      </w:r>
      <w:r w:rsidR="007C496C" w:rsidRPr="00275DB6">
        <w:rPr>
          <w:rFonts w:cstheme="minorHAnsi"/>
        </w:rPr>
        <w:t>КРУЭ</w:t>
      </w:r>
      <w:r w:rsidRPr="00275DB6">
        <w:rPr>
          <w:rFonts w:cstheme="minorHAnsi"/>
        </w:rPr>
        <w:t xml:space="preserve">. </w:t>
      </w:r>
      <w:r w:rsidR="007C496C">
        <w:rPr>
          <w:rFonts w:cstheme="minorHAnsi"/>
        </w:rPr>
        <w:t xml:space="preserve">Со стороны ввода источника питания должны быть установлены токоограничивающие ОПН и </w:t>
      </w:r>
      <w:r w:rsidR="002777D3">
        <w:rPr>
          <w:rFonts w:cstheme="minorHAnsi"/>
        </w:rPr>
        <w:t xml:space="preserve">воздушные линейные </w:t>
      </w:r>
      <w:r w:rsidR="007C496C">
        <w:rPr>
          <w:rFonts w:cstheme="minorHAnsi"/>
        </w:rPr>
        <w:t>разъединители.</w:t>
      </w:r>
    </w:p>
    <w:p w14:paraId="17868557" w14:textId="77777777" w:rsidR="001F1014" w:rsidRPr="001F1014" w:rsidRDefault="001F1014" w:rsidP="001F1014">
      <w:pPr>
        <w:pStyle w:val="affffffffff6"/>
        <w:rPr>
          <w:rFonts w:cstheme="minorHAnsi"/>
        </w:rPr>
      </w:pPr>
      <w:r>
        <w:rPr>
          <w:rFonts w:cstheme="minorHAnsi"/>
        </w:rPr>
        <w:t xml:space="preserve">Комплектно с ММПС </w:t>
      </w:r>
      <w:r w:rsidRPr="001F1014">
        <w:rPr>
          <w:rFonts w:cstheme="minorHAnsi"/>
        </w:rPr>
        <w:t xml:space="preserve">поставляется комплект кабельных вводов 110 </w:t>
      </w:r>
      <w:proofErr w:type="spellStart"/>
      <w:r w:rsidRPr="001F1014">
        <w:rPr>
          <w:rFonts w:cstheme="minorHAnsi"/>
        </w:rPr>
        <w:t>кВ</w:t>
      </w:r>
      <w:proofErr w:type="spellEnd"/>
      <w:r w:rsidRPr="001F1014">
        <w:rPr>
          <w:rFonts w:cstheme="minorHAnsi"/>
        </w:rPr>
        <w:t xml:space="preserve"> для подключения КРУЭ при необходимости к кабельной линии вместо возду</w:t>
      </w:r>
      <w:r>
        <w:rPr>
          <w:rFonts w:cstheme="minorHAnsi"/>
        </w:rPr>
        <w:t>ш</w:t>
      </w:r>
      <w:r w:rsidRPr="001F1014">
        <w:rPr>
          <w:rFonts w:cstheme="minorHAnsi"/>
        </w:rPr>
        <w:t xml:space="preserve">ной линии 110 </w:t>
      </w:r>
      <w:proofErr w:type="spellStart"/>
      <w:r w:rsidRPr="001F1014">
        <w:rPr>
          <w:rFonts w:cstheme="minorHAnsi"/>
        </w:rPr>
        <w:t>кВ.</w:t>
      </w:r>
      <w:proofErr w:type="spellEnd"/>
      <w:r w:rsidRPr="001F1014">
        <w:rPr>
          <w:rFonts w:cstheme="minorHAnsi"/>
        </w:rPr>
        <w:t xml:space="preserve"> </w:t>
      </w:r>
    </w:p>
    <w:p w14:paraId="4CA56681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От КРУЭ при помощи кабельной перемычки подключается силовой трансформатор.</w:t>
      </w:r>
    </w:p>
    <w:p w14:paraId="005A3391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Подключение нейтрали силового трансформатора осуществляется к </w:t>
      </w:r>
      <w:r w:rsidR="00D436E5" w:rsidRPr="00275DB6">
        <w:rPr>
          <w:rFonts w:cstheme="minorHAnsi"/>
        </w:rPr>
        <w:t>ЗГНТ</w:t>
      </w:r>
      <w:r w:rsidRPr="00275DB6">
        <w:rPr>
          <w:rFonts w:cstheme="minorHAnsi"/>
        </w:rPr>
        <w:t>, установленного  на первом полуприцепе.</w:t>
      </w:r>
    </w:p>
    <w:p w14:paraId="1F78E6D8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Подключение модул</w:t>
      </w:r>
      <w:r w:rsidR="00385FFE" w:rsidRPr="00275DB6">
        <w:rPr>
          <w:rFonts w:cstheme="minorHAnsi"/>
        </w:rPr>
        <w:t>я</w:t>
      </w:r>
      <w:r w:rsidRPr="00275DB6">
        <w:rPr>
          <w:rFonts w:cstheme="minorHAnsi"/>
        </w:rPr>
        <w:t xml:space="preserve"> НН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, расположенного в контейнере на втором полуприцепе осуществляется кабельными перемычками напрямую к ячейке ввода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</w:t>
      </w:r>
    </w:p>
    <w:p w14:paraId="7C3CA38A" w14:textId="3BFE2D59" w:rsidR="00385FFE" w:rsidRDefault="00385FFE" w:rsidP="00385FFE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Подключение второго модуля НН </w:t>
      </w:r>
      <w:r w:rsidR="00902EF7" w:rsidRPr="00275DB6">
        <w:rPr>
          <w:rFonts w:cstheme="minorHAnsi"/>
        </w:rPr>
        <w:t>10</w:t>
      </w:r>
      <w:r w:rsidRPr="00275DB6">
        <w:rPr>
          <w:rFonts w:cstheme="minorHAnsi"/>
        </w:rPr>
        <w:t xml:space="preserve"> кВ, расположенного в контейнере на третьем полуприцепе осуществляется кабельными перемычками напрямую к ячейке ввода КРУ </w:t>
      </w:r>
      <w:r w:rsidR="00902EF7" w:rsidRPr="00275DB6">
        <w:rPr>
          <w:rFonts w:cstheme="minorHAnsi"/>
        </w:rPr>
        <w:t>10</w:t>
      </w:r>
      <w:r w:rsidRPr="00275DB6">
        <w:rPr>
          <w:rFonts w:cstheme="minorHAnsi"/>
        </w:rPr>
        <w:t> </w:t>
      </w:r>
      <w:proofErr w:type="spellStart"/>
      <w:r w:rsidRPr="00275DB6">
        <w:rPr>
          <w:rFonts w:cstheme="minorHAnsi"/>
        </w:rPr>
        <w:t>кВ.</w:t>
      </w:r>
      <w:proofErr w:type="spellEnd"/>
    </w:p>
    <w:p w14:paraId="211E7910" w14:textId="77777777" w:rsidR="00423F5B" w:rsidRPr="00275DB6" w:rsidRDefault="00423F5B" w:rsidP="00385FFE">
      <w:pPr>
        <w:pStyle w:val="affffffffff6"/>
        <w:rPr>
          <w:rFonts w:cstheme="minorHAnsi"/>
        </w:rPr>
      </w:pPr>
    </w:p>
    <w:p w14:paraId="3D5AE0C4" w14:textId="77777777" w:rsidR="00823868" w:rsidRPr="00275DB6" w:rsidRDefault="00823868" w:rsidP="00B05149">
      <w:pPr>
        <w:pStyle w:val="a6"/>
        <w:numPr>
          <w:ilvl w:val="1"/>
          <w:numId w:val="21"/>
        </w:numPr>
        <w:outlineLvl w:val="1"/>
        <w:rPr>
          <w:rFonts w:cstheme="minorHAnsi"/>
        </w:rPr>
      </w:pPr>
      <w:bookmarkStart w:id="18" w:name="_Toc440636056"/>
      <w:bookmarkStart w:id="19" w:name="_Toc514941123"/>
      <w:proofErr w:type="spellStart"/>
      <w:r w:rsidRPr="00275DB6">
        <w:rPr>
          <w:rFonts w:cstheme="minorHAnsi"/>
        </w:rPr>
        <w:lastRenderedPageBreak/>
        <w:t>Технические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характеристики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силового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трансформатора</w:t>
      </w:r>
      <w:bookmarkEnd w:id="18"/>
      <w:bookmarkEnd w:id="19"/>
      <w:proofErr w:type="spellEnd"/>
    </w:p>
    <w:p w14:paraId="626D8DF3" w14:textId="77777777" w:rsidR="00823868" w:rsidRPr="00275DB6" w:rsidRDefault="00902EF7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Трансформатор силовой </w:t>
      </w:r>
      <w:r w:rsidR="00392426" w:rsidRPr="00275DB6">
        <w:rPr>
          <w:rFonts w:cstheme="minorHAnsi"/>
        </w:rPr>
        <w:t>ТДЦН</w:t>
      </w:r>
      <w:r w:rsidR="00823868" w:rsidRPr="00275DB6">
        <w:rPr>
          <w:rFonts w:cstheme="minorHAnsi"/>
        </w:rPr>
        <w:t>-</w:t>
      </w:r>
      <w:r w:rsidR="00CF7635" w:rsidRPr="00275DB6">
        <w:rPr>
          <w:rFonts w:cstheme="minorHAnsi"/>
        </w:rPr>
        <w:t>25</w:t>
      </w:r>
      <w:r w:rsidR="00823868" w:rsidRPr="00275DB6">
        <w:rPr>
          <w:rFonts w:cstheme="minorHAnsi"/>
        </w:rPr>
        <w:t>000/110-У1 имеет следующие характеристики:</w:t>
      </w:r>
    </w:p>
    <w:p w14:paraId="1FEB9FC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номинальное напряжение обмотки ВН 115,0 </w:t>
      </w:r>
      <w:proofErr w:type="spellStart"/>
      <w:r w:rsidRPr="00275DB6">
        <w:rPr>
          <w:rFonts w:asciiTheme="minorHAnsi" w:hAnsiTheme="minorHAnsi" w:cstheme="minorHAnsi"/>
        </w:rPr>
        <w:t>кB</w:t>
      </w:r>
      <w:proofErr w:type="spellEnd"/>
      <w:r w:rsidRPr="00275DB6">
        <w:rPr>
          <w:rFonts w:asciiTheme="minorHAnsi" w:hAnsiTheme="minorHAnsi" w:cstheme="minorHAnsi"/>
        </w:rPr>
        <w:t>;</w:t>
      </w:r>
    </w:p>
    <w:p w14:paraId="2D5E9DB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ном</w:t>
      </w:r>
      <w:r w:rsidR="00902EF7" w:rsidRPr="00275DB6">
        <w:rPr>
          <w:rFonts w:asciiTheme="minorHAnsi" w:hAnsiTheme="minorHAnsi" w:cstheme="minorHAnsi"/>
        </w:rPr>
        <w:t xml:space="preserve">инальное напряжение обмотки НН </w:t>
      </w:r>
      <w:r w:rsidRPr="00275DB6">
        <w:rPr>
          <w:rFonts w:asciiTheme="minorHAnsi" w:hAnsiTheme="minorHAnsi" w:cstheme="minorHAnsi"/>
        </w:rPr>
        <w:t>10,5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21D472C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группа соединения обмоток </w:t>
      </w:r>
      <w:proofErr w:type="spellStart"/>
      <w:r w:rsidRPr="00275DB6">
        <w:rPr>
          <w:rFonts w:asciiTheme="minorHAnsi" w:hAnsiTheme="minorHAnsi" w:cstheme="minorHAnsi"/>
        </w:rPr>
        <w:t>Yn</w:t>
      </w:r>
      <w:proofErr w:type="spellEnd"/>
      <w:r w:rsidRPr="00275DB6">
        <w:rPr>
          <w:rFonts w:asciiTheme="minorHAnsi" w:hAnsiTheme="minorHAnsi" w:cstheme="minorHAnsi"/>
        </w:rPr>
        <w:t xml:space="preserve">/Δ-11(Δ-11); </w:t>
      </w:r>
    </w:p>
    <w:p w14:paraId="6E452B10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устройство РПН, установленное в нейтрали трансформатора, с пределами регулирования напряжения 115±9х1,78%,</w:t>
      </w:r>
      <w:r w:rsidRPr="00275DB6">
        <w:rPr>
          <w:rFonts w:asciiTheme="minorHAnsi" w:hAnsiTheme="minorHAnsi" w:cstheme="minorHAnsi"/>
          <w:lang w:val="en-US"/>
        </w:rPr>
        <w:t> </w:t>
      </w:r>
      <w:proofErr w:type="spellStart"/>
      <w:r w:rsidRPr="00275DB6">
        <w:rPr>
          <w:rFonts w:asciiTheme="minorHAnsi" w:hAnsiTheme="minorHAnsi" w:cstheme="minorHAnsi"/>
        </w:rPr>
        <w:t>кB</w:t>
      </w:r>
      <w:proofErr w:type="spellEnd"/>
      <w:r w:rsidRPr="00275DB6">
        <w:rPr>
          <w:rFonts w:asciiTheme="minorHAnsi" w:hAnsiTheme="minorHAnsi" w:cstheme="minorHAnsi"/>
        </w:rPr>
        <w:t>;</w:t>
      </w:r>
    </w:p>
    <w:p w14:paraId="6E920A08" w14:textId="77777777" w:rsidR="00CF7635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гнездо для штекера типа </w:t>
      </w:r>
      <w:proofErr w:type="spellStart"/>
      <w:r w:rsidR="00CF7635" w:rsidRPr="00275DB6">
        <w:rPr>
          <w:rFonts w:asciiTheme="minorHAnsi" w:hAnsiTheme="minorHAnsi" w:cstheme="minorHAnsi"/>
        </w:rPr>
        <w:t>Shandong</w:t>
      </w:r>
      <w:proofErr w:type="spellEnd"/>
      <w:r w:rsidR="00CF7635" w:rsidRPr="00275DB6"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 xml:space="preserve">145kV, </w:t>
      </w:r>
      <w:proofErr w:type="spellStart"/>
      <w:r w:rsidRPr="00275DB6">
        <w:rPr>
          <w:rFonts w:asciiTheme="minorHAnsi" w:hAnsiTheme="minorHAnsi" w:cstheme="minorHAnsi"/>
        </w:rPr>
        <w:t>Iном</w:t>
      </w:r>
      <w:proofErr w:type="spellEnd"/>
      <w:r w:rsidRPr="00275DB6">
        <w:rPr>
          <w:rFonts w:asciiTheme="minorHAnsi" w:hAnsiTheme="minorHAnsi" w:cstheme="minorHAnsi"/>
        </w:rPr>
        <w:t>.=2500 А;</w:t>
      </w:r>
    </w:p>
    <w:p w14:paraId="7397D39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гнездо для штекера типа </w:t>
      </w:r>
      <w:proofErr w:type="spellStart"/>
      <w:r w:rsidR="00CF7635" w:rsidRPr="00275DB6">
        <w:rPr>
          <w:rFonts w:asciiTheme="minorHAnsi" w:hAnsiTheme="minorHAnsi" w:cstheme="minorHAnsi"/>
        </w:rPr>
        <w:t>Shandong</w:t>
      </w:r>
      <w:proofErr w:type="spellEnd"/>
      <w:r w:rsidR="00CF7635" w:rsidRPr="00275DB6"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 xml:space="preserve">52kV, </w:t>
      </w:r>
      <w:proofErr w:type="spellStart"/>
      <w:r w:rsidRPr="00275DB6">
        <w:rPr>
          <w:rFonts w:asciiTheme="minorHAnsi" w:hAnsiTheme="minorHAnsi" w:cstheme="minorHAnsi"/>
        </w:rPr>
        <w:t>Iном</w:t>
      </w:r>
      <w:proofErr w:type="spellEnd"/>
      <w:r w:rsidRPr="00275DB6">
        <w:rPr>
          <w:rFonts w:asciiTheme="minorHAnsi" w:hAnsiTheme="minorHAnsi" w:cstheme="minorHAnsi"/>
        </w:rPr>
        <w:t>.=2200 А;</w:t>
      </w:r>
    </w:p>
    <w:p w14:paraId="229DE78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гнездо для штекера типа </w:t>
      </w:r>
      <w:proofErr w:type="spellStart"/>
      <w:r w:rsidR="00CF7635" w:rsidRPr="00275DB6">
        <w:rPr>
          <w:rFonts w:asciiTheme="minorHAnsi" w:hAnsiTheme="minorHAnsi" w:cstheme="minorHAnsi"/>
        </w:rPr>
        <w:t>Shandong</w:t>
      </w:r>
      <w:proofErr w:type="spellEnd"/>
      <w:r w:rsidR="00CF7635" w:rsidRPr="00275DB6">
        <w:rPr>
          <w:rFonts w:asciiTheme="minorHAnsi" w:hAnsiTheme="minorHAnsi" w:cstheme="minorHAnsi"/>
        </w:rPr>
        <w:t xml:space="preserve"> </w:t>
      </w:r>
      <w:r w:rsidR="0076717B" w:rsidRPr="00275DB6">
        <w:rPr>
          <w:rFonts w:asciiTheme="minorHAnsi" w:hAnsiTheme="minorHAnsi" w:cstheme="minorHAnsi"/>
        </w:rPr>
        <w:t>12</w:t>
      </w:r>
      <w:r w:rsidRPr="00275DB6">
        <w:rPr>
          <w:rFonts w:asciiTheme="minorHAnsi" w:hAnsiTheme="minorHAnsi" w:cstheme="minorHAnsi"/>
        </w:rPr>
        <w:t xml:space="preserve">kV, </w:t>
      </w:r>
      <w:proofErr w:type="spellStart"/>
      <w:r w:rsidRPr="00275DB6">
        <w:rPr>
          <w:rFonts w:asciiTheme="minorHAnsi" w:hAnsiTheme="minorHAnsi" w:cstheme="minorHAnsi"/>
        </w:rPr>
        <w:t>Iном</w:t>
      </w:r>
      <w:proofErr w:type="spellEnd"/>
      <w:r w:rsidRPr="00275DB6">
        <w:rPr>
          <w:rFonts w:asciiTheme="minorHAnsi" w:hAnsiTheme="minorHAnsi" w:cstheme="minorHAnsi"/>
        </w:rPr>
        <w:t>.=</w:t>
      </w:r>
      <w:r w:rsidR="002E539E" w:rsidRPr="00275DB6">
        <w:rPr>
          <w:rFonts w:asciiTheme="minorHAnsi" w:hAnsiTheme="minorHAnsi" w:cstheme="minorHAnsi"/>
        </w:rPr>
        <w:t>315</w:t>
      </w:r>
      <w:r w:rsidRPr="00275DB6">
        <w:rPr>
          <w:rFonts w:asciiTheme="minorHAnsi" w:hAnsiTheme="minorHAnsi" w:cstheme="minorHAnsi"/>
        </w:rPr>
        <w:t>0 А;</w:t>
      </w:r>
    </w:p>
    <w:p w14:paraId="1EC725FE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Силовой трансформатор соответствует требованиям ГОСТ Р 52719—2007 «Трансформаторы силовые. Общие технические условия» [10] и ГОСТ 12965</w:t>
      </w:r>
      <w:r w:rsidRPr="00275DB6">
        <w:rPr>
          <w:rFonts w:cstheme="minorHAnsi"/>
        </w:rPr>
        <w:noBreakHyphen/>
        <w:t>85 «Трансформаторы силовые масляные общего назначения классов напряжения 110 и 150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» [11].</w:t>
      </w:r>
    </w:p>
    <w:p w14:paraId="59094ADA" w14:textId="77777777" w:rsidR="00823868" w:rsidRPr="00275DB6" w:rsidRDefault="00551A0F" w:rsidP="00B05149">
      <w:pPr>
        <w:pStyle w:val="a6"/>
        <w:outlineLvl w:val="0"/>
        <w:rPr>
          <w:rFonts w:cstheme="minorHAnsi"/>
          <w:lang w:val="ru-RU"/>
        </w:rPr>
      </w:pPr>
      <w:bookmarkStart w:id="20" w:name="_Toc407297129"/>
      <w:bookmarkStart w:id="21" w:name="_Toc440636057"/>
      <w:bookmarkStart w:id="22" w:name="_Toc514941124"/>
      <w:r w:rsidRPr="00275DB6">
        <w:rPr>
          <w:rFonts w:cstheme="minorHAnsi"/>
          <w:lang w:val="ru-RU"/>
        </w:rPr>
        <w:t>РАБОЧИЙ И АВАРИЙНЫЙ РЕЖИМЫ РАБОТЫ ПОДСТАНЦИИ</w:t>
      </w:r>
      <w:bookmarkEnd w:id="20"/>
      <w:bookmarkEnd w:id="21"/>
      <w:bookmarkEnd w:id="22"/>
    </w:p>
    <w:p w14:paraId="54897545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Мобильно-модульная трансформаторная подстанция может осуществлять работу как в одиночном режиме – в качестве тупиковой ПС, так и в режиме параллельной работы </w:t>
      </w:r>
      <w:proofErr w:type="spellStart"/>
      <w:r w:rsidR="00C531A7" w:rsidRPr="00275DB6">
        <w:rPr>
          <w:rFonts w:cstheme="minorHAnsi"/>
        </w:rPr>
        <w:t>двухтрансформаторной</w:t>
      </w:r>
      <w:proofErr w:type="spellEnd"/>
      <w:r w:rsidR="00C531A7" w:rsidRPr="00275DB6">
        <w:rPr>
          <w:rFonts w:cstheme="minorHAnsi"/>
        </w:rPr>
        <w:t xml:space="preserve"> подстанции с резервированием</w:t>
      </w:r>
      <w:r w:rsidR="00D843CE" w:rsidRPr="00275DB6">
        <w:rPr>
          <w:rFonts w:cstheme="minorHAnsi"/>
        </w:rPr>
        <w:t xml:space="preserve"> (при установке второй ММПС)</w:t>
      </w:r>
      <w:r w:rsidRPr="00275DB6">
        <w:rPr>
          <w:rFonts w:cstheme="minorHAnsi"/>
        </w:rPr>
        <w:t>.</w:t>
      </w:r>
    </w:p>
    <w:p w14:paraId="3864BD5F" w14:textId="77777777" w:rsidR="00582540" w:rsidRPr="00275DB6" w:rsidRDefault="00582540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К</w:t>
      </w:r>
      <w:r w:rsidR="00823868" w:rsidRPr="00275DB6">
        <w:rPr>
          <w:rFonts w:cstheme="minorHAnsi"/>
        </w:rPr>
        <w:t>оличество отходящих от РУ</w:t>
      </w:r>
      <w:r w:rsidR="00823868" w:rsidRPr="00275DB6">
        <w:rPr>
          <w:rFonts w:cstheme="minorHAnsi"/>
        </w:rPr>
        <w:noBreakHyphen/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линий равно пяти. </w:t>
      </w:r>
      <w:r w:rsidRPr="00275DB6">
        <w:rPr>
          <w:rFonts w:cstheme="minorHAnsi"/>
        </w:rPr>
        <w:t>Работа в одиночном режиме позволяет осуществлять электроснабжение потребителей по III категории надежности электроснабжения. При работе в одиночном режиме, я</w:t>
      </w:r>
      <w:r w:rsidR="00823868" w:rsidRPr="00275DB6">
        <w:rPr>
          <w:rFonts w:cstheme="minorHAnsi"/>
        </w:rPr>
        <w:t>чейка №1</w:t>
      </w:r>
      <w:r w:rsidRPr="00275DB6">
        <w:rPr>
          <w:rFonts w:cstheme="minorHAnsi"/>
        </w:rPr>
        <w:t>(9)</w:t>
      </w:r>
      <w:r w:rsidR="00823868" w:rsidRPr="00275DB6">
        <w:rPr>
          <w:rFonts w:cstheme="minorHAnsi"/>
        </w:rPr>
        <w:t xml:space="preserve"> КРУ </w:t>
      </w:r>
      <w:r w:rsidR="00902EF7" w:rsidRPr="00275DB6">
        <w:rPr>
          <w:rFonts w:cstheme="minorHAnsi"/>
        </w:rPr>
        <w:t>10 кВ</w:t>
      </w:r>
      <w:r w:rsidR="00823868" w:rsidRPr="00275DB6">
        <w:rPr>
          <w:rFonts w:cstheme="minorHAnsi"/>
        </w:rPr>
        <w:t xml:space="preserve"> используется в качестве отходящей линии, к которой может быть подключена мощность, равная номинальной мощности силового трансформатора. </w:t>
      </w:r>
    </w:p>
    <w:p w14:paraId="0BC1AF2B" w14:textId="77777777" w:rsidR="00823868" w:rsidRPr="00275DB6" w:rsidRDefault="00823868" w:rsidP="00B05149">
      <w:pPr>
        <w:pStyle w:val="a6"/>
        <w:numPr>
          <w:ilvl w:val="1"/>
          <w:numId w:val="21"/>
        </w:numPr>
        <w:outlineLvl w:val="1"/>
        <w:rPr>
          <w:rFonts w:eastAsia="Times New Roman" w:cstheme="minorHAnsi"/>
          <w:color w:val="auto"/>
          <w:szCs w:val="24"/>
          <w:lang w:val="ru-RU"/>
        </w:rPr>
      </w:pPr>
      <w:bookmarkStart w:id="23" w:name="_Toc440636058"/>
      <w:bookmarkStart w:id="24" w:name="_Toc514941125"/>
      <w:r w:rsidRPr="00275DB6">
        <w:rPr>
          <w:rFonts w:cstheme="minorHAnsi"/>
          <w:lang w:val="ru-RU"/>
        </w:rPr>
        <w:t>Срабатывание устройств РЗА на отключение</w:t>
      </w:r>
      <w:bookmarkEnd w:id="23"/>
      <w:bookmarkEnd w:id="24"/>
    </w:p>
    <w:p w14:paraId="2069CD4E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При срабатывании устройств РЗА происходит селективное отключение (локализация) поврежденного элемента ММПС и выполняется тем самым </w:t>
      </w:r>
      <w:r w:rsidR="00606E12" w:rsidRPr="00275DB6">
        <w:rPr>
          <w:rFonts w:cstheme="minorHAnsi"/>
        </w:rPr>
        <w:t>локализацию</w:t>
      </w:r>
      <w:r w:rsidRPr="00275DB6">
        <w:rPr>
          <w:rFonts w:cstheme="minorHAnsi"/>
        </w:rPr>
        <w:t xml:space="preserve"> аварийного режима. Срабатывание устройств РЗА фиксируется встроенными в эти устройства РАС, происходит срабатывание сигнализации на ПС и передача сигнала по каналам телемеханики о аварийном отключении, и причине его вызвавшей. По поступившему сигналу происходит отправка на ММПС выездной бригады для ликвидации причин и последствий аварии.</w:t>
      </w:r>
    </w:p>
    <w:p w14:paraId="15F5E428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В случае, если срабатывание устройств РЗА привело к отключению источников питания ПС (линии, трансформатора), и отсутствуют внешние источники питания СН, ПС переходит в режим работы от АКБ. В этом режиме все устройства ПС отключаются после разряда АКБ. Минимальная длительность такого режима работы - 2 часа (выбранное расчетное время питание от АКБ – 4 часа). При пропаже питания на щите ЩСН</w:t>
      </w:r>
      <w:r w:rsidR="007520A3" w:rsidRPr="00275DB6">
        <w:rPr>
          <w:rFonts w:cstheme="minorHAnsi"/>
        </w:rPr>
        <w:t>,</w:t>
      </w:r>
      <w:r w:rsidRPr="00275DB6">
        <w:rPr>
          <w:rFonts w:cstheme="minorHAnsi"/>
        </w:rPr>
        <w:t xml:space="preserve"> происходит срабатывание сигнализации на ПС и  передача ТС по каналам телемеханики о данном событии.</w:t>
      </w:r>
    </w:p>
    <w:p w14:paraId="153E9C90" w14:textId="77777777" w:rsidR="00823868" w:rsidRPr="00275DB6" w:rsidRDefault="00823868" w:rsidP="00B05149">
      <w:pPr>
        <w:pStyle w:val="a6"/>
        <w:numPr>
          <w:ilvl w:val="1"/>
          <w:numId w:val="21"/>
        </w:numPr>
        <w:outlineLvl w:val="1"/>
        <w:rPr>
          <w:rFonts w:eastAsia="Times New Roman" w:cstheme="minorHAnsi"/>
          <w:color w:val="auto"/>
          <w:szCs w:val="24"/>
        </w:rPr>
      </w:pPr>
      <w:bookmarkStart w:id="25" w:name="_Toc440636059"/>
      <w:bookmarkStart w:id="26" w:name="_Toc514941126"/>
      <w:proofErr w:type="spellStart"/>
      <w:r w:rsidRPr="00275DB6">
        <w:rPr>
          <w:rFonts w:cstheme="minorHAnsi"/>
        </w:rPr>
        <w:t>Срабатывание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устройств</w:t>
      </w:r>
      <w:proofErr w:type="spellEnd"/>
      <w:r w:rsidRPr="00275DB6">
        <w:rPr>
          <w:rFonts w:cstheme="minorHAnsi"/>
        </w:rPr>
        <w:t xml:space="preserve"> РЗА </w:t>
      </w:r>
      <w:proofErr w:type="spellStart"/>
      <w:r w:rsidRPr="00275DB6">
        <w:rPr>
          <w:rFonts w:cstheme="minorHAnsi"/>
        </w:rPr>
        <w:t>на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сигнал</w:t>
      </w:r>
      <w:bookmarkEnd w:id="25"/>
      <w:bookmarkEnd w:id="26"/>
      <w:proofErr w:type="spellEnd"/>
    </w:p>
    <w:p w14:paraId="1E090579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Срабатывание устройств РЗА на сигнал свидетельствует, как правило, о наступлении предаварийного режима работы. При срабатывании устройств РЗА на сигнал происходит срабатывание сигнализации на ПС и  передача ТС по каналам телемеханики о срабатывании предупредительной сигнализации и о причине срабатывания. По поступившему сигналу в зависимости от его причины происходит принятие решения о выдаче сигнал</w:t>
      </w:r>
      <w:r w:rsidR="00957FD1" w:rsidRPr="00275DB6">
        <w:rPr>
          <w:rFonts w:cstheme="minorHAnsi"/>
        </w:rPr>
        <w:t>а</w:t>
      </w:r>
      <w:r w:rsidRPr="00275DB6">
        <w:rPr>
          <w:rFonts w:cstheme="minorHAnsi"/>
        </w:rPr>
        <w:t xml:space="preserve"> ТУ для недопущения аварии либо отправке на ММПС выездной бригады для устранения неисправности.</w:t>
      </w:r>
    </w:p>
    <w:p w14:paraId="5B23BF88" w14:textId="77777777" w:rsidR="00823868" w:rsidRPr="00275DB6" w:rsidRDefault="00823868" w:rsidP="0039340E">
      <w:pPr>
        <w:pStyle w:val="a6"/>
        <w:numPr>
          <w:ilvl w:val="1"/>
          <w:numId w:val="21"/>
        </w:numPr>
        <w:outlineLvl w:val="1"/>
        <w:rPr>
          <w:rFonts w:eastAsia="Times New Roman" w:cstheme="minorHAnsi"/>
          <w:color w:val="auto"/>
          <w:szCs w:val="24"/>
        </w:rPr>
      </w:pPr>
      <w:bookmarkStart w:id="27" w:name="_Toc440636060"/>
      <w:bookmarkStart w:id="28" w:name="_Toc514941127"/>
      <w:proofErr w:type="spellStart"/>
      <w:r w:rsidRPr="00275DB6">
        <w:rPr>
          <w:rFonts w:cstheme="minorHAnsi"/>
        </w:rPr>
        <w:lastRenderedPageBreak/>
        <w:t>Срабатывание</w:t>
      </w:r>
      <w:proofErr w:type="spellEnd"/>
      <w:r w:rsidRPr="00275DB6">
        <w:rPr>
          <w:rFonts w:cstheme="minorHAnsi"/>
        </w:rPr>
        <w:t xml:space="preserve"> АВР</w:t>
      </w:r>
      <w:bookmarkEnd w:id="27"/>
      <w:bookmarkEnd w:id="28"/>
    </w:p>
    <w:p w14:paraId="0577B6AD" w14:textId="77777777" w:rsidR="00823868" w:rsidRPr="00275DB6" w:rsidRDefault="002777D3" w:rsidP="00062A5D">
      <w:pPr>
        <w:pStyle w:val="affffffffff6"/>
        <w:rPr>
          <w:rFonts w:cstheme="minorHAnsi"/>
        </w:rPr>
      </w:pPr>
      <w:r>
        <w:rPr>
          <w:rFonts w:cstheme="minorHAnsi"/>
        </w:rPr>
        <w:t xml:space="preserve">Технически предусмотрена возможность </w:t>
      </w:r>
      <w:r w:rsidR="00823868" w:rsidRPr="00275DB6">
        <w:rPr>
          <w:rFonts w:cstheme="minorHAnsi"/>
        </w:rPr>
        <w:t>включени</w:t>
      </w:r>
      <w:r>
        <w:rPr>
          <w:rFonts w:cstheme="minorHAnsi"/>
        </w:rPr>
        <w:t>я</w:t>
      </w:r>
      <w:r w:rsidR="00823868" w:rsidRPr="00275DB6">
        <w:rPr>
          <w:rFonts w:cstheme="minorHAnsi"/>
        </w:rPr>
        <w:t xml:space="preserve"> нескольких ММПС по схеме с секционированием шин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с выполнением устройства АВР на секционном выключателе. В этом случае, по факту пропажи питания на одной из шин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и наличии питания на секции шин связанной ММПС, происходит отключение выключателя ячейки ввода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обесточенной системы шин и включение секционного выключателя. При восстановлении питания со стороны отключенного трансформатора происходит возврат к нормальному режиму работы путем отключения секционного выключателя и включения соответствующего вводного выключателя. Факт срабатывания АВР и ВНР фиксируется встроенными РАС соответствующих терминалов, при срабатывании выполняется передача ТС по каналам телемеханики.</w:t>
      </w:r>
    </w:p>
    <w:p w14:paraId="5CA7BE66" w14:textId="77777777" w:rsidR="00823868" w:rsidRPr="00275DB6" w:rsidRDefault="00823868" w:rsidP="0039340E">
      <w:pPr>
        <w:pStyle w:val="a6"/>
        <w:numPr>
          <w:ilvl w:val="1"/>
          <w:numId w:val="21"/>
        </w:numPr>
        <w:outlineLvl w:val="1"/>
        <w:rPr>
          <w:rFonts w:cstheme="minorHAnsi"/>
        </w:rPr>
      </w:pPr>
      <w:bookmarkStart w:id="29" w:name="_Toc440636061"/>
      <w:bookmarkStart w:id="30" w:name="_Toc514941128"/>
      <w:proofErr w:type="spellStart"/>
      <w:r w:rsidRPr="00275DB6">
        <w:rPr>
          <w:rFonts w:cstheme="minorHAnsi"/>
        </w:rPr>
        <w:t>Срабатывание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датчиков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пожарной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сигнализации</w:t>
      </w:r>
      <w:bookmarkEnd w:id="29"/>
      <w:bookmarkEnd w:id="30"/>
      <w:proofErr w:type="spellEnd"/>
    </w:p>
    <w:p w14:paraId="2A4027B2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Для недопущения распространения огня в ММПС при срабатывании датчиков пожарной сигнализации выполняется передача сигнала по каналам телесигнализации о наступлении пожара. По поступившему сигналу происходит отправка на ММПС пожарной бригады для ликвидации пожара.</w:t>
      </w:r>
    </w:p>
    <w:p w14:paraId="7A3FACEE" w14:textId="77777777" w:rsidR="00823868" w:rsidRPr="00275DB6" w:rsidRDefault="00823868" w:rsidP="0039340E">
      <w:pPr>
        <w:pStyle w:val="a6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1" w:name="_Toc440636063"/>
      <w:bookmarkStart w:id="32" w:name="_Toc514941129"/>
      <w:r w:rsidRPr="00275DB6">
        <w:rPr>
          <w:rFonts w:cstheme="minorHAnsi"/>
          <w:lang w:val="ru-RU"/>
        </w:rPr>
        <w:t>Выход из строя одного из щитов ЩПТ</w:t>
      </w:r>
      <w:bookmarkEnd w:id="31"/>
      <w:bookmarkEnd w:id="32"/>
    </w:p>
    <w:p w14:paraId="77DA1B6C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В случае выхода из строя одного из ЗВУ щита ЩПТ, восстановление напряжении на аварийной секции производится вручную оперативным персоналом.</w:t>
      </w:r>
    </w:p>
    <w:p w14:paraId="055AECE8" w14:textId="77777777" w:rsidR="006C50EF" w:rsidRPr="00275DB6" w:rsidRDefault="006C50EF" w:rsidP="0039340E">
      <w:pPr>
        <w:pStyle w:val="a6"/>
        <w:numPr>
          <w:ilvl w:val="1"/>
          <w:numId w:val="21"/>
        </w:numPr>
        <w:outlineLvl w:val="1"/>
        <w:rPr>
          <w:rFonts w:cstheme="minorHAnsi"/>
        </w:rPr>
      </w:pPr>
      <w:bookmarkStart w:id="33" w:name="_Toc514941130"/>
      <w:r w:rsidRPr="00275DB6">
        <w:rPr>
          <w:rFonts w:cstheme="minorHAnsi"/>
          <w:lang w:val="ru-RU"/>
        </w:rPr>
        <w:t>Перегрев трансформатора собственных нужд</w:t>
      </w:r>
      <w:r w:rsidR="005F6D85" w:rsidRPr="00275DB6">
        <w:rPr>
          <w:rFonts w:cstheme="minorHAnsi"/>
          <w:lang w:val="ru-RU"/>
        </w:rPr>
        <w:t xml:space="preserve"> ТСН</w:t>
      </w:r>
      <w:bookmarkEnd w:id="33"/>
    </w:p>
    <w:p w14:paraId="0C3F3EB3" w14:textId="77777777" w:rsidR="006C50EF" w:rsidRPr="00275DB6" w:rsidRDefault="006C50EF" w:rsidP="006C50EF">
      <w:pPr>
        <w:pStyle w:val="affffffffff6"/>
        <w:rPr>
          <w:rFonts w:cstheme="minorHAnsi"/>
        </w:rPr>
      </w:pPr>
      <w:bookmarkStart w:id="34" w:name="_Toc440636064"/>
      <w:r w:rsidRPr="00275DB6">
        <w:rPr>
          <w:rFonts w:cstheme="minorHAnsi"/>
        </w:rPr>
        <w:t>В случае перегрева тра</w:t>
      </w:r>
      <w:r w:rsidR="005F6D85" w:rsidRPr="00275DB6">
        <w:rPr>
          <w:rFonts w:cstheme="minorHAnsi"/>
        </w:rPr>
        <w:t>нсформатора собственных нужд, происходит</w:t>
      </w:r>
      <w:r w:rsidRPr="00275DB6">
        <w:rPr>
          <w:rFonts w:cstheme="minorHAnsi"/>
        </w:rPr>
        <w:t xml:space="preserve"> </w:t>
      </w:r>
      <w:r w:rsidR="005F6D85" w:rsidRPr="00275DB6">
        <w:rPr>
          <w:rFonts w:cstheme="minorHAnsi"/>
        </w:rPr>
        <w:t xml:space="preserve">срабатывание выключателя нагрузки в ячейке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5F6D85" w:rsidRPr="00275DB6">
        <w:rPr>
          <w:rFonts w:cstheme="minorHAnsi"/>
        </w:rPr>
        <w:t xml:space="preserve"> и ТСН отключатся. При пропадании питания на щите ЩСН-НН со стороны ТСН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5F6D85" w:rsidRPr="00275DB6">
        <w:rPr>
          <w:rFonts w:cstheme="minorHAnsi"/>
        </w:rPr>
        <w:t>, в щите ЩСН-НН срабатывает АВР – включается секционный выключатель, и напряжение на секции шин восстанавливается.</w:t>
      </w:r>
    </w:p>
    <w:p w14:paraId="71551844" w14:textId="77777777" w:rsidR="00823868" w:rsidRPr="00275DB6" w:rsidRDefault="00551A0F" w:rsidP="0039340E">
      <w:pPr>
        <w:pStyle w:val="a6"/>
        <w:outlineLvl w:val="0"/>
        <w:rPr>
          <w:rFonts w:cstheme="minorHAnsi"/>
          <w:lang w:val="ru-RU"/>
        </w:rPr>
      </w:pPr>
      <w:bookmarkStart w:id="35" w:name="_Toc514941131"/>
      <w:r w:rsidRPr="00275DB6">
        <w:rPr>
          <w:rFonts w:cstheme="minorHAnsi"/>
          <w:lang w:val="ru-RU"/>
        </w:rPr>
        <w:t xml:space="preserve">ОСНОВНЫЕ КОНСТРУКТИВНО-КОМПОНОВОЧНЫЕ </w:t>
      </w:r>
      <w:r w:rsidR="00520062" w:rsidRPr="00275DB6">
        <w:rPr>
          <w:rFonts w:cstheme="minorHAnsi"/>
          <w:lang w:val="ru-RU"/>
        </w:rPr>
        <w:t xml:space="preserve">И ТЕХНИЧЕСКИЕ </w:t>
      </w:r>
      <w:r w:rsidRPr="00275DB6">
        <w:rPr>
          <w:rFonts w:cstheme="minorHAnsi"/>
          <w:lang w:val="ru-RU"/>
        </w:rPr>
        <w:t>РЕШЕНИЯ</w:t>
      </w:r>
      <w:bookmarkEnd w:id="34"/>
      <w:bookmarkEnd w:id="35"/>
    </w:p>
    <w:p w14:paraId="6890CE3B" w14:textId="77777777" w:rsidR="00823868" w:rsidRPr="00275DB6" w:rsidRDefault="000C336B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Модуль ВН</w:t>
      </w:r>
      <w:r w:rsidR="00823868" w:rsidRPr="00275DB6">
        <w:rPr>
          <w:rFonts w:cstheme="minorHAnsi"/>
        </w:rPr>
        <w:t xml:space="preserve"> располагается на первом полуприцепе и состоит из: </w:t>
      </w:r>
    </w:p>
    <w:p w14:paraId="16448C1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комплектного </w:t>
      </w:r>
      <w:proofErr w:type="spellStart"/>
      <w:r w:rsidRPr="00275DB6">
        <w:rPr>
          <w:rFonts w:asciiTheme="minorHAnsi" w:hAnsiTheme="minorHAnsi" w:cstheme="minorHAnsi"/>
        </w:rPr>
        <w:t>элегазового</w:t>
      </w:r>
      <w:proofErr w:type="spellEnd"/>
      <w:r w:rsidRPr="00275DB6">
        <w:rPr>
          <w:rFonts w:asciiTheme="minorHAnsi" w:hAnsiTheme="minorHAnsi" w:cstheme="minorHAnsi"/>
        </w:rPr>
        <w:t xml:space="preserve"> распределительного устройства</w:t>
      </w:r>
      <w:r w:rsidR="008F358F" w:rsidRPr="00275DB6">
        <w:rPr>
          <w:rFonts w:asciiTheme="minorHAnsi" w:hAnsiTheme="minorHAnsi" w:cstheme="minorHAnsi"/>
        </w:rPr>
        <w:t xml:space="preserve"> 110 </w:t>
      </w:r>
      <w:proofErr w:type="spellStart"/>
      <w:r w:rsidR="008F358F" w:rsidRPr="00275DB6">
        <w:rPr>
          <w:rFonts w:asciiTheme="minorHAnsi" w:hAnsiTheme="minorHAnsi" w:cstheme="minorHAnsi"/>
        </w:rPr>
        <w:t>кВ</w:t>
      </w:r>
      <w:proofErr w:type="spellEnd"/>
      <w:r w:rsidR="00084059" w:rsidRPr="00275DB6">
        <w:rPr>
          <w:rFonts w:asciiTheme="minorHAnsi" w:hAnsiTheme="minorHAnsi" w:cstheme="minorHAnsi"/>
        </w:rPr>
        <w:t xml:space="preserve"> 2500 А</w:t>
      </w:r>
      <w:r w:rsidRPr="00275DB6">
        <w:rPr>
          <w:rFonts w:asciiTheme="minorHAnsi" w:hAnsiTheme="minorHAnsi" w:cstheme="minorHAnsi"/>
        </w:rPr>
        <w:t xml:space="preserve"> </w:t>
      </w:r>
      <w:r w:rsidR="008F358F" w:rsidRPr="00275DB6">
        <w:rPr>
          <w:rFonts w:asciiTheme="minorHAnsi" w:hAnsiTheme="minorHAnsi" w:cstheme="minorHAnsi"/>
        </w:rPr>
        <w:t>производства «</w:t>
      </w:r>
      <w:proofErr w:type="spellStart"/>
      <w:r w:rsidR="008F358F" w:rsidRPr="00275DB6">
        <w:rPr>
          <w:rFonts w:asciiTheme="minorHAnsi" w:hAnsiTheme="minorHAnsi" w:cstheme="minorHAnsi"/>
        </w:rPr>
        <w:t>Sieyua</w:t>
      </w:r>
      <w:r w:rsidR="00C450B7" w:rsidRPr="00275DB6">
        <w:rPr>
          <w:rFonts w:asciiTheme="minorHAnsi" w:hAnsiTheme="minorHAnsi" w:cstheme="minorHAnsi"/>
        </w:rPr>
        <w:t>n</w:t>
      </w:r>
      <w:proofErr w:type="spellEnd"/>
      <w:r w:rsidR="008F358F" w:rsidRPr="00275DB6">
        <w:rPr>
          <w:rFonts w:asciiTheme="minorHAnsi" w:hAnsiTheme="minorHAnsi" w:cstheme="minorHAnsi"/>
        </w:rPr>
        <w:t>» ZF28A-145</w:t>
      </w:r>
      <w:r w:rsidRPr="00275DB6">
        <w:rPr>
          <w:rFonts w:asciiTheme="minorHAnsi" w:hAnsiTheme="minorHAnsi" w:cstheme="minorHAnsi"/>
        </w:rPr>
        <w:t xml:space="preserve">; </w:t>
      </w:r>
    </w:p>
    <w:p w14:paraId="5EBE51D3" w14:textId="77777777" w:rsidR="00823868" w:rsidRPr="00275DB6" w:rsidRDefault="00823868" w:rsidP="00582633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трансформатора силового 110/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 </w:t>
      </w:r>
      <w:r w:rsidR="008263BB" w:rsidRPr="00275DB6">
        <w:rPr>
          <w:rFonts w:asciiTheme="minorHAnsi" w:hAnsiTheme="minorHAnsi" w:cstheme="minorHAnsi"/>
        </w:rPr>
        <w:t>25</w:t>
      </w:r>
      <w:r w:rsidR="0056638F" w:rsidRPr="00275DB6">
        <w:rPr>
          <w:rFonts w:asciiTheme="minorHAnsi" w:hAnsiTheme="minorHAnsi" w:cstheme="minorHAnsi"/>
        </w:rPr>
        <w:t xml:space="preserve"> МВА </w:t>
      </w:r>
      <w:r w:rsidRPr="00275DB6">
        <w:rPr>
          <w:rFonts w:asciiTheme="minorHAnsi" w:hAnsiTheme="minorHAnsi" w:cstheme="minorHAnsi"/>
        </w:rPr>
        <w:t xml:space="preserve">производства </w:t>
      </w:r>
      <w:proofErr w:type="spellStart"/>
      <w:r w:rsidR="00582633" w:rsidRPr="00275DB6">
        <w:rPr>
          <w:rFonts w:asciiTheme="minorHAnsi" w:hAnsiTheme="minorHAnsi" w:cstheme="minorHAnsi"/>
        </w:rPr>
        <w:t>Shandong</w:t>
      </w:r>
      <w:proofErr w:type="spellEnd"/>
      <w:r w:rsidR="00582633" w:rsidRPr="00275DB6">
        <w:rPr>
          <w:rFonts w:asciiTheme="minorHAnsi" w:hAnsiTheme="minorHAnsi" w:cstheme="minorHAnsi"/>
        </w:rPr>
        <w:t xml:space="preserve"> </w:t>
      </w:r>
      <w:proofErr w:type="spellStart"/>
      <w:r w:rsidR="00582633" w:rsidRPr="00275DB6">
        <w:rPr>
          <w:rFonts w:asciiTheme="minorHAnsi" w:hAnsiTheme="minorHAnsi" w:cstheme="minorHAnsi"/>
        </w:rPr>
        <w:t>Dachi</w:t>
      </w:r>
      <w:proofErr w:type="spellEnd"/>
      <w:r w:rsidR="00582633" w:rsidRPr="00275DB6">
        <w:rPr>
          <w:rFonts w:asciiTheme="minorHAnsi" w:hAnsiTheme="minorHAnsi" w:cstheme="minorHAnsi"/>
        </w:rPr>
        <w:t xml:space="preserve"> Electric Co., Ltd</w:t>
      </w:r>
      <w:r w:rsidRPr="00275DB6">
        <w:rPr>
          <w:rFonts w:asciiTheme="minorHAnsi" w:hAnsiTheme="minorHAnsi" w:cstheme="minorHAnsi"/>
        </w:rPr>
        <w:t xml:space="preserve"> (</w:t>
      </w:r>
      <w:r w:rsidR="00582633" w:rsidRPr="00275DB6">
        <w:rPr>
          <w:rFonts w:asciiTheme="minorHAnsi" w:hAnsiTheme="minorHAnsi" w:cstheme="minorHAnsi"/>
        </w:rPr>
        <w:t>Китай</w:t>
      </w:r>
      <w:r w:rsidRPr="00275DB6">
        <w:rPr>
          <w:rFonts w:asciiTheme="minorHAnsi" w:hAnsiTheme="minorHAnsi" w:cstheme="minorHAnsi"/>
        </w:rPr>
        <w:t xml:space="preserve">) типа </w:t>
      </w:r>
      <w:r w:rsidR="002A47FD" w:rsidRPr="00275DB6">
        <w:rPr>
          <w:rFonts w:asciiTheme="minorHAnsi" w:hAnsiTheme="minorHAnsi" w:cstheme="minorHAnsi"/>
        </w:rPr>
        <w:t>ТДЦН</w:t>
      </w:r>
      <w:r w:rsidRPr="00275DB6">
        <w:rPr>
          <w:rFonts w:asciiTheme="minorHAnsi" w:hAnsiTheme="minorHAnsi" w:cstheme="minorHAnsi"/>
        </w:rPr>
        <w:t>-</w:t>
      </w:r>
      <w:r w:rsidR="008263BB" w:rsidRPr="00275DB6">
        <w:rPr>
          <w:rFonts w:asciiTheme="minorHAnsi" w:hAnsiTheme="minorHAnsi" w:cstheme="minorHAnsi"/>
        </w:rPr>
        <w:t>25</w:t>
      </w:r>
      <w:r w:rsidRPr="00275DB6">
        <w:rPr>
          <w:rFonts w:asciiTheme="minorHAnsi" w:hAnsiTheme="minorHAnsi" w:cstheme="minorHAnsi"/>
        </w:rPr>
        <w:t>000/110-У1, с установленным регулятором напряжения под нагрузко</w:t>
      </w:r>
      <w:r w:rsidR="00563FD8" w:rsidRPr="00275DB6">
        <w:rPr>
          <w:rFonts w:asciiTheme="minorHAnsi" w:hAnsiTheme="minorHAnsi" w:cstheme="minorHAnsi"/>
        </w:rPr>
        <w:t>й (РПН)</w:t>
      </w:r>
      <w:r w:rsidRPr="00275DB6">
        <w:rPr>
          <w:rFonts w:asciiTheme="minorHAnsi" w:hAnsiTheme="minorHAnsi" w:cstheme="minorHAnsi"/>
        </w:rPr>
        <w:t>;</w:t>
      </w:r>
    </w:p>
    <w:p w14:paraId="4655E9D6" w14:textId="77777777" w:rsidR="00823868" w:rsidRPr="00275DB6" w:rsidRDefault="00141386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заземлителя газового нейтрали трансформатора</w:t>
      </w:r>
      <w:r w:rsidR="00F2511D" w:rsidRPr="00275DB6">
        <w:rPr>
          <w:rFonts w:asciiTheme="minorHAnsi" w:hAnsiTheme="minorHAnsi" w:cstheme="minorHAnsi"/>
        </w:rPr>
        <w:t xml:space="preserve"> </w:t>
      </w:r>
      <w:r w:rsidR="00D436E5" w:rsidRPr="00275DB6">
        <w:rPr>
          <w:rFonts w:asciiTheme="minorHAnsi" w:hAnsiTheme="minorHAnsi" w:cstheme="minorHAnsi"/>
        </w:rPr>
        <w:t>ЗГНТ</w:t>
      </w:r>
      <w:r w:rsidR="00F2511D" w:rsidRPr="00275DB6">
        <w:rPr>
          <w:rFonts w:asciiTheme="minorHAnsi" w:hAnsiTheme="minorHAnsi" w:cstheme="minorHAnsi"/>
        </w:rPr>
        <w:t>-</w:t>
      </w:r>
      <w:r w:rsidRPr="00275DB6">
        <w:rPr>
          <w:rFonts w:asciiTheme="minorHAnsi" w:hAnsiTheme="minorHAnsi" w:cstheme="minorHAnsi"/>
        </w:rPr>
        <w:t>110</w:t>
      </w:r>
      <w:r w:rsidR="00D436E5" w:rsidRPr="00275DB6">
        <w:rPr>
          <w:rFonts w:asciiTheme="minorHAnsi" w:hAnsiTheme="minorHAnsi" w:cstheme="minorHAnsi"/>
        </w:rPr>
        <w:t> кВ</w:t>
      </w:r>
      <w:r w:rsidR="00823868" w:rsidRPr="00275DB6">
        <w:rPr>
          <w:rFonts w:asciiTheme="minorHAnsi" w:hAnsiTheme="minorHAnsi" w:cstheme="minorHAnsi"/>
        </w:rPr>
        <w:t xml:space="preserve"> производства ОАО «</w:t>
      </w:r>
      <w:proofErr w:type="spellStart"/>
      <w:r w:rsidR="00823868" w:rsidRPr="00275DB6">
        <w:rPr>
          <w:rFonts w:asciiTheme="minorHAnsi" w:hAnsiTheme="minorHAnsi" w:cstheme="minorHAnsi"/>
        </w:rPr>
        <w:t>Энергомеханический</w:t>
      </w:r>
      <w:proofErr w:type="spellEnd"/>
      <w:r w:rsidR="00823868" w:rsidRPr="00275DB6">
        <w:rPr>
          <w:rFonts w:asciiTheme="minorHAnsi" w:hAnsiTheme="minorHAnsi" w:cstheme="minorHAnsi"/>
        </w:rPr>
        <w:t xml:space="preserve"> завод» (заземлитель нейтрали </w:t>
      </w:r>
      <w:r w:rsidRPr="00275DB6">
        <w:rPr>
          <w:rFonts w:asciiTheme="minorHAnsi" w:hAnsiTheme="minorHAnsi" w:cstheme="minorHAnsi"/>
        </w:rPr>
        <w:t>110</w:t>
      </w:r>
      <w:r w:rsidR="00D436E5" w:rsidRPr="00275DB6">
        <w:rPr>
          <w:rFonts w:asciiTheme="minorHAnsi" w:hAnsiTheme="minorHAnsi" w:cstheme="minorHAnsi"/>
        </w:rPr>
        <w:t> кВ</w:t>
      </w:r>
      <w:r w:rsidR="00823868" w:rsidRPr="00275DB6">
        <w:rPr>
          <w:rFonts w:asciiTheme="minorHAnsi" w:hAnsiTheme="minorHAnsi" w:cstheme="minorHAnsi"/>
        </w:rPr>
        <w:t xml:space="preserve">, ОПН 110/56/10/750, кабельная муфта </w:t>
      </w:r>
      <w:r w:rsidRPr="00275DB6">
        <w:rPr>
          <w:rFonts w:asciiTheme="minorHAnsi" w:hAnsiTheme="minorHAnsi" w:cstheme="minorHAnsi"/>
        </w:rPr>
        <w:t>52</w:t>
      </w:r>
      <w:r w:rsidR="00D436E5" w:rsidRPr="00275DB6">
        <w:rPr>
          <w:rFonts w:asciiTheme="minorHAnsi" w:hAnsiTheme="minorHAnsi" w:cstheme="minorHAnsi"/>
        </w:rPr>
        <w:t> кВ</w:t>
      </w:r>
      <w:r w:rsidR="00823868" w:rsidRPr="00275DB6">
        <w:rPr>
          <w:rFonts w:asciiTheme="minorHAnsi" w:hAnsiTheme="minorHAnsi" w:cstheme="minorHAnsi"/>
        </w:rPr>
        <w:t>);</w:t>
      </w:r>
    </w:p>
    <w:p w14:paraId="68F89CF1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шкафа управления системой охлаждения силового трансформатора </w:t>
      </w:r>
      <w:r w:rsidR="00931EAA" w:rsidRPr="00275DB6">
        <w:rPr>
          <w:rFonts w:asciiTheme="minorHAnsi" w:hAnsiTheme="minorHAnsi" w:cstheme="minorHAnsi"/>
        </w:rPr>
        <w:t>«</w:t>
      </w:r>
      <w:r w:rsidRPr="00275DB6">
        <w:rPr>
          <w:rFonts w:asciiTheme="minorHAnsi" w:hAnsiTheme="minorHAnsi" w:cstheme="minorHAnsi"/>
        </w:rPr>
        <w:t>ШУ-ДЦ</w:t>
      </w:r>
      <w:r w:rsidR="00931EA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>;</w:t>
      </w:r>
    </w:p>
    <w:p w14:paraId="24A9C077" w14:textId="77777777" w:rsidR="00437E3E" w:rsidRPr="00275DB6" w:rsidRDefault="00437E3E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шкафа управления КРУЭ </w:t>
      </w:r>
      <w:r w:rsidR="00931EAA" w:rsidRPr="00275DB6">
        <w:rPr>
          <w:rFonts w:asciiTheme="minorHAnsi" w:hAnsiTheme="minorHAnsi" w:cstheme="minorHAnsi"/>
        </w:rPr>
        <w:t>«</w:t>
      </w:r>
      <w:r w:rsidRPr="00275DB6">
        <w:rPr>
          <w:rFonts w:asciiTheme="minorHAnsi" w:hAnsiTheme="minorHAnsi" w:cstheme="minorHAnsi"/>
        </w:rPr>
        <w:t>ШУ</w:t>
      </w:r>
      <w:r w:rsidR="00FB526E" w:rsidRPr="00275DB6">
        <w:rPr>
          <w:rFonts w:asciiTheme="minorHAnsi" w:hAnsiTheme="minorHAnsi" w:cstheme="minorHAnsi"/>
        </w:rPr>
        <w:t>-</w:t>
      </w:r>
      <w:r w:rsidRPr="00275DB6">
        <w:rPr>
          <w:rFonts w:asciiTheme="minorHAnsi" w:hAnsiTheme="minorHAnsi" w:cstheme="minorHAnsi"/>
        </w:rPr>
        <w:t>КРУЭ</w:t>
      </w:r>
      <w:r w:rsidR="00931EA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>;</w:t>
      </w:r>
    </w:p>
    <w:p w14:paraId="1F4952D3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шкафа </w:t>
      </w:r>
      <w:r w:rsidR="00AE1246" w:rsidRPr="00275DB6">
        <w:rPr>
          <w:rFonts w:asciiTheme="minorHAnsi" w:hAnsiTheme="minorHAnsi" w:cstheme="minorHAnsi"/>
        </w:rPr>
        <w:t>управления РПН трансформатора</w:t>
      </w:r>
      <w:r w:rsidR="00EE7581" w:rsidRPr="00275DB6">
        <w:rPr>
          <w:rFonts w:asciiTheme="minorHAnsi" w:hAnsiTheme="minorHAnsi" w:cstheme="minorHAnsi"/>
        </w:rPr>
        <w:t xml:space="preserve"> </w:t>
      </w:r>
      <w:r w:rsidR="00931EAA" w:rsidRPr="00275DB6">
        <w:rPr>
          <w:rFonts w:asciiTheme="minorHAnsi" w:hAnsiTheme="minorHAnsi" w:cstheme="minorHAnsi"/>
        </w:rPr>
        <w:t>«</w:t>
      </w:r>
      <w:r w:rsidR="00AE1246" w:rsidRPr="00275DB6">
        <w:rPr>
          <w:rFonts w:asciiTheme="minorHAnsi" w:hAnsiTheme="minorHAnsi" w:cstheme="minorHAnsi"/>
        </w:rPr>
        <w:t>ШУ</w:t>
      </w:r>
      <w:r w:rsidR="008D5AA4" w:rsidRPr="00275DB6">
        <w:rPr>
          <w:rFonts w:asciiTheme="minorHAnsi" w:hAnsiTheme="minorHAnsi" w:cstheme="minorHAnsi"/>
        </w:rPr>
        <w:t>-</w:t>
      </w:r>
      <w:r w:rsidR="00AE1246" w:rsidRPr="00275DB6">
        <w:rPr>
          <w:rFonts w:asciiTheme="minorHAnsi" w:hAnsiTheme="minorHAnsi" w:cstheme="minorHAnsi"/>
        </w:rPr>
        <w:t>РПН</w:t>
      </w:r>
      <w:r w:rsidR="00931EA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>;</w:t>
      </w:r>
    </w:p>
    <w:p w14:paraId="5AFB27F7" w14:textId="77777777" w:rsidR="00823868" w:rsidRPr="00275DB6" w:rsidRDefault="00EE7581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hAnsiTheme="minorHAnsi" w:cstheme="minorHAnsi"/>
        </w:rPr>
        <w:t xml:space="preserve">шкафа межмодульных соединений </w:t>
      </w:r>
      <w:r w:rsidR="00931EAA" w:rsidRPr="00275DB6">
        <w:rPr>
          <w:rFonts w:asciiTheme="minorHAnsi" w:hAnsiTheme="minorHAnsi" w:cstheme="minorHAnsi"/>
        </w:rPr>
        <w:t>«</w:t>
      </w:r>
      <w:r w:rsidR="00823868" w:rsidRPr="00275DB6">
        <w:rPr>
          <w:rFonts w:asciiTheme="minorHAnsi" w:hAnsiTheme="minorHAnsi" w:cstheme="minorHAnsi"/>
        </w:rPr>
        <w:t>ШК</w:t>
      </w:r>
      <w:r w:rsidRPr="00275DB6">
        <w:rPr>
          <w:rFonts w:asciiTheme="minorHAnsi" w:hAnsiTheme="minorHAnsi" w:cstheme="minorHAnsi"/>
        </w:rPr>
        <w:t>-</w:t>
      </w:r>
      <w:r w:rsidR="00823868" w:rsidRPr="00275DB6">
        <w:rPr>
          <w:rFonts w:asciiTheme="minorHAnsi" w:hAnsiTheme="minorHAnsi" w:cstheme="minorHAnsi"/>
        </w:rPr>
        <w:t>110</w:t>
      </w:r>
      <w:r w:rsidR="00931EAA" w:rsidRPr="00275DB6">
        <w:rPr>
          <w:rFonts w:asciiTheme="minorHAnsi" w:hAnsiTheme="minorHAnsi" w:cstheme="minorHAnsi"/>
        </w:rPr>
        <w:t>»</w:t>
      </w:r>
      <w:r w:rsidR="003A3BC1" w:rsidRPr="00275DB6">
        <w:rPr>
          <w:rFonts w:asciiTheme="minorHAnsi" w:hAnsiTheme="minorHAnsi" w:cstheme="minorHAnsi"/>
        </w:rPr>
        <w:t>;</w:t>
      </w:r>
    </w:p>
    <w:p w14:paraId="70391B39" w14:textId="77777777" w:rsidR="003A3BC1" w:rsidRPr="00275DB6" w:rsidRDefault="003A3BC1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щит питания собственных нужд модуля </w:t>
      </w:r>
      <w:r w:rsidR="00EE7581" w:rsidRPr="00275DB6">
        <w:rPr>
          <w:rFonts w:asciiTheme="minorHAnsi" w:eastAsia="Times New Roman" w:hAnsiTheme="minorHAnsi" w:cstheme="minorHAnsi"/>
          <w:color w:val="auto"/>
          <w:szCs w:val="24"/>
        </w:rPr>
        <w:t>ВН</w:t>
      </w:r>
      <w:r w:rsidR="00B03930"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 </w:t>
      </w:r>
      <w:r w:rsidR="00931EAA" w:rsidRPr="00275DB6">
        <w:rPr>
          <w:rFonts w:asciiTheme="minorHAnsi" w:eastAsia="Times New Roman" w:hAnsiTheme="minorHAnsi" w:cstheme="minorHAnsi"/>
          <w:color w:val="auto"/>
          <w:szCs w:val="24"/>
        </w:rPr>
        <w:t>«</w:t>
      </w:r>
      <w:r w:rsidR="00B03930" w:rsidRPr="00275DB6">
        <w:rPr>
          <w:rFonts w:asciiTheme="minorHAnsi" w:eastAsia="Times New Roman" w:hAnsiTheme="minorHAnsi" w:cstheme="minorHAnsi"/>
          <w:color w:val="auto"/>
          <w:szCs w:val="24"/>
        </w:rPr>
        <w:t>ЩСН-ВН</w:t>
      </w:r>
      <w:r w:rsidR="00931EAA" w:rsidRPr="00275DB6">
        <w:rPr>
          <w:rFonts w:asciiTheme="minorHAnsi" w:eastAsia="Times New Roman" w:hAnsiTheme="minorHAnsi" w:cstheme="minorHAnsi"/>
          <w:color w:val="auto"/>
          <w:szCs w:val="24"/>
        </w:rPr>
        <w:t>»</w:t>
      </w:r>
      <w:r w:rsidR="00EE7581" w:rsidRPr="00275DB6">
        <w:rPr>
          <w:rFonts w:asciiTheme="minorHAnsi" w:eastAsia="Times New Roman" w:hAnsiTheme="minorHAnsi" w:cstheme="minorHAnsi"/>
          <w:color w:val="auto"/>
          <w:szCs w:val="24"/>
        </w:rPr>
        <w:t>;</w:t>
      </w:r>
    </w:p>
    <w:p w14:paraId="59D65A82" w14:textId="77777777" w:rsidR="00EE7581" w:rsidRPr="00275DB6" w:rsidRDefault="00EE7581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щит автоматической </w:t>
      </w:r>
      <w:r w:rsidR="00B03930"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охранно-пожарной сигнализации </w:t>
      </w:r>
      <w:r w:rsidR="00931EAA" w:rsidRPr="00275DB6">
        <w:rPr>
          <w:rFonts w:asciiTheme="minorHAnsi" w:eastAsia="Times New Roman" w:hAnsiTheme="minorHAnsi" w:cstheme="minorHAnsi"/>
          <w:color w:val="auto"/>
          <w:szCs w:val="24"/>
        </w:rPr>
        <w:t>«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ОПС-ВН (РИП 12)</w:t>
      </w:r>
      <w:r w:rsidR="00931EAA" w:rsidRPr="00275DB6">
        <w:rPr>
          <w:rFonts w:asciiTheme="minorHAnsi" w:eastAsia="Times New Roman" w:hAnsiTheme="minorHAnsi" w:cstheme="minorHAnsi"/>
          <w:color w:val="auto"/>
          <w:szCs w:val="24"/>
        </w:rPr>
        <w:t>»</w:t>
      </w:r>
      <w:r w:rsidR="00CC6713" w:rsidRPr="00275DB6">
        <w:rPr>
          <w:rFonts w:asciiTheme="minorHAnsi" w:eastAsia="Times New Roman" w:hAnsiTheme="minorHAnsi" w:cstheme="minorHAnsi"/>
          <w:color w:val="auto"/>
          <w:szCs w:val="24"/>
        </w:rPr>
        <w:t>;</w:t>
      </w:r>
    </w:p>
    <w:p w14:paraId="0F5B105C" w14:textId="77777777" w:rsidR="00CC6713" w:rsidRPr="00275DB6" w:rsidRDefault="00CC6713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щит управления вентиляцией </w:t>
      </w:r>
      <w:r w:rsidR="00931EAA" w:rsidRPr="00275DB6">
        <w:rPr>
          <w:rFonts w:asciiTheme="minorHAnsi" w:eastAsia="Times New Roman" w:hAnsiTheme="minorHAnsi" w:cstheme="minorHAnsi"/>
          <w:color w:val="auto"/>
          <w:szCs w:val="24"/>
        </w:rPr>
        <w:t>«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ЩУВ-2</w:t>
      </w:r>
      <w:r w:rsidR="00931EAA" w:rsidRPr="00275DB6">
        <w:rPr>
          <w:rFonts w:asciiTheme="minorHAnsi" w:eastAsia="Times New Roman" w:hAnsiTheme="minorHAnsi" w:cstheme="minorHAnsi"/>
          <w:color w:val="auto"/>
          <w:szCs w:val="24"/>
        </w:rPr>
        <w:t>»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; </w:t>
      </w:r>
    </w:p>
    <w:p w14:paraId="338F58D0" w14:textId="77777777" w:rsidR="00823868" w:rsidRPr="00275DB6" w:rsidRDefault="000C336B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Модуль НН</w:t>
      </w:r>
      <w:r w:rsidR="00823868" w:rsidRPr="00275DB6">
        <w:rPr>
          <w:rFonts w:cstheme="minorHAnsi"/>
        </w:rPr>
        <w:t xml:space="preserve"> располагается на втором полуприцепе и конструктивно разделяется на две секции: ОПУ и 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>, отделённые друг от друга металлической перегородкой:</w:t>
      </w:r>
    </w:p>
    <w:p w14:paraId="1D4EF0AB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В состав секции 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входят:</w:t>
      </w:r>
    </w:p>
    <w:p w14:paraId="7873801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 xml:space="preserve">ячейка вводная с вакуумным выключателем </w:t>
      </w:r>
      <w:r w:rsidR="00582633" w:rsidRPr="00275DB6">
        <w:rPr>
          <w:rFonts w:asciiTheme="minorHAnsi" w:hAnsiTheme="minorHAnsi" w:cstheme="minorHAnsi"/>
        </w:rPr>
        <w:t>10кВ</w:t>
      </w:r>
      <w:r w:rsidRPr="00275DB6">
        <w:rPr>
          <w:rFonts w:asciiTheme="minorHAnsi" w:hAnsiTheme="minorHAnsi" w:cstheme="minorHAnsi"/>
        </w:rPr>
        <w:t xml:space="preserve"> </w:t>
      </w:r>
      <w:r w:rsidR="007C70D1" w:rsidRPr="00275DB6">
        <w:rPr>
          <w:rFonts w:asciiTheme="minorHAnsi" w:hAnsiTheme="minorHAnsi" w:cstheme="minorHAnsi"/>
        </w:rPr>
        <w:t>VF-12</w:t>
      </w:r>
      <w:r w:rsidRPr="00275DB6">
        <w:rPr>
          <w:rFonts w:asciiTheme="minorHAnsi" w:hAnsiTheme="minorHAnsi" w:cstheme="minorHAnsi"/>
        </w:rPr>
        <w:t xml:space="preserve">, </w:t>
      </w:r>
      <w:r w:rsidR="008263BB" w:rsidRPr="00275DB6">
        <w:rPr>
          <w:rFonts w:asciiTheme="minorHAnsi" w:hAnsiTheme="minorHAnsi" w:cstheme="minorHAnsi"/>
        </w:rPr>
        <w:t>250</w:t>
      </w:r>
      <w:r w:rsidRPr="00275DB6">
        <w:rPr>
          <w:rFonts w:asciiTheme="minorHAnsi" w:hAnsiTheme="minorHAnsi" w:cstheme="minorHAnsi"/>
        </w:rPr>
        <w:t>0А – 1шт.;</w:t>
      </w:r>
    </w:p>
    <w:p w14:paraId="02053C56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ячейки отходящей линии с вакуумным выключателем </w:t>
      </w:r>
      <w:r w:rsidR="00582633" w:rsidRPr="00275DB6">
        <w:rPr>
          <w:rFonts w:asciiTheme="minorHAnsi" w:hAnsiTheme="minorHAnsi" w:cstheme="minorHAnsi"/>
        </w:rPr>
        <w:t>10кВ</w:t>
      </w:r>
      <w:r w:rsidRPr="00275DB6">
        <w:rPr>
          <w:rFonts w:asciiTheme="minorHAnsi" w:hAnsiTheme="minorHAnsi" w:cstheme="minorHAnsi"/>
        </w:rPr>
        <w:t xml:space="preserve"> VF-</w:t>
      </w:r>
      <w:r w:rsidR="00582633" w:rsidRPr="00275DB6">
        <w:rPr>
          <w:rFonts w:asciiTheme="minorHAnsi" w:hAnsiTheme="minorHAnsi" w:cstheme="minorHAnsi"/>
        </w:rPr>
        <w:t>12</w:t>
      </w:r>
      <w:r w:rsidRPr="00275DB6">
        <w:rPr>
          <w:rFonts w:asciiTheme="minorHAnsi" w:hAnsiTheme="minorHAnsi" w:cstheme="minorHAnsi"/>
        </w:rPr>
        <w:t>, 1250А – 2 шт.;</w:t>
      </w:r>
    </w:p>
    <w:p w14:paraId="1DE86438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ячейки отходящей линии с вакуумным выключателем </w:t>
      </w:r>
      <w:r w:rsidR="00582633" w:rsidRPr="00275DB6">
        <w:rPr>
          <w:rFonts w:asciiTheme="minorHAnsi" w:hAnsiTheme="minorHAnsi" w:cstheme="minorHAnsi"/>
        </w:rPr>
        <w:t>10кВ</w:t>
      </w:r>
      <w:r w:rsidRPr="00275DB6">
        <w:rPr>
          <w:rFonts w:asciiTheme="minorHAnsi" w:hAnsiTheme="minorHAnsi" w:cstheme="minorHAnsi"/>
        </w:rPr>
        <w:t xml:space="preserve"> VF-</w:t>
      </w:r>
      <w:r w:rsidR="00582633" w:rsidRPr="00275DB6">
        <w:rPr>
          <w:rFonts w:asciiTheme="minorHAnsi" w:hAnsiTheme="minorHAnsi" w:cstheme="minorHAnsi"/>
        </w:rPr>
        <w:t>12</w:t>
      </w:r>
      <w:r w:rsidRPr="00275DB6">
        <w:rPr>
          <w:rFonts w:asciiTheme="minorHAnsi" w:hAnsiTheme="minorHAnsi" w:cstheme="minorHAnsi"/>
        </w:rPr>
        <w:t>, 630А –</w:t>
      </w:r>
      <w:r w:rsidR="00E43FC5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 xml:space="preserve"> шт.;</w:t>
      </w:r>
    </w:p>
    <w:p w14:paraId="77597BEE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ячейки, совмещающие в себе функции отходящей линии и секционного выключателя с вакуумным выключателем </w:t>
      </w:r>
      <w:r w:rsidR="00582633" w:rsidRPr="00275DB6">
        <w:rPr>
          <w:rFonts w:asciiTheme="minorHAnsi" w:hAnsiTheme="minorHAnsi" w:cstheme="minorHAnsi"/>
        </w:rPr>
        <w:t>10кВ</w:t>
      </w:r>
      <w:r w:rsidRPr="00275DB6">
        <w:rPr>
          <w:rFonts w:asciiTheme="minorHAnsi" w:hAnsiTheme="minorHAnsi" w:cstheme="minorHAnsi"/>
        </w:rPr>
        <w:t xml:space="preserve"> VF-</w:t>
      </w:r>
      <w:r w:rsidR="00582633" w:rsidRPr="00275DB6">
        <w:rPr>
          <w:rFonts w:asciiTheme="minorHAnsi" w:hAnsiTheme="minorHAnsi" w:cstheme="minorHAnsi"/>
        </w:rPr>
        <w:t>12</w:t>
      </w:r>
      <w:r w:rsidRPr="00275DB6">
        <w:rPr>
          <w:rFonts w:asciiTheme="minorHAnsi" w:hAnsiTheme="minorHAnsi" w:cstheme="minorHAnsi"/>
        </w:rPr>
        <w:t xml:space="preserve">, </w:t>
      </w:r>
      <w:r w:rsidR="008263BB" w:rsidRPr="00275DB6">
        <w:rPr>
          <w:rFonts w:asciiTheme="minorHAnsi" w:hAnsiTheme="minorHAnsi" w:cstheme="minorHAnsi"/>
        </w:rPr>
        <w:t>2</w:t>
      </w:r>
      <w:r w:rsidR="00692E9C" w:rsidRPr="00275DB6">
        <w:rPr>
          <w:rFonts w:asciiTheme="minorHAnsi" w:hAnsiTheme="minorHAnsi" w:cstheme="minorHAnsi"/>
        </w:rPr>
        <w:t>5</w:t>
      </w:r>
      <w:r w:rsidR="008263BB" w:rsidRPr="00275DB6">
        <w:rPr>
          <w:rFonts w:asciiTheme="minorHAnsi" w:hAnsiTheme="minorHAnsi" w:cstheme="minorHAnsi"/>
        </w:rPr>
        <w:t>0</w:t>
      </w:r>
      <w:r w:rsidRPr="00275DB6">
        <w:rPr>
          <w:rFonts w:asciiTheme="minorHAnsi" w:hAnsiTheme="minorHAnsi" w:cstheme="minorHAnsi"/>
        </w:rPr>
        <w:t>0А – 1 шт.;</w:t>
      </w:r>
    </w:p>
    <w:p w14:paraId="3EF44429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ячейка с силовым трансформатором собственных нужд (ТСН) 40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А – 1 шт.; </w:t>
      </w:r>
    </w:p>
    <w:p w14:paraId="3BE7A58C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ячейка с </w:t>
      </w:r>
      <w:r w:rsidR="00582633" w:rsidRPr="00275DB6">
        <w:rPr>
          <w:rFonts w:asciiTheme="minorHAnsi" w:hAnsiTheme="minorHAnsi" w:cstheme="minorHAnsi"/>
        </w:rPr>
        <w:t>трансформатором</w:t>
      </w:r>
      <w:r w:rsidRPr="00275DB6">
        <w:rPr>
          <w:rFonts w:asciiTheme="minorHAnsi" w:hAnsiTheme="minorHAnsi" w:cstheme="minorHAnsi"/>
        </w:rPr>
        <w:t xml:space="preserve"> напряжения на 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– 1 шт.; </w:t>
      </w:r>
    </w:p>
    <w:p w14:paraId="40C6BEBB" w14:textId="77777777" w:rsidR="00823868" w:rsidRPr="00275DB6" w:rsidRDefault="00823868" w:rsidP="00062A5D">
      <w:pPr>
        <w:pStyle w:val="affffffffff6"/>
        <w:rPr>
          <w:rFonts w:cstheme="minorHAnsi"/>
          <w:highlight w:val="yellow"/>
        </w:rPr>
      </w:pPr>
      <w:r w:rsidRPr="00275DB6">
        <w:rPr>
          <w:rFonts w:cstheme="minorHAnsi"/>
        </w:rPr>
        <w:t xml:space="preserve">В состав секции ОПУ входят: </w:t>
      </w:r>
    </w:p>
    <w:p w14:paraId="238FE1B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 </w:t>
      </w:r>
      <w:r w:rsidR="00A20272" w:rsidRPr="00275DB6">
        <w:rPr>
          <w:rFonts w:asciiTheme="minorHAnsi" w:hAnsiTheme="minorHAnsi" w:cstheme="minorHAnsi"/>
        </w:rPr>
        <w:t xml:space="preserve">защиты </w:t>
      </w:r>
      <w:r w:rsidRPr="00275DB6">
        <w:rPr>
          <w:rFonts w:asciiTheme="minorHAnsi" w:hAnsiTheme="minorHAnsi" w:cstheme="minorHAnsi"/>
        </w:rPr>
        <w:t>трансформатор</w:t>
      </w:r>
      <w:r w:rsidR="00A20272" w:rsidRPr="00275DB6">
        <w:rPr>
          <w:rFonts w:asciiTheme="minorHAnsi" w:hAnsiTheme="minorHAnsi" w:cstheme="minorHAnsi"/>
        </w:rPr>
        <w:t>а</w:t>
      </w:r>
      <w:r w:rsidR="00B03930" w:rsidRPr="00275DB6">
        <w:rPr>
          <w:rFonts w:asciiTheme="minorHAnsi" w:hAnsiTheme="minorHAnsi" w:cstheme="minorHAnsi"/>
        </w:rPr>
        <w:t xml:space="preserve"> </w:t>
      </w:r>
      <w:r w:rsidR="00981CBA" w:rsidRPr="00275DB6">
        <w:rPr>
          <w:rFonts w:asciiTheme="minorHAnsi" w:hAnsiTheme="minorHAnsi" w:cstheme="minorHAnsi"/>
        </w:rPr>
        <w:t>«</w:t>
      </w:r>
      <w:r w:rsidR="00B03930" w:rsidRPr="00275DB6">
        <w:rPr>
          <w:rFonts w:asciiTheme="minorHAnsi" w:hAnsiTheme="minorHAnsi" w:cstheme="minorHAnsi"/>
        </w:rPr>
        <w:t>ШЗТ</w:t>
      </w:r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 xml:space="preserve">; </w:t>
      </w:r>
    </w:p>
    <w:p w14:paraId="61D37595" w14:textId="77777777" w:rsidR="00823868" w:rsidRPr="00275DB6" w:rsidRDefault="00823868" w:rsidP="00A20272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шкаф</w:t>
      </w:r>
      <w:r w:rsidR="00A20272" w:rsidRPr="00275DB6">
        <w:rPr>
          <w:rFonts w:asciiTheme="minorHAnsi" w:hAnsiTheme="minorHAnsi" w:cstheme="minorHAnsi"/>
        </w:rPr>
        <w:t xml:space="preserve"> автоматической частотной разгрузки </w:t>
      </w:r>
      <w:r w:rsidR="00CC6713" w:rsidRPr="00275DB6">
        <w:rPr>
          <w:rFonts w:asciiTheme="minorHAnsi" w:hAnsiTheme="minorHAnsi" w:cstheme="minorHAnsi"/>
        </w:rPr>
        <w:t xml:space="preserve">и </w:t>
      </w:r>
      <w:r w:rsidR="00DE0C5B" w:rsidRPr="00275DB6">
        <w:rPr>
          <w:rFonts w:asciiTheme="minorHAnsi" w:hAnsiTheme="minorHAnsi" w:cstheme="minorHAnsi"/>
        </w:rPr>
        <w:t>питания оперативных блокировок</w:t>
      </w:r>
      <w:r w:rsidR="00B03930" w:rsidRPr="00275DB6">
        <w:rPr>
          <w:rFonts w:asciiTheme="minorHAnsi" w:hAnsiTheme="minorHAnsi" w:cstheme="minorHAnsi"/>
        </w:rPr>
        <w:t xml:space="preserve"> </w:t>
      </w:r>
      <w:r w:rsidR="00981CBA" w:rsidRPr="00275DB6">
        <w:rPr>
          <w:rFonts w:asciiTheme="minorHAnsi" w:hAnsiTheme="minorHAnsi" w:cstheme="minorHAnsi"/>
        </w:rPr>
        <w:t>«</w:t>
      </w:r>
      <w:proofErr w:type="spellStart"/>
      <w:r w:rsidR="00B03930" w:rsidRPr="00275DB6">
        <w:rPr>
          <w:rFonts w:asciiTheme="minorHAnsi" w:hAnsiTheme="minorHAnsi" w:cstheme="minorHAnsi"/>
        </w:rPr>
        <w:t>ШАЧРиПОБ</w:t>
      </w:r>
      <w:proofErr w:type="spellEnd"/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>;</w:t>
      </w:r>
    </w:p>
    <w:p w14:paraId="0852CD3E" w14:textId="77777777" w:rsidR="00707894" w:rsidRPr="00275DB6" w:rsidRDefault="00B03930" w:rsidP="00A20272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шкаф управления, сигнализации и автоматического регулирования напряжения трансформатора </w:t>
      </w:r>
      <w:r w:rsidR="00981CBA" w:rsidRPr="00275DB6">
        <w:rPr>
          <w:rFonts w:asciiTheme="minorHAnsi" w:eastAsia="Times New Roman" w:hAnsiTheme="minorHAnsi" w:cstheme="minorHAnsi"/>
          <w:color w:val="auto"/>
          <w:szCs w:val="24"/>
        </w:rPr>
        <w:t>«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ШУС и АРНТ</w:t>
      </w:r>
      <w:r w:rsidR="00981CBA" w:rsidRPr="00275DB6">
        <w:rPr>
          <w:rFonts w:asciiTheme="minorHAnsi" w:eastAsia="Times New Roman" w:hAnsiTheme="minorHAnsi" w:cstheme="minorHAnsi"/>
          <w:color w:val="auto"/>
          <w:szCs w:val="24"/>
        </w:rPr>
        <w:t>»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;</w:t>
      </w:r>
    </w:p>
    <w:p w14:paraId="6B987D84" w14:textId="77777777" w:rsidR="003A00C5" w:rsidRPr="00275DB6" w:rsidRDefault="00B03930" w:rsidP="00A20272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шкаф защиты линии </w:t>
      </w:r>
      <w:r w:rsidR="00981CBA" w:rsidRPr="00275DB6">
        <w:rPr>
          <w:rFonts w:asciiTheme="minorHAnsi" w:eastAsia="Times New Roman" w:hAnsiTheme="minorHAnsi" w:cstheme="minorHAnsi"/>
          <w:color w:val="auto"/>
          <w:szCs w:val="24"/>
        </w:rPr>
        <w:t>«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ШЗЛ</w:t>
      </w:r>
      <w:r w:rsidR="00981CBA" w:rsidRPr="00275DB6">
        <w:rPr>
          <w:rFonts w:asciiTheme="minorHAnsi" w:eastAsia="Times New Roman" w:hAnsiTheme="minorHAnsi" w:cstheme="minorHAnsi"/>
          <w:color w:val="auto"/>
          <w:szCs w:val="24"/>
        </w:rPr>
        <w:t>»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;</w:t>
      </w:r>
    </w:p>
    <w:p w14:paraId="5414216B" w14:textId="77777777" w:rsidR="00823868" w:rsidRPr="00275DB6" w:rsidRDefault="00DE0C5B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щит</w:t>
      </w:r>
      <w:r w:rsidR="00A20272" w:rsidRPr="00275DB6">
        <w:rPr>
          <w:rFonts w:asciiTheme="minorHAnsi" w:hAnsiTheme="minorHAnsi" w:cstheme="minorHAnsi"/>
        </w:rPr>
        <w:t xml:space="preserve"> постоянного</w:t>
      </w:r>
      <w:r w:rsidR="00823868" w:rsidRPr="00275DB6">
        <w:rPr>
          <w:rFonts w:asciiTheme="minorHAnsi" w:hAnsiTheme="minorHAnsi" w:cstheme="minorHAnsi"/>
        </w:rPr>
        <w:t xml:space="preserve"> </w:t>
      </w:r>
      <w:r w:rsidR="003E0E80" w:rsidRPr="00275DB6">
        <w:rPr>
          <w:rFonts w:asciiTheme="minorHAnsi" w:hAnsiTheme="minorHAnsi" w:cstheme="minorHAnsi"/>
        </w:rPr>
        <w:t xml:space="preserve">тока с зарядными устройствами </w:t>
      </w:r>
      <w:r w:rsidR="00981CBA" w:rsidRPr="00275DB6">
        <w:rPr>
          <w:rFonts w:asciiTheme="minorHAnsi" w:hAnsiTheme="minorHAnsi" w:cstheme="minorHAnsi"/>
        </w:rPr>
        <w:t>«</w:t>
      </w:r>
      <w:r w:rsidR="00823868" w:rsidRPr="00275DB6">
        <w:rPr>
          <w:rFonts w:asciiTheme="minorHAnsi" w:hAnsiTheme="minorHAnsi" w:cstheme="minorHAnsi"/>
        </w:rPr>
        <w:t>ЩПТ</w:t>
      </w:r>
      <w:r w:rsidR="00981CBA" w:rsidRPr="00275DB6">
        <w:rPr>
          <w:rFonts w:asciiTheme="minorHAnsi" w:hAnsiTheme="minorHAnsi" w:cstheme="minorHAnsi"/>
        </w:rPr>
        <w:t>»</w:t>
      </w:r>
      <w:r w:rsidR="00823868" w:rsidRPr="00275DB6">
        <w:rPr>
          <w:rFonts w:asciiTheme="minorHAnsi" w:hAnsiTheme="minorHAnsi" w:cstheme="minorHAnsi"/>
        </w:rPr>
        <w:t xml:space="preserve">; </w:t>
      </w:r>
    </w:p>
    <w:p w14:paraId="2352F870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 </w:t>
      </w:r>
      <w:r w:rsidR="00A20272" w:rsidRPr="00275DB6">
        <w:rPr>
          <w:rFonts w:asciiTheme="minorHAnsi" w:hAnsiTheme="minorHAnsi" w:cstheme="minorHAnsi"/>
        </w:rPr>
        <w:t xml:space="preserve">с </w:t>
      </w:r>
      <w:r w:rsidRPr="00275DB6">
        <w:rPr>
          <w:rFonts w:asciiTheme="minorHAnsi" w:hAnsiTheme="minorHAnsi" w:cstheme="minorHAnsi"/>
        </w:rPr>
        <w:t>аккумуляторн</w:t>
      </w:r>
      <w:r w:rsidR="00A20272" w:rsidRPr="00275DB6">
        <w:rPr>
          <w:rFonts w:asciiTheme="minorHAnsi" w:hAnsiTheme="minorHAnsi" w:cstheme="minorHAnsi"/>
        </w:rPr>
        <w:t>ыми</w:t>
      </w:r>
      <w:r w:rsidRPr="00275DB6">
        <w:rPr>
          <w:rFonts w:asciiTheme="minorHAnsi" w:hAnsiTheme="minorHAnsi" w:cstheme="minorHAnsi"/>
        </w:rPr>
        <w:t xml:space="preserve"> батар</w:t>
      </w:r>
      <w:r w:rsidR="00AF48A2" w:rsidRPr="00275DB6">
        <w:rPr>
          <w:rFonts w:asciiTheme="minorHAnsi" w:hAnsiTheme="minorHAnsi" w:cstheme="minorHAnsi"/>
        </w:rPr>
        <w:t>е</w:t>
      </w:r>
      <w:r w:rsidR="00A20272" w:rsidRPr="00275DB6">
        <w:rPr>
          <w:rFonts w:asciiTheme="minorHAnsi" w:hAnsiTheme="minorHAnsi" w:cstheme="minorHAnsi"/>
        </w:rPr>
        <w:t>ями</w:t>
      </w:r>
      <w:r w:rsidRPr="00275DB6">
        <w:rPr>
          <w:rFonts w:asciiTheme="minorHAnsi" w:hAnsiTheme="minorHAnsi" w:cstheme="minorHAnsi"/>
        </w:rPr>
        <w:t xml:space="preserve"> </w:t>
      </w:r>
      <w:r w:rsidR="00981CBA" w:rsidRPr="00275DB6">
        <w:rPr>
          <w:rFonts w:asciiTheme="minorHAnsi" w:hAnsiTheme="minorHAnsi" w:cstheme="minorHAnsi"/>
        </w:rPr>
        <w:t>«</w:t>
      </w:r>
      <w:r w:rsidRPr="00275DB6">
        <w:rPr>
          <w:rFonts w:asciiTheme="minorHAnsi" w:hAnsiTheme="minorHAnsi" w:cstheme="minorHAnsi"/>
        </w:rPr>
        <w:t>ШАКБ</w:t>
      </w:r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 xml:space="preserve">; </w:t>
      </w:r>
    </w:p>
    <w:p w14:paraId="4111B01D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шкаф системы телеуправления, телеси</w:t>
      </w:r>
      <w:r w:rsidR="003E0E80" w:rsidRPr="00275DB6">
        <w:rPr>
          <w:rFonts w:asciiTheme="minorHAnsi" w:hAnsiTheme="minorHAnsi" w:cstheme="minorHAnsi"/>
        </w:rPr>
        <w:t xml:space="preserve">гнализации и связи </w:t>
      </w:r>
      <w:r w:rsidR="00981CBA" w:rsidRPr="00275DB6">
        <w:rPr>
          <w:rFonts w:asciiTheme="minorHAnsi" w:hAnsiTheme="minorHAnsi" w:cstheme="minorHAnsi"/>
        </w:rPr>
        <w:t>«</w:t>
      </w:r>
      <w:r w:rsidRPr="00275DB6">
        <w:rPr>
          <w:rFonts w:asciiTheme="minorHAnsi" w:hAnsiTheme="minorHAnsi" w:cstheme="minorHAnsi"/>
        </w:rPr>
        <w:t>ШТМиС</w:t>
      </w:r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 xml:space="preserve">; </w:t>
      </w:r>
    </w:p>
    <w:p w14:paraId="5E9E10B1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 межмодульных соединений </w:t>
      </w:r>
      <w:r w:rsidR="00981CBA" w:rsidRPr="00275DB6">
        <w:rPr>
          <w:rFonts w:asciiTheme="minorHAnsi" w:hAnsiTheme="minorHAnsi" w:cstheme="minorHAnsi"/>
        </w:rPr>
        <w:t>«</w:t>
      </w:r>
      <w:r w:rsidRPr="00275DB6">
        <w:rPr>
          <w:rFonts w:asciiTheme="minorHAnsi" w:hAnsiTheme="minorHAnsi" w:cstheme="minorHAnsi"/>
        </w:rPr>
        <w:t>ШК</w:t>
      </w:r>
      <w:r w:rsidR="001F2260" w:rsidRPr="00275DB6">
        <w:rPr>
          <w:rFonts w:asciiTheme="minorHAnsi" w:hAnsiTheme="minorHAnsi" w:cstheme="minorHAnsi"/>
        </w:rPr>
        <w:t>-</w:t>
      </w:r>
      <w:r w:rsidRPr="00275DB6">
        <w:rPr>
          <w:rFonts w:asciiTheme="minorHAnsi" w:hAnsiTheme="minorHAnsi" w:cstheme="minorHAnsi"/>
        </w:rPr>
        <w:t>10</w:t>
      </w:r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 xml:space="preserve">; </w:t>
      </w:r>
    </w:p>
    <w:p w14:paraId="70F32D11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щит питания собственных нужд модуля НН</w:t>
      </w:r>
      <w:r w:rsidR="00B03930" w:rsidRPr="00275DB6">
        <w:rPr>
          <w:rFonts w:asciiTheme="minorHAnsi" w:hAnsiTheme="minorHAnsi" w:cstheme="minorHAnsi"/>
        </w:rPr>
        <w:t xml:space="preserve"> </w:t>
      </w:r>
      <w:r w:rsidR="00981CBA" w:rsidRPr="00275DB6">
        <w:rPr>
          <w:rFonts w:asciiTheme="minorHAnsi" w:hAnsiTheme="minorHAnsi" w:cstheme="minorHAnsi"/>
        </w:rPr>
        <w:t>«</w:t>
      </w:r>
      <w:r w:rsidR="00B03930" w:rsidRPr="00275DB6">
        <w:rPr>
          <w:rFonts w:asciiTheme="minorHAnsi" w:hAnsiTheme="minorHAnsi" w:cstheme="minorHAnsi"/>
        </w:rPr>
        <w:t>ЩСН-НН</w:t>
      </w:r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>;</w:t>
      </w:r>
    </w:p>
    <w:p w14:paraId="3C14CC0E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hAnsiTheme="minorHAnsi" w:cstheme="minorHAnsi"/>
        </w:rPr>
        <w:t xml:space="preserve">щит автоматической охранно-пожарной сигнализации </w:t>
      </w:r>
      <w:r w:rsidR="00981CBA" w:rsidRPr="00275DB6">
        <w:rPr>
          <w:rFonts w:asciiTheme="minorHAnsi" w:hAnsiTheme="minorHAnsi" w:cstheme="minorHAnsi"/>
        </w:rPr>
        <w:t>«</w:t>
      </w:r>
      <w:r w:rsidRPr="00275DB6">
        <w:rPr>
          <w:rFonts w:asciiTheme="minorHAnsi" w:hAnsiTheme="minorHAnsi" w:cstheme="minorHAnsi"/>
        </w:rPr>
        <w:t>ОПС</w:t>
      </w:r>
      <w:r w:rsidR="00AF48A2" w:rsidRPr="00275DB6">
        <w:rPr>
          <w:rFonts w:asciiTheme="minorHAnsi" w:hAnsiTheme="minorHAnsi" w:cstheme="minorHAnsi"/>
        </w:rPr>
        <w:t>-НН (РИП</w:t>
      </w:r>
      <w:r w:rsidR="008C0935" w:rsidRPr="00275DB6">
        <w:rPr>
          <w:rFonts w:asciiTheme="minorHAnsi" w:hAnsiTheme="minorHAnsi" w:cstheme="minorHAnsi"/>
        </w:rPr>
        <w:t>-</w:t>
      </w:r>
      <w:r w:rsidR="00AF48A2" w:rsidRPr="00275DB6">
        <w:rPr>
          <w:rFonts w:asciiTheme="minorHAnsi" w:hAnsiTheme="minorHAnsi" w:cstheme="minorHAnsi"/>
        </w:rPr>
        <w:t>12)</w:t>
      </w:r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 xml:space="preserve">; </w:t>
      </w:r>
    </w:p>
    <w:p w14:paraId="04E4F7B3" w14:textId="77777777" w:rsidR="00CC6713" w:rsidRPr="00275DB6" w:rsidRDefault="00CC6713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щит управления вентиляцией </w:t>
      </w:r>
      <w:r w:rsidR="00981CBA" w:rsidRPr="00275DB6">
        <w:rPr>
          <w:rFonts w:asciiTheme="minorHAnsi" w:eastAsia="Times New Roman" w:hAnsiTheme="minorHAnsi" w:cstheme="minorHAnsi"/>
          <w:color w:val="auto"/>
          <w:szCs w:val="24"/>
        </w:rPr>
        <w:t>«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ЩУВ-1</w:t>
      </w:r>
      <w:r w:rsidR="00981CBA" w:rsidRPr="00275DB6">
        <w:rPr>
          <w:rFonts w:asciiTheme="minorHAnsi" w:eastAsia="Times New Roman" w:hAnsiTheme="minorHAnsi" w:cstheme="minorHAnsi"/>
          <w:color w:val="auto"/>
          <w:szCs w:val="24"/>
        </w:rPr>
        <w:t>»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; </w:t>
      </w:r>
    </w:p>
    <w:p w14:paraId="5EFF53DC" w14:textId="77777777" w:rsidR="00823868" w:rsidRPr="00275DB6" w:rsidRDefault="00D561B4" w:rsidP="0039340E">
      <w:pPr>
        <w:pStyle w:val="a6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6" w:name="_Toc514941132"/>
      <w:r w:rsidRPr="00275DB6">
        <w:rPr>
          <w:rFonts w:cstheme="minorHAnsi"/>
          <w:lang w:val="ru-RU"/>
        </w:rPr>
        <w:t>Основные технические характеристики оборудования модуля ВН</w:t>
      </w:r>
      <w:bookmarkEnd w:id="36"/>
    </w:p>
    <w:p w14:paraId="044103DB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Оборудование </w:t>
      </w:r>
      <w:r w:rsidR="008E553E" w:rsidRPr="00275DB6">
        <w:rPr>
          <w:rFonts w:cstheme="minorHAnsi"/>
        </w:rPr>
        <w:t>модуля ВН</w:t>
      </w:r>
      <w:r w:rsidRPr="00275DB6">
        <w:rPr>
          <w:rFonts w:cstheme="minorHAnsi"/>
        </w:rPr>
        <w:t xml:space="preserve">: КРУЭ </w:t>
      </w:r>
      <w:r w:rsidR="00395C32" w:rsidRPr="00275DB6">
        <w:rPr>
          <w:rFonts w:cstheme="minorHAnsi"/>
        </w:rPr>
        <w:t>ZF28A-145</w:t>
      </w:r>
      <w:r w:rsidRPr="00275DB6">
        <w:rPr>
          <w:rFonts w:cstheme="minorHAnsi"/>
        </w:rPr>
        <w:t>, трансфо</w:t>
      </w:r>
      <w:r w:rsidR="00F6153E" w:rsidRPr="00275DB6">
        <w:rPr>
          <w:rFonts w:cstheme="minorHAnsi"/>
        </w:rPr>
        <w:t xml:space="preserve">рматор. </w:t>
      </w:r>
      <w:r w:rsidR="00902EF7" w:rsidRPr="00275DB6">
        <w:rPr>
          <w:rFonts w:cstheme="minorHAnsi"/>
        </w:rPr>
        <w:t>ТД</w:t>
      </w:r>
      <w:r w:rsidR="002A47FD" w:rsidRPr="00275DB6">
        <w:rPr>
          <w:rFonts w:cstheme="minorHAnsi"/>
        </w:rPr>
        <w:t>ЦН</w:t>
      </w:r>
      <w:r w:rsidR="00F6153E" w:rsidRPr="00275DB6">
        <w:rPr>
          <w:rFonts w:cstheme="minorHAnsi"/>
        </w:rPr>
        <w:t>-</w:t>
      </w:r>
      <w:r w:rsidR="008263BB" w:rsidRPr="00275DB6">
        <w:rPr>
          <w:rFonts w:cstheme="minorHAnsi"/>
        </w:rPr>
        <w:t>25</w:t>
      </w:r>
      <w:r w:rsidR="00F6153E" w:rsidRPr="00275DB6">
        <w:rPr>
          <w:rFonts w:cstheme="minorHAnsi"/>
        </w:rPr>
        <w:t xml:space="preserve">000/110-У1, </w:t>
      </w:r>
      <w:r w:rsidR="00733BE5" w:rsidRPr="00275DB6">
        <w:rPr>
          <w:rFonts w:cstheme="minorHAnsi"/>
        </w:rPr>
        <w:t xml:space="preserve">заземлитель нейтрали </w:t>
      </w:r>
      <w:r w:rsidR="00D436E5" w:rsidRPr="00275DB6">
        <w:rPr>
          <w:rFonts w:cstheme="minorHAnsi"/>
        </w:rPr>
        <w:t>ЗГНТ</w:t>
      </w:r>
      <w:r w:rsidR="00F6153E" w:rsidRPr="00275DB6">
        <w:rPr>
          <w:rFonts w:cstheme="minorHAnsi"/>
        </w:rPr>
        <w:noBreakHyphen/>
        <w:t>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имеет следующие основные технические характеристики:</w:t>
      </w:r>
    </w:p>
    <w:p w14:paraId="4D3D8F5F" w14:textId="77777777" w:rsidR="00823868" w:rsidRPr="00275DB6" w:rsidRDefault="00360349" w:rsidP="00062A5D">
      <w:pPr>
        <w:pStyle w:val="affffffffff6"/>
        <w:rPr>
          <w:rFonts w:cstheme="minorHAnsi"/>
          <w:lang w:val="en-US"/>
        </w:rPr>
      </w:pPr>
      <w:r w:rsidRPr="00275DB6">
        <w:rPr>
          <w:rFonts w:cstheme="minorHAnsi"/>
        </w:rPr>
        <w:t>Основные параметры КРУЭ</w:t>
      </w:r>
      <w:r w:rsidR="001B0979" w:rsidRPr="00275DB6">
        <w:rPr>
          <w:rFonts w:cstheme="minorHAnsi"/>
        </w:rPr>
        <w:t xml:space="preserve"> ZF28A-145</w:t>
      </w:r>
      <w:r w:rsidR="00823868" w:rsidRPr="00275DB6">
        <w:rPr>
          <w:rFonts w:cstheme="minorHAnsi"/>
        </w:rPr>
        <w:t>:</w:t>
      </w:r>
    </w:p>
    <w:p w14:paraId="4DB20CCC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номинальное </w:t>
      </w:r>
      <w:r w:rsidRPr="00275DB6">
        <w:rPr>
          <w:rFonts w:asciiTheme="minorHAnsi" w:hAnsiTheme="minorHAnsi" w:cstheme="minorHAnsi"/>
          <w:lang w:val="en-US"/>
        </w:rPr>
        <w:t>напряжение</w:t>
      </w:r>
      <w:r w:rsidRPr="00275DB6">
        <w:rPr>
          <w:rFonts w:asciiTheme="minorHAnsi" w:hAnsiTheme="minorHAnsi" w:cstheme="minorHAnsi"/>
        </w:rPr>
        <w:t xml:space="preserve"> 1</w:t>
      </w:r>
      <w:r w:rsidR="00F87733" w:rsidRPr="00275DB6">
        <w:rPr>
          <w:rFonts w:asciiTheme="minorHAnsi" w:hAnsiTheme="minorHAnsi" w:cstheme="minorHAnsi"/>
        </w:rPr>
        <w:t>45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; </w:t>
      </w:r>
    </w:p>
    <w:p w14:paraId="42A1CD6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номинальный ток сборных шин 2</w:t>
      </w:r>
      <w:r w:rsidR="00D436E5" w:rsidRPr="00275DB6">
        <w:rPr>
          <w:rFonts w:asciiTheme="minorHAnsi" w:hAnsiTheme="minorHAnsi" w:cstheme="minorHAnsi"/>
        </w:rPr>
        <w:t>5</w:t>
      </w:r>
      <w:r w:rsidRPr="00275DB6">
        <w:rPr>
          <w:rFonts w:asciiTheme="minorHAnsi" w:hAnsiTheme="minorHAnsi" w:cstheme="minorHAnsi"/>
        </w:rPr>
        <w:t xml:space="preserve">00 А; </w:t>
      </w:r>
    </w:p>
    <w:p w14:paraId="54525D8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ток термической стойкости 40 кА; </w:t>
      </w:r>
    </w:p>
    <w:p w14:paraId="76DA23A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 электродинамической стойкости 100 кА.</w:t>
      </w:r>
    </w:p>
    <w:p w14:paraId="2997DA26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Основные параметры </w:t>
      </w:r>
      <w:r w:rsidR="001B0979" w:rsidRPr="00275DB6">
        <w:rPr>
          <w:rFonts w:cstheme="minorHAnsi"/>
        </w:rPr>
        <w:t xml:space="preserve">заземлителя нейтрали </w:t>
      </w:r>
      <w:r w:rsidR="00D436E5" w:rsidRPr="00275DB6">
        <w:rPr>
          <w:rFonts w:cstheme="minorHAnsi"/>
        </w:rPr>
        <w:t>ЗГНТ</w:t>
      </w:r>
      <w:r w:rsidR="005B41E9" w:rsidRPr="00275DB6">
        <w:rPr>
          <w:rFonts w:cstheme="minorHAnsi"/>
        </w:rPr>
        <w:t>-110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:</w:t>
      </w:r>
    </w:p>
    <w:p w14:paraId="4198BB19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номинальное напряжение </w:t>
      </w:r>
      <w:r w:rsidR="005B41E9" w:rsidRPr="00275DB6">
        <w:rPr>
          <w:rFonts w:asciiTheme="minorHAnsi" w:hAnsiTheme="minorHAnsi" w:cstheme="minorHAnsi"/>
        </w:rPr>
        <w:t>110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; </w:t>
      </w:r>
    </w:p>
    <w:p w14:paraId="1B4E7903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номинальный ток сборных шин 400 А; </w:t>
      </w:r>
    </w:p>
    <w:p w14:paraId="2C853425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ток термической стойкости 25 кА (1 сек.); </w:t>
      </w:r>
    </w:p>
    <w:p w14:paraId="0D2E30E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 электродинамической стойкости 63 кА.</w:t>
      </w:r>
    </w:p>
    <w:p w14:paraId="4017EADC" w14:textId="77777777" w:rsidR="00823868" w:rsidRPr="00275DB6" w:rsidRDefault="00823868" w:rsidP="00062A5D">
      <w:pPr>
        <w:pStyle w:val="affffffffff6"/>
        <w:rPr>
          <w:rFonts w:eastAsia="Calibri" w:cstheme="minorHAnsi"/>
          <w:color w:val="000000"/>
          <w:szCs w:val="22"/>
        </w:rPr>
      </w:pPr>
      <w:r w:rsidRPr="00275DB6">
        <w:rPr>
          <w:rFonts w:cstheme="minorHAnsi"/>
        </w:rPr>
        <w:t xml:space="preserve">В состав КРУЭ входят: </w:t>
      </w:r>
    </w:p>
    <w:p w14:paraId="7099CFF0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выключатель </w:t>
      </w:r>
      <w:proofErr w:type="spellStart"/>
      <w:r w:rsidRPr="00275DB6">
        <w:rPr>
          <w:rFonts w:asciiTheme="minorHAnsi" w:hAnsiTheme="minorHAnsi" w:cstheme="minorHAnsi"/>
        </w:rPr>
        <w:t>элегазовый</w:t>
      </w:r>
      <w:proofErr w:type="spellEnd"/>
      <w:r w:rsidRPr="00275DB6">
        <w:rPr>
          <w:rFonts w:asciiTheme="minorHAnsi" w:hAnsiTheme="minorHAnsi" w:cstheme="minorHAnsi"/>
        </w:rPr>
        <w:t xml:space="preserve"> силовой c моторно-пружинным приводом </w:t>
      </w:r>
      <w:proofErr w:type="spellStart"/>
      <w:r w:rsidRPr="00275DB6">
        <w:rPr>
          <w:rFonts w:asciiTheme="minorHAnsi" w:hAnsiTheme="minorHAnsi" w:cstheme="minorHAnsi"/>
        </w:rPr>
        <w:t>Iном</w:t>
      </w:r>
      <w:proofErr w:type="spellEnd"/>
      <w:r w:rsidRPr="00275DB6">
        <w:rPr>
          <w:rFonts w:asciiTheme="minorHAnsi" w:hAnsiTheme="minorHAnsi" w:cstheme="minorHAnsi"/>
        </w:rPr>
        <w:t xml:space="preserve">.=2500 А; </w:t>
      </w:r>
    </w:p>
    <w:p w14:paraId="57CB181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заземлитель быстродействующий с моторно-пружинным приводом </w:t>
      </w:r>
      <w:proofErr w:type="spellStart"/>
      <w:r w:rsidRPr="00275DB6">
        <w:rPr>
          <w:rFonts w:asciiTheme="minorHAnsi" w:hAnsiTheme="minorHAnsi" w:cstheme="minorHAnsi"/>
        </w:rPr>
        <w:t>Iном</w:t>
      </w:r>
      <w:proofErr w:type="spellEnd"/>
      <w:r w:rsidRPr="00275DB6">
        <w:rPr>
          <w:rFonts w:asciiTheme="minorHAnsi" w:hAnsiTheme="minorHAnsi" w:cstheme="minorHAnsi"/>
        </w:rPr>
        <w:t xml:space="preserve">.=2500 А; </w:t>
      </w:r>
    </w:p>
    <w:p w14:paraId="2568AFA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разъединитель/заземлитель трехпозиционный с моторным приводом</w:t>
      </w:r>
      <w:r w:rsidR="00D833FA" w:rsidRPr="00275DB6">
        <w:rPr>
          <w:rFonts w:asciiTheme="minorHAnsi" w:hAnsiTheme="minorHAnsi" w:cstheme="minorHAnsi"/>
        </w:rPr>
        <w:t xml:space="preserve"> </w:t>
      </w:r>
      <w:proofErr w:type="spellStart"/>
      <w:r w:rsidR="00D833FA" w:rsidRPr="00275DB6">
        <w:rPr>
          <w:rFonts w:asciiTheme="minorHAnsi" w:hAnsiTheme="minorHAnsi" w:cstheme="minorHAnsi"/>
        </w:rPr>
        <w:t>Iном</w:t>
      </w:r>
      <w:proofErr w:type="spellEnd"/>
      <w:r w:rsidR="00D833FA" w:rsidRPr="00275DB6">
        <w:rPr>
          <w:rFonts w:asciiTheme="minorHAnsi" w:hAnsiTheme="minorHAnsi" w:cstheme="minorHAnsi"/>
        </w:rPr>
        <w:t>.=2500 А;</w:t>
      </w:r>
    </w:p>
    <w:p w14:paraId="3C269BF0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трансформатор напряжения </w:t>
      </w:r>
      <w:proofErr w:type="spellStart"/>
      <w:r w:rsidRPr="00275DB6">
        <w:rPr>
          <w:rFonts w:asciiTheme="minorHAnsi" w:hAnsiTheme="minorHAnsi" w:cstheme="minorHAnsi"/>
        </w:rPr>
        <w:t>антирезонансный</w:t>
      </w:r>
      <w:proofErr w:type="spellEnd"/>
      <w:r w:rsidRPr="00275DB6">
        <w:rPr>
          <w:rFonts w:asciiTheme="minorHAnsi" w:hAnsiTheme="minorHAnsi" w:cstheme="minorHAnsi"/>
        </w:rPr>
        <w:t xml:space="preserve"> 110/√3 / 0,1/√3 / 0,1/√3 / 0,1</w:t>
      </w:r>
      <w:r w:rsidR="00D436E5" w:rsidRPr="00275DB6">
        <w:rPr>
          <w:rFonts w:asciiTheme="minorHAnsi" w:hAnsiTheme="minorHAnsi" w:cstheme="minorHAnsi"/>
        </w:rPr>
        <w:t> </w:t>
      </w:r>
      <w:proofErr w:type="spellStart"/>
      <w:r w:rsidR="00D436E5"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>;</w:t>
      </w:r>
    </w:p>
    <w:p w14:paraId="303927F8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</w:t>
      </w:r>
      <w:r w:rsidR="000E4551" w:rsidRPr="00275DB6">
        <w:rPr>
          <w:rFonts w:asciiTheme="minorHAnsi" w:hAnsiTheme="minorHAnsi" w:cstheme="minorHAnsi"/>
        </w:rPr>
        <w:t>матор</w:t>
      </w:r>
      <w:r w:rsidR="009346B4" w:rsidRPr="00275DB6">
        <w:rPr>
          <w:rFonts w:asciiTheme="minorHAnsi" w:hAnsiTheme="minorHAnsi" w:cstheme="minorHAnsi"/>
        </w:rPr>
        <w:t>ы</w:t>
      </w:r>
      <w:r w:rsidR="000E4551" w:rsidRPr="00275DB6">
        <w:rPr>
          <w:rFonts w:asciiTheme="minorHAnsi" w:hAnsiTheme="minorHAnsi" w:cstheme="minorHAnsi"/>
        </w:rPr>
        <w:t xml:space="preserve"> тока с обмотками 400/5: 0.</w:t>
      </w:r>
      <w:r w:rsidR="003C47FE" w:rsidRPr="00275DB6">
        <w:rPr>
          <w:rFonts w:asciiTheme="minorHAnsi" w:hAnsiTheme="minorHAnsi" w:cstheme="minorHAnsi"/>
        </w:rPr>
        <w:t>2S-</w:t>
      </w:r>
      <w:r w:rsidR="00147E2D" w:rsidRPr="00275DB6">
        <w:rPr>
          <w:rFonts w:asciiTheme="minorHAnsi" w:hAnsiTheme="minorHAnsi" w:cstheme="minorHAnsi"/>
        </w:rPr>
        <w:t>15</w:t>
      </w:r>
      <w:r w:rsidRPr="00275DB6">
        <w:rPr>
          <w:rFonts w:asciiTheme="minorHAnsi" w:hAnsiTheme="minorHAnsi" w:cstheme="minorHAnsi"/>
        </w:rPr>
        <w:t> ВА; 0</w:t>
      </w:r>
      <w:r w:rsidR="000E4551" w:rsidRPr="00275DB6">
        <w:rPr>
          <w:rFonts w:asciiTheme="minorHAnsi" w:hAnsiTheme="minorHAnsi" w:cstheme="minorHAnsi"/>
        </w:rPr>
        <w:t>.</w:t>
      </w:r>
      <w:r w:rsidR="003C47FE" w:rsidRPr="00275DB6">
        <w:rPr>
          <w:rFonts w:asciiTheme="minorHAnsi" w:hAnsiTheme="minorHAnsi" w:cstheme="minorHAnsi"/>
        </w:rPr>
        <w:t>5-</w:t>
      </w:r>
      <w:r w:rsidR="000B0F7A" w:rsidRPr="00275DB6">
        <w:rPr>
          <w:rFonts w:asciiTheme="minorHAnsi" w:hAnsiTheme="minorHAnsi" w:cstheme="minorHAnsi"/>
        </w:rPr>
        <w:t>15 ВА</w:t>
      </w:r>
      <w:r w:rsidRPr="00275DB6">
        <w:rPr>
          <w:rFonts w:asciiTheme="minorHAnsi" w:hAnsiTheme="minorHAnsi" w:cstheme="minorHAnsi"/>
        </w:rPr>
        <w:t>;</w:t>
      </w:r>
      <w:r w:rsidR="009346B4" w:rsidRPr="00275DB6">
        <w:rPr>
          <w:rFonts w:asciiTheme="minorHAnsi" w:hAnsiTheme="minorHAnsi" w:cstheme="minorHAnsi"/>
        </w:rPr>
        <w:t xml:space="preserve"> 10Р</w:t>
      </w:r>
      <w:r w:rsidR="0031337E" w:rsidRPr="00275DB6">
        <w:rPr>
          <w:rFonts w:asciiTheme="minorHAnsi" w:hAnsiTheme="minorHAnsi" w:cstheme="minorHAnsi"/>
        </w:rPr>
        <w:t>30</w:t>
      </w:r>
      <w:r w:rsidR="009346B4" w:rsidRPr="00275DB6">
        <w:rPr>
          <w:rFonts w:asciiTheme="minorHAnsi" w:hAnsiTheme="minorHAnsi" w:cstheme="minorHAnsi"/>
        </w:rPr>
        <w:t>-15ВА;</w:t>
      </w:r>
    </w:p>
    <w:p w14:paraId="1BBF3082" w14:textId="77777777" w:rsidR="000B0F7A" w:rsidRPr="00275DB6" w:rsidRDefault="000B0F7A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</w:t>
      </w:r>
      <w:r w:rsidR="009346B4" w:rsidRPr="00275DB6">
        <w:rPr>
          <w:rFonts w:asciiTheme="minorHAnsi" w:hAnsiTheme="minorHAnsi" w:cstheme="minorHAnsi"/>
        </w:rPr>
        <w:t>ы</w:t>
      </w:r>
      <w:r w:rsidRPr="00275DB6">
        <w:rPr>
          <w:rFonts w:asciiTheme="minorHAnsi" w:hAnsiTheme="minorHAnsi" w:cstheme="minorHAnsi"/>
        </w:rPr>
        <w:t xml:space="preserve"> тока с обмотками 800/5:10Р60-20 ВА; 10Р60-20 ВА;</w:t>
      </w:r>
    </w:p>
    <w:p w14:paraId="10B4B5C9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hAnsiTheme="minorHAnsi" w:cstheme="minorHAnsi"/>
        </w:rPr>
        <w:t>гнездо для штекера КЛ «</w:t>
      </w:r>
      <w:proofErr w:type="spellStart"/>
      <w:r w:rsidR="007508D5" w:rsidRPr="00275DB6">
        <w:rPr>
          <w:rFonts w:asciiTheme="minorHAnsi" w:hAnsiTheme="minorHAnsi" w:cstheme="minorHAnsi"/>
        </w:rPr>
        <w:t>Shandong</w:t>
      </w:r>
      <w:proofErr w:type="spellEnd"/>
      <w:r w:rsidRPr="00275DB6">
        <w:rPr>
          <w:rFonts w:asciiTheme="minorHAnsi" w:hAnsiTheme="minorHAnsi" w:cstheme="minorHAnsi"/>
        </w:rPr>
        <w:t xml:space="preserve">» 145kV, </w:t>
      </w:r>
      <w:proofErr w:type="spellStart"/>
      <w:r w:rsidRPr="00275DB6">
        <w:rPr>
          <w:rFonts w:asciiTheme="minorHAnsi" w:hAnsiTheme="minorHAnsi" w:cstheme="minorHAnsi"/>
        </w:rPr>
        <w:t>Iном</w:t>
      </w:r>
      <w:proofErr w:type="spellEnd"/>
      <w:r w:rsidRPr="00275DB6">
        <w:rPr>
          <w:rFonts w:asciiTheme="minorHAnsi" w:hAnsiTheme="minorHAnsi" w:cstheme="minorHAnsi"/>
        </w:rPr>
        <w:t>.=2500 А</w:t>
      </w:r>
      <w:r w:rsidR="00386AD0" w:rsidRPr="00275DB6">
        <w:rPr>
          <w:rFonts w:asciiTheme="minorHAnsi" w:hAnsiTheme="minorHAnsi" w:cstheme="minorHAnsi"/>
        </w:rPr>
        <w:t>;</w:t>
      </w:r>
    </w:p>
    <w:p w14:paraId="7FAE893A" w14:textId="77777777" w:rsidR="00386AD0" w:rsidRPr="00275DB6" w:rsidRDefault="00386AD0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>ОПНЭ-108/84/10/1100</w:t>
      </w:r>
    </w:p>
    <w:p w14:paraId="65D37286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В состав </w:t>
      </w:r>
      <w:r w:rsidR="00A30166" w:rsidRPr="00275DB6">
        <w:rPr>
          <w:rFonts w:cstheme="minorHAnsi"/>
        </w:rPr>
        <w:t>ЗГНТ 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входят:</w:t>
      </w:r>
    </w:p>
    <w:p w14:paraId="7BDD73A4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заземлитель нейтрали </w:t>
      </w:r>
      <w:r w:rsidR="00A30166" w:rsidRPr="00275DB6">
        <w:rPr>
          <w:rFonts w:asciiTheme="minorHAnsi" w:hAnsiTheme="minorHAnsi" w:cstheme="minorHAnsi"/>
        </w:rPr>
        <w:t>110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; </w:t>
      </w:r>
    </w:p>
    <w:p w14:paraId="79AA492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>ОПНН-П-110-56-750</w:t>
      </w:r>
      <w:r w:rsidR="00386AD0" w:rsidRPr="00275DB6">
        <w:rPr>
          <w:rFonts w:asciiTheme="minorHAnsi" w:hAnsiTheme="minorHAnsi" w:cstheme="minorHAnsi"/>
        </w:rPr>
        <w:t>;</w:t>
      </w:r>
    </w:p>
    <w:p w14:paraId="14C5FAB9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гнездо для штекера КЛ «</w:t>
      </w:r>
      <w:proofErr w:type="spellStart"/>
      <w:r w:rsidR="007508D5" w:rsidRPr="00275DB6">
        <w:rPr>
          <w:rFonts w:asciiTheme="minorHAnsi" w:hAnsiTheme="minorHAnsi" w:cstheme="minorHAnsi"/>
        </w:rPr>
        <w:t>Shandong</w:t>
      </w:r>
      <w:proofErr w:type="spellEnd"/>
      <w:r w:rsidR="007508D5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 xml:space="preserve">, </w:t>
      </w:r>
      <w:r w:rsidRPr="00275DB6">
        <w:rPr>
          <w:rFonts w:asciiTheme="minorHAnsi" w:hAnsiTheme="minorHAnsi" w:cstheme="minorHAnsi"/>
          <w:lang w:val="en-US"/>
        </w:rPr>
        <w:t>U</w:t>
      </w:r>
      <w:r w:rsidRPr="00275DB6">
        <w:rPr>
          <w:rFonts w:asciiTheme="minorHAnsi" w:hAnsiTheme="minorHAnsi" w:cstheme="minorHAnsi"/>
        </w:rPr>
        <w:t xml:space="preserve">= </w:t>
      </w:r>
      <w:r w:rsidR="00BD3A2F" w:rsidRPr="00275DB6">
        <w:rPr>
          <w:rFonts w:asciiTheme="minorHAnsi" w:hAnsiTheme="minorHAnsi" w:cstheme="minorHAnsi"/>
        </w:rPr>
        <w:t>72,</w:t>
      </w:r>
      <w:r w:rsidRPr="00275DB6">
        <w:rPr>
          <w:rFonts w:asciiTheme="minorHAnsi" w:hAnsiTheme="minorHAnsi" w:cstheme="minorHAnsi"/>
        </w:rPr>
        <w:t>5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, </w:t>
      </w:r>
      <w:r w:rsidRPr="00275DB6">
        <w:rPr>
          <w:rFonts w:asciiTheme="minorHAnsi" w:hAnsiTheme="minorHAnsi" w:cstheme="minorHAnsi"/>
          <w:lang w:val="en-US"/>
        </w:rPr>
        <w:t>I</w:t>
      </w:r>
      <w:r w:rsidRPr="00275DB6">
        <w:rPr>
          <w:rFonts w:asciiTheme="minorHAnsi" w:hAnsiTheme="minorHAnsi" w:cstheme="minorHAnsi"/>
        </w:rPr>
        <w:t xml:space="preserve">=2500 </w:t>
      </w:r>
      <w:r w:rsidRPr="00275DB6">
        <w:rPr>
          <w:rFonts w:asciiTheme="minorHAnsi" w:hAnsiTheme="minorHAnsi" w:cstheme="minorHAnsi"/>
          <w:lang w:val="en-US"/>
        </w:rPr>
        <w:t>A</w:t>
      </w:r>
      <w:r w:rsidRPr="00275DB6">
        <w:rPr>
          <w:rFonts w:asciiTheme="minorHAnsi" w:hAnsiTheme="minorHAnsi" w:cstheme="minorHAnsi"/>
        </w:rPr>
        <w:t>.</w:t>
      </w:r>
    </w:p>
    <w:p w14:paraId="0A3047AE" w14:textId="77777777" w:rsidR="000411AC" w:rsidRPr="00275DB6" w:rsidRDefault="000411AC" w:rsidP="000411AC">
      <w:pPr>
        <w:pStyle w:val="affffffffff6"/>
        <w:rPr>
          <w:rFonts w:cstheme="minorHAnsi"/>
        </w:rPr>
      </w:pPr>
      <w:r w:rsidRPr="00275DB6">
        <w:rPr>
          <w:rFonts w:cstheme="minorHAnsi"/>
        </w:rPr>
        <w:t>Устанавливаемое КРУЭ 110</w:t>
      </w:r>
      <w:r w:rsidR="00D436E5" w:rsidRPr="00275DB6">
        <w:rPr>
          <w:rFonts w:cstheme="minorHAnsi"/>
        </w:rPr>
        <w:t> </w:t>
      </w:r>
      <w:proofErr w:type="spellStart"/>
      <w:r w:rsidR="00D436E5" w:rsidRPr="00275DB6">
        <w:rPr>
          <w:rFonts w:cstheme="minorHAnsi"/>
        </w:rPr>
        <w:t>кВ</w:t>
      </w:r>
      <w:proofErr w:type="spellEnd"/>
      <w:r w:rsidRPr="00275DB6">
        <w:rPr>
          <w:rFonts w:cstheme="minorHAnsi"/>
        </w:rPr>
        <w:t xml:space="preserve">, производства </w:t>
      </w:r>
      <w:r w:rsidR="007E2A02" w:rsidRPr="00275DB6">
        <w:rPr>
          <w:rFonts w:cstheme="minorHAnsi"/>
        </w:rPr>
        <w:t>"</w:t>
      </w:r>
      <w:proofErr w:type="spellStart"/>
      <w:r w:rsidR="007E2A02" w:rsidRPr="00275DB6">
        <w:rPr>
          <w:rFonts w:cstheme="minorHAnsi"/>
        </w:rPr>
        <w:t>Sieyuan</w:t>
      </w:r>
      <w:proofErr w:type="spellEnd"/>
      <w:r w:rsidR="007E2A02" w:rsidRPr="00275DB6">
        <w:rPr>
          <w:rFonts w:cstheme="minorHAnsi"/>
        </w:rPr>
        <w:t>" ZF28A</w:t>
      </w:r>
      <w:r w:rsidR="001D1D37" w:rsidRPr="00275DB6">
        <w:rPr>
          <w:rFonts w:cstheme="minorHAnsi"/>
        </w:rPr>
        <w:t>-145</w:t>
      </w:r>
      <w:r w:rsidRPr="00275DB6">
        <w:rPr>
          <w:rFonts w:cstheme="minorHAnsi"/>
        </w:rPr>
        <w:t xml:space="preserve"> аттестовано в НТЦ ФСК</w:t>
      </w:r>
      <w:r w:rsidR="00215061" w:rsidRPr="00275DB6">
        <w:rPr>
          <w:rFonts w:cstheme="minorHAnsi"/>
        </w:rPr>
        <w:t xml:space="preserve"> и допущено к применению на объектах ОАО «</w:t>
      </w:r>
      <w:proofErr w:type="spellStart"/>
      <w:r w:rsidR="00215061" w:rsidRPr="00275DB6">
        <w:rPr>
          <w:rFonts w:cstheme="minorHAnsi"/>
        </w:rPr>
        <w:t>Россети</w:t>
      </w:r>
      <w:proofErr w:type="spellEnd"/>
      <w:r w:rsidR="00215061" w:rsidRPr="00275DB6">
        <w:rPr>
          <w:rFonts w:cstheme="minorHAnsi"/>
        </w:rPr>
        <w:t>»</w:t>
      </w:r>
      <w:r w:rsidRPr="00275DB6">
        <w:rPr>
          <w:rFonts w:cstheme="minorHAnsi"/>
        </w:rPr>
        <w:t xml:space="preserve">, срок аттестации - до </w:t>
      </w:r>
      <w:r w:rsidR="00395C32" w:rsidRPr="00275DB6">
        <w:rPr>
          <w:rFonts w:cstheme="minorHAnsi"/>
        </w:rPr>
        <w:t>18.09.2019</w:t>
      </w:r>
      <w:r w:rsidRPr="00275DB6">
        <w:rPr>
          <w:rFonts w:cstheme="minorHAnsi"/>
        </w:rPr>
        <w:t xml:space="preserve"> года.</w:t>
      </w:r>
    </w:p>
    <w:p w14:paraId="793A81B9" w14:textId="77777777" w:rsidR="00823868" w:rsidRPr="00275DB6" w:rsidRDefault="00442FD2" w:rsidP="0039340E">
      <w:pPr>
        <w:pStyle w:val="a6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7" w:name="_Toc514941133"/>
      <w:r w:rsidRPr="00275DB6">
        <w:rPr>
          <w:rFonts w:cstheme="minorHAnsi"/>
          <w:lang w:val="ru-RU"/>
        </w:rPr>
        <w:t>Основные технические характеристики оборудования модуля НН</w:t>
      </w:r>
      <w:bookmarkEnd w:id="37"/>
    </w:p>
    <w:p w14:paraId="548F9A28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Основным силовым оборудованием модуля НН является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серии «Волга», которое состоит из </w:t>
      </w:r>
      <w:r w:rsidR="009C33E0" w:rsidRPr="00275DB6">
        <w:rPr>
          <w:rFonts w:cstheme="minorHAnsi"/>
        </w:rPr>
        <w:t>восьми</w:t>
      </w:r>
      <w:r w:rsidRPr="00275DB6">
        <w:rPr>
          <w:rFonts w:cstheme="minorHAnsi"/>
        </w:rPr>
        <w:t xml:space="preserve"> ячеек производства «</w:t>
      </w:r>
      <w:proofErr w:type="spellStart"/>
      <w:r w:rsidRPr="00275DB6">
        <w:rPr>
          <w:rFonts w:cstheme="minorHAnsi"/>
        </w:rPr>
        <w:t>Элтехника</w:t>
      </w:r>
      <w:proofErr w:type="spellEnd"/>
      <w:r w:rsidRPr="00275DB6">
        <w:rPr>
          <w:rFonts w:cstheme="minorHAnsi"/>
        </w:rPr>
        <w:t xml:space="preserve">» (Россия) с номинальным током сборных шин </w:t>
      </w:r>
      <w:r w:rsidR="009C33E0" w:rsidRPr="00275DB6">
        <w:rPr>
          <w:rFonts w:cstheme="minorHAnsi"/>
        </w:rPr>
        <w:t>250</w:t>
      </w:r>
      <w:r w:rsidR="00BF6997" w:rsidRPr="00275DB6">
        <w:rPr>
          <w:rFonts w:cstheme="minorHAnsi"/>
        </w:rPr>
        <w:t>0</w:t>
      </w:r>
      <w:r w:rsidRPr="00275DB6">
        <w:rPr>
          <w:rFonts w:cstheme="minorHAnsi"/>
        </w:rPr>
        <w:t> А.</w:t>
      </w:r>
    </w:p>
    <w:p w14:paraId="2419C56D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В состав оборудования ячеек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входят:</w:t>
      </w:r>
    </w:p>
    <w:p w14:paraId="0BB7B8B9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Ячейка отходящей линии (секционного выключателя) №1 по плану:</w:t>
      </w:r>
    </w:p>
    <w:p w14:paraId="223647A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выкатной</w:t>
      </w:r>
      <w:proofErr w:type="spellEnd"/>
      <w:r w:rsidRPr="00275DB6">
        <w:rPr>
          <w:rFonts w:asciiTheme="minorHAnsi" w:hAnsiTheme="minorHAnsi" w:cstheme="minorHAnsi"/>
        </w:rPr>
        <w:t xml:space="preserve"> выключатель </w:t>
      </w:r>
      <w:r w:rsidR="00582633" w:rsidRPr="00275DB6">
        <w:rPr>
          <w:rFonts w:asciiTheme="minorHAnsi" w:hAnsiTheme="minorHAnsi" w:cstheme="minorHAnsi"/>
        </w:rPr>
        <w:t>VF12-</w:t>
      </w:r>
      <w:r w:rsidR="008263BB" w:rsidRPr="00275DB6">
        <w:rPr>
          <w:rFonts w:asciiTheme="minorHAnsi" w:hAnsiTheme="minorHAnsi" w:cstheme="minorHAnsi"/>
        </w:rPr>
        <w:t>250</w:t>
      </w:r>
      <w:r w:rsidRPr="00275DB6">
        <w:rPr>
          <w:rFonts w:asciiTheme="minorHAnsi" w:hAnsiTheme="minorHAnsi" w:cstheme="minorHAnsi"/>
        </w:rPr>
        <w:t xml:space="preserve">0-31,5 </w:t>
      </w:r>
      <w:r w:rsidR="008263BB" w:rsidRPr="00275DB6">
        <w:rPr>
          <w:rFonts w:asciiTheme="minorHAnsi" w:hAnsiTheme="minorHAnsi" w:cstheme="minorHAnsi"/>
        </w:rPr>
        <w:t>250</w:t>
      </w:r>
      <w:r w:rsidRPr="00275DB6">
        <w:rPr>
          <w:rFonts w:asciiTheme="minorHAnsi" w:hAnsiTheme="minorHAnsi" w:cstheme="minorHAnsi"/>
        </w:rPr>
        <w:t xml:space="preserve">0 А; ток отключения 31,5 кА; </w:t>
      </w:r>
    </w:p>
    <w:p w14:paraId="1768BA13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3х</w:t>
      </w:r>
      <w:r w:rsidR="00781B1C" w:rsidRPr="00275DB6">
        <w:rPr>
          <w:rFonts w:asciiTheme="minorHAnsi" w:hAnsiTheme="minorHAnsi" w:cstheme="minorHAnsi"/>
        </w:rPr>
        <w:t>ТЛО-12</w:t>
      </w:r>
      <w:r w:rsidR="007C70D1" w:rsidRPr="00275DB6">
        <w:rPr>
          <w:rFonts w:asciiTheme="minorHAnsi" w:hAnsiTheme="minorHAnsi" w:cstheme="minorHAnsi"/>
        </w:rPr>
        <w:t xml:space="preserve">, </w:t>
      </w:r>
      <w:r w:rsidR="009C33E0" w:rsidRPr="00275DB6">
        <w:rPr>
          <w:rFonts w:asciiTheme="minorHAnsi" w:hAnsiTheme="minorHAnsi" w:cstheme="minorHAnsi"/>
        </w:rPr>
        <w:t>2</w:t>
      </w:r>
      <w:r w:rsidR="007C70D1" w:rsidRPr="00275DB6">
        <w:rPr>
          <w:rFonts w:asciiTheme="minorHAnsi" w:hAnsiTheme="minorHAnsi" w:cstheme="minorHAnsi"/>
        </w:rPr>
        <w:t>000</w:t>
      </w:r>
      <w:r w:rsidRPr="00275DB6">
        <w:rPr>
          <w:rFonts w:asciiTheme="minorHAnsi" w:hAnsiTheme="minorHAnsi" w:cstheme="minorHAnsi"/>
        </w:rPr>
        <w:t xml:space="preserve">/5; </w:t>
      </w:r>
      <w:r w:rsidR="009C33E0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>000/5;</w:t>
      </w:r>
      <w:r w:rsidR="00766485" w:rsidRPr="00275DB6">
        <w:rPr>
          <w:rFonts w:asciiTheme="minorHAnsi" w:hAnsiTheme="minorHAnsi" w:cstheme="minorHAnsi"/>
        </w:rPr>
        <w:t xml:space="preserve"> </w:t>
      </w:r>
      <w:r w:rsidR="009C33E0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 xml:space="preserve">000/5; </w:t>
      </w:r>
      <w:r w:rsidR="009C33E0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>000/5;</w:t>
      </w:r>
    </w:p>
    <w:p w14:paraId="27B738E8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нулевой последовательности 3хТЗЛМ 100х590, 50/1;</w:t>
      </w:r>
    </w:p>
    <w:p w14:paraId="3B0ED321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ограничители перенапряжения 3хОПН-П/ЗЭУ-10/12/10/550 (входят в комплект ЗИП);</w:t>
      </w:r>
    </w:p>
    <w:p w14:paraId="42C67154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Ячейка трансформатора напряжения №2 по плану:</w:t>
      </w:r>
    </w:p>
    <w:p w14:paraId="51F68346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 напряжения 3хЗНОЛП-</w:t>
      </w:r>
      <w:r w:rsidR="007C70D1" w:rsidRPr="00275DB6">
        <w:rPr>
          <w:rFonts w:asciiTheme="minorHAnsi" w:hAnsiTheme="minorHAnsi" w:cstheme="minorHAnsi"/>
        </w:rPr>
        <w:t>НТЗ-12</w:t>
      </w:r>
      <w:r w:rsidRPr="00275DB6">
        <w:rPr>
          <w:rFonts w:asciiTheme="minorHAnsi" w:hAnsiTheme="minorHAnsi" w:cstheme="minorHAnsi"/>
        </w:rPr>
        <w:t xml:space="preserve">, </w:t>
      </w:r>
      <w:r w:rsidR="00A673D2" w:rsidRPr="00275DB6">
        <w:rPr>
          <w:rFonts w:asciiTheme="minorHAnsi" w:hAnsiTheme="minorHAnsi" w:cstheme="minorHAnsi"/>
          <w:lang w:val="en-US"/>
        </w:rPr>
        <w:t>1</w:t>
      </w:r>
      <w:r w:rsidRPr="00275DB6">
        <w:rPr>
          <w:rFonts w:asciiTheme="minorHAnsi" w:hAnsiTheme="minorHAnsi" w:cstheme="minorHAnsi"/>
        </w:rPr>
        <w:t>0/√3 / 0,1/√3 / 0,1;</w:t>
      </w:r>
    </w:p>
    <w:p w14:paraId="7916F383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заземляющее устройство для шин КРУ;</w:t>
      </w:r>
    </w:p>
    <w:p w14:paraId="0088D5B1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Ячейка отходящей линии №3,4 по плану:</w:t>
      </w:r>
    </w:p>
    <w:p w14:paraId="1C7A8666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выкатной</w:t>
      </w:r>
      <w:proofErr w:type="spellEnd"/>
      <w:r w:rsidRPr="00275DB6">
        <w:rPr>
          <w:rFonts w:asciiTheme="minorHAnsi" w:hAnsiTheme="minorHAnsi" w:cstheme="minorHAnsi"/>
        </w:rPr>
        <w:t xml:space="preserve"> выключатель </w:t>
      </w:r>
      <w:r w:rsidR="00582633" w:rsidRPr="00275DB6">
        <w:rPr>
          <w:rFonts w:asciiTheme="minorHAnsi" w:hAnsiTheme="minorHAnsi" w:cstheme="minorHAnsi"/>
        </w:rPr>
        <w:t>VF12</w:t>
      </w:r>
      <w:r w:rsidRPr="00275DB6">
        <w:rPr>
          <w:rFonts w:asciiTheme="minorHAnsi" w:hAnsiTheme="minorHAnsi" w:cstheme="minorHAnsi"/>
        </w:rPr>
        <w:t xml:space="preserve">-630-31,5 630 А; ток отключения 31,5 кА; </w:t>
      </w:r>
    </w:p>
    <w:p w14:paraId="2382B925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3х</w:t>
      </w:r>
      <w:r w:rsidR="00781B1C" w:rsidRPr="00275DB6">
        <w:rPr>
          <w:rFonts w:asciiTheme="minorHAnsi" w:hAnsiTheme="minorHAnsi" w:cstheme="minorHAnsi"/>
        </w:rPr>
        <w:t>ТЛО-12</w:t>
      </w:r>
      <w:r w:rsidR="007C70D1" w:rsidRPr="00275DB6">
        <w:rPr>
          <w:rFonts w:asciiTheme="minorHAnsi" w:hAnsiTheme="minorHAnsi" w:cstheme="minorHAnsi"/>
        </w:rPr>
        <w:t>, 600</w:t>
      </w:r>
      <w:r w:rsidRPr="00275DB6">
        <w:rPr>
          <w:rFonts w:asciiTheme="minorHAnsi" w:hAnsiTheme="minorHAnsi" w:cstheme="minorHAnsi"/>
        </w:rPr>
        <w:t>/5;600/5; 600/5;</w:t>
      </w:r>
    </w:p>
    <w:p w14:paraId="6905875C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нулевой последовательности 3хТЗЛМ 250х590, 50/1;</w:t>
      </w:r>
    </w:p>
    <w:p w14:paraId="1426BE7C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ограничители перенапряжения 3хОПН-П/ЗЭУ-10/12/10/550 (входят в комплект ЗИП);</w:t>
      </w:r>
    </w:p>
    <w:p w14:paraId="2D6665FA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Ячейка отходящей линии №5,</w:t>
      </w:r>
      <w:r w:rsidR="007508D5" w:rsidRPr="00275DB6">
        <w:rPr>
          <w:rFonts w:cstheme="minorHAnsi"/>
        </w:rPr>
        <w:t xml:space="preserve"> </w:t>
      </w:r>
      <w:r w:rsidRPr="00275DB6">
        <w:rPr>
          <w:rFonts w:cstheme="minorHAnsi"/>
        </w:rPr>
        <w:t>6</w:t>
      </w:r>
      <w:r w:rsidR="00C8776C" w:rsidRPr="00275DB6">
        <w:rPr>
          <w:rFonts w:cstheme="minorHAnsi"/>
        </w:rPr>
        <w:t xml:space="preserve"> </w:t>
      </w:r>
      <w:r w:rsidR="007508D5" w:rsidRPr="00275DB6">
        <w:rPr>
          <w:rFonts w:cstheme="minorHAnsi"/>
        </w:rPr>
        <w:t>п</w:t>
      </w:r>
      <w:r w:rsidRPr="00275DB6">
        <w:rPr>
          <w:rFonts w:cstheme="minorHAnsi"/>
        </w:rPr>
        <w:t>о плану:</w:t>
      </w:r>
    </w:p>
    <w:p w14:paraId="4C62F3D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выкатной</w:t>
      </w:r>
      <w:proofErr w:type="spellEnd"/>
      <w:r w:rsidRPr="00275DB6">
        <w:rPr>
          <w:rFonts w:asciiTheme="minorHAnsi" w:hAnsiTheme="minorHAnsi" w:cstheme="minorHAnsi"/>
        </w:rPr>
        <w:t xml:space="preserve"> выключатель </w:t>
      </w:r>
      <w:r w:rsidR="00582633" w:rsidRPr="00275DB6">
        <w:rPr>
          <w:rFonts w:asciiTheme="minorHAnsi" w:hAnsiTheme="minorHAnsi" w:cstheme="minorHAnsi"/>
        </w:rPr>
        <w:t>VF12</w:t>
      </w:r>
      <w:r w:rsidRPr="00275DB6">
        <w:rPr>
          <w:rFonts w:asciiTheme="minorHAnsi" w:hAnsiTheme="minorHAnsi" w:cstheme="minorHAnsi"/>
        </w:rPr>
        <w:t xml:space="preserve">-1250-31,5 1250 А; ток отключения 31,5 кА; </w:t>
      </w:r>
    </w:p>
    <w:p w14:paraId="0B3299DE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3х</w:t>
      </w:r>
      <w:r w:rsidR="00781B1C" w:rsidRPr="00275DB6">
        <w:rPr>
          <w:rFonts w:asciiTheme="minorHAnsi" w:hAnsiTheme="minorHAnsi" w:cstheme="minorHAnsi"/>
        </w:rPr>
        <w:t>ТЛО-12</w:t>
      </w:r>
      <w:r w:rsidRPr="00275DB6">
        <w:rPr>
          <w:rFonts w:asciiTheme="minorHAnsi" w:hAnsiTheme="minorHAnsi" w:cstheme="minorHAnsi"/>
        </w:rPr>
        <w:t>, 1200/5;1200/5; 1200/5;</w:t>
      </w:r>
    </w:p>
    <w:p w14:paraId="2F4583A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трансформаторы тока нулевой последовательности 3хТЗЛМ 250х590, 50/1; </w:t>
      </w:r>
    </w:p>
    <w:p w14:paraId="18D9A698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ограничители перенапряжения 3хОПН-П/ЗЭУ-10/12/10/550 (входят в комплект ЗИП);</w:t>
      </w:r>
    </w:p>
    <w:p w14:paraId="70D8DCC6" w14:textId="77777777" w:rsidR="00823868" w:rsidRPr="00275DB6" w:rsidRDefault="00F465FF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Ячейка ввода №7</w:t>
      </w:r>
      <w:r w:rsidR="00823868" w:rsidRPr="00275DB6">
        <w:rPr>
          <w:rFonts w:cstheme="minorHAnsi"/>
        </w:rPr>
        <w:t xml:space="preserve"> по плану:</w:t>
      </w:r>
    </w:p>
    <w:p w14:paraId="4A9A83AD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выкатной</w:t>
      </w:r>
      <w:proofErr w:type="spellEnd"/>
      <w:r w:rsidRPr="00275DB6">
        <w:rPr>
          <w:rFonts w:asciiTheme="minorHAnsi" w:hAnsiTheme="minorHAnsi" w:cstheme="minorHAnsi"/>
        </w:rPr>
        <w:t xml:space="preserve"> выключатель </w:t>
      </w:r>
      <w:r w:rsidR="00582633" w:rsidRPr="00275DB6">
        <w:rPr>
          <w:rFonts w:asciiTheme="minorHAnsi" w:hAnsiTheme="minorHAnsi" w:cstheme="minorHAnsi"/>
        </w:rPr>
        <w:t>VF12</w:t>
      </w:r>
      <w:r w:rsidRPr="00275DB6">
        <w:rPr>
          <w:rFonts w:asciiTheme="minorHAnsi" w:hAnsiTheme="minorHAnsi" w:cstheme="minorHAnsi"/>
        </w:rPr>
        <w:t>-</w:t>
      </w:r>
      <w:r w:rsidR="007508D5" w:rsidRPr="00275DB6">
        <w:rPr>
          <w:rFonts w:asciiTheme="minorHAnsi" w:hAnsiTheme="minorHAnsi" w:cstheme="minorHAnsi"/>
        </w:rPr>
        <w:t>250</w:t>
      </w:r>
      <w:r w:rsidR="007C70D1" w:rsidRPr="00275DB6">
        <w:rPr>
          <w:rFonts w:asciiTheme="minorHAnsi" w:hAnsiTheme="minorHAnsi" w:cstheme="minorHAnsi"/>
        </w:rPr>
        <w:t>0</w:t>
      </w:r>
      <w:r w:rsidRPr="00275DB6">
        <w:rPr>
          <w:rFonts w:asciiTheme="minorHAnsi" w:hAnsiTheme="minorHAnsi" w:cstheme="minorHAnsi"/>
        </w:rPr>
        <w:t xml:space="preserve">-31,5 </w:t>
      </w:r>
      <w:r w:rsidR="007508D5" w:rsidRPr="00275DB6">
        <w:rPr>
          <w:rFonts w:asciiTheme="minorHAnsi" w:hAnsiTheme="minorHAnsi" w:cstheme="minorHAnsi"/>
        </w:rPr>
        <w:t>250</w:t>
      </w:r>
      <w:r w:rsidRPr="00275DB6">
        <w:rPr>
          <w:rFonts w:asciiTheme="minorHAnsi" w:hAnsiTheme="minorHAnsi" w:cstheme="minorHAnsi"/>
        </w:rPr>
        <w:t xml:space="preserve">0 А; ток отключения 31,5 кА; </w:t>
      </w:r>
    </w:p>
    <w:p w14:paraId="24BA657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3х</w:t>
      </w:r>
      <w:r w:rsidR="00781B1C" w:rsidRPr="00275DB6">
        <w:rPr>
          <w:rFonts w:asciiTheme="minorHAnsi" w:hAnsiTheme="minorHAnsi" w:cstheme="minorHAnsi"/>
        </w:rPr>
        <w:t>ТЛО-12</w:t>
      </w:r>
      <w:r w:rsidR="007C70D1" w:rsidRPr="00275DB6">
        <w:rPr>
          <w:rFonts w:asciiTheme="minorHAnsi" w:hAnsiTheme="minorHAnsi" w:cstheme="minorHAnsi"/>
        </w:rPr>
        <w:t xml:space="preserve">, </w:t>
      </w:r>
      <w:r w:rsidR="007508D5" w:rsidRPr="00275DB6">
        <w:rPr>
          <w:rFonts w:asciiTheme="minorHAnsi" w:hAnsiTheme="minorHAnsi" w:cstheme="minorHAnsi"/>
        </w:rPr>
        <w:t>2</w:t>
      </w:r>
      <w:r w:rsidR="007C70D1" w:rsidRPr="00275DB6">
        <w:rPr>
          <w:rFonts w:asciiTheme="minorHAnsi" w:hAnsiTheme="minorHAnsi" w:cstheme="minorHAnsi"/>
        </w:rPr>
        <w:t>000</w:t>
      </w:r>
      <w:r w:rsidRPr="00275DB6">
        <w:rPr>
          <w:rFonts w:asciiTheme="minorHAnsi" w:hAnsiTheme="minorHAnsi" w:cstheme="minorHAnsi"/>
        </w:rPr>
        <w:t xml:space="preserve">/5; </w:t>
      </w:r>
      <w:r w:rsidR="007508D5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>000/5;</w:t>
      </w:r>
      <w:r w:rsidR="007508D5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 xml:space="preserve">000/5; </w:t>
      </w:r>
      <w:r w:rsidR="007508D5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>000/5;</w:t>
      </w:r>
    </w:p>
    <w:p w14:paraId="1DD3ED29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нулевой последовательности 3хТЗЛМ 100х590, 50/1;</w:t>
      </w:r>
    </w:p>
    <w:p w14:paraId="663E10B0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ограничители перенапряжения 3хОПН-П/ЗЭУ-10/12/10/550 (входят в комплект ЗИП);</w:t>
      </w:r>
    </w:p>
    <w:p w14:paraId="7613251F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Ячейка трансформатора собственных нужд №8</w:t>
      </w:r>
      <w:r w:rsidR="005F696E">
        <w:rPr>
          <w:rFonts w:cstheme="minorHAnsi"/>
        </w:rPr>
        <w:t xml:space="preserve"> </w:t>
      </w:r>
      <w:r w:rsidRPr="00275DB6">
        <w:rPr>
          <w:rFonts w:cstheme="minorHAnsi"/>
        </w:rPr>
        <w:t>по плану:</w:t>
      </w:r>
    </w:p>
    <w:p w14:paraId="578419C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силовой трансформатор ТС </w:t>
      </w:r>
      <w:r w:rsidR="00902EF7" w:rsidRPr="00275DB6">
        <w:rPr>
          <w:rFonts w:asciiTheme="minorHAnsi" w:hAnsiTheme="minorHAnsi" w:cstheme="minorHAnsi"/>
        </w:rPr>
        <w:t>10</w:t>
      </w:r>
      <w:r w:rsidRPr="00275DB6">
        <w:rPr>
          <w:rFonts w:asciiTheme="minorHAnsi" w:hAnsiTheme="minorHAnsi" w:cstheme="minorHAnsi"/>
        </w:rPr>
        <w:t>/0,4; 40кВА, Δ/Yн-11; ПБВ 2±2,5%;</w:t>
      </w:r>
    </w:p>
    <w:p w14:paraId="01DD1F4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выключатель нагрузки трехпозиционный </w:t>
      </w:r>
      <w:proofErr w:type="spellStart"/>
      <w:r w:rsidRPr="00275DB6">
        <w:rPr>
          <w:rFonts w:asciiTheme="minorHAnsi" w:hAnsiTheme="minorHAnsi" w:cstheme="minorHAnsi"/>
        </w:rPr>
        <w:t>элегазовый</w:t>
      </w:r>
      <w:proofErr w:type="spellEnd"/>
      <w:r w:rsidRPr="00275DB6">
        <w:rPr>
          <w:rFonts w:asciiTheme="minorHAnsi" w:hAnsiTheme="minorHAnsi" w:cstheme="minorHAnsi"/>
        </w:rPr>
        <w:t xml:space="preserve"> (</w:t>
      </w:r>
      <w:proofErr w:type="spellStart"/>
      <w:r w:rsidRPr="00275DB6">
        <w:rPr>
          <w:rFonts w:asciiTheme="minorHAnsi" w:hAnsiTheme="minorHAnsi" w:cstheme="minorHAnsi"/>
        </w:rPr>
        <w:t>Iном</w:t>
      </w:r>
      <w:proofErr w:type="spellEnd"/>
      <w:r w:rsidRPr="00275DB6">
        <w:rPr>
          <w:rFonts w:asciiTheme="minorHAnsi" w:hAnsiTheme="minorHAnsi" w:cstheme="minorHAnsi"/>
        </w:rPr>
        <w:t xml:space="preserve"> = 630 А);</w:t>
      </w:r>
    </w:p>
    <w:p w14:paraId="1B061E5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предохранитель ETI;</w:t>
      </w:r>
    </w:p>
    <w:p w14:paraId="54C7D6BD" w14:textId="77777777" w:rsidR="00823868" w:rsidRPr="00275DB6" w:rsidRDefault="00D652CD" w:rsidP="0039340E">
      <w:pPr>
        <w:pStyle w:val="a6"/>
        <w:outlineLvl w:val="0"/>
        <w:rPr>
          <w:rFonts w:cstheme="minorHAnsi"/>
        </w:rPr>
      </w:pPr>
      <w:bookmarkStart w:id="38" w:name="_Toc440636082"/>
      <w:bookmarkStart w:id="39" w:name="_Toc514941134"/>
      <w:bookmarkEnd w:id="7"/>
      <w:r w:rsidRPr="00275DB6">
        <w:rPr>
          <w:rFonts w:cstheme="minorHAnsi"/>
        </w:rPr>
        <w:t>СОБСТВЕННЫЕ НУЖДЫ ПЕРЕМЕННОГО ТОКА</w:t>
      </w:r>
      <w:bookmarkEnd w:id="38"/>
      <w:bookmarkEnd w:id="39"/>
      <w:r w:rsidRPr="00275DB6">
        <w:rPr>
          <w:rFonts w:cstheme="minorHAnsi"/>
        </w:rPr>
        <w:t xml:space="preserve"> </w:t>
      </w:r>
    </w:p>
    <w:p w14:paraId="1185F24B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Собственные нужды переменного тока модулей ВН и НН подключены к щиту собственных нужд ЩСН</w:t>
      </w:r>
      <w:r w:rsidR="00917DF8" w:rsidRPr="00275DB6">
        <w:rPr>
          <w:rFonts w:cstheme="minorHAnsi"/>
        </w:rPr>
        <w:t>-НН</w:t>
      </w:r>
      <w:r w:rsidRPr="00275DB6">
        <w:rPr>
          <w:rFonts w:cstheme="minorHAnsi"/>
        </w:rPr>
        <w:t>, который установлен в помещении ОПУ. Схема щита ЩСН</w:t>
      </w:r>
      <w:r w:rsidR="00917DF8" w:rsidRPr="00275DB6">
        <w:rPr>
          <w:rFonts w:cstheme="minorHAnsi"/>
        </w:rPr>
        <w:t>-НН</w:t>
      </w:r>
      <w:r w:rsidRPr="00275DB6">
        <w:rPr>
          <w:rFonts w:cstheme="minorHAnsi"/>
        </w:rPr>
        <w:t xml:space="preserve"> выполнена по схеме с неявным резервом, т.е. две секции шин и секционный выключатель с функцией АВР между ними. В нормальном режиме секционный выключатель разомкнут.</w:t>
      </w:r>
    </w:p>
    <w:p w14:paraId="5AACF4B8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Питание щита ЩСН</w:t>
      </w:r>
      <w:r w:rsidR="00286906" w:rsidRPr="00275DB6">
        <w:rPr>
          <w:rFonts w:cstheme="minorHAnsi"/>
        </w:rPr>
        <w:t>-НН</w:t>
      </w:r>
      <w:r w:rsidRPr="00275DB6">
        <w:rPr>
          <w:rFonts w:cstheme="minorHAnsi"/>
        </w:rPr>
        <w:t xml:space="preserve"> осуществляется:</w:t>
      </w:r>
    </w:p>
    <w:p w14:paraId="38353001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первой секции шин – от трансформатора собственных нужд, устанавливаемого в ячейки </w:t>
      </w:r>
      <w:r w:rsidR="00917DF8" w:rsidRPr="00275DB6">
        <w:rPr>
          <w:rFonts w:cstheme="minorHAnsi"/>
        </w:rPr>
        <w:t>№</w:t>
      </w:r>
      <w:r w:rsidRPr="00275DB6">
        <w:rPr>
          <w:rFonts w:cstheme="minorHAnsi"/>
        </w:rPr>
        <w:t>8 КРУ 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;</w:t>
      </w:r>
    </w:p>
    <w:p w14:paraId="6B7F652F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lastRenderedPageBreak/>
        <w:t xml:space="preserve">питание второй секции шин осуществляется от внешнего источника электроснабжения. В качестве внешнего источника электроснабжения </w:t>
      </w:r>
      <w:r w:rsidR="00D61635" w:rsidRPr="00275DB6">
        <w:rPr>
          <w:rFonts w:cstheme="minorHAnsi"/>
        </w:rPr>
        <w:t>долж</w:t>
      </w:r>
      <w:r w:rsidR="00E43FC5" w:rsidRPr="00275DB6">
        <w:rPr>
          <w:rFonts w:cstheme="minorHAnsi"/>
        </w:rPr>
        <w:t>н</w:t>
      </w:r>
      <w:r w:rsidR="00D61635" w:rsidRPr="00275DB6">
        <w:rPr>
          <w:rFonts w:cstheme="minorHAnsi"/>
        </w:rPr>
        <w:t>о</w:t>
      </w:r>
      <w:r w:rsidR="00E43FC5" w:rsidRPr="00275DB6">
        <w:rPr>
          <w:rFonts w:cstheme="minorHAnsi"/>
        </w:rPr>
        <w:t xml:space="preserve"> быть</w:t>
      </w:r>
      <w:r w:rsidRPr="00275DB6">
        <w:rPr>
          <w:rFonts w:cstheme="minorHAnsi"/>
        </w:rPr>
        <w:t xml:space="preserve"> </w:t>
      </w:r>
      <w:r w:rsidR="00D61635" w:rsidRPr="00275DB6">
        <w:rPr>
          <w:rFonts w:cstheme="minorHAnsi"/>
        </w:rPr>
        <w:t>устройство,</w:t>
      </w:r>
      <w:r w:rsidRPr="00275DB6">
        <w:rPr>
          <w:rFonts w:cstheme="minorHAnsi"/>
        </w:rPr>
        <w:t xml:space="preserve"> мощность которого должна быть не менее 40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А;</w:t>
      </w:r>
    </w:p>
    <w:p w14:paraId="1159BF94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Для возможности подключения внешнего источника электроснабжения к щиту ЩСН, на заднюю стенку кросс-шкафа ШК</w:t>
      </w:r>
      <w:r w:rsidR="00286906" w:rsidRPr="00275DB6">
        <w:rPr>
          <w:rFonts w:cstheme="minorHAnsi"/>
        </w:rPr>
        <w:t>-</w:t>
      </w:r>
      <w:r w:rsidRPr="00275DB6">
        <w:rPr>
          <w:rFonts w:cstheme="minorHAnsi"/>
        </w:rPr>
        <w:t>10 выводится силовой штекерный разъём (63А IP54). Питание второй секции шин осуществляется от данного разъёма, подключенного к вводу второй секции шин.</w:t>
      </w:r>
    </w:p>
    <w:p w14:paraId="3B173BDA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К собственным нуждам переменного тока относятся:</w:t>
      </w:r>
    </w:p>
    <w:p w14:paraId="055FDEAF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 В модуле ВН:</w:t>
      </w:r>
    </w:p>
    <w:p w14:paraId="49EE93CD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рабочее и аварийное освещение;</w:t>
      </w:r>
    </w:p>
    <w:p w14:paraId="60A8EA19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обогрев и вентиляция помещения КРУЭ;</w:t>
      </w:r>
    </w:p>
    <w:p w14:paraId="4B29BDFD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розеточная сеть для переносного оборудования;</w:t>
      </w:r>
    </w:p>
    <w:p w14:paraId="1B6A64E2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шкаф управления КРУЭ;</w:t>
      </w:r>
    </w:p>
    <w:p w14:paraId="5BAD0100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наружное освещение вокруг модуля. </w:t>
      </w:r>
    </w:p>
    <w:p w14:paraId="170C411B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 В модуле НН:</w:t>
      </w:r>
    </w:p>
    <w:p w14:paraId="4C2A760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рабочее и аварийное освещение помещений;</w:t>
      </w:r>
    </w:p>
    <w:p w14:paraId="140001B5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обогрев, вентиляция и кондиционирование помещений ОПУ, РУ 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5F4E319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розеточная сеть для переносного оборудования;</w:t>
      </w:r>
    </w:p>
    <w:p w14:paraId="55D0D6C7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наружное освещение вокруг модуля;</w:t>
      </w:r>
    </w:p>
    <w:p w14:paraId="47CC6C3B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шкаф управления трансформатором – ШУ-ДЦ;</w:t>
      </w:r>
    </w:p>
    <w:p w14:paraId="0860E868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шкаф SHM-D управления РПН;</w:t>
      </w:r>
    </w:p>
    <w:p w14:paraId="08C09083" w14:textId="77777777" w:rsidR="00823868" w:rsidRPr="00275DB6" w:rsidRDefault="00993505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щит</w:t>
      </w:r>
      <w:r w:rsidR="00823868" w:rsidRPr="00275DB6">
        <w:rPr>
          <w:rFonts w:asciiTheme="minorHAnsi" w:hAnsiTheme="minorHAnsi" w:cstheme="minorHAnsi"/>
        </w:rPr>
        <w:t xml:space="preserve"> оперативного тока с зарядными устройствами – ЩПТ; </w:t>
      </w:r>
    </w:p>
    <w:p w14:paraId="5E74A3F1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щит автоматической охранно-пожарной сигнализации </w:t>
      </w:r>
      <w:r w:rsidR="005456A5" w:rsidRPr="00275DB6">
        <w:rPr>
          <w:rFonts w:asciiTheme="minorHAnsi" w:hAnsiTheme="minorHAnsi" w:cstheme="minorHAnsi"/>
        </w:rPr>
        <w:t>–</w:t>
      </w:r>
      <w:r w:rsidRPr="00275DB6">
        <w:rPr>
          <w:rFonts w:asciiTheme="minorHAnsi" w:hAnsiTheme="minorHAnsi" w:cstheme="minorHAnsi"/>
        </w:rPr>
        <w:t xml:space="preserve"> ОПС</w:t>
      </w:r>
      <w:r w:rsidR="005456A5" w:rsidRPr="00275DB6">
        <w:rPr>
          <w:rFonts w:asciiTheme="minorHAnsi" w:hAnsiTheme="minorHAnsi" w:cstheme="minorHAnsi"/>
        </w:rPr>
        <w:t>-НН (РИП-12)</w:t>
      </w:r>
      <w:r w:rsidRPr="00275DB6">
        <w:rPr>
          <w:rFonts w:asciiTheme="minorHAnsi" w:hAnsiTheme="minorHAnsi" w:cstheme="minorHAnsi"/>
        </w:rPr>
        <w:t>;</w:t>
      </w:r>
    </w:p>
    <w:p w14:paraId="3BC230CA" w14:textId="77777777" w:rsidR="00823868" w:rsidRPr="00275DB6" w:rsidRDefault="00CB1D57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шкафы телемеханики УСПД и шкаф </w:t>
      </w:r>
      <w:r w:rsidR="00823868" w:rsidRPr="00275DB6">
        <w:rPr>
          <w:rFonts w:asciiTheme="minorHAnsi" w:hAnsiTheme="minorHAnsi" w:cstheme="minorHAnsi"/>
        </w:rPr>
        <w:t>АИИСКУЭ.</w:t>
      </w:r>
    </w:p>
    <w:p w14:paraId="23D67FDD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Расчет электрических нагрузок собственных нужд ММПС производится для нормального режима и послеаварийного режима. Послеаварийный режим характеризуется повышенным потреблением электроэнергии за счет появления зарядных токов АКБ, и толчковыми токами взвода пружин двигателей выключателей, разъединителей и заземлителей. </w:t>
      </w:r>
    </w:p>
    <w:p w14:paraId="76F409E3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Поскольку толчковые токи имеют кратковременный режим (до 90 секунд), и суммарная мощность нагрузки собственных нужд в послеаварийном режиме не превышает номинальной мощности трансформатора собственных нужд, то потери напряжения от пусковых токов на трансформаторе не будут превышать 5% (в соответствии с паспортными данными для данных двигателей допускается падение напряжения на источнике питания до 15%).</w:t>
      </w:r>
    </w:p>
    <w:p w14:paraId="0B2C4A0C" w14:textId="77777777" w:rsidR="00823868" w:rsidRPr="00275DB6" w:rsidRDefault="00D652CD" w:rsidP="0039340E">
      <w:pPr>
        <w:pStyle w:val="a6"/>
        <w:outlineLvl w:val="0"/>
        <w:rPr>
          <w:rFonts w:cstheme="minorHAnsi"/>
        </w:rPr>
      </w:pPr>
      <w:bookmarkStart w:id="40" w:name="_Toc440636083"/>
      <w:bookmarkStart w:id="41" w:name="_Toc514941135"/>
      <w:r w:rsidRPr="00275DB6">
        <w:rPr>
          <w:rFonts w:cstheme="minorHAnsi"/>
        </w:rPr>
        <w:t>СОБСТВЕННЫЕ НУЖДЫ ПОСТОЯННОГО ТОКА</w:t>
      </w:r>
      <w:bookmarkEnd w:id="40"/>
      <w:bookmarkEnd w:id="41"/>
      <w:r w:rsidRPr="00275DB6">
        <w:rPr>
          <w:rFonts w:cstheme="minorHAnsi"/>
        </w:rPr>
        <w:t xml:space="preserve"> </w:t>
      </w:r>
    </w:p>
    <w:p w14:paraId="3D215626" w14:textId="77777777" w:rsidR="00823868" w:rsidRPr="00275DB6" w:rsidRDefault="00823868" w:rsidP="00062A5D">
      <w:pPr>
        <w:pStyle w:val="affffffffff6"/>
        <w:rPr>
          <w:rFonts w:cstheme="minorHAnsi"/>
          <w:lang w:bidi="ru-RU"/>
        </w:rPr>
      </w:pPr>
      <w:r w:rsidRPr="00275DB6">
        <w:rPr>
          <w:rFonts w:cstheme="minorHAnsi"/>
        </w:rPr>
        <w:t>Система ОПТ интегрирует в единое целое:</w:t>
      </w:r>
    </w:p>
    <w:p w14:paraId="42F2B497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источники питания в виде одной аккумуляторной батареи и двух </w:t>
      </w:r>
      <w:proofErr w:type="spellStart"/>
      <w:r w:rsidRPr="00275DB6">
        <w:rPr>
          <w:rFonts w:asciiTheme="minorHAnsi" w:hAnsiTheme="minorHAnsi" w:cstheme="minorHAnsi"/>
        </w:rPr>
        <w:t>зарядно</w:t>
      </w:r>
      <w:r w:rsidRPr="00275DB6">
        <w:rPr>
          <w:rFonts w:asciiTheme="minorHAnsi" w:hAnsiTheme="minorHAnsi" w:cstheme="minorHAnsi"/>
        </w:rPr>
        <w:softHyphen/>
        <w:t>выпрямительных</w:t>
      </w:r>
      <w:proofErr w:type="spellEnd"/>
      <w:r w:rsidRPr="00275DB6">
        <w:rPr>
          <w:rFonts w:asciiTheme="minorHAnsi" w:hAnsiTheme="minorHAnsi" w:cstheme="minorHAnsi"/>
        </w:rPr>
        <w:t xml:space="preserve"> устройств ЗВУ, работающих в режиме постоянного </w:t>
      </w:r>
      <w:proofErr w:type="spellStart"/>
      <w:r w:rsidRPr="00275DB6">
        <w:rPr>
          <w:rFonts w:asciiTheme="minorHAnsi" w:hAnsiTheme="minorHAnsi" w:cstheme="minorHAnsi"/>
        </w:rPr>
        <w:t>подзаряда</w:t>
      </w:r>
      <w:proofErr w:type="spellEnd"/>
      <w:r w:rsidRPr="00275DB6">
        <w:rPr>
          <w:rFonts w:asciiTheme="minorHAnsi" w:hAnsiTheme="minorHAnsi" w:cstheme="minorHAnsi"/>
        </w:rPr>
        <w:t>;</w:t>
      </w:r>
    </w:p>
    <w:p w14:paraId="7406D4F3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приемно-распределительные щиты постоянного тока по числу АБ;</w:t>
      </w:r>
    </w:p>
    <w:p w14:paraId="45247526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  <w:lang w:bidi="ru-RU"/>
        </w:rPr>
      </w:pPr>
      <w:r w:rsidRPr="00275DB6">
        <w:rPr>
          <w:rFonts w:asciiTheme="minorHAnsi" w:hAnsiTheme="minorHAnsi" w:cstheme="minorHAnsi"/>
        </w:rPr>
        <w:t>потребители постоянного тока (ППТ) - устройства релейной защиты и автоматики, цепи управления высоковольтными аппаратами, устройства ПА, АСУ ТП, аварийное освещение.</w:t>
      </w:r>
    </w:p>
    <w:p w14:paraId="22AF0AD9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подстанции принята централизованная структура СОПТ - одна АБ для питания двух шкафов постоянного тока.</w:t>
      </w:r>
    </w:p>
    <w:p w14:paraId="303FEAB8" w14:textId="77777777" w:rsidR="00823868" w:rsidRPr="00275DB6" w:rsidRDefault="00823868" w:rsidP="00062A5D">
      <w:pPr>
        <w:pStyle w:val="affffffffff6"/>
        <w:rPr>
          <w:rFonts w:cstheme="minorHAnsi"/>
          <w:lang w:bidi="ru-RU"/>
        </w:rPr>
      </w:pPr>
      <w:r w:rsidRPr="00275DB6">
        <w:rPr>
          <w:rFonts w:cstheme="minorHAnsi"/>
        </w:rPr>
        <w:lastRenderedPageBreak/>
        <w:t>Организация питания постоянным оперативным током устройств РЗА и электромагнитов отключения выключателей обеспечивает:</w:t>
      </w:r>
    </w:p>
    <w:p w14:paraId="1F1C5E0D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при аварийном отключении любого защитного аппарата или обесточивании любой секции системы СОПТ - сохранение в работе устройств РЗА и отключение любого выключателя 110 и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1E50DDF5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  <w:lang w:bidi="ru-RU"/>
        </w:rPr>
      </w:pPr>
      <w:r w:rsidRPr="00275DB6">
        <w:rPr>
          <w:rFonts w:asciiTheme="minorHAnsi" w:hAnsiTheme="minorHAnsi" w:cstheme="minorHAnsi"/>
        </w:rPr>
        <w:t>селективную работу защитных устройств СОПТ при КЗ в её цепях и отстройку от максимальной нагрузки.</w:t>
      </w:r>
    </w:p>
    <w:p w14:paraId="1F5FD38D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Индивидуальные автоматические выключатели цепей управления, релейной защиты и автоматики установлены в отдельных шкафах питания оперативным током – ЩПТ1 и ЩПТ2. Аккумуляторная батарея принята стационарной свинцово-кислотной закрытого типа, с жидким электролитом, в комплекте с регенерирующими пробками.</w:t>
      </w:r>
    </w:p>
    <w:p w14:paraId="3A439001" w14:textId="77777777" w:rsidR="00823868" w:rsidRPr="00275DB6" w:rsidRDefault="00823868" w:rsidP="00062A5D">
      <w:pPr>
        <w:pStyle w:val="affffffffff6"/>
        <w:rPr>
          <w:rFonts w:cstheme="minorHAnsi"/>
          <w:lang w:bidi="ru-RU"/>
        </w:rPr>
      </w:pPr>
      <w:r w:rsidRPr="00275DB6">
        <w:rPr>
          <w:rFonts w:cstheme="minorHAnsi"/>
        </w:rPr>
        <w:t>АКБ при работе в автономном режиме (при потере собственных нужд ПС) обеспечивает максимальные расчетные толчковые токи после гарантированного 4-часового разряда суммарным током нагрузки. Срок службы АКБ принят не менее 1</w:t>
      </w:r>
      <w:r w:rsidR="00563FD8" w:rsidRPr="00275DB6">
        <w:rPr>
          <w:rFonts w:cstheme="minorHAnsi"/>
        </w:rPr>
        <w:t>2</w:t>
      </w:r>
      <w:r w:rsidRPr="00275DB6">
        <w:rPr>
          <w:rFonts w:cstheme="minorHAnsi"/>
        </w:rPr>
        <w:t xml:space="preserve"> лет.</w:t>
      </w:r>
    </w:p>
    <w:p w14:paraId="4CF850A7" w14:textId="77777777" w:rsidR="00823868" w:rsidRPr="00275DB6" w:rsidRDefault="00D652CD" w:rsidP="0039340E">
      <w:pPr>
        <w:pStyle w:val="a6"/>
        <w:outlineLvl w:val="1"/>
        <w:rPr>
          <w:rFonts w:cstheme="minorHAnsi"/>
          <w:lang w:val="ru-RU"/>
        </w:rPr>
      </w:pPr>
      <w:bookmarkStart w:id="42" w:name="_Toc440636088"/>
      <w:bookmarkStart w:id="43" w:name="_Toc514941136"/>
      <w:bookmarkStart w:id="44" w:name="_Toc391758456"/>
      <w:bookmarkStart w:id="45" w:name="_Toc407297140"/>
      <w:r w:rsidRPr="00275DB6">
        <w:rPr>
          <w:rFonts w:cstheme="minorHAnsi"/>
          <w:lang w:val="ru-RU"/>
        </w:rPr>
        <w:t>СИСТЕМА РАБОЧЕГО И АВАРИЙНОГО ОСВЕЩЕНИЯ</w:t>
      </w:r>
      <w:bookmarkEnd w:id="42"/>
      <w:bookmarkEnd w:id="43"/>
    </w:p>
    <w:p w14:paraId="6D3AEBC9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ММПС организовывается рабочее, аварийное и наружное освещение.</w:t>
      </w:r>
    </w:p>
    <w:p w14:paraId="0874650D" w14:textId="77777777" w:rsidR="00823868" w:rsidRPr="00275DB6" w:rsidRDefault="00823868" w:rsidP="00062A5D">
      <w:pPr>
        <w:pStyle w:val="affffffffff6"/>
        <w:rPr>
          <w:rFonts w:cstheme="minorHAnsi"/>
          <w:b/>
        </w:rPr>
      </w:pPr>
      <w:r w:rsidRPr="00275DB6">
        <w:rPr>
          <w:rFonts w:cstheme="minorHAnsi"/>
        </w:rPr>
        <w:t>Рабочее и аварийное освещение выполняется в модуле НН для помещений: ОПУ,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; в модуле ВН – для помещения КРУЭ. Для этих целей предусматривается установка светодиодной ленты. Светодиодная лента 2835 120 Led, китайского производства имеет следующие технические характеристики:</w:t>
      </w:r>
    </w:p>
    <w:p w14:paraId="74554DE8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тип светодиода - 2835;</w:t>
      </w:r>
    </w:p>
    <w:p w14:paraId="079AA13D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световой поток – 1900 Лм на метр;</w:t>
      </w:r>
    </w:p>
    <w:p w14:paraId="522860A0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количество светодиодов - 120 светодиодов на метр;</w:t>
      </w:r>
    </w:p>
    <w:p w14:paraId="720FAE31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угол свечения  - 120 градусов;</w:t>
      </w:r>
    </w:p>
    <w:p w14:paraId="5E9A865C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цвет свечения  - белый 6000K;</w:t>
      </w:r>
    </w:p>
    <w:p w14:paraId="69215B4D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монтаж - крепятся внутри монтажного профиля к подвесному потолку помещения;</w:t>
      </w:r>
    </w:p>
    <w:p w14:paraId="3FB877A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напряжение питания – 220 В;</w:t>
      </w:r>
    </w:p>
    <w:p w14:paraId="22D43ED5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световой проток – 1900 Лм;</w:t>
      </w:r>
    </w:p>
    <w:p w14:paraId="437B251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размеры – </w:t>
      </w:r>
      <w:proofErr w:type="spellStart"/>
      <w:r w:rsidRPr="00275DB6">
        <w:rPr>
          <w:rFonts w:asciiTheme="minorHAnsi" w:hAnsiTheme="minorHAnsi" w:cstheme="minorHAnsi"/>
        </w:rPr>
        <w:t>ДхШхТ</w:t>
      </w:r>
      <w:proofErr w:type="spellEnd"/>
      <w:r w:rsidRPr="00275DB6">
        <w:rPr>
          <w:rFonts w:asciiTheme="minorHAnsi" w:hAnsiTheme="minorHAnsi" w:cstheme="minorHAnsi"/>
        </w:rPr>
        <w:t xml:space="preserve"> кратна 1 метру х 10,5 х 6;</w:t>
      </w:r>
    </w:p>
    <w:p w14:paraId="664A56D7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срок службы - 50000 ч;</w:t>
      </w:r>
    </w:p>
    <w:p w14:paraId="4CF2697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температура эксплуатации – от -30 до +50 °С;</w:t>
      </w:r>
    </w:p>
    <w:p w14:paraId="0AC5FC7D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коэффициент мощности – не менее 0,95;</w:t>
      </w:r>
    </w:p>
    <w:p w14:paraId="68740898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степень защиты – IP68.</w:t>
      </w:r>
    </w:p>
    <w:p w14:paraId="467AB078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Выбранная светодиодная лента позволяет производить её подключение к системе постоянного и переменного оперативного тока. Кроме того, данная светодиодная лента характеризуются хорошим световым потоком, и небольшими габаритами для её установки. </w:t>
      </w:r>
    </w:p>
    <w:p w14:paraId="6BD0D218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Рабочее освещение выполняется данными светильниками от щита ЩСН. Аварийное освещение выполняется от системы СОПТ  - шкафа ЩПТ.</w:t>
      </w:r>
    </w:p>
    <w:p w14:paraId="4518CF24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Наружное освещение модуля НН выполняется по периметру контейнера </w:t>
      </w:r>
      <w:r w:rsidR="00F6287D" w:rsidRPr="00275DB6">
        <w:rPr>
          <w:rFonts w:cstheme="minorHAnsi"/>
        </w:rPr>
        <w:t>светодиодными светильниками</w:t>
      </w:r>
      <w:r w:rsidRPr="00275DB6">
        <w:rPr>
          <w:rFonts w:cstheme="minorHAnsi"/>
        </w:rPr>
        <w:t xml:space="preserve"> </w:t>
      </w:r>
      <w:r w:rsidR="00F6287D" w:rsidRPr="00275DB6">
        <w:rPr>
          <w:rFonts w:cstheme="minorHAnsi"/>
        </w:rPr>
        <w:t>«Модуль Галочка»</w:t>
      </w:r>
      <w:r w:rsidRPr="00275DB6">
        <w:rPr>
          <w:rFonts w:cstheme="minorHAnsi"/>
        </w:rPr>
        <w:t>.</w:t>
      </w:r>
    </w:p>
    <w:p w14:paraId="63CF6B9F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Данные прожекторы имеют следующие технические характеристики:</w:t>
      </w:r>
    </w:p>
    <w:p w14:paraId="2760A0E8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Номинальная мощность - </w:t>
      </w:r>
      <w:r w:rsidR="00F6287D" w:rsidRPr="00275DB6">
        <w:rPr>
          <w:rFonts w:asciiTheme="minorHAnsi" w:hAnsiTheme="minorHAnsi" w:cstheme="minorHAnsi"/>
        </w:rPr>
        <w:t>32</w:t>
      </w:r>
      <w:r w:rsidRPr="00275DB6">
        <w:rPr>
          <w:rFonts w:asciiTheme="minorHAnsi" w:hAnsiTheme="minorHAnsi" w:cstheme="minorHAnsi"/>
        </w:rPr>
        <w:t xml:space="preserve"> Вт;</w:t>
      </w:r>
    </w:p>
    <w:p w14:paraId="4109BE92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Номинальное  напряжение – 220 - 240 В;</w:t>
      </w:r>
    </w:p>
    <w:p w14:paraId="2DE0BC29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Световой поток - </w:t>
      </w:r>
      <w:r w:rsidR="00F6287D" w:rsidRPr="00275DB6">
        <w:rPr>
          <w:rFonts w:asciiTheme="minorHAnsi" w:hAnsiTheme="minorHAnsi" w:cstheme="minorHAnsi"/>
        </w:rPr>
        <w:t>37</w:t>
      </w:r>
      <w:r w:rsidRPr="00275DB6">
        <w:rPr>
          <w:rFonts w:asciiTheme="minorHAnsi" w:hAnsiTheme="minorHAnsi" w:cstheme="minorHAnsi"/>
        </w:rPr>
        <w:t>00 Лм;</w:t>
      </w:r>
    </w:p>
    <w:p w14:paraId="219F318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Угол рассеивания  120˚/60˚;</w:t>
      </w:r>
    </w:p>
    <w:p w14:paraId="733D0B6B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Габаритные размеры - </w:t>
      </w:r>
      <w:proofErr w:type="spellStart"/>
      <w:r w:rsidRPr="00275DB6">
        <w:rPr>
          <w:rFonts w:asciiTheme="minorHAnsi" w:hAnsiTheme="minorHAnsi" w:cstheme="minorHAnsi"/>
        </w:rPr>
        <w:t>ДхШхВ</w:t>
      </w:r>
      <w:proofErr w:type="spellEnd"/>
      <w:r w:rsidRPr="00275DB6">
        <w:rPr>
          <w:rFonts w:asciiTheme="minorHAnsi" w:hAnsiTheme="minorHAnsi" w:cstheme="minorHAnsi"/>
        </w:rPr>
        <w:t xml:space="preserve"> </w:t>
      </w:r>
      <w:r w:rsidR="00F6287D" w:rsidRPr="00275DB6">
        <w:rPr>
          <w:rFonts w:asciiTheme="minorHAnsi" w:hAnsiTheme="minorHAnsi" w:cstheme="minorHAnsi"/>
        </w:rPr>
        <w:t>270</w:t>
      </w:r>
      <w:r w:rsidRPr="00275DB6">
        <w:rPr>
          <w:rFonts w:asciiTheme="minorHAnsi" w:hAnsiTheme="minorHAnsi" w:cstheme="minorHAnsi"/>
        </w:rPr>
        <w:t>х</w:t>
      </w:r>
      <w:r w:rsidR="00F6287D" w:rsidRPr="00275DB6">
        <w:rPr>
          <w:rFonts w:asciiTheme="minorHAnsi" w:hAnsiTheme="minorHAnsi" w:cstheme="minorHAnsi"/>
        </w:rPr>
        <w:t>1</w:t>
      </w:r>
      <w:r w:rsidRPr="00275DB6">
        <w:rPr>
          <w:rFonts w:asciiTheme="minorHAnsi" w:hAnsiTheme="minorHAnsi" w:cstheme="minorHAnsi"/>
        </w:rPr>
        <w:t>00х1</w:t>
      </w:r>
      <w:r w:rsidR="00F6287D" w:rsidRPr="00275DB6">
        <w:rPr>
          <w:rFonts w:asciiTheme="minorHAnsi" w:hAnsiTheme="minorHAnsi" w:cstheme="minorHAnsi"/>
        </w:rPr>
        <w:t>60</w:t>
      </w:r>
      <w:r w:rsidRPr="00275DB6">
        <w:rPr>
          <w:rFonts w:asciiTheme="minorHAnsi" w:hAnsiTheme="minorHAnsi" w:cstheme="minorHAnsi"/>
        </w:rPr>
        <w:t xml:space="preserve"> мм;</w:t>
      </w:r>
    </w:p>
    <w:p w14:paraId="07EC0B39" w14:textId="77777777" w:rsidR="00823868" w:rsidRPr="00275DB6" w:rsidRDefault="00823868" w:rsidP="00E36802">
      <w:pPr>
        <w:pStyle w:val="00"/>
        <w:spacing w:line="240" w:lineRule="auto"/>
        <w:ind w:right="458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>Коэффициент мощности ≥ 0,9;</w:t>
      </w:r>
    </w:p>
    <w:p w14:paraId="05774D39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Климатическое исполнение и категория размещения - УХЛ1;</w:t>
      </w:r>
    </w:p>
    <w:p w14:paraId="4CDA2A12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степень защиты – IP6</w:t>
      </w:r>
      <w:r w:rsidR="00F6287D" w:rsidRPr="00275DB6">
        <w:rPr>
          <w:rFonts w:asciiTheme="minorHAnsi" w:hAnsiTheme="minorHAnsi" w:cstheme="minorHAnsi"/>
        </w:rPr>
        <w:t>7</w:t>
      </w:r>
      <w:r w:rsidRPr="00275DB6">
        <w:rPr>
          <w:rFonts w:asciiTheme="minorHAnsi" w:hAnsiTheme="minorHAnsi" w:cstheme="minorHAnsi"/>
        </w:rPr>
        <w:t>.</w:t>
      </w:r>
    </w:p>
    <w:p w14:paraId="688CCE60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Использование светодиодных светоизлучателей снимает проблему утилизации и хранения отработанных световых элементов.</w:t>
      </w:r>
    </w:p>
    <w:p w14:paraId="7CD630E8" w14:textId="77777777" w:rsidR="00823868" w:rsidRPr="00275DB6" w:rsidRDefault="00D652CD" w:rsidP="0039340E">
      <w:pPr>
        <w:pStyle w:val="a6"/>
        <w:outlineLvl w:val="0"/>
        <w:rPr>
          <w:rFonts w:cstheme="minorHAnsi"/>
        </w:rPr>
      </w:pPr>
      <w:bookmarkStart w:id="46" w:name="_Toc440636089"/>
      <w:bookmarkStart w:id="47" w:name="_Toc514941137"/>
      <w:r w:rsidRPr="00275DB6">
        <w:rPr>
          <w:rFonts w:cstheme="minorHAnsi"/>
        </w:rPr>
        <w:t>КАБЕЛЬНОЕ ХОЗЯЙСТВО</w:t>
      </w:r>
      <w:bookmarkEnd w:id="44"/>
      <w:bookmarkEnd w:id="45"/>
      <w:bookmarkEnd w:id="46"/>
      <w:bookmarkEnd w:id="47"/>
    </w:p>
    <w:p w14:paraId="401F3409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Подключение фаз 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силового трансформатора к </w:t>
      </w:r>
      <w:r w:rsidR="009C3264" w:rsidRPr="00275DB6">
        <w:rPr>
          <w:rFonts w:cstheme="minorHAnsi"/>
        </w:rPr>
        <w:t>КРУЭ 145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осуществляется одножильным кабелем ПвП2г-110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1х300/185 (диаметр </w:t>
      </w:r>
      <w:r w:rsidR="00640F76" w:rsidRPr="00275DB6">
        <w:rPr>
          <w:rFonts w:cstheme="minorHAnsi"/>
        </w:rPr>
        <w:t>73,0</w:t>
      </w:r>
      <w:r w:rsidRPr="00275DB6">
        <w:rPr>
          <w:rFonts w:cstheme="minorHAnsi"/>
        </w:rPr>
        <w:t> мм, масса 11,9 кг/м), с многопроволочной жилой, с изоляцией из сшитого полиэтилена, с медным экраном. На концах кабельных перемычек устанавливаются штекерные муфты производства «</w:t>
      </w:r>
      <w:proofErr w:type="spellStart"/>
      <w:r w:rsidR="007508D5" w:rsidRPr="00275DB6">
        <w:rPr>
          <w:rFonts w:cstheme="minorHAnsi"/>
        </w:rPr>
        <w:t>Shandong</w:t>
      </w:r>
      <w:proofErr w:type="spellEnd"/>
      <w:r w:rsidRPr="00275DB6">
        <w:rPr>
          <w:rFonts w:cstheme="minorHAnsi"/>
        </w:rPr>
        <w:t>».</w:t>
      </w:r>
    </w:p>
    <w:p w14:paraId="081C0B93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Прокладка кабельных линий от силового трансформатора к КРУЭ производится на воздухе. В процессе эксплуатации на кабельные линии сверху устанавливается металлический кожух, защищающий его от механических воздействий. Кабель имеет изоляцию стойкую к воздействию светового излучения.</w:t>
      </w:r>
    </w:p>
    <w:p w14:paraId="36F4B2C3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каждую фазу приходится один питающий кабель. Фазные кабельные перемычки от трансформатора до КРУЭ имеют длину около 2,0 метров. Установка данных кабельных перемычек производится в процессе монтажа оборудования на площадку полуприцепа на производстве. Демонтаж кабельных перемычек возможен в случае демонтажа КРУЭ с площадки крепления в производственных условиях.</w:t>
      </w:r>
    </w:p>
    <w:p w14:paraId="647AAAB2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Подключение нейтрали силового трансформатора к </w:t>
      </w:r>
      <w:r w:rsidR="00A30166" w:rsidRPr="00275DB6">
        <w:rPr>
          <w:rFonts w:cstheme="minorHAnsi"/>
        </w:rPr>
        <w:t>ЗГНТ 110</w:t>
      </w:r>
      <w:r w:rsidRPr="00275DB6">
        <w:rPr>
          <w:rFonts w:cstheme="minorHAnsi"/>
        </w:rPr>
        <w:t>кВ осуществляется кабельной перемычкой выполненной одножильным кабелем ПвПу2г-35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1х185/25 (диаметр 44,8 мм, масса 3,0 кг/м), с многопроволочной жилой, с изоляцией из сшитого полиэтилена, с медным экраном.</w:t>
      </w:r>
    </w:p>
    <w:p w14:paraId="50F34FEC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стороне кабельной перемычки, подключаемой к трансформатору, устанавливаются штекерные муфты производства «</w:t>
      </w:r>
      <w:proofErr w:type="spellStart"/>
      <w:r w:rsidR="007508D5" w:rsidRPr="00275DB6">
        <w:rPr>
          <w:rFonts w:cstheme="minorHAnsi"/>
        </w:rPr>
        <w:t>Shandong</w:t>
      </w:r>
      <w:proofErr w:type="spellEnd"/>
      <w:r w:rsidRPr="00275DB6">
        <w:rPr>
          <w:rFonts w:cstheme="minorHAnsi"/>
        </w:rPr>
        <w:t xml:space="preserve">», на другой стороне перемычки, </w:t>
      </w:r>
      <w:r w:rsidR="005D6796" w:rsidRPr="00275DB6">
        <w:rPr>
          <w:rFonts w:cstheme="minorHAnsi"/>
        </w:rPr>
        <w:t>подключаемой</w:t>
      </w:r>
      <w:r w:rsidRPr="00275DB6">
        <w:rPr>
          <w:rFonts w:cstheme="minorHAnsi"/>
        </w:rPr>
        <w:t xml:space="preserve"> к </w:t>
      </w:r>
      <w:r w:rsidR="00D436E5" w:rsidRPr="00275DB6">
        <w:rPr>
          <w:rFonts w:cstheme="minorHAnsi"/>
        </w:rPr>
        <w:t>ЗГНТ</w:t>
      </w:r>
      <w:r w:rsidRPr="00275DB6">
        <w:rPr>
          <w:rFonts w:cstheme="minorHAnsi"/>
        </w:rPr>
        <w:t xml:space="preserve"> - штекерные муфты производства «</w:t>
      </w:r>
      <w:proofErr w:type="spellStart"/>
      <w:r w:rsidR="007508D5" w:rsidRPr="00275DB6">
        <w:rPr>
          <w:rFonts w:cstheme="minorHAnsi"/>
        </w:rPr>
        <w:t>Shandong</w:t>
      </w:r>
      <w:proofErr w:type="spellEnd"/>
      <w:r w:rsidRPr="00275DB6">
        <w:rPr>
          <w:rFonts w:cstheme="minorHAnsi"/>
        </w:rPr>
        <w:t>».</w:t>
      </w:r>
    </w:p>
    <w:p w14:paraId="214DE1BC" w14:textId="77777777" w:rsidR="00823868" w:rsidRPr="00275DB6" w:rsidRDefault="00941577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Штекерные муфты </w:t>
      </w:r>
      <w:r w:rsidR="00823868" w:rsidRPr="00275DB6">
        <w:rPr>
          <w:rFonts w:cstheme="minorHAnsi"/>
        </w:rPr>
        <w:t xml:space="preserve">рассчитаны на напряжение </w:t>
      </w:r>
      <w:r w:rsidRPr="00275DB6">
        <w:rPr>
          <w:rFonts w:cstheme="minorHAnsi"/>
        </w:rPr>
        <w:t>12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и ток 1250А.</w:t>
      </w:r>
    </w:p>
    <w:p w14:paraId="43D9AA56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Штекерные муфты рассчитаны на напряжение </w:t>
      </w:r>
      <w:r w:rsidR="00FF08D7" w:rsidRPr="00275DB6">
        <w:rPr>
          <w:rFonts w:cstheme="minorHAnsi"/>
        </w:rPr>
        <w:t>7</w:t>
      </w:r>
      <w:r w:rsidR="007543A0" w:rsidRPr="00275DB6">
        <w:rPr>
          <w:rFonts w:cstheme="minorHAnsi"/>
        </w:rPr>
        <w:t>2,5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и ток 2500А. </w:t>
      </w:r>
    </w:p>
    <w:p w14:paraId="10687232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Прокладка кабеля осуществляется по металлическим конструкциям, установленным на полуприцепе (модуле ВН) на высоте свыше двух метров от уровня площадки объекта. В процессе эксплуатации кабель защищен от механического повреждения металлическими конструкциями, на которых он проложен. Кабель имеет изоляцию стойкую к воздействию светового излучения.</w:t>
      </w:r>
    </w:p>
    <w:p w14:paraId="11F1B08C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Монтаж кабельной перемычки от нулевого вывода трансформатора до гнезда штекерной муфты </w:t>
      </w:r>
      <w:r w:rsidR="00D436E5" w:rsidRPr="00275DB6">
        <w:rPr>
          <w:rFonts w:cstheme="minorHAnsi"/>
        </w:rPr>
        <w:t>ЗГНТ</w:t>
      </w:r>
      <w:r w:rsidR="00B803DE" w:rsidRPr="00275DB6">
        <w:rPr>
          <w:rFonts w:cstheme="minorHAnsi"/>
        </w:rPr>
        <w:noBreakHyphen/>
        <w:t>110</w:t>
      </w:r>
      <w:r w:rsidRPr="00275DB6">
        <w:rPr>
          <w:rFonts w:cstheme="minorHAnsi"/>
        </w:rPr>
        <w:t xml:space="preserve"> осуществляется на производственной площадке.</w:t>
      </w:r>
    </w:p>
    <w:p w14:paraId="000EB02C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Подключение силового трансформатора к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осуществляется одножильными кабелями ПвКП2г-</w:t>
      </w:r>
      <w:r w:rsidR="005C69BB" w:rsidRPr="00275DB6">
        <w:rPr>
          <w:rFonts w:cstheme="minorHAnsi"/>
        </w:rPr>
        <w:t>1</w:t>
      </w:r>
      <w:r w:rsidRPr="00275DB6">
        <w:rPr>
          <w:rFonts w:cstheme="minorHAnsi"/>
        </w:rPr>
        <w:t>0 1х</w:t>
      </w:r>
      <w:r w:rsidR="00111956" w:rsidRPr="00275DB6">
        <w:rPr>
          <w:rFonts w:cstheme="minorHAnsi"/>
        </w:rPr>
        <w:t>4</w:t>
      </w:r>
      <w:r w:rsidRPr="00275DB6">
        <w:rPr>
          <w:rFonts w:cstheme="minorHAnsi"/>
        </w:rPr>
        <w:t>00/</w:t>
      </w:r>
      <w:r w:rsidR="00111956" w:rsidRPr="00275DB6">
        <w:rPr>
          <w:rFonts w:cstheme="minorHAnsi"/>
        </w:rPr>
        <w:t>3</w:t>
      </w:r>
      <w:r w:rsidRPr="00275DB6">
        <w:rPr>
          <w:rFonts w:cstheme="minorHAnsi"/>
        </w:rPr>
        <w:t>5 (диаметр 55,9 мм, масса 5,9 кг/м), с многопроволочной жилой, с изоляцией из сшитого полиэтилена, покрытого проволочной бронёй, с медным экраном.</w:t>
      </w:r>
    </w:p>
    <w:p w14:paraId="4E893C22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Прокладка кабельных линий на всём протяжении осуществляется открыто, дополнительной защиты от механических повреждений не предусматривается. Выбор КЛ осуществляется с учетом того, что в процессе его монтажа и эксплуатации возможны механические повреждения поверхностного слоя или </w:t>
      </w:r>
      <w:proofErr w:type="spellStart"/>
      <w:r w:rsidRPr="00275DB6">
        <w:rPr>
          <w:rFonts w:cstheme="minorHAnsi"/>
        </w:rPr>
        <w:t>тяжений</w:t>
      </w:r>
      <w:proofErr w:type="spellEnd"/>
      <w:r w:rsidRPr="00275DB6">
        <w:rPr>
          <w:rFonts w:cstheme="minorHAnsi"/>
        </w:rPr>
        <w:t xml:space="preserve"> от собственного веса., поэтому изоляция КЛ выбирается с проволочной бронёй (требование п. 2.3.39  [1] «вне кабельных сооружений допускается прокладка небронированных кабелей на недоступной высоте (не менее 2 м); на меньшей высоте прокладка небронированных кабелей допускается при условии защиты их от механических повреждений (коробами, угловой </w:t>
      </w:r>
      <w:r w:rsidRPr="00275DB6">
        <w:rPr>
          <w:rFonts w:cstheme="minorHAnsi"/>
        </w:rPr>
        <w:lastRenderedPageBreak/>
        <w:t>сталью, трубами и т. п.). При смешанной прокладке (земля - кабельное сооружение или  производственное помещение) рекомендуется применение тех же марок кабелей, что и для прокладки в земле (см. 2.3.37), но без горючих наружных защитных покровов»).</w:t>
      </w:r>
    </w:p>
    <w:p w14:paraId="01D4CE61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одну фазу отходящей линии приходится три кабельных линии. Прокладка кабелей в пространстве модуля ВН осуществляется по металлическим конструкциям, и далее по кабельным конструкциям.</w:t>
      </w:r>
    </w:p>
    <w:p w14:paraId="5BFE212C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одной стороне кабельной перемычки устанавливаются штекерные муфты производства «</w:t>
      </w:r>
      <w:proofErr w:type="spellStart"/>
      <w:r w:rsidR="007508D5" w:rsidRPr="00275DB6">
        <w:rPr>
          <w:rFonts w:cstheme="minorHAnsi"/>
        </w:rPr>
        <w:t>Shandong</w:t>
      </w:r>
      <w:proofErr w:type="spellEnd"/>
      <w:r w:rsidRPr="00275DB6">
        <w:rPr>
          <w:rFonts w:cstheme="minorHAnsi"/>
        </w:rPr>
        <w:t xml:space="preserve">», на другой стороне кабелей - концевые кабельные муфты внутренней установки AIN </w:t>
      </w:r>
      <w:r w:rsidR="00027773" w:rsidRPr="00275DB6">
        <w:rPr>
          <w:rFonts w:cstheme="minorHAnsi"/>
        </w:rPr>
        <w:t>1</w:t>
      </w:r>
      <w:r w:rsidRPr="00275DB6">
        <w:rPr>
          <w:rFonts w:cstheme="minorHAnsi"/>
        </w:rPr>
        <w:t>0-3-H производства «</w:t>
      </w:r>
      <w:proofErr w:type="spellStart"/>
      <w:r w:rsidRPr="00275DB6">
        <w:rPr>
          <w:rFonts w:cstheme="minorHAnsi"/>
        </w:rPr>
        <w:t>Euromold</w:t>
      </w:r>
      <w:proofErr w:type="spellEnd"/>
      <w:r w:rsidRPr="00275DB6">
        <w:rPr>
          <w:rFonts w:cstheme="minorHAnsi"/>
        </w:rPr>
        <w:t>».</w:t>
      </w:r>
    </w:p>
    <w:p w14:paraId="3F4B8F32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Сечения кабелей выбраны по максимальному расчётному току и проверены по термической стойкости.</w:t>
      </w:r>
    </w:p>
    <w:p w14:paraId="50C14575" w14:textId="77777777" w:rsidR="00823868" w:rsidRPr="00275DB6" w:rsidRDefault="00D652CD" w:rsidP="0039340E">
      <w:pPr>
        <w:pStyle w:val="a6"/>
        <w:outlineLvl w:val="0"/>
        <w:rPr>
          <w:rFonts w:cstheme="minorHAnsi"/>
        </w:rPr>
      </w:pPr>
      <w:bookmarkStart w:id="48" w:name="_Toc391758457"/>
      <w:bookmarkStart w:id="49" w:name="_Toc407297141"/>
      <w:bookmarkStart w:id="50" w:name="_Toc440636090"/>
      <w:bookmarkStart w:id="51" w:name="_Toc514941138"/>
      <w:r w:rsidRPr="00275DB6">
        <w:rPr>
          <w:rFonts w:cstheme="minorHAnsi"/>
        </w:rPr>
        <w:t>ИЗОЛЯЦИЯ</w:t>
      </w:r>
      <w:bookmarkEnd w:id="48"/>
      <w:bookmarkEnd w:id="49"/>
      <w:bookmarkEnd w:id="50"/>
      <w:bookmarkEnd w:id="51"/>
    </w:p>
    <w:p w14:paraId="2192809B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Оборудование проектируемой мобильной модульной подстанции рассчитано эксплуатацию со 2-ой степенью загрязнения атмосферы. </w:t>
      </w:r>
    </w:p>
    <w:p w14:paraId="0C5C91C1" w14:textId="77777777" w:rsidR="00823868" w:rsidRPr="00275DB6" w:rsidRDefault="00D652CD" w:rsidP="0039340E">
      <w:pPr>
        <w:pStyle w:val="a6"/>
        <w:outlineLvl w:val="0"/>
        <w:rPr>
          <w:rFonts w:cstheme="minorHAnsi"/>
          <w:lang w:val="ru-RU"/>
        </w:rPr>
      </w:pPr>
      <w:bookmarkStart w:id="52" w:name="_Toc391758458"/>
      <w:bookmarkStart w:id="53" w:name="_Toc407297142"/>
      <w:bookmarkStart w:id="54" w:name="_Toc440636091"/>
      <w:bookmarkStart w:id="55" w:name="_Toc514941139"/>
      <w:r w:rsidRPr="00275DB6">
        <w:rPr>
          <w:rFonts w:cstheme="minorHAnsi"/>
          <w:lang w:val="ru-RU"/>
        </w:rPr>
        <w:t>ЗАЩИТА ОТ ВНУТРЕННИХ И ГРОЗОВЫХ ПЕРЕНАПРЯЖЕНИЙ</w:t>
      </w:r>
      <w:bookmarkEnd w:id="52"/>
      <w:bookmarkEnd w:id="53"/>
      <w:bookmarkEnd w:id="54"/>
      <w:bookmarkEnd w:id="55"/>
    </w:p>
    <w:p w14:paraId="56504B9D" w14:textId="77777777" w:rsidR="00823868" w:rsidRPr="00275DB6" w:rsidRDefault="00823868" w:rsidP="00062A5D">
      <w:pPr>
        <w:pStyle w:val="affffffffff6"/>
        <w:rPr>
          <w:rFonts w:cstheme="minorHAnsi"/>
        </w:rPr>
      </w:pPr>
      <w:bookmarkStart w:id="56" w:name="_Toc117578710"/>
      <w:bookmarkStart w:id="57" w:name="_Toc117578957"/>
      <w:bookmarkStart w:id="58" w:name="_Toc117579475"/>
      <w:bookmarkStart w:id="59" w:name="_Toc117580488"/>
      <w:bookmarkStart w:id="60" w:name="_Toc117935369"/>
      <w:bookmarkStart w:id="61" w:name="_Toc118390954"/>
      <w:bookmarkStart w:id="62" w:name="_Toc120771610"/>
      <w:bookmarkStart w:id="63" w:name="_Toc344997329"/>
      <w:r w:rsidRPr="00275DB6">
        <w:rPr>
          <w:rFonts w:cstheme="minorHAnsi"/>
        </w:rPr>
        <w:t>Защита кабельных линий, оборудования КРУЭ, силового трансформатора со стороны питающей линии 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от грозовых и коммутационных перенапряжений </w:t>
      </w:r>
      <w:r w:rsidR="007126D7" w:rsidRPr="00275DB6">
        <w:rPr>
          <w:rFonts w:cstheme="minorHAnsi"/>
        </w:rPr>
        <w:t>рекомендуется осуществлять</w:t>
      </w:r>
      <w:r w:rsidRPr="00275DB6">
        <w:rPr>
          <w:rFonts w:cstheme="minorHAnsi"/>
        </w:rPr>
        <w:t xml:space="preserve"> ОПН, установленном в снаружи –  в месте присоединения питающей кабельной линии к линии ВЛ. Место установки ОПН должно находится на расстоянии не более 10 метров от места подключения</w:t>
      </w:r>
      <w:r w:rsidR="002375C5">
        <w:rPr>
          <w:rFonts w:cstheme="minorHAnsi"/>
        </w:rPr>
        <w:t xml:space="preserve"> ВЛ к ММПС</w:t>
      </w:r>
      <w:r w:rsidRPr="00275DB6">
        <w:rPr>
          <w:rFonts w:cstheme="minorHAnsi"/>
        </w:rPr>
        <w:t xml:space="preserve"> (требование п. 5.1 [14]). </w:t>
      </w:r>
    </w:p>
    <w:p w14:paraId="6171B035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Защита </w:t>
      </w:r>
      <w:r w:rsidR="007126D7" w:rsidRPr="00275DB6">
        <w:rPr>
          <w:rFonts w:cstheme="minorHAnsi"/>
        </w:rPr>
        <w:t>токоведущих частей КРУЭ, силовых кабелей</w:t>
      </w:r>
      <w:r w:rsidR="001E15F4" w:rsidRPr="00275DB6">
        <w:rPr>
          <w:rFonts w:cstheme="minorHAnsi"/>
        </w:rPr>
        <w:t xml:space="preserve"> 110 кВ с</w:t>
      </w:r>
      <w:r w:rsidR="007126D7" w:rsidRPr="00275DB6">
        <w:rPr>
          <w:rFonts w:cstheme="minorHAnsi"/>
        </w:rPr>
        <w:t xml:space="preserve"> муфт</w:t>
      </w:r>
      <w:r w:rsidR="001E15F4" w:rsidRPr="00275DB6">
        <w:rPr>
          <w:rFonts w:cstheme="minorHAnsi"/>
        </w:rPr>
        <w:t>ами,</w:t>
      </w:r>
      <w:r w:rsidR="007126D7" w:rsidRPr="00275DB6">
        <w:rPr>
          <w:rFonts w:cstheme="minorHAnsi"/>
        </w:rPr>
        <w:t xml:space="preserve"> </w:t>
      </w:r>
      <w:r w:rsidRPr="00275DB6">
        <w:rPr>
          <w:rFonts w:cstheme="minorHAnsi"/>
        </w:rPr>
        <w:t>силового трансформатора от коммутационных перенапряжений осуществляется ОПН</w:t>
      </w:r>
      <w:r w:rsidR="007126D7" w:rsidRPr="00275DB6">
        <w:rPr>
          <w:rFonts w:cstheme="minorHAnsi"/>
        </w:rPr>
        <w:t>Э</w:t>
      </w:r>
      <w:r w:rsidRPr="00275DB6">
        <w:rPr>
          <w:rFonts w:cstheme="minorHAnsi"/>
        </w:rPr>
        <w:t xml:space="preserve">, </w:t>
      </w:r>
      <w:proofErr w:type="spellStart"/>
      <w:r w:rsidRPr="00275DB6">
        <w:rPr>
          <w:rFonts w:cstheme="minorHAnsi"/>
        </w:rPr>
        <w:t>установленным</w:t>
      </w:r>
      <w:r w:rsidR="001E15F4" w:rsidRPr="00275DB6">
        <w:rPr>
          <w:rFonts w:cstheme="minorHAnsi"/>
        </w:rPr>
        <w:t>ы</w:t>
      </w:r>
      <w:proofErr w:type="spellEnd"/>
      <w:r w:rsidRPr="00275DB6">
        <w:rPr>
          <w:rFonts w:cstheme="minorHAnsi"/>
        </w:rPr>
        <w:t xml:space="preserve"> в </w:t>
      </w:r>
      <w:r w:rsidR="001E15F4" w:rsidRPr="00275DB6">
        <w:rPr>
          <w:rFonts w:cstheme="minorHAnsi"/>
        </w:rPr>
        <w:t xml:space="preserve">каждой фазе </w:t>
      </w:r>
      <w:r w:rsidRPr="00275DB6">
        <w:rPr>
          <w:rFonts w:cstheme="minorHAnsi"/>
        </w:rPr>
        <w:t>КРУЭ между выключателем и трансформатором.</w:t>
      </w:r>
    </w:p>
    <w:p w14:paraId="6181C9DA" w14:textId="77777777" w:rsidR="00823868" w:rsidRPr="00275DB6" w:rsidRDefault="00D652CD" w:rsidP="0039340E">
      <w:pPr>
        <w:pStyle w:val="a6"/>
        <w:outlineLvl w:val="0"/>
        <w:rPr>
          <w:rFonts w:cstheme="minorHAnsi"/>
        </w:rPr>
      </w:pPr>
      <w:bookmarkStart w:id="64" w:name="_Toc391758459"/>
      <w:bookmarkStart w:id="65" w:name="_Toc407297143"/>
      <w:bookmarkStart w:id="66" w:name="_Toc440636092"/>
      <w:bookmarkStart w:id="67" w:name="_Toc514941140"/>
      <w:bookmarkEnd w:id="56"/>
      <w:bookmarkEnd w:id="57"/>
      <w:bookmarkEnd w:id="58"/>
      <w:bookmarkEnd w:id="59"/>
      <w:bookmarkEnd w:id="60"/>
      <w:bookmarkEnd w:id="61"/>
      <w:bookmarkEnd w:id="62"/>
      <w:bookmarkEnd w:id="63"/>
      <w:r w:rsidRPr="00275DB6">
        <w:rPr>
          <w:rFonts w:cstheme="minorHAnsi"/>
        </w:rPr>
        <w:t>МОЛНИЕЗАЩИТА И ЗАЗЕМЛЕНИЕ</w:t>
      </w:r>
      <w:bookmarkEnd w:id="64"/>
      <w:bookmarkEnd w:id="65"/>
      <w:bookmarkEnd w:id="66"/>
      <w:bookmarkEnd w:id="67"/>
    </w:p>
    <w:p w14:paraId="4B299FEA" w14:textId="77777777" w:rsidR="00823868" w:rsidRPr="00275DB6" w:rsidRDefault="00823868" w:rsidP="00062A5D">
      <w:pPr>
        <w:pStyle w:val="affffffffff6"/>
        <w:rPr>
          <w:rFonts w:cstheme="minorHAnsi"/>
        </w:rPr>
      </w:pPr>
      <w:bookmarkStart w:id="68" w:name="_Toc118795866"/>
      <w:bookmarkStart w:id="69" w:name="_Toc120771612"/>
      <w:r w:rsidRPr="00275DB6">
        <w:rPr>
          <w:rFonts w:cstheme="minorHAnsi"/>
        </w:rPr>
        <w:t>Данн</w:t>
      </w:r>
      <w:r w:rsidR="00296E82">
        <w:rPr>
          <w:rFonts w:cstheme="minorHAnsi"/>
        </w:rPr>
        <w:t xml:space="preserve">ое техническое решение </w:t>
      </w:r>
      <w:r w:rsidRPr="00275DB6">
        <w:rPr>
          <w:rFonts w:cstheme="minorHAnsi"/>
        </w:rPr>
        <w:t>предусматривает выбор и проверку устанавливаемого оборудования на соответствие требованиям Технического Задания. Мероприятия молниезащите оборудования  рассматриваются в проекте по подключению ММПС к существующим или вновь организовываемым сетям.</w:t>
      </w:r>
      <w:bookmarkEnd w:id="68"/>
      <w:bookmarkEnd w:id="69"/>
    </w:p>
    <w:p w14:paraId="16E8A72E" w14:textId="77777777" w:rsidR="00823868" w:rsidRPr="00275DB6" w:rsidRDefault="00A3046B" w:rsidP="0039340E">
      <w:pPr>
        <w:pStyle w:val="a6"/>
        <w:outlineLvl w:val="0"/>
        <w:rPr>
          <w:rFonts w:cstheme="minorHAnsi"/>
        </w:rPr>
      </w:pPr>
      <w:bookmarkStart w:id="70" w:name="_Toc514941141"/>
      <w:r w:rsidRPr="00275DB6">
        <w:rPr>
          <w:rFonts w:cstheme="minorHAnsi"/>
        </w:rPr>
        <w:t>РЕЛЕЙНАЯ ЗАЩИТА И АВТОМАТИКА</w:t>
      </w:r>
      <w:bookmarkEnd w:id="70"/>
    </w:p>
    <w:p w14:paraId="76625B03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ММПС предусматривается выполнение систем РЗА для следующих объектов:</w:t>
      </w:r>
    </w:p>
    <w:p w14:paraId="364A70FC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Силовых трансформаторов;</w:t>
      </w:r>
    </w:p>
    <w:p w14:paraId="60DD46CA" w14:textId="77777777" w:rsidR="00A3046B" w:rsidRPr="00275DB6" w:rsidRDefault="005D6796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Линий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="00A3046B" w:rsidRPr="00275DB6">
        <w:rPr>
          <w:rFonts w:asciiTheme="minorHAnsi" w:hAnsiTheme="minorHAnsi" w:cstheme="minorHAnsi"/>
        </w:rPr>
        <w:t>;</w:t>
      </w:r>
    </w:p>
    <w:p w14:paraId="23F1AC05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ЗРУ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.</w:t>
      </w:r>
    </w:p>
    <w:p w14:paraId="0961003B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695284B0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отключения любого повреждённого элемента с минимально возможным временем в целях сохранения устойчивой бесперебойной работы повреждённой части системы и ограничения области и степени повреждения;</w:t>
      </w:r>
    </w:p>
    <w:p w14:paraId="1DB9490E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сети от всех видов повреждения при выводе из работы любого устройства по любой причине;</w:t>
      </w:r>
    </w:p>
    <w:p w14:paraId="68344DE3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99CF952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Комплексы РЗА выполняются в соответствии с действующими в РФ нормативными материалами и обеспечивают предъявляемые к ним требования по надежности, быстродействию, селективности и чувствительности.</w:t>
      </w:r>
    </w:p>
    <w:p w14:paraId="5615A24B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lastRenderedPageBreak/>
        <w:t>Для полноценного ближнего резервирования токовые цепи основных и резервных защит подключаются к разным вторичным обмоткам трансформаторов тока (ТТ), основные и резервные защиты питаются от разных секций ЩПТ.</w:t>
      </w:r>
    </w:p>
    <w:p w14:paraId="16FFF97B" w14:textId="77777777" w:rsidR="00A3046B" w:rsidRPr="00275DB6" w:rsidRDefault="009342E3" w:rsidP="0039340E">
      <w:pPr>
        <w:pStyle w:val="a6"/>
        <w:numPr>
          <w:ilvl w:val="1"/>
          <w:numId w:val="21"/>
        </w:numPr>
        <w:outlineLvl w:val="1"/>
        <w:rPr>
          <w:rFonts w:cstheme="minorHAnsi"/>
          <w:lang w:eastAsia="en-US"/>
        </w:rPr>
      </w:pPr>
      <w:bookmarkStart w:id="71" w:name="_Toc514941142"/>
      <w:r w:rsidRPr="00275DB6">
        <w:rPr>
          <w:rFonts w:cstheme="minorHAnsi"/>
          <w:lang w:val="ru-RU"/>
        </w:rPr>
        <w:t>Защита</w:t>
      </w:r>
      <w:r w:rsidR="00FA699F" w:rsidRPr="00275DB6">
        <w:rPr>
          <w:rFonts w:cstheme="minorHAnsi"/>
        </w:rPr>
        <w:t xml:space="preserve"> </w:t>
      </w:r>
      <w:proofErr w:type="spellStart"/>
      <w:r w:rsidR="00FA699F" w:rsidRPr="00275DB6">
        <w:rPr>
          <w:rFonts w:cstheme="minorHAnsi"/>
        </w:rPr>
        <w:t>линий</w:t>
      </w:r>
      <w:proofErr w:type="spellEnd"/>
      <w:r w:rsidR="00FA699F" w:rsidRPr="00275DB6">
        <w:rPr>
          <w:rFonts w:cstheme="minorHAnsi"/>
        </w:rPr>
        <w:t xml:space="preserve">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</w:t>
      </w:r>
      <w:proofErr w:type="spellStart"/>
      <w:r w:rsidR="00D436E5" w:rsidRPr="00275DB6">
        <w:rPr>
          <w:rFonts w:cstheme="minorHAnsi"/>
        </w:rPr>
        <w:t>кВ</w:t>
      </w:r>
      <w:bookmarkEnd w:id="71"/>
      <w:proofErr w:type="spellEnd"/>
    </w:p>
    <w:p w14:paraId="75129C2D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В ОПУ ММПС устанавливается шкаф, предусматривающий монтаж двух терминалов защит линий 1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К шкафу подводятся цепи ТТ, ТН линии, цепи на отключение выключателя и цепи дискретных сигналов УРОВ и положения КА. В шкафу смонтированы лампы сигнализации, кулачковые переключатели и ряды клеммных зажимов. Сами терминалы защит линий в объем поставки не входят.</w:t>
      </w:r>
    </w:p>
    <w:p w14:paraId="65FE68E6" w14:textId="77777777" w:rsidR="00A3046B" w:rsidRPr="00275DB6" w:rsidRDefault="009342E3" w:rsidP="0039340E">
      <w:pPr>
        <w:pStyle w:val="a6"/>
        <w:numPr>
          <w:ilvl w:val="1"/>
          <w:numId w:val="21"/>
        </w:numPr>
        <w:outlineLvl w:val="1"/>
        <w:rPr>
          <w:rFonts w:cstheme="minorHAnsi"/>
        </w:rPr>
      </w:pPr>
      <w:bookmarkStart w:id="72" w:name="_Toc514941143"/>
      <w:r w:rsidRPr="00275DB6">
        <w:rPr>
          <w:rFonts w:cstheme="minorHAnsi"/>
          <w:lang w:val="ru-RU"/>
        </w:rPr>
        <w:t>Защита</w:t>
      </w:r>
      <w:r w:rsidR="00A3046B" w:rsidRPr="00275DB6">
        <w:rPr>
          <w:rFonts w:cstheme="minorHAnsi"/>
        </w:rPr>
        <w:t xml:space="preserve"> силового трансформатора</w:t>
      </w:r>
      <w:bookmarkEnd w:id="72"/>
    </w:p>
    <w:p w14:paraId="6C0B37D0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Для защиты силового трансформатора на ММПС предусматривается использование двух терминалов БМРЗ-153-УЗТ, производства ООО «НТЦ «Механотроника». Один из терминалов используется в качестве основного, второй – в качестве резервного комплекта. </w:t>
      </w:r>
    </w:p>
    <w:p w14:paraId="056914DC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Каждый из комплектов БМРЗ-153-УЗТ включает в себя защиты от следующих повреждений:</w:t>
      </w:r>
    </w:p>
    <w:p w14:paraId="2B51FDC9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многофазных замыканий в обмотках и на выводах силового трансформатора;</w:t>
      </w:r>
    </w:p>
    <w:p w14:paraId="0381D4E6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однофазных замыканий на землю на стороне 1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 и в обмотках высокого напряжения (ВН) силового трансформатора;</w:t>
      </w:r>
    </w:p>
    <w:p w14:paraId="26D13CF8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витковых замыканий в обмотках силового трансформатора;</w:t>
      </w:r>
    </w:p>
    <w:p w14:paraId="441CBF86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 внешних КЗ;</w:t>
      </w:r>
    </w:p>
    <w:p w14:paraId="1DEC51D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перегрузки;</w:t>
      </w:r>
    </w:p>
    <w:p w14:paraId="0E0BAC79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несимметрии питающего напряжения (обрыва фаз);</w:t>
      </w:r>
    </w:p>
    <w:p w14:paraId="70E466DC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повреждения внутри кожуха (газовая защита);</w:t>
      </w:r>
    </w:p>
    <w:p w14:paraId="054AFC03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отключение дуги в масле (газовая защита блока РПН).</w:t>
      </w:r>
    </w:p>
    <w:p w14:paraId="28B2BCC2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Резервный комплект защиты также выполняет следующие функции: </w:t>
      </w:r>
    </w:p>
    <w:p w14:paraId="6C0024C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специальные защиты или устройства сигнализации, требуемые заводом-изготовителем оборудования (защита по термической стойкости, защита по элегазу и т.д.);</w:t>
      </w:r>
    </w:p>
    <w:p w14:paraId="5C8F0EDA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сигнализация снижения уровня масла;</w:t>
      </w:r>
    </w:p>
    <w:p w14:paraId="77399C15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сигнализация повышения уровня масла;</w:t>
      </w:r>
    </w:p>
    <w:p w14:paraId="7825B821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местное управление выключателем;</w:t>
      </w:r>
    </w:p>
    <w:p w14:paraId="5A15B669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дистанционное управление выключателем;</w:t>
      </w:r>
    </w:p>
    <w:p w14:paraId="0E03ADB1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блокировка от многократных включений выключателя;</w:t>
      </w:r>
    </w:p>
    <w:p w14:paraId="3E2B2715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защита от перегрева трансформатора;</w:t>
      </w:r>
    </w:p>
    <w:p w14:paraId="18872AEC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контроль цепей управления.</w:t>
      </w:r>
    </w:p>
    <w:p w14:paraId="14864E7E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Терминалы защит трансформатора устанавливаются в ОПУ ММПС в шкафу ШЗТ. </w:t>
      </w:r>
    </w:p>
    <w:p w14:paraId="7F7DF86F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Схема управления приводом РПН трансформатора выполнена на базе регулятора напряжения SHM-K и обеспечивает управление приводом в автоматическом и дистанционном режимах управления. Контроль напряжения РПН осуществляется от ТН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ММПС. Модуль SHM-K устанавливается в ОПУ ММПС на панели управления.</w:t>
      </w:r>
    </w:p>
    <w:p w14:paraId="1EB0B12A" w14:textId="77777777" w:rsidR="00A3046B" w:rsidRPr="00275DB6" w:rsidRDefault="009342E3" w:rsidP="0039340E">
      <w:pPr>
        <w:pStyle w:val="2ffa"/>
        <w:numPr>
          <w:ilvl w:val="1"/>
          <w:numId w:val="21"/>
        </w:numPr>
        <w:outlineLvl w:val="1"/>
        <w:rPr>
          <w:rFonts w:cstheme="minorHAnsi"/>
          <w:lang w:eastAsia="en-US"/>
        </w:rPr>
      </w:pPr>
      <w:r w:rsidRPr="00275DB6">
        <w:rPr>
          <w:rFonts w:cstheme="minorHAnsi"/>
          <w:lang w:val="ru-RU"/>
        </w:rPr>
        <w:t>Защита</w:t>
      </w:r>
      <w:r w:rsidR="00A3046B" w:rsidRPr="00275DB6">
        <w:rPr>
          <w:rFonts w:cstheme="minorHAnsi"/>
        </w:rPr>
        <w:t xml:space="preserve"> 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</w:p>
    <w:p w14:paraId="7B894F07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вводах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ММПС устанавливаются устройства микропроцессорной защиты производства ООО «НТЦ «Механотроника»  типа БМРЗ-152-2-Д-ВВ-01 c использованием функций:</w:t>
      </w:r>
    </w:p>
    <w:p w14:paraId="5DA9B747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 с комбинированным пуском по напряжению;</w:t>
      </w:r>
    </w:p>
    <w:p w14:paraId="52E902D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>защита минимального напряжения;</w:t>
      </w:r>
    </w:p>
    <w:p w14:paraId="501E1EEF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автоматика восстановления нормального режима (АВНР);</w:t>
      </w:r>
    </w:p>
    <w:p w14:paraId="2E959F33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пуск АВР;</w:t>
      </w:r>
    </w:p>
    <w:p w14:paraId="3D094257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тока для пуска дуговой защиты;</w:t>
      </w:r>
    </w:p>
    <w:p w14:paraId="2742E324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УРОВ-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4C10A64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ЛЗШ;</w:t>
      </w:r>
    </w:p>
    <w:p w14:paraId="35C70513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управление выключателем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2F1A6E3D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исправности цепей напряжения ТН-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2403E6D0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положения выключателя, тележки, заземляющего ножа;</w:t>
      </w:r>
    </w:p>
    <w:p w14:paraId="44BA8C6F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осциллографирование</w:t>
      </w:r>
      <w:proofErr w:type="spellEnd"/>
      <w:r w:rsidRPr="00275DB6">
        <w:rPr>
          <w:rFonts w:asciiTheme="minorHAnsi" w:hAnsiTheme="minorHAnsi" w:cstheme="minorHAnsi"/>
        </w:rPr>
        <w:t xml:space="preserve"> и регистрация аварийных событий;</w:t>
      </w:r>
    </w:p>
    <w:p w14:paraId="43AA541E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проверка функционирования и самодиагностика.</w:t>
      </w:r>
    </w:p>
    <w:p w14:paraId="7869DBE9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ОЛ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ММПС устанавливаются устройства микропроцессорной защиты производства ООО «НТЦ «Механотроника»  типа БМРЗ-152-2-Д-КЛ-01 c использованием функций:</w:t>
      </w:r>
    </w:p>
    <w:p w14:paraId="102671C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2DE6D98C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защита;</w:t>
      </w:r>
    </w:p>
    <w:p w14:paraId="0C34A0EF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УРОВ-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5A0EB8D4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ЛЗШ;</w:t>
      </w:r>
    </w:p>
    <w:p w14:paraId="01D58C37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АПВ (для воздушных линий);</w:t>
      </w:r>
    </w:p>
    <w:p w14:paraId="7870BC5F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управление выключателем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17F770AB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сигнализация замыкания на землю;</w:t>
      </w:r>
    </w:p>
    <w:p w14:paraId="0AAA06BF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положения выключателя, тележки, заземляющего ножа;</w:t>
      </w:r>
    </w:p>
    <w:p w14:paraId="37D190D3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осциллографирование</w:t>
      </w:r>
      <w:proofErr w:type="spellEnd"/>
      <w:r w:rsidRPr="00275DB6">
        <w:rPr>
          <w:rFonts w:asciiTheme="minorHAnsi" w:hAnsiTheme="minorHAnsi" w:cstheme="minorHAnsi"/>
        </w:rPr>
        <w:t xml:space="preserve"> и регистрация аварийных событий;</w:t>
      </w:r>
    </w:p>
    <w:p w14:paraId="7DADB468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проверка функционирования и самодиагностика.</w:t>
      </w:r>
    </w:p>
    <w:p w14:paraId="0BEEFE1C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СВ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ММПС устанавливаются устройства микропроцессорной защиты производства ООО «НТЦ «Механотроника»  типа БМРЗ-152-2-Д-КЛ-01 c использованием функций:</w:t>
      </w:r>
    </w:p>
    <w:p w14:paraId="6A972341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дифференциальная токовая отсечка *;</w:t>
      </w:r>
    </w:p>
    <w:p w14:paraId="43305F76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 *;</w:t>
      </w:r>
    </w:p>
    <w:p w14:paraId="31CB0C75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автоматическое включение резерва (АВР) *;</w:t>
      </w:r>
    </w:p>
    <w:p w14:paraId="55A9AF2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УРОВ-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69B081E4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тока для пуска дуговой защиты *;</w:t>
      </w:r>
    </w:p>
    <w:p w14:paraId="3374002A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АПВ (для воздушных линий) *;</w:t>
      </w:r>
    </w:p>
    <w:p w14:paraId="04371A29" w14:textId="77777777" w:rsidR="00A3046B" w:rsidRPr="00275DB6" w:rsidRDefault="00FD3726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</w:t>
      </w:r>
      <w:r w:rsidR="00A3046B" w:rsidRPr="00275DB6">
        <w:rPr>
          <w:rFonts w:asciiTheme="minorHAnsi" w:hAnsiTheme="minorHAnsi" w:cstheme="minorHAnsi"/>
        </w:rPr>
        <w:t>игнализация замыкания на землю *;</w:t>
      </w:r>
    </w:p>
    <w:p w14:paraId="50F354A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управление выключателем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2202BE78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ЛЗШ;</w:t>
      </w:r>
    </w:p>
    <w:p w14:paraId="5E51BF7C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положения выключателя, тележки, заземляющего ножа;</w:t>
      </w:r>
    </w:p>
    <w:p w14:paraId="012BD33D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осциллографирование</w:t>
      </w:r>
      <w:proofErr w:type="spellEnd"/>
      <w:r w:rsidRPr="00275DB6">
        <w:rPr>
          <w:rFonts w:asciiTheme="minorHAnsi" w:hAnsiTheme="minorHAnsi" w:cstheme="minorHAnsi"/>
        </w:rPr>
        <w:t xml:space="preserve"> и регистрация аварийных событий;</w:t>
      </w:r>
    </w:p>
    <w:p w14:paraId="095380D0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проверка функционирования и самодиагностика.</w:t>
      </w:r>
    </w:p>
    <w:p w14:paraId="63816123" w14:textId="77777777" w:rsidR="00A3046B" w:rsidRPr="00275DB6" w:rsidRDefault="00A3046B" w:rsidP="00A97323">
      <w:pPr>
        <w:pStyle w:val="affffffffff6"/>
        <w:rPr>
          <w:rFonts w:cstheme="minorHAnsi"/>
        </w:rPr>
      </w:pPr>
      <w:r w:rsidRPr="00275DB6">
        <w:rPr>
          <w:rFonts w:cstheme="minorHAnsi"/>
        </w:rPr>
        <w:t>*зависит от выбранного режима работы яч.№1 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ММПС (СВ 1 секции, СВ 2 секции или отходящая линия).</w:t>
      </w:r>
    </w:p>
    <w:p w14:paraId="75785C2F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ТН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ММПС устанавливаются устройства микропроцессорной защиты производства ООО «НТЦ «Механотроника» типа БМРЗ-152-2-Д-ТН-01 c использованием функций:</w:t>
      </w:r>
    </w:p>
    <w:p w14:paraId="25755EC7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защита минимального напряжения;</w:t>
      </w:r>
    </w:p>
    <w:p w14:paraId="22C1BAC2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контроль наличия напряжения на секции шин;</w:t>
      </w:r>
    </w:p>
    <w:p w14:paraId="7D265C5F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lastRenderedPageBreak/>
        <w:t>- контроль исправности цепей напряжения;</w:t>
      </w:r>
    </w:p>
    <w:p w14:paraId="43B295AF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- </w:t>
      </w:r>
      <w:proofErr w:type="spellStart"/>
      <w:r w:rsidRPr="00275DB6">
        <w:rPr>
          <w:rFonts w:cstheme="minorHAnsi"/>
        </w:rPr>
        <w:t>осциллографирование</w:t>
      </w:r>
      <w:proofErr w:type="spellEnd"/>
      <w:r w:rsidRPr="00275DB6">
        <w:rPr>
          <w:rFonts w:cstheme="minorHAnsi"/>
        </w:rPr>
        <w:t xml:space="preserve"> и регистрация аварийных событий;</w:t>
      </w:r>
    </w:p>
    <w:p w14:paraId="35252714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проверка функционирования и самодиагностика.</w:t>
      </w:r>
    </w:p>
    <w:p w14:paraId="6D58EF32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На каждой секции шин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предусматривается:</w:t>
      </w:r>
    </w:p>
    <w:p w14:paraId="07DD5591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дуговая защита шин;</w:t>
      </w:r>
    </w:p>
    <w:p w14:paraId="51284DA7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логическая защита шин (ЛЗШ);</w:t>
      </w:r>
    </w:p>
    <w:p w14:paraId="1237DF6E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сигнализация замыканий на землю.</w:t>
      </w:r>
    </w:p>
    <w:p w14:paraId="048337B0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Алгоритм ЛЗШ реализуется в комплектах защит отходящих линий, вводных и секционных выключателей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. ЛЗШ отключает рабочий ввод (или секционный выключатель)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без выдержки времени при срабатывании МТЗ ввода (секционного выключателя) и отсутствии сигнала о срабатывании МТЗ отходящих линий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</w:t>
      </w:r>
    </w:p>
    <w:p w14:paraId="38FBFB4F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предусматривается устройство оптической дуговой защиты типа ОВОД-Л производства ООО НПП «ПРОЭЛ». Устройство при помощи 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поврежденного элемента распределительного устройства. Отключение от ЗДЗ разрешается при наличии сигнала пуска МТЗ защит вводов трансформатора или СВ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</w:t>
      </w:r>
    </w:p>
    <w:p w14:paraId="35E4CB29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Для недопущения аварийного снижения частоты на ММПС предусматривается устройство АЧР типа БРЧН-100 производства ООО «НТЦ «Механотроника». Устройство АЧР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отключает отходящие присоединения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при аварийном снижении частоты в энергосистеме, а при восстановлении частоты до номинальной – автоматически вводит в работу отключенные присоединения (ЧАПВ). Предусматривается блокировки алгоритма АЧР по скорости снижения частоты для устранения неселективного отключения нагрузки при выбеге асинхронных двигателей в соответствии с п. 27 раздела 3.3 Сборника распорядительных материалов по эксплуатации энергосистем. Устройство АЧР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размещается в ОПУ ММПС в шкафу ШЧР.</w:t>
      </w:r>
    </w:p>
    <w:p w14:paraId="2552A5FC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ММПС предусматривается оперативная блокировка разъединителей, выполняемая на электромеханической элементной базе, без использования микропроцессорных терминалов.</w:t>
      </w:r>
    </w:p>
    <w:p w14:paraId="6EB66FF6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Оперативная блокировка разъединителей не допускает:</w:t>
      </w:r>
    </w:p>
    <w:p w14:paraId="67F23224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отключение, включение разъединителем тока нагрузки;</w:t>
      </w:r>
    </w:p>
    <w:p w14:paraId="517A7FFF" w14:textId="77777777" w:rsidR="00A3046B" w:rsidRPr="00275DB6" w:rsidRDefault="002F1CF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включение выключателя на заземлённые</w:t>
      </w:r>
      <w:r w:rsidR="008B3A66" w:rsidRPr="00275DB6"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участки;</w:t>
      </w:r>
    </w:p>
    <w:p w14:paraId="638D2935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включение заземляющего ножа</w:t>
      </w:r>
      <w:r w:rsidR="002F1CFB" w:rsidRPr="00275DB6">
        <w:rPr>
          <w:rFonts w:asciiTheme="minorHAnsi" w:hAnsiTheme="minorHAnsi" w:cstheme="minorHAnsi"/>
        </w:rPr>
        <w:t xml:space="preserve"> разъединителя на участке цепи</w:t>
      </w:r>
      <w:r w:rsidRPr="00275DB6">
        <w:rPr>
          <w:rFonts w:asciiTheme="minorHAnsi" w:hAnsiTheme="minorHAnsi" w:cstheme="minorHAnsi"/>
        </w:rPr>
        <w:t>, находящ</w:t>
      </w:r>
      <w:r w:rsidR="002F1CFB" w:rsidRPr="00275DB6">
        <w:rPr>
          <w:rFonts w:asciiTheme="minorHAnsi" w:hAnsiTheme="minorHAnsi" w:cstheme="minorHAnsi"/>
        </w:rPr>
        <w:t>емся</w:t>
      </w:r>
      <w:r w:rsidRPr="00275DB6">
        <w:rPr>
          <w:rFonts w:asciiTheme="minorHAnsi" w:hAnsiTheme="minorHAnsi" w:cstheme="minorHAnsi"/>
        </w:rPr>
        <w:t xml:space="preserve"> под напряжением.</w:t>
      </w:r>
    </w:p>
    <w:p w14:paraId="3972D2B6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Питание цепей оперативной блокировки осуществляется от сети собственных нужд переменного тока через выпрямительное устройство, которое размещается в шкафу </w:t>
      </w:r>
      <w:r w:rsidR="002F1CFB" w:rsidRPr="00275DB6">
        <w:rPr>
          <w:rFonts w:cstheme="minorHAnsi"/>
        </w:rPr>
        <w:t>ШАЧР и ПОБ</w:t>
      </w:r>
      <w:r w:rsidRPr="00275DB6">
        <w:rPr>
          <w:rFonts w:cstheme="minorHAnsi"/>
        </w:rPr>
        <w:t xml:space="preserve"> в ОПУ ММПС.</w:t>
      </w:r>
    </w:p>
    <w:p w14:paraId="050A5EA5" w14:textId="77777777" w:rsidR="00A3046B" w:rsidRPr="00275DB6" w:rsidRDefault="007C6FB9" w:rsidP="0039340E">
      <w:pPr>
        <w:pStyle w:val="a6"/>
        <w:outlineLvl w:val="0"/>
        <w:rPr>
          <w:rFonts w:cstheme="minorHAnsi"/>
          <w:lang w:val="ru-RU" w:eastAsia="en-US"/>
        </w:rPr>
      </w:pPr>
      <w:bookmarkStart w:id="73" w:name="_Toc514941144"/>
      <w:r w:rsidRPr="00275DB6">
        <w:rPr>
          <w:rFonts w:cstheme="minorHAnsi"/>
          <w:lang w:val="ru-RU"/>
        </w:rPr>
        <w:t>ОРГАНИЗАЦИЯ СИСТЕМЫ ДИСПЕТЧЕРИЗАЦИИ И УПРАВЛЕНИЯ</w:t>
      </w:r>
      <w:bookmarkEnd w:id="73"/>
    </w:p>
    <w:p w14:paraId="79DDA133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Управление всем коммутационным оборудованием 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и выключателями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выполняется с помощью мнемосхемы, расположенной на панели управления, по каналам телеуправления и из шкафов управления приводами коммутационных аппаратов и ячеек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. </w:t>
      </w:r>
    </w:p>
    <w:p w14:paraId="467E29BF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 На линии 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предусматривается измерение активной и реактивной мощности, учет активной энергии. На трансформаторах предусматривается измерение активной мощности и учет активной и реактивной энергии.</w:t>
      </w:r>
    </w:p>
    <w:p w14:paraId="711466EA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lastRenderedPageBreak/>
        <w:t>Измерение электрических величин (помимо учета электроэнергии и телеизмерений) для основных присоединений осуществляется цифровыми щитовыми приборами, расположенными на панели управления в ОПУ ММПС.</w:t>
      </w:r>
    </w:p>
    <w:p w14:paraId="36BD19BE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Для информирования персонала о неисправностях на подстанции и фактах срабатывания защит предусматривается установка на панели управления блока ЦС типа БМЦС-40 производства ООО «НТЦ «Механотроника».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съемом сигнала.</w:t>
      </w:r>
    </w:p>
    <w:p w14:paraId="0F9155E2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559879FF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первый участок – 110</w:t>
      </w:r>
      <w:r w:rsidR="00D436E5" w:rsidRPr="00275DB6">
        <w:rPr>
          <w:rFonts w:asciiTheme="minorHAnsi" w:hAnsiTheme="minorHAnsi" w:cstheme="minorHAnsi"/>
        </w:rPr>
        <w:t> </w:t>
      </w:r>
      <w:proofErr w:type="spellStart"/>
      <w:r w:rsidR="00D436E5"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 xml:space="preserve">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14:paraId="558CFCA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.</w:t>
      </w:r>
    </w:p>
    <w:p w14:paraId="1CC4BA41" w14:textId="77777777" w:rsidR="00823868" w:rsidRPr="00275DB6" w:rsidRDefault="00E36802" w:rsidP="000F0F19">
      <w:pPr>
        <w:pStyle w:val="a6"/>
        <w:pageBreakBefore/>
        <w:numPr>
          <w:ilvl w:val="0"/>
          <w:numId w:val="0"/>
        </w:numPr>
        <w:ind w:left="993"/>
        <w:outlineLvl w:val="0"/>
        <w:rPr>
          <w:rFonts w:cstheme="minorHAnsi"/>
          <w:szCs w:val="26"/>
        </w:rPr>
      </w:pPr>
      <w:bookmarkStart w:id="74" w:name="_Toc369164655"/>
      <w:bookmarkStart w:id="75" w:name="_Toc440636093"/>
      <w:bookmarkStart w:id="76" w:name="_Toc514941145"/>
      <w:r w:rsidRPr="00275DB6">
        <w:rPr>
          <w:rFonts w:cstheme="minorHAnsi"/>
        </w:rPr>
        <w:lastRenderedPageBreak/>
        <w:t>ССЫЛОЧНЫЕ И НОРМАТИВНЫЕ ДОКУМЕНТЫ</w:t>
      </w:r>
      <w:bookmarkEnd w:id="74"/>
      <w:bookmarkEnd w:id="75"/>
      <w:bookmarkEnd w:id="76"/>
    </w:p>
    <w:p w14:paraId="422A1C91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Правила устройства электроустановок (изд. 7-е), М., Издательство НЦЭНАС, 2003 г.</w:t>
      </w:r>
    </w:p>
    <w:p w14:paraId="6496AF0E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Нормы технологического проектирования подстанций переменного тока с высшим напряжением 35-750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, СТО 56947007-29.240.10.028-2009.</w:t>
      </w:r>
    </w:p>
    <w:p w14:paraId="03C697C3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Схемы принципиальные электрические распределительных устройств подстанций 35-750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Типовые решения. СТО 56947007-29.240.30.010-2008.</w:t>
      </w:r>
    </w:p>
    <w:p w14:paraId="74B8C7FD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Системы оперативного постоянного тока подстанций. Технические требования. СТО 56947007-29.120.40.041-2010.</w:t>
      </w:r>
    </w:p>
    <w:p w14:paraId="6FDD1EEE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Руководство по проектированию систем оперативного постоянного тока (СОПТ) ПС ЕНЭС. Типовые проектные решения. СТО 56947007-29.120.40.093-2011.</w:t>
      </w:r>
    </w:p>
    <w:p w14:paraId="10F89191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Ограничители перенапряжений нелинейные для электроустановок переменного тока напряжением от 3 до 750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Общие технические условия. ГОСТ 52725-2007.</w:t>
      </w:r>
    </w:p>
    <w:p w14:paraId="2AF519F4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Электрооборудование переменного  тока на напряжения от 1 до 750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требования к электрической прочности изоляции. ГОСТ 1516.3-96.</w:t>
      </w:r>
    </w:p>
    <w:p w14:paraId="17F17AE9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Разрядники вентильные переменного тока на номинальные напряжения от 3,8 до 600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Общие технические условия. ГОСТ 16357-83.</w:t>
      </w:r>
    </w:p>
    <w:p w14:paraId="26050B3F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Методические указания «Основы выбора нелинейных ограничителей», С.А. Тимофеевым, 2003 г.</w:t>
      </w:r>
    </w:p>
    <w:p w14:paraId="2A8D381F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Трансформаторы силовые. Общие технические условия. ГОСТ Р 52719—2007.</w:t>
      </w:r>
    </w:p>
    <w:p w14:paraId="06AEB4A3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Трансформаторы силовые масляные общего назначения классов напряжения 110 и 150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ГОСТ 12965</w:t>
      </w:r>
      <w:r w:rsidRPr="00275DB6">
        <w:rPr>
          <w:rFonts w:cstheme="minorHAnsi"/>
        </w:rPr>
        <w:noBreakHyphen/>
        <w:t>85</w:t>
      </w:r>
      <w:r w:rsidRPr="00275DB6">
        <w:rPr>
          <w:rFonts w:cstheme="minorHAnsi"/>
          <w:lang w:val="en-US"/>
        </w:rPr>
        <w:t>.</w:t>
      </w:r>
    </w:p>
    <w:p w14:paraId="77548D9B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РД 153-34.0-20.527-98 «Руководящие указания по расчету токов короткого замыкания и выбору электрооборудования».</w:t>
      </w:r>
    </w:p>
    <w:p w14:paraId="01C95C96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Методические указания по применению силовых кабелей с изоляцией из сшитого полиэтилена на напряжение 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и выше. СТО 56947007-29.060.20.020-2009 ОАО «ФСК ЕЭС».</w:t>
      </w:r>
    </w:p>
    <w:p w14:paraId="4EB2874E" w14:textId="77777777" w:rsidR="005B1B87" w:rsidRDefault="005B1B87" w:rsidP="001B5A35">
      <w:pPr>
        <w:pStyle w:val="a9"/>
        <w:rPr>
          <w:rFonts w:cstheme="minorHAnsi"/>
        </w:rPr>
      </w:pPr>
      <w:r>
        <w:rPr>
          <w:rFonts w:cstheme="minorHAnsi"/>
        </w:rPr>
        <w:t>Методические указания по применению ограничителей в электрических сетях 110-750 </w:t>
      </w:r>
      <w:proofErr w:type="spellStart"/>
      <w:r>
        <w:rPr>
          <w:rFonts w:cstheme="minorHAnsi"/>
        </w:rPr>
        <w:t>кВ.</w:t>
      </w:r>
      <w:proofErr w:type="spellEnd"/>
      <w:r>
        <w:rPr>
          <w:rFonts w:cstheme="minorHAnsi"/>
        </w:rPr>
        <w:t xml:space="preserve">  ОАО "Институт "[ОБЪЕКТ]", ОАО ВНИИЭ, НТК "ЭЛ-ПРОЕКТ".</w:t>
      </w:r>
    </w:p>
    <w:p w14:paraId="64DD430F" w14:textId="7398F9C2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 xml:space="preserve"> Электроустановки переменного тока на напряжение от 3 до 750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ГОСТ 9920-89.</w:t>
      </w:r>
    </w:p>
    <w:p w14:paraId="17627802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Методические указания по защите распределительных электрических сетей напряжением 0,4-10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от грозовых перенапряжений. СТО 56947007-29.240.02.001-2008</w:t>
      </w:r>
    </w:p>
    <w:p w14:paraId="37A2AB3C" w14:textId="77777777" w:rsidR="008A4675" w:rsidRPr="00275DB6" w:rsidRDefault="008A4675" w:rsidP="00823868">
      <w:pPr>
        <w:rPr>
          <w:rFonts w:asciiTheme="minorHAnsi" w:hAnsiTheme="minorHAnsi" w:cstheme="minorHAnsi"/>
        </w:rPr>
      </w:pPr>
    </w:p>
    <w:sectPr w:rsidR="008A4675" w:rsidRPr="00275DB6" w:rsidSect="007940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60" w:right="391" w:bottom="1560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A53B6" w14:textId="77777777" w:rsidR="00EE3BFD" w:rsidRDefault="00EE3BFD">
      <w:r>
        <w:separator/>
      </w:r>
    </w:p>
    <w:p w14:paraId="7F0A22B0" w14:textId="77777777" w:rsidR="00EE3BFD" w:rsidRDefault="00EE3BFD"/>
  </w:endnote>
  <w:endnote w:type="continuationSeparator" w:id="0">
    <w:p w14:paraId="67F3F14E" w14:textId="77777777" w:rsidR="00EE3BFD" w:rsidRDefault="00EE3BFD">
      <w:r>
        <w:continuationSeparator/>
      </w:r>
    </w:p>
    <w:p w14:paraId="147D23FE" w14:textId="77777777" w:rsidR="00EE3BFD" w:rsidRDefault="00EE3B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OST type A">
    <w:charset w:val="CC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8150" w14:textId="77777777" w:rsidR="005B1B87" w:rsidRDefault="005B1B8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1F1014" w14:paraId="06F7340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6F82AB6" w14:textId="77777777" w:rsidR="001F1014" w:rsidRPr="00041A11" w:rsidRDefault="001F1014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8B4DE1" w14:textId="77777777" w:rsidR="001F1014" w:rsidRPr="00041A11" w:rsidRDefault="001F1014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0376857" w14:textId="77777777" w:rsidR="001F1014" w:rsidRPr="00041A11" w:rsidRDefault="001F1014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8AA7C8A" w14:textId="77777777" w:rsidR="001F1014" w:rsidRPr="00041A11" w:rsidRDefault="001F1014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F78970A" w14:textId="77777777" w:rsidR="001F1014" w:rsidRPr="00041A11" w:rsidRDefault="001F1014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04763D3" w14:textId="77777777" w:rsidR="001F1014" w:rsidRPr="00041A11" w:rsidRDefault="001F1014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DCD85F8" w14:textId="77777777" w:rsidR="001F1014" w:rsidRPr="00413ABD" w:rsidRDefault="001F1014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0995FA6" w14:textId="77777777" w:rsidR="001F1014" w:rsidRPr="00FC47FB" w:rsidRDefault="001F1014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1F1014" w14:paraId="03BCB5D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492D5E4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0246944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E71C96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04079E3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490D9AC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3FB7E04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721E33D2" w14:textId="77777777" w:rsidR="001F1014" w:rsidRPr="00D97F01" w:rsidRDefault="001F1014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0BB6ED5D" w14:textId="77777777" w:rsidR="001F1014" w:rsidRPr="00FC47FB" w:rsidRDefault="001F1014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lang w:val="ru-RU"/>
            </w:rPr>
          </w:pPr>
          <w:r w:rsidRPr="00121AC8">
            <w:rPr>
              <w:i w:val="0"/>
              <w:lang w:val="ru-RU"/>
            </w:rPr>
            <w:fldChar w:fldCharType="begin"/>
          </w:r>
          <w:r w:rsidRPr="00121AC8">
            <w:rPr>
              <w:i w:val="0"/>
              <w:lang w:val="ru-RU"/>
            </w:rPr>
            <w:instrText>PAGE   \* MERGEFORMAT</w:instrText>
          </w:r>
          <w:r w:rsidRPr="00121AC8">
            <w:rPr>
              <w:i w:val="0"/>
              <w:lang w:val="ru-RU"/>
            </w:rPr>
            <w:fldChar w:fldCharType="separate"/>
          </w:r>
          <w:r>
            <w:rPr>
              <w:i w:val="0"/>
              <w:noProof/>
              <w:lang w:val="ru-RU"/>
            </w:rPr>
            <w:t>16</w:t>
          </w:r>
          <w:r w:rsidRPr="00121AC8">
            <w:rPr>
              <w:i w:val="0"/>
              <w:lang w:val="ru-RU"/>
            </w:rPr>
            <w:fldChar w:fldCharType="end"/>
          </w:r>
        </w:p>
      </w:tc>
    </w:tr>
    <w:tr w:rsidR="001F1014" w14:paraId="37DF90F5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997F321" w14:textId="77777777" w:rsidR="001F1014" w:rsidRPr="00FC47FB" w:rsidRDefault="001F1014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55741E2" w14:textId="77777777" w:rsidR="001F1014" w:rsidRPr="00FC47FB" w:rsidRDefault="001F1014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F874F8D" w14:textId="77777777" w:rsidR="001F1014" w:rsidRPr="00FC47FB" w:rsidRDefault="001F1014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5037C88" w14:textId="77777777" w:rsidR="001F1014" w:rsidRPr="00FC47FB" w:rsidRDefault="001F1014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1CD62F9" w14:textId="77777777" w:rsidR="001F1014" w:rsidRPr="00FC47FB" w:rsidRDefault="001F1014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F5A9DB5" w14:textId="77777777" w:rsidR="001F1014" w:rsidRPr="00FC47FB" w:rsidRDefault="001F1014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2610BE4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3011D9DC" w14:textId="77777777" w:rsidR="001F1014" w:rsidRPr="00D97F01" w:rsidRDefault="001F1014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6C8DE26" w14:textId="77777777" w:rsidR="001F1014" w:rsidRDefault="001F1014">
    <w:pPr>
      <w:pStyle w:val="af1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Формат:  А4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1F1014" w14:paraId="02CE4285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52C7DC1" w14:textId="77777777" w:rsidR="001F1014" w:rsidRPr="00030082" w:rsidRDefault="001F1014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6E15457" w14:textId="77777777" w:rsidR="001F1014" w:rsidRPr="00EB265D" w:rsidRDefault="001F1014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D6D77C8" w14:textId="77777777" w:rsidR="001F1014" w:rsidRPr="00EB265D" w:rsidRDefault="001F1014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98F5F8" w14:textId="77777777" w:rsidR="001F1014" w:rsidRPr="00030082" w:rsidRDefault="001F1014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620FB6B" w14:textId="77777777" w:rsidR="001F1014" w:rsidRPr="00DC0F4C" w:rsidRDefault="001F1014" w:rsidP="00F15993">
          <w:pPr>
            <w:pStyle w:val="af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A5A06EB" w14:textId="77777777" w:rsidR="001F1014" w:rsidRPr="00DC0F4C" w:rsidRDefault="001F1014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AC85769" w14:textId="77777777" w:rsidR="001F1014" w:rsidRPr="00FE32F3" w:rsidRDefault="001F1014" w:rsidP="0056638F">
          <w:pPr>
            <w:jc w:val="center"/>
            <w:rPr>
              <w:rFonts w:ascii="Arial" w:hAnsi="Arial" w:cs="Arial"/>
            </w:rPr>
          </w:pPr>
        </w:p>
      </w:tc>
    </w:tr>
    <w:tr w:rsidR="001F1014" w14:paraId="4E347BE1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DDAA6F5" w14:textId="77777777" w:rsidR="001F1014" w:rsidRPr="004E0375" w:rsidRDefault="001F1014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3D928" w14:textId="77777777" w:rsidR="001F1014" w:rsidRPr="004E0375" w:rsidRDefault="001F1014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DEE76F9" w14:textId="77777777" w:rsidR="001F1014" w:rsidRPr="004E0375" w:rsidRDefault="001F1014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570513" w14:textId="77777777" w:rsidR="001F1014" w:rsidRPr="004E0375" w:rsidRDefault="001F1014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56A82D8" w14:textId="77777777" w:rsidR="001F1014" w:rsidRPr="00DC0F4C" w:rsidRDefault="001F1014" w:rsidP="00DD2310">
          <w:pPr>
            <w:pStyle w:val="af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2A6340" w14:textId="77777777" w:rsidR="001F1014" w:rsidRPr="004E0375" w:rsidRDefault="001F1014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F2E4C5E" w14:textId="77777777" w:rsidR="001F1014" w:rsidRPr="0068326E" w:rsidRDefault="001F1014">
          <w:pPr>
            <w:jc w:val="center"/>
            <w:rPr>
              <w:rFonts w:ascii="Arial" w:hAnsi="Arial" w:cs="Arial"/>
            </w:rPr>
          </w:pPr>
        </w:p>
      </w:tc>
    </w:tr>
    <w:tr w:rsidR="001F1014" w14:paraId="4B2A07D2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E813663" w14:textId="1D183654" w:rsidR="001F1014" w:rsidRPr="0068326E" w:rsidRDefault="001F1014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4E105106" w14:textId="0DE4C9A3" w:rsidR="001F1014" w:rsidRPr="0068326E" w:rsidRDefault="001F1014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30143F2" w14:textId="5C504145" w:rsidR="001F1014" w:rsidRPr="0068326E" w:rsidRDefault="001F1014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9882EA" w14:textId="5BFEE2D1" w:rsidR="001F1014" w:rsidRPr="0068326E" w:rsidRDefault="001F1014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FE32957" w14:textId="7FCFA521" w:rsidR="001F1014" w:rsidRPr="0068326E" w:rsidRDefault="001F1014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B5E2BE" w14:textId="5EE12EDC" w:rsidR="001F1014" w:rsidRPr="0068326E" w:rsidRDefault="001F1014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4C881D7" w14:textId="77777777" w:rsidR="001F1014" w:rsidRPr="0068326E" w:rsidRDefault="001F1014">
          <w:pPr>
            <w:jc w:val="center"/>
            <w:rPr>
              <w:rFonts w:ascii="Arial" w:hAnsi="Arial" w:cs="Arial"/>
              <w:sz w:val="22"/>
              <w:szCs w:val="22"/>
            </w:rPr>
          </w:pPr>
        </w:p>
      </w:tc>
    </w:tr>
    <w:tr w:rsidR="001F1014" w14:paraId="4019D46B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67AE0BA" w14:textId="36BCA593" w:rsidR="001F1014" w:rsidRPr="00AD0B0F" w:rsidRDefault="001F1014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30C0674" w14:textId="77777777" w:rsidR="001F1014" w:rsidRPr="0068326E" w:rsidRDefault="001F1014" w:rsidP="00AD0B0F">
          <w:pPr>
            <w:pStyle w:val="af1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F60638A" w14:textId="77777777" w:rsidR="001F1014" w:rsidRPr="0068326E" w:rsidRDefault="001F1014" w:rsidP="00077D4F">
          <w:pPr>
            <w:pStyle w:val="af1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FD75EF9" w14:textId="44E8EC43" w:rsidR="001F1014" w:rsidRPr="0068326E" w:rsidRDefault="001F1014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4637F5B" w14:textId="77777777" w:rsidR="001F1014" w:rsidRPr="00AD0B0F" w:rsidRDefault="001F1014" w:rsidP="00D843CE">
          <w:pPr>
            <w:jc w:val="center"/>
            <w:rPr>
              <w:rFonts w:asciiTheme="minorHAnsi" w:hAnsiTheme="minorHAnsi" w:cs="Arial"/>
              <w:iCs/>
            </w:rPr>
          </w:pPr>
          <w:r>
            <w:rPr>
              <w:rFonts w:asciiTheme="minorHAnsi" w:hAnsiTheme="minorHAnsi" w:cs="Arial"/>
              <w:b/>
              <w:color w:val="000000"/>
            </w:rPr>
            <w:t>М</w:t>
          </w:r>
          <w:r w:rsidRPr="00AD0B0F">
            <w:rPr>
              <w:rFonts w:asciiTheme="minorHAnsi" w:hAnsiTheme="minorHAnsi" w:cs="Arial"/>
              <w:b/>
              <w:color w:val="000000"/>
            </w:rPr>
            <w:t>оби</w:t>
          </w:r>
          <w:r>
            <w:rPr>
              <w:rFonts w:asciiTheme="minorHAnsi" w:hAnsiTheme="minorHAnsi" w:cs="Arial"/>
              <w:b/>
              <w:color w:val="000000"/>
            </w:rPr>
            <w:t>льная м</w:t>
          </w:r>
          <w:r w:rsidRPr="00AD0B0F">
            <w:rPr>
              <w:rFonts w:asciiTheme="minorHAnsi" w:hAnsiTheme="minorHAnsi" w:cs="Arial"/>
              <w:b/>
              <w:color w:val="000000"/>
            </w:rPr>
            <w:t xml:space="preserve">одульная </w:t>
          </w:r>
          <w:proofErr w:type="spellStart"/>
          <w:r>
            <w:rPr>
              <w:rFonts w:asciiTheme="minorHAnsi" w:hAnsiTheme="minorHAnsi" w:cs="Arial"/>
              <w:b/>
              <w:color w:val="000000"/>
            </w:rPr>
            <w:t>однотрансформаторная</w:t>
          </w:r>
          <w:proofErr w:type="spellEnd"/>
          <w:r>
            <w:rPr>
              <w:rFonts w:asciiTheme="minorHAnsi" w:hAnsiTheme="minorHAnsi" w:cs="Arial"/>
              <w:b/>
              <w:color w:val="000000"/>
            </w:rPr>
            <w:t xml:space="preserve"> подстанция (ММПС) 110/10</w:t>
          </w:r>
          <w:r w:rsidRPr="00AD0B0F">
            <w:rPr>
              <w:rFonts w:asciiTheme="minorHAnsi" w:hAnsiTheme="minorHAnsi" w:cs="Arial"/>
              <w:b/>
              <w:color w:val="000000"/>
            </w:rPr>
            <w:t xml:space="preserve"> кВ мощностью </w:t>
          </w:r>
          <w:r>
            <w:rPr>
              <w:rFonts w:asciiTheme="minorHAnsi" w:hAnsiTheme="minorHAnsi" w:cs="Arial"/>
              <w:b/>
              <w:color w:val="000000"/>
              <w:lang w:val="en-US"/>
            </w:rPr>
            <w:t>25</w:t>
          </w:r>
          <w:r>
            <w:rPr>
              <w:rFonts w:asciiTheme="minorHAnsi" w:hAnsiTheme="minorHAnsi" w:cs="Arial"/>
              <w:b/>
              <w:color w:val="000000"/>
            </w:rPr>
            <w:t> </w:t>
          </w:r>
          <w:r w:rsidRPr="00AD0B0F">
            <w:rPr>
              <w:rFonts w:asciiTheme="minorHAnsi" w:hAnsiTheme="minorHAnsi" w:cs="Arial"/>
              <w:b/>
              <w:color w:val="000000"/>
            </w:rPr>
            <w:t>МВА наружного исполнения на платформах полуприцепов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197423" w14:textId="77777777" w:rsidR="001F1014" w:rsidRPr="00522282" w:rsidRDefault="001F1014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38957C2" w14:textId="77777777" w:rsidR="001F1014" w:rsidRPr="0068326E" w:rsidRDefault="001F1014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F85676" w14:textId="77777777" w:rsidR="001F1014" w:rsidRPr="0068326E" w:rsidRDefault="001F1014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1F1014" w14:paraId="4955FE0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F6E7C3" w14:textId="7E500F1E" w:rsidR="001F1014" w:rsidRPr="0068326E" w:rsidRDefault="001F1014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025E3FA" w14:textId="77777777" w:rsidR="001F1014" w:rsidRPr="0068326E" w:rsidRDefault="001F1014" w:rsidP="00AD0B0F">
          <w:pPr>
            <w:pStyle w:val="af1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A7DA3E" w14:textId="77777777" w:rsidR="001F1014" w:rsidRPr="0068326E" w:rsidRDefault="001F1014" w:rsidP="00077D4F">
          <w:pPr>
            <w:pStyle w:val="af1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6C4FFF" w14:textId="7E28CD11" w:rsidR="001F1014" w:rsidRPr="0068326E" w:rsidRDefault="001F1014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45AA73" w14:textId="77777777" w:rsidR="001F1014" w:rsidRPr="00616357" w:rsidRDefault="001F1014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3A8DC30" w14:textId="77777777" w:rsidR="001F1014" w:rsidRPr="00522282" w:rsidRDefault="001F1014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013F22F" w14:textId="77777777" w:rsidR="001F1014" w:rsidRPr="0068326E" w:rsidRDefault="001F1014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3EB942" w14:textId="77777777" w:rsidR="001F1014" w:rsidRPr="0068326E" w:rsidRDefault="001F1014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begin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separate"/>
          </w:r>
          <w:r w:rsidRPr="00F8215A">
            <w:rPr>
              <w:rFonts w:ascii="Arial" w:hAnsi="Arial" w:cs="Arial"/>
              <w:noProof/>
              <w:sz w:val="18"/>
              <w:szCs w:val="18"/>
              <w:lang w:val="en-US"/>
            </w:rPr>
            <w:t>16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1F1014" w14:paraId="351F1844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3003A34" w14:textId="77777777" w:rsidR="001F1014" w:rsidRPr="0068326E" w:rsidRDefault="001F1014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C58B92" w14:textId="77777777" w:rsidR="001F1014" w:rsidRPr="0068326E" w:rsidRDefault="001F1014" w:rsidP="00AD0B0F">
          <w:pPr>
            <w:pStyle w:val="af1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7884019" w14:textId="77777777" w:rsidR="001F1014" w:rsidRPr="0068326E" w:rsidRDefault="001F1014" w:rsidP="00077D4F">
          <w:pPr>
            <w:pStyle w:val="af1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0FEAAE" w14:textId="77777777" w:rsidR="001F1014" w:rsidRPr="0068326E" w:rsidRDefault="001F1014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AAE8C1" w14:textId="77777777" w:rsidR="001F1014" w:rsidRPr="00507D2F" w:rsidRDefault="001F1014">
          <w:pPr>
            <w:pStyle w:val="ae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B02242" w14:textId="282D4D37" w:rsidR="001F1014" w:rsidRPr="00D97F01" w:rsidRDefault="001F1014">
          <w:pPr>
            <w:pStyle w:val="6"/>
            <w:rPr>
              <w:b w:val="0"/>
              <w:bCs w:val="0"/>
              <w:sz w:val="18"/>
              <w:szCs w:val="18"/>
            </w:rPr>
          </w:pPr>
        </w:p>
      </w:tc>
    </w:tr>
    <w:tr w:rsidR="001F1014" w14:paraId="784D4E7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4F2BDD3" w14:textId="7EC508C3" w:rsidR="001F1014" w:rsidRPr="0068326E" w:rsidRDefault="001F1014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F690850" w14:textId="77777777" w:rsidR="001F1014" w:rsidRPr="0068326E" w:rsidRDefault="001F1014" w:rsidP="00AD0B0F">
          <w:pPr>
            <w:pStyle w:val="af1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B70DBE6" w14:textId="77777777" w:rsidR="001F1014" w:rsidRPr="0068326E" w:rsidRDefault="001F1014" w:rsidP="00077D4F">
          <w:pPr>
            <w:pStyle w:val="af1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3B0E3B1" w14:textId="6060DB2C" w:rsidR="001F1014" w:rsidRPr="0068326E" w:rsidRDefault="001F1014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41BCEAC" w14:textId="77777777" w:rsidR="001F1014" w:rsidRDefault="001F1014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D4805D" w14:textId="77777777" w:rsidR="001F1014" w:rsidRDefault="001F1014">
          <w:pPr>
            <w:rPr>
              <w:rFonts w:ascii="Arial" w:hAnsi="Arial" w:cs="Arial"/>
            </w:rPr>
          </w:pPr>
        </w:p>
      </w:tc>
    </w:tr>
    <w:tr w:rsidR="001F1014" w14:paraId="5960C270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8C92864" w14:textId="35B2D1F4" w:rsidR="001F1014" w:rsidRPr="0068326E" w:rsidRDefault="001F1014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1F5E77" w14:textId="77777777" w:rsidR="001F1014" w:rsidRPr="0068326E" w:rsidRDefault="001F1014" w:rsidP="00AD0B0F">
          <w:pPr>
            <w:pStyle w:val="af1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77E8C7" w14:textId="77777777" w:rsidR="001F1014" w:rsidRPr="0068326E" w:rsidRDefault="001F1014" w:rsidP="00077D4F">
          <w:pPr>
            <w:pStyle w:val="af1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129E334" w14:textId="67EE229D" w:rsidR="001F1014" w:rsidRPr="0068326E" w:rsidRDefault="001F1014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FDEB41" w14:textId="77777777" w:rsidR="001F1014" w:rsidRDefault="001F1014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36DA48" w14:textId="77777777" w:rsidR="001F1014" w:rsidRDefault="001F1014">
          <w:pPr>
            <w:rPr>
              <w:rFonts w:ascii="Arial" w:hAnsi="Arial" w:cs="Arial"/>
            </w:rPr>
          </w:pPr>
        </w:p>
      </w:tc>
    </w:tr>
  </w:tbl>
  <w:p w14:paraId="70102B0F" w14:textId="77777777" w:rsidR="001F1014" w:rsidRDefault="001F1014">
    <w:pPr>
      <w:pStyle w:val="af1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587B9" w14:textId="77777777" w:rsidR="00EE3BFD" w:rsidRDefault="00EE3BFD">
      <w:r>
        <w:separator/>
      </w:r>
    </w:p>
    <w:p w14:paraId="12E49415" w14:textId="77777777" w:rsidR="00EE3BFD" w:rsidRDefault="00EE3BFD"/>
  </w:footnote>
  <w:footnote w:type="continuationSeparator" w:id="0">
    <w:p w14:paraId="50627CD6" w14:textId="77777777" w:rsidR="00EE3BFD" w:rsidRDefault="00EE3BFD">
      <w:r>
        <w:continuationSeparator/>
      </w:r>
    </w:p>
    <w:p w14:paraId="6D5C06DD" w14:textId="77777777" w:rsidR="00EE3BFD" w:rsidRDefault="00EE3B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438C7" w14:textId="77777777" w:rsidR="005B1B87" w:rsidRDefault="005B1B87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A01A0" w14:textId="77777777" w:rsidR="001F1014" w:rsidRDefault="00EE3BFD">
    <w:pPr>
      <w:pStyle w:val="ae"/>
      <w:tabs>
        <w:tab w:val="clear" w:pos="4677"/>
        <w:tab w:val="clear" w:pos="9355"/>
      </w:tabs>
    </w:pPr>
    <w:r>
      <w:rPr>
        <w:noProof/>
        <w:sz w:val="20"/>
      </w:rPr>
      <w:pict w14:anchorId="73E10992">
        <v:group id="Group 3625" o:spid="_x0000_s2071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">
          <v:shapetype id="_x0000_t202" coordsize="21600,21600" o:spt="202" path="m,l,21600r21600,l21600,xe">
            <v:stroke joinstyle="miter"/>
            <v:path gradientshapeok="t" o:connecttype="rect"/>
          </v:shapetype>
          <v:shape id="Text Box 3536" o:spid="_x0000_s2081" type="#_x0000_t202" style="position:absolute;left:450;top:5949;width:513;height:5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E0VsMA&#10;AADbAAAADwAAAGRycy9kb3ducmV2LnhtbESPQWsCMRSE74L/ITyhN81WUHQ1ipQWetOuXrw9ktfN&#10;tpuXZRPXrb/eFASPw8x8w6y3vatFR22oPCt4nWQgiLU3FZcKTseP8QJEiMgGa8+k4I8CbDfDwRpz&#10;46/8RV0RS5EgHHJUYGNscimDtuQwTHxDnLxv3zqMSbalNC1eE9zVcpplc+mw4rRgsaE3S/q3uDgF&#10;595avb85vTh0s8tuOfvR78VNqZdRv1uBiNTHZ/jR/jQKpkv4/5J+gN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E0VsMAAADbAAAADwAAAAAAAAAAAAAAAACYAgAAZHJzL2Rv&#10;d25yZXYueG1sUEsFBgAAAAAEAAQA9QAAAIgDAAAAAA==&#10;" filled="f" stroked="f" strokeweight="1.4pt">
            <v:textbox style="layout-flow:vertical;mso-layout-flow-alt:bottom-to-top;mso-next-textbox:#Text Box 3536" inset="1mm,1mm,1mm,1mm">
              <w:txbxContent>
                <w:p w14:paraId="36B7A274" w14:textId="77777777" w:rsidR="001F1014" w:rsidRDefault="001F1014">
                  <w:pPr>
                    <w:pStyle w:val="9"/>
                  </w:pPr>
                  <w:r>
                    <w:t>Н.контроль                  Семенова     .10</w:t>
                  </w:r>
                </w:p>
                <w:p w14:paraId="3DE0124F" w14:textId="77777777" w:rsidR="001F1014" w:rsidRDefault="001F1014">
                  <w:pPr>
                    <w:pStyle w:val="8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Для внесения изменений (снять пометку «СКРЫТЫЙ»)</w:t>
                  </w:r>
                </w:p>
              </w:txbxContent>
            </v:textbox>
          </v:shape>
          <v:group id="Group 3616" o:spid="_x0000_s2072" style="position:absolute;left:393;top:284;width:11058;height:16017" coordorigin="450,284" coordsize="11058,160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<v:rect id="Rectangle 3617" o:spid="_x0000_s2080" style="position:absolute;left:1134;top:284;width:10374;height:16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sSpMUA&#10;AADbAAAADwAAAGRycy9kb3ducmV2LnhtbESP3WoCMRSE7wXfIRzBO83ahdZujVJaBUvBvyq9PWyO&#10;u4ubkyWJur69KRS8HGbmG2Yya00tLuR8ZVnBaJiAIM6trrhQsP9ZDMYgfEDWWFsmBTfyMJt2OxPM&#10;tL3yli67UIgIYZ+hgjKEJpPS5yUZ9EPbEEfvaJ3BEKUrpHZ4jXBTy6ckeZYGK44LJTb0UVJ+2p2N&#10;gq85vb6s7Ga9db/f7dic6/QzPSjV77XvbyACteER/m8vtYJ0BH9f4g+Q0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mxKkxQAAANsAAAAPAAAAAAAAAAAAAAAAAJgCAABkcnMv&#10;ZG93bnJldi54bWxQSwUGAAAAAAQABAD1AAAAigMAAAAA&#10;" filled="f" strokeweight="1.4pt">
              <v:textbox inset="1mm,1mm,1mm,1mm"/>
            </v:rect>
            <v:group id="Group 3618" o:spid="_x0000_s2073" style="position:absolute;left:450;top:11456;width:684;height:4845" coordorigin="1989,6269" coordsize="684,4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<v:shape id="Text Box 3619" o:spid="_x0000_s2079" type="#_x0000_t202" style="position:absolute;left:2274;top:968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xN+sUA&#10;AADbAAAADwAAAGRycy9kb3ducmV2LnhtbESPQWsCMRSE70L/Q3gFbzVbpVK3RimC2uLFbot4fN28&#10;bpZuXsIm6tZfb4SCx2FmvmGm88424khtqB0reBxkIIhLp2uuFHx9Lh+eQYSIrLFxTAr+KMB8dteb&#10;Yq7diT/oWMRKJAiHHBWYGH0uZSgNWQwD54mT9+NaizHJtpK6xVOC20YOs2wsLdacFgx6Whgqf4uD&#10;VTAZT85r+q7CbqlXZrsp/P7JvyvVv+9eX0BE6uIt/N9+0wpGI7h+ST9Az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XE36xQAAANsAAAAPAAAAAAAAAAAAAAAAAJgCAABkcnMv&#10;ZG93bnJldi54bWxQSwUGAAAAAAQABAD1AAAAigMAAAAA&#10;" filled="f" strokeweight="1.5pt">
                <v:textbox style="layout-flow:vertical;mso-layout-flow-alt:bottom-to-top;mso-next-textbox:#Text Box 3619" inset=".5mm,.5mm,.5mm,.5mm">
                  <w:txbxContent>
                    <w:p w14:paraId="0CCAD94F" w14:textId="77777777" w:rsidR="001F1014" w:rsidRDefault="001F1014">
                      <w:pPr>
                        <w:spacing w:line="240" w:lineRule="atLeast"/>
                        <w:rPr>
                          <w:rFonts w:ascii="Arial" w:hAnsi="Arial" w:cs="Arial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  <v:shape id="Text Box 3620" o:spid="_x0000_s2078" type="#_x0000_t202" style="position:absolute;left:1989;top:968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XVjsUA&#10;AADbAAAADwAAAGRycy9kb3ducmV2LnhtbESPW2sCMRSE3wv+h3CEvtWsvYhujVIK9oIvuor08XRz&#10;ulncnIRNqlt/fSMIPg4z8w0znXe2EQdqQ+1YwXCQgSAuna65UrDdLO7GIEJE1tg4JgV/FGA+691M&#10;MdfuyGs6FLESCcIhRwUmRp9LGUpDFsPAeeLk/bjWYkyyraRu8ZjgtpH3WTaSFmtOCwY9vRoq98Wv&#10;VTAZTU7v9F2F3UK/mdWy8F9P/lOp23738gwiUhev4Uv7Qyt4eITzl/QD5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tdWOxQAAANsAAAAPAAAAAAAAAAAAAAAAAJgCAABkcnMv&#10;ZG93bnJldi54bWxQSwUGAAAAAAQABAD1AAAAigMAAAAA&#10;" filled="f" strokeweight="1.5pt">
                <v:textbox style="layout-flow:vertical;mso-layout-flow-alt:bottom-to-top;mso-next-textbox:#Text Box 3620" inset=".5mm,.5mm,.5mm,.5mm">
                  <w:txbxContent>
                    <w:p w14:paraId="4D350489" w14:textId="77777777" w:rsidR="001F1014" w:rsidRPr="00FC47FB" w:rsidRDefault="001F101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C47FB">
                        <w:rPr>
                          <w:rFonts w:ascii="Arial" w:hAnsi="Arial" w:cs="Arial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ext Box 3621" o:spid="_x0000_s2077" type="#_x0000_t202" style="position:absolute;left:2274;top:7694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lwFcUA&#10;AADbAAAADwAAAGRycy9kb3ducmV2LnhtbESPT2sCMRTE74V+h/AK3mpWRalboxTBP6UXu4p4fN08&#10;N0s3L2ETddtP3xQKPQ4z8xtmtuhsI67UhtqxgkE/A0FcOl1zpeCwXz0+gQgRWWPjmBR8UYDF/P5u&#10;hrl2N36naxErkSAcclRgYvS5lKE0ZDH0nSdO3tm1FmOSbSV1i7cEt40cZtlEWqw5LRj0tDRUfhYX&#10;q2A6mX5v6KMKx5Vem91b4U9j/6pU76F7eQYRqYv/4b/2VisYjeH3S/oBc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+XAVxQAAANsAAAAPAAAAAAAAAAAAAAAAAJgCAABkcnMv&#10;ZG93bnJldi54bWxQSwUGAAAAAAQABAD1AAAAigMAAAAA&#10;" filled="f" strokeweight="1.5pt">
                <v:textbox style="layout-flow:vertical;mso-layout-flow-alt:bottom-to-top;mso-next-textbox:#Text Box 3621" inset=".5mm,.5mm,.5mm,.5mm">
                  <w:txbxContent>
                    <w:p w14:paraId="28FF5631" w14:textId="77777777" w:rsidR="001F1014" w:rsidRDefault="001F1014">
                      <w:pPr>
                        <w:spacing w:line="240" w:lineRule="atLeast"/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622" o:spid="_x0000_s2076" type="#_x0000_t202" style="position:absolute;left:1989;top:7694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vuYsUA&#10;AADbAAAADwAAAGRycy9kb3ducmV2LnhtbESPQWsCMRSE7wX/Q3hCbzWrxaWuRikFrdJLuy3F4+vm&#10;dbO4eQmbVFd/vSkUehxm5htmseptK47UhcaxgvEoA0FcOd1wreDjfX33ACJEZI2tY1JwpgCr5eBm&#10;gYV2J36jYxlrkSAcClRgYvSFlKEyZDGMnCdO3rfrLMYku1rqDk8Jbls5ybJcWmw4LRj09GSoOpQ/&#10;VsEsn12e6asOn2u9Ma8vpd9P/U6p22H/OAcRqY//4b/2Viu4z+H3S/oB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K+5ixQAAANsAAAAPAAAAAAAAAAAAAAAAAJgCAABkcnMv&#10;ZG93bnJldi54bWxQSwUGAAAAAAQABAD1AAAAigMAAAAA&#10;" filled="f" strokeweight="1.5pt">
                <v:textbox style="layout-flow:vertical;mso-layout-flow-alt:bottom-to-top;mso-next-textbox:#Text Box 3622" inset=".5mm,.5mm,.5mm,.5mm">
                  <w:txbxContent>
                    <w:p w14:paraId="49FF6330" w14:textId="77777777" w:rsidR="001F1014" w:rsidRPr="00FC47FB" w:rsidRDefault="001F1014">
                      <w:pPr>
                        <w:spacing w:line="240" w:lineRule="atLeast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C47FB">
                        <w:rPr>
                          <w:rFonts w:ascii="Arial" w:hAnsi="Arial" w:cs="Arial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ext Box 3623" o:spid="_x0000_s2075" type="#_x0000_t202" style="position:absolute;left:1989;top:626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dL+cYA&#10;AADbAAAADwAAAGRycy9kb3ducmV2LnhtbESPW2sCMRSE3wv+h3CEvtWsLfWyNUop2Au+6CrSx9PN&#10;6WZxcxI2qW799Y1Q8HGYmW+Y2aKzjThSG2rHCoaDDARx6XTNlYLddnk3AREissbGMSn4pQCLee9m&#10;hrl2J97QsYiVSBAOOSowMfpcylAashgGzhMn79u1FmOSbSV1i6cEt428z7KRtFhzWjDo6cVQeSh+&#10;rILpaHp+o68q7Jf61axXhf989B9K3fa75ycQkbp4Df+337WChzFcvqQf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GdL+cYAAADbAAAADwAAAAAAAAAAAAAAAACYAgAAZHJz&#10;L2Rvd25yZXYueG1sUEsFBgAAAAAEAAQA9QAAAIsDAAAAAA==&#10;" filled="f" strokeweight="1.5pt">
                <v:textbox style="layout-flow:vertical;mso-layout-flow-alt:bottom-to-top;mso-next-textbox:#Text Box 3623" inset=".5mm,.5mm,.5mm,.5mm">
                  <w:txbxContent>
                    <w:p w14:paraId="6B9D867C" w14:textId="77777777" w:rsidR="001F1014" w:rsidRPr="00FC47FB" w:rsidRDefault="001F101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spellStart"/>
                      <w:r w:rsidRPr="00FC47FB">
                        <w:rPr>
                          <w:rFonts w:ascii="Arial" w:hAnsi="Arial" w:cs="Arial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FC47FB">
                        <w:rPr>
                          <w:rFonts w:ascii="Arial" w:hAnsi="Arial" w:cs="Arial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ext Box 3624" o:spid="_x0000_s2074" type="#_x0000_t202" style="position:absolute;left:2274;top:626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jfi8IA&#10;AADbAAAADwAAAGRycy9kb3ducmV2LnhtbERPy2oCMRTdF/oP4RbcaaaKUqdGKYIv3NhpKV3eTm4n&#10;Qyc3YRJ19OvNQujycN6zRWcbcaI21I4VPA8yEMSl0zVXCj4/Vv0XECEia2wck4ILBVjMHx9mmGt3&#10;5nc6FbESKYRDjgpMjD6XMpSGLIaB88SJ+3WtxZhgW0nd4jmF20YOs2wiLdacGgx6Whoq/4qjVTCd&#10;TK8b+qnC10qvzWFf+O+x3ynVe+reXkFE6uK/+O7eagWjNDZ9ST9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+N+LwgAAANsAAAAPAAAAAAAAAAAAAAAAAJgCAABkcnMvZG93&#10;bnJldi54bWxQSwUGAAAAAAQABAD1AAAAhwMAAAAA&#10;" filled="f" strokeweight="1.5pt">
                <v:textbox style="layout-flow:vertical;mso-layout-flow-alt:bottom-to-top;mso-next-textbox:#Text Box 3624" inset=".5mm,.5mm,.5mm,.5mm">
                  <w:txbxContent>
                    <w:p w14:paraId="652AFAF8" w14:textId="77777777" w:rsidR="001F1014" w:rsidRDefault="001F1014">
                      <w:pPr>
                        <w:spacing w:line="240" w:lineRule="atLeast"/>
                        <w:rPr>
                          <w:rFonts w:ascii="Arial" w:hAnsi="Arial" w:cs="Arial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v:group>
          </v:group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DAA66" w14:textId="77777777" w:rsidR="001F1014" w:rsidRDefault="00EE3BFD" w:rsidP="0068326E">
    <w:pPr>
      <w:pStyle w:val="ae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w:pict w14:anchorId="1B391F80">
        <v:group id="Group 3595" o:spid="_x0000_s2049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D9CQ2rCwYA&#10;APU+AAAOAAAAAAAAAAAAAAAAAC4CAABkcnMvZTJvRG9jLnhtbFBLAQItABQABgAIAAAAIQCjn1B2&#10;4gAAAAwBAAAPAAAAAAAAAAAAAAAAAGUIAABkcnMvZG93bnJldi54bWxQSwUGAAAAAAQABADzAAAA&#10;dAkAAAAA&#10;">
          <v:rect id="Rectangle 3557" o:spid="_x0000_s2068" style="position:absolute;left:1134;top:284;width:10374;height:16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A3sQA&#10;AADaAAAADwAAAGRycy9kb3ducmV2LnhtbESP3WoCMRSE7wXfIRyhd5q1om63RpH+QEWw1bb09rA5&#10;7i5uTpYk6vbtjSB4OczMN8xs0ZpanMj5yrKC4SABQZxbXXGh4Of7vZ+C8AFZY22ZFPyTh8W825lh&#10;pu2Zt3TahUJECPsMFZQhNJmUPi/JoB/Yhjh6e+sMhihdIbXDc4SbWj4myUQarDgulNjQS0n5YXc0&#10;ClZv9DTd2K/Prftbt6k51qPX0a9SD712+QwiUBvu4Vv7QysYw/VKvAFy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JgN7EAAAA2gAAAA8AAAAAAAAAAAAAAAAAmAIAAGRycy9k&#10;b3ducmV2LnhtbFBLBQYAAAAABAAEAPUAAACJAwAAAAA=&#10;" filled="f" strokeweight="1.4pt">
            <v:textbox inset="1mm,1mm,1mm,1mm"/>
          </v:rect>
          <v:group id="Group 3577" o:spid="_x0000_s2050" style="position:absolute;left:279;top:7751;width:855;height:8550" coordorigin="852,2847" coordsize="855,8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<v:group id="Group 3578" o:spid="_x0000_s2061" style="position:absolute;left:1023;top:6552;width:684;height:4845" coordorigin="1989,6269" coordsize="684,4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79" o:spid="_x0000_s2067" type="#_x0000_t202" style="position:absolute;left:2274;top:968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jYAsMA&#10;AADaAAAADwAAAGRycy9kb3ducmV2LnhtbESPQWsCMRSE74L/IbxCb5qtoOjWKEVQW7zotpQeXzev&#10;m6Wbl7BJdfXXG0HocZj5Zpj5srONOFIbascKnoYZCOLS6ZorBR/v68EURIjIGhvHpOBMAZaLfm+O&#10;uXYnPtCxiJVIJRxyVGBi9LmUoTRkMQydJ07ej2stxiTbSuoWT6ncNnKUZRNpsea0YNDTylD5W/xZ&#10;BbPJ7LKl7yp8rvXG7HeF/xr7N6UeH7qXZxCRuvgfvtOvOnFwu5JugFx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jYAsMAAADaAAAADwAAAAAAAAAAAAAAAACYAgAAZHJzL2Rv&#10;d25yZXYueG1sUEsFBgAAAAAEAAQA9QAAAIgDAAAAAA==&#10;" filled="f" strokeweight="1.5pt">
                <v:textbox style="layout-flow:vertical;mso-layout-flow-alt:bottom-to-top;mso-next-textbox:#Text Box 3579" inset=".5mm,.5mm,.5mm,.5mm">
                  <w:txbxContent>
                    <w:p w14:paraId="19011948" w14:textId="77777777" w:rsidR="001F1014" w:rsidRDefault="001F1014">
                      <w:pPr>
                        <w:spacing w:line="240" w:lineRule="atLeast"/>
                        <w:rPr>
                          <w:rFonts w:ascii="Arial" w:hAnsi="Arial" w:cs="Arial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  <v:shape id="Text Box 3580" o:spid="_x0000_s2066" type="#_x0000_t202" style="position:absolute;left:1989;top:968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uP7cUA&#10;AADbAAAADwAAAGRycy9kb3ducmV2LnhtbESPQUsDMRCF74L/IYzQm80qtNht0yJCW8WLrlJ6nG6m&#10;m6WbSdjEdvXXOwfB2wzvzXvfLFaD79SZ+tQGNnA3LkAR18G23Bj4/FjfPoBKGdliF5gMfFOC1fL6&#10;aoGlDRd+p3OVGyUhnEo04HKOpdapduQxjUMkFu0Yeo9Z1r7RtseLhPtO3xfFVHtsWRocRnpyVJ+q&#10;L29gNp39bOnQpN3abtzbaxX3k/hizOhmeJyDyjTkf/Pf9bMVfKGXX2Q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O4/txQAAANsAAAAPAAAAAAAAAAAAAAAAAJgCAABkcnMv&#10;ZG93bnJldi54bWxQSwUGAAAAAAQABAD1AAAAigMAAAAA&#10;" filled="f" strokeweight="1.5pt">
                <v:textbox style="layout-flow:vertical;mso-layout-flow-alt:bottom-to-top;mso-next-textbox:#Text Box 3580" inset=".5mm,.5mm,.5mm,.5mm">
                  <w:txbxContent>
                    <w:p w14:paraId="0A6FE14A" w14:textId="77777777" w:rsidR="001F1014" w:rsidRPr="00D97F01" w:rsidRDefault="001F101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7F01">
                        <w:rPr>
                          <w:rFonts w:ascii="Arial" w:hAnsi="Arial" w:cs="Arial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ext Box 3581" o:spid="_x0000_s2065" type="#_x0000_t202" style="position:absolute;left:2274;top:7694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cqdsIA&#10;AADbAAAADwAAAGRycy9kb3ducmV2LnhtbERPTWsCMRC9F/wPYQrealZBqatRiqC29FK3RTyOm+lm&#10;6WYSNlFXf31TKHibx/uc+bKzjThTG2rHCoaDDARx6XTNlYKvz/XTM4gQkTU2jknBlQIsF72HOeba&#10;XXhH5yJWIoVwyFGBidHnUobSkMUwcJ44cd+utRgTbCupW7ykcNvIUZZNpMWaU4NBTytD5U9xsgqm&#10;k+ltS8cq7Nd6Yz7eC38Y+zel+o/dywxEpC7exf/uV53mD+Hvl3SAX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dyp2wgAAANsAAAAPAAAAAAAAAAAAAAAAAJgCAABkcnMvZG93&#10;bnJldi54bWxQSwUGAAAAAAQABAD1AAAAhwMAAAAA&#10;" filled="f" strokeweight="1.5pt">
                <v:textbox style="layout-flow:vertical;mso-layout-flow-alt:bottom-to-top;mso-next-textbox:#Text Box 3581" inset=".5mm,.5mm,.5mm,.5mm">
                  <w:txbxContent>
                    <w:p w14:paraId="26E02CE1" w14:textId="77777777" w:rsidR="001F1014" w:rsidRDefault="001F1014">
                      <w:pPr>
                        <w:spacing w:line="240" w:lineRule="atLeast"/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82" o:spid="_x0000_s2064" type="#_x0000_t202" style="position:absolute;left:1989;top:7694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W0AcIA&#10;AADbAAAADwAAAGRycy9kb3ducmV2LnhtbERPTWsCMRC9F/wPYQRvNaug1K1RRFBbvLSrlB6nm3Gz&#10;uJmETdRtf70pFHqbx/uc+bKzjbhSG2rHCkbDDARx6XTNlYLjYfP4BCJEZI2NY1LwTQGWi97DHHPt&#10;bvxO1yJWIoVwyFGBidHnUobSkMUwdJ44cSfXWowJtpXULd5SuG3kOMum0mLNqcGgp7Wh8lxcrILZ&#10;dPazo68qfGz01rztC/858a9KDfrd6hlEpC7+i//cLzrNH8PvL+kA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pbQBwgAAANsAAAAPAAAAAAAAAAAAAAAAAJgCAABkcnMvZG93&#10;bnJldi54bWxQSwUGAAAAAAQABAD1AAAAhwMAAAAA&#10;" filled="f" strokeweight="1.5pt">
                <v:textbox style="layout-flow:vertical;mso-layout-flow-alt:bottom-to-top;mso-next-textbox:#Text Box 3582" inset=".5mm,.5mm,.5mm,.5mm">
                  <w:txbxContent>
                    <w:p w14:paraId="398EE370" w14:textId="77777777" w:rsidR="001F1014" w:rsidRPr="00D97F01" w:rsidRDefault="001F1014">
                      <w:pPr>
                        <w:spacing w:line="240" w:lineRule="atLeast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7F01">
                        <w:rPr>
                          <w:rFonts w:ascii="Arial" w:hAnsi="Arial" w:cs="Arial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ext Box 3583" o:spid="_x0000_s2063" type="#_x0000_t202" style="position:absolute;left:1989;top:626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kRmsMA&#10;AADbAAAADwAAAGRycy9kb3ducmV2LnhtbERPTWsCMRC9F/ofwhS8abaVSl2NIoJtpRfdinicbqab&#10;pZtJ2KS6+utNQehtHu9zpvPONuJIbagdK3gcZCCIS6drrhTsPlf9FxAhImtsHJOCMwWYz+7vpphr&#10;d+ItHYtYiRTCIUcFJkafSxlKQxbDwHnixH271mJMsK2kbvGUwm0jn7JsJC3WnBoMeloaKn+KX6tg&#10;PBpf3uirCvuVfjWbj8Ifnv1aqd5Dt5iAiNTFf/HN/a7T/CH8/ZIO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kRmsMAAADbAAAADwAAAAAAAAAAAAAAAACYAgAAZHJzL2Rv&#10;d25yZXYueG1sUEsFBgAAAAAEAAQA9QAAAIgDAAAAAA==&#10;" filled="f" strokeweight="1.5pt">
                <v:textbox style="layout-flow:vertical;mso-layout-flow-alt:bottom-to-top;mso-next-textbox:#Text Box 3583" inset=".5mm,.5mm,.5mm,.5mm">
                  <w:txbxContent>
                    <w:p w14:paraId="676055A6" w14:textId="77777777" w:rsidR="001F1014" w:rsidRPr="00D97F01" w:rsidRDefault="001F101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spellStart"/>
                      <w:r w:rsidRPr="00D97F01">
                        <w:rPr>
                          <w:rFonts w:ascii="Arial" w:hAnsi="Arial" w:cs="Arial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D97F01">
                        <w:rPr>
                          <w:rFonts w:ascii="Arial" w:hAnsi="Arial" w:cs="Arial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ext Box 3584" o:spid="_x0000_s2062" type="#_x0000_t202" style="position:absolute;left:2274;top:626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CJ7sMA&#10;AADbAAAADwAAAGRycy9kb3ducmV2LnhtbERPTWsCMRC9F/ofwhS8abbFSl2NIoJtpRfdinicbqab&#10;pZtJ2KS6+utNQehtHu9zpvPONuJIbagdK3gcZCCIS6drrhTsPlf9FxAhImtsHJOCMwWYz+7vpphr&#10;d+ItHYtYiRTCIUcFJkafSxlKQxbDwHnixH271mJMsK2kbvGUwm0jn7JsJC3WnBoMeloaKn+KX6tg&#10;PBpf3uirCvuVfjWbj8Ifnv1aqd5Dt5iAiNTFf/HN/a7T/CH8/ZIO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CJ7sMAAADbAAAADwAAAAAAAAAAAAAAAACYAgAAZHJzL2Rv&#10;d25yZXYueG1sUEsFBgAAAAAEAAQA9QAAAIgDAAAAAA==&#10;" filled="f" strokeweight="1.5pt">
                <v:textbox style="layout-flow:vertical;mso-layout-flow-alt:bottom-to-top;mso-next-textbox:#Text Box 3584" inset=".5mm,.5mm,.5mm,.5mm">
                  <w:txbxContent>
                    <w:p w14:paraId="49250551" w14:textId="77777777" w:rsidR="001F1014" w:rsidRDefault="001F1014">
                      <w:pPr>
                        <w:spacing w:line="240" w:lineRule="atLeast"/>
                        <w:rPr>
                          <w:rFonts w:ascii="Arial" w:hAnsi="Arial" w:cs="Arial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v:group>
            <v:group id="Group 3585" o:spid="_x0000_s2051" style="position:absolute;left:852;top:2847;width:855;height:3705" coordorigin="852,2847" coordsize="85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<v:shape id="Text Box 3586" o:spid="_x0000_s2060" type="#_x0000_t202" style="position:absolute;left:1422;top:541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6yAsIA&#10;AADbAAAADwAAAGRycy9kb3ducmV2LnhtbERPTWsCMRC9F/ofwgjeataCi65GKQWr0kvdluJx3Iyb&#10;pZtJ2ETd9tc3BaG3ebzPWax624oLdaFxrGA8ykAQV043XCv4eF8/TEGEiKyxdUwKvinAanl/t8BC&#10;uyvv6VLGWqQQDgUqMDH6QspQGbIYRs4TJ+7kOosxwa6WusNrCretfMyyXFpsODUY9PRsqPoqz1bB&#10;LJ/9bOhYh8+1fjFvr6U/TPxOqeGgf5qDiNTHf/HNvdVpfg5/v6Q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nrICwgAAANsAAAAPAAAAAAAAAAAAAAAAAJgCAABkcnMvZG93&#10;bnJldi54bWxQSwUGAAAAAAQABAD1AAAAhwMAAAAA&#10;" filled="f" strokeweight="1.5pt">
                <v:textbox style="layout-flow:vertical;mso-layout-flow-alt:bottom-to-top;mso-next-textbox:#Text Box 3586" inset=".5mm,.5mm,.5mm,.5mm">
                  <w:txbxContent>
                    <w:p w14:paraId="2521E7E5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87" o:spid="_x0000_s2059" type="#_x0000_t202" style="position:absolute;left:1137;top:541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IXmcMA&#10;AADbAAAADwAAAGRycy9kb3ducmV2LnhtbERP30vDMBB+F/Y/hBv45tINnFtdNkTopviinYiPt+bW&#10;lDWX0GRd9a83guDbfXw/b7UZbCt66kLjWMF0koEgrpxuuFbwvi9uFiBCRNbYOiYFXxRgsx5drTDX&#10;7sJv1JexFimEQ44KTIw+lzJUhiyGifPEiTu6zmJMsKul7vCSwm0rZ1k2lxYbTg0GPT0aqk7l2SpY&#10;zpffOzrU4aPQW/P6UvrPW/+s1PV4eLgHEWmI/+I/95NO8+/g95d0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IXmcMAAADbAAAADwAAAAAAAAAAAAAAAACYAgAAZHJzL2Rv&#10;d25yZXYueG1sUEsFBgAAAAAEAAQA9QAAAIgDAAAAAA==&#10;" filled="f" strokeweight="1.5pt">
                <v:textbox style="layout-flow:vertical;mso-layout-flow-alt:bottom-to-top;mso-next-textbox:#Text Box 3587" inset=".5mm,.5mm,.5mm,.5mm">
                  <w:txbxContent>
                    <w:p w14:paraId="0309CA9A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88" o:spid="_x0000_s2058" type="#_x0000_t202" style="position:absolute;left:1422;top:427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2D68UA&#10;AADbAAAADwAAAGRycy9kb3ducmV2LnhtbESPQUsDMRCF74L/IYzQm80qtNht0yJCW8WLrlJ6nG6m&#10;m6WbSdjEdvXXOwfB2wzvzXvfLFaD79SZ+tQGNnA3LkAR18G23Bj4/FjfPoBKGdliF5gMfFOC1fL6&#10;aoGlDRd+p3OVGyUhnEo04HKOpdapduQxjUMkFu0Yeo9Z1r7RtseLhPtO3xfFVHtsWRocRnpyVJ+q&#10;L29gNp39bOnQpN3abtzbaxX3k/hizOhmeJyDyjTkf/Pf9bMVfIGVX2Q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TYPrxQAAANsAAAAPAAAAAAAAAAAAAAAAAJgCAABkcnMv&#10;ZG93bnJldi54bWxQSwUGAAAAAAQABAD1AAAAigMAAAAA&#10;" filled="f" strokeweight="1.5pt">
                <v:textbox style="layout-flow:vertical;mso-layout-flow-alt:bottom-to-top;mso-next-textbox:#Text Box 3588" inset=".5mm,.5mm,.5mm,.5mm">
                  <w:txbxContent>
                    <w:p w14:paraId="17727D31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89" o:spid="_x0000_s2057" type="#_x0000_t202" style="position:absolute;left:1137;top:427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EmcMIA&#10;AADbAAAADwAAAGRycy9kb3ducmV2LnhtbERPTWsCMRC9F/ofwgjealah0l2NIgVtSy91K+Jx3Iyb&#10;xc0kbKJu++ubQqG3ebzPmS9724ordaFxrGA8ykAQV043XCvYfa4fnkCEiKyxdUwKvijAcnF/N8dC&#10;uxtv6VrGWqQQDgUqMDH6QspQGbIYRs4TJ+7kOosxwa6WusNbCretnGTZVFpsODUY9PRsqDqXF6sg&#10;n+bfL3Ssw36tN+bjvfSHR/+m1HDQr2YgIvXxX/znftVpfg6/v6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ASZwwgAAANsAAAAPAAAAAAAAAAAAAAAAAJgCAABkcnMvZG93&#10;bnJldi54bWxQSwUGAAAAAAQABAD1AAAAhwMAAAAA&#10;" filled="f" strokeweight="1.5pt">
                <v:textbox style="layout-flow:vertical;mso-layout-flow-alt:bottom-to-top;mso-next-textbox:#Text Box 3589" inset=".5mm,.5mm,.5mm,.5mm">
                  <w:txbxContent>
                    <w:p w14:paraId="1CBE7E83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90" o:spid="_x0000_s2056" type="#_x0000_t202" style="position:absolute;left:1422;top:3417;width:285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vgy8QA&#10;AADbAAAADwAAAGRycy9kb3ducmV2LnhtbESPQWsCMRSE7wX/Q3iCt5pVUHQ1SilYlV7qthSPz81z&#10;s3TzEjZRt/31TUHocZiZb5jlurONuFIbascKRsMMBHHpdM2Vgo/3zeMMRIjIGhvHpOCbAqxXvYcl&#10;5trd+EDXIlYiQTjkqMDE6HMpQ2nIYhg6T5y8s2stxiTbSuoWbwluGznOsqm0WHNaMOjp2VD5VVys&#10;gvl0/rOlUxU+N/rFvL0W/jjxe6UG/e5pASJSF//D9/ZOKxiP4O9L+g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b4MvEAAAA2wAAAA8AAAAAAAAAAAAAAAAAmAIAAGRycy9k&#10;b3ducmV2LnhtbFBLBQYAAAAABAAEAPUAAACJAwAAAAA=&#10;" filled="f" strokeweight="1.5pt">
                <v:textbox style="layout-flow:vertical;mso-layout-flow-alt:bottom-to-top;mso-next-textbox:#Text Box 3590" inset=".5mm,.5mm,.5mm,.5mm">
                  <w:txbxContent>
                    <w:p w14:paraId="7A08C113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91" o:spid="_x0000_s2055" type="#_x0000_t202" style="position:absolute;left:1137;top:3417;width:285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l+vMUA&#10;AADbAAAADwAAAGRycy9kb3ducmV2LnhtbESPQWsCMRSE7wX/Q3hCbzXrQqWuRhFB29JLu4p4fG6e&#10;m8XNS9ikuu2vbwqFHoeZ+YaZL3vbiit1oXGsYDzKQBBXTjdcK9jvNg9PIEJE1tg6JgVfFGC5GNzN&#10;sdDuxh90LWMtEoRDgQpMjL6QMlSGLIaR88TJO7vOYkyyq6Xu8JbgtpV5lk2kxYbTgkFPa0PVpfy0&#10;CqaT6fcznepw2OiteX8r/fHRvyp1P+xXMxCR+vgf/mu/aAV5Dr9f0g+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yX68xQAAANsAAAAPAAAAAAAAAAAAAAAAAJgCAABkcnMv&#10;ZG93bnJldi54bWxQSwUGAAAAAAQABAD1AAAAigMAAAAA&#10;" filled="f" strokeweight="1.5pt">
                <v:textbox style="layout-flow:vertical;mso-layout-flow-alt:bottom-to-top;mso-next-textbox:#Text Box 3591" inset=".5mm,.5mm,.5mm,.5mm">
                  <w:txbxContent>
                    <w:p w14:paraId="119E8D63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92" o:spid="_x0000_s2054" type="#_x0000_t202" style="position:absolute;left:1422;top:2847;width:28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XbJ8UA&#10;AADbAAAADwAAAGRycy9kb3ducmV2LnhtbESPQWsCMRSE70L/Q3gFb5qtUqlbo5SCtcWL3Rbx+Lp5&#10;3SzdvIRN1K2/3giCx2FmvmFmi8424kBtqB0reBhmIIhLp2uuFHx/LQdPIEJE1tg4JgX/FGAxv+vN&#10;MNfuyJ90KGIlEoRDjgpMjD6XMpSGLIah88TJ+3WtxZhkW0nd4jHBbSNHWTaRFmtOCwY9vRoq/4q9&#10;VTCdTE8r+qnCdqnfzGZd+N2j/1Cqf9+9PIOI1MVb+Np+1wpGY7h8ST9A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hdsnxQAAANsAAAAPAAAAAAAAAAAAAAAAAJgCAABkcnMv&#10;ZG93bnJldi54bWxQSwUGAAAAAAQABAD1AAAAigMAAAAA&#10;" filled="f" strokeweight="1.5pt">
                <v:textbox style="layout-flow:vertical;mso-layout-flow-alt:bottom-to-top;mso-next-textbox:#Text Box 3592" inset=".5mm,.5mm,.5mm,.5mm">
                  <w:txbxContent>
                    <w:p w14:paraId="22A5483B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93" o:spid="_x0000_s2053" type="#_x0000_t202" style="position:absolute;left:1137;top:2847;width:28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xDU8UA&#10;AADbAAAADwAAAGRycy9kb3ducmV2LnhtbESPQWsCMRSE70L/Q3gFb5qtWKlbo5SCtcWL3Rbx+Lp5&#10;3SzdvIRN1K2/3giCx2FmvmFmi8424kBtqB0reBhmIIhLp2uuFHx/LQdPIEJE1tg4JgX/FGAxv+vN&#10;MNfuyJ90KGIlEoRDjgpMjD6XMpSGLIah88TJ+3WtxZhkW0nd4jHBbSNHWTaRFmtOCwY9vRoq/4q9&#10;VTCdTE8r+qnCdqnfzGZd+N2j/1Cqf9+9PIOI1MVb+Np+1wpGY7h8ST9A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bENTxQAAANsAAAAPAAAAAAAAAAAAAAAAAJgCAABkcnMv&#10;ZG93bnJldi54bWxQSwUGAAAAAAQABAD1AAAAigMAAAAA&#10;" filled="f" strokeweight="1.5pt">
                <v:textbox style="layout-flow:vertical;mso-layout-flow-alt:bottom-to-top;mso-next-textbox:#Text Box 3593" inset=".5mm,.5mm,.5mm,.5mm">
                  <w:txbxContent>
                    <w:p w14:paraId="1A071CCE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94" o:spid="_x0000_s2052" type="#_x0000_t202" style="position:absolute;left:852;top:2847;width:285;height:3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DmyMQA&#10;AADbAAAADwAAAGRycy9kb3ducmV2LnhtbESPQWsCMRSE74X+h/CE3mpWQamrUaSgtvRStyIen5vn&#10;ZnHzEjaprv76plDocZiZb5jZorONuFAbascKBv0MBHHpdM2Vgt3X6vkFRIjIGhvHpOBGARbzx4cZ&#10;5tpdeUuXIlYiQTjkqMDE6HMpQ2nIYug7T5y8k2stxiTbSuoWrwluGznMsrG0WHNaMOjp1VB5Lr6t&#10;gsl4ct/QsQr7lV6bz4/CH0b+XamnXrecgojUxf/wX/tNKxiO4PdL+gF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g5sjEAAAA2wAAAA8AAAAAAAAAAAAAAAAAmAIAAGRycy9k&#10;b3ducmV2LnhtbFBLBQYAAAAABAAEAPUAAACJAwAAAAA=&#10;" filled="f" strokeweight="1.5pt">
                <v:textbox style="layout-flow:vertical;mso-layout-flow-alt:bottom-to-top;mso-next-textbox:#Text Box 3594" inset=".5mm,.5mm,.5mm,.5mm">
                  <w:txbxContent>
                    <w:p w14:paraId="07C2533E" w14:textId="77777777" w:rsidR="001F1014" w:rsidRPr="00D97F01" w:rsidRDefault="001F101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7F01">
                        <w:rPr>
                          <w:rFonts w:ascii="Arial" w:hAnsi="Arial" w:cs="Arial"/>
                          <w:sz w:val="18"/>
                          <w:szCs w:val="18"/>
                        </w:rPr>
                        <w:t>Согласовано</w:t>
                      </w:r>
                    </w:p>
                  </w:txbxContent>
                </v:textbox>
              </v:shape>
            </v:group>
          </v:group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A82DE1C"/>
    <w:lvl w:ilvl="0" w:tplc="60CC00C2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93A07F9"/>
    <w:multiLevelType w:val="multilevel"/>
    <w:tmpl w:val="E95628B8"/>
    <w:styleLink w:val="2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E71F77"/>
    <w:multiLevelType w:val="multilevel"/>
    <w:tmpl w:val="F53EE43C"/>
    <w:styleLink w:val="a5"/>
    <w:lvl w:ilvl="0">
      <w:start w:val="1"/>
      <w:numFmt w:val="decimal"/>
      <w:pStyle w:val="a6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7" w15:restartNumberingAfterBreak="0">
    <w:nsid w:val="773459E5"/>
    <w:multiLevelType w:val="hybridMultilevel"/>
    <w:tmpl w:val="6BD8B454"/>
    <w:lvl w:ilvl="0" w:tplc="0250FFE2">
      <w:start w:val="1"/>
      <w:numFmt w:val="bullet"/>
      <w:pStyle w:val="a7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8" w15:restartNumberingAfterBreak="0">
    <w:nsid w:val="77CC2CF9"/>
    <w:multiLevelType w:val="multilevel"/>
    <w:tmpl w:val="04190023"/>
    <w:styleLink w:val="a8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7A5730BF"/>
    <w:multiLevelType w:val="hybridMultilevel"/>
    <w:tmpl w:val="E9C48AE0"/>
    <w:lvl w:ilvl="0" w:tplc="285CA4F2">
      <w:start w:val="1"/>
      <w:numFmt w:val="decimal"/>
      <w:pStyle w:val="a9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0" w15:restartNumberingAfterBreak="0">
    <w:nsid w:val="7C6F00BF"/>
    <w:multiLevelType w:val="multilevel"/>
    <w:tmpl w:val="B1686022"/>
    <w:numStyleLink w:val="1111"/>
  </w:abstractNum>
  <w:num w:numId="1">
    <w:abstractNumId w:val="15"/>
  </w:num>
  <w:num w:numId="2">
    <w:abstractNumId w:val="13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2"/>
  </w:num>
  <w:num w:numId="8">
    <w:abstractNumId w:val="17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8"/>
  </w:num>
  <w:num w:numId="15">
    <w:abstractNumId w:val="3"/>
  </w:num>
  <w:num w:numId="16">
    <w:abstractNumId w:val="20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4"/>
  </w:num>
  <w:num w:numId="20">
    <w:abstractNumId w:val="19"/>
  </w:num>
  <w:num w:numId="21">
    <w:abstractNumId w:val="16"/>
  </w:num>
  <w:num w:numId="22">
    <w:abstractNumId w:val="16"/>
  </w:num>
  <w:num w:numId="23">
    <w:abstractNumId w:val="16"/>
  </w:num>
  <w:num w:numId="24">
    <w:abstractNumId w:val="16"/>
  </w:num>
  <w:num w:numId="25">
    <w:abstractNumId w:val="16"/>
  </w:num>
  <w:num w:numId="26">
    <w:abstractNumId w:val="16"/>
  </w:num>
  <w:num w:numId="27">
    <w:abstractNumId w:val="16"/>
  </w:num>
  <w:num w:numId="28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042"/>
    <w:rsid w:val="0000184C"/>
    <w:rsid w:val="0000273C"/>
    <w:rsid w:val="000031B7"/>
    <w:rsid w:val="00004098"/>
    <w:rsid w:val="000042BD"/>
    <w:rsid w:val="000048D8"/>
    <w:rsid w:val="00004E0E"/>
    <w:rsid w:val="000102FD"/>
    <w:rsid w:val="00014CBE"/>
    <w:rsid w:val="00017203"/>
    <w:rsid w:val="00022ADA"/>
    <w:rsid w:val="00024794"/>
    <w:rsid w:val="00026BB9"/>
    <w:rsid w:val="00027773"/>
    <w:rsid w:val="00030082"/>
    <w:rsid w:val="00030323"/>
    <w:rsid w:val="00034233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30D3"/>
    <w:rsid w:val="0008383D"/>
    <w:rsid w:val="00084059"/>
    <w:rsid w:val="0008458F"/>
    <w:rsid w:val="00086D79"/>
    <w:rsid w:val="00090419"/>
    <w:rsid w:val="000928E2"/>
    <w:rsid w:val="00093B00"/>
    <w:rsid w:val="00094480"/>
    <w:rsid w:val="000961EA"/>
    <w:rsid w:val="000968C9"/>
    <w:rsid w:val="000A16A5"/>
    <w:rsid w:val="000A4671"/>
    <w:rsid w:val="000A4946"/>
    <w:rsid w:val="000A5976"/>
    <w:rsid w:val="000B0F7A"/>
    <w:rsid w:val="000B267F"/>
    <w:rsid w:val="000B2EB3"/>
    <w:rsid w:val="000B5109"/>
    <w:rsid w:val="000B5EF2"/>
    <w:rsid w:val="000C047D"/>
    <w:rsid w:val="000C0606"/>
    <w:rsid w:val="000C336B"/>
    <w:rsid w:val="000C4717"/>
    <w:rsid w:val="000C7735"/>
    <w:rsid w:val="000D1F4E"/>
    <w:rsid w:val="000D238F"/>
    <w:rsid w:val="000D2AD0"/>
    <w:rsid w:val="000D569F"/>
    <w:rsid w:val="000D7A78"/>
    <w:rsid w:val="000E1BA0"/>
    <w:rsid w:val="000E4551"/>
    <w:rsid w:val="000F0F19"/>
    <w:rsid w:val="000F207C"/>
    <w:rsid w:val="000F21E1"/>
    <w:rsid w:val="000F2784"/>
    <w:rsid w:val="00101B1D"/>
    <w:rsid w:val="00102B85"/>
    <w:rsid w:val="0010314B"/>
    <w:rsid w:val="001100EF"/>
    <w:rsid w:val="00111956"/>
    <w:rsid w:val="0012098F"/>
    <w:rsid w:val="00121664"/>
    <w:rsid w:val="00127797"/>
    <w:rsid w:val="00131155"/>
    <w:rsid w:val="00131351"/>
    <w:rsid w:val="00131B5F"/>
    <w:rsid w:val="00132BCF"/>
    <w:rsid w:val="00132D37"/>
    <w:rsid w:val="00133FFC"/>
    <w:rsid w:val="00134501"/>
    <w:rsid w:val="00136157"/>
    <w:rsid w:val="00141386"/>
    <w:rsid w:val="00141A0F"/>
    <w:rsid w:val="00147E2D"/>
    <w:rsid w:val="001546F4"/>
    <w:rsid w:val="00157BB3"/>
    <w:rsid w:val="00162F6C"/>
    <w:rsid w:val="00164283"/>
    <w:rsid w:val="0016484F"/>
    <w:rsid w:val="0016705B"/>
    <w:rsid w:val="00172E4F"/>
    <w:rsid w:val="00174F98"/>
    <w:rsid w:val="00181BD1"/>
    <w:rsid w:val="00182EEF"/>
    <w:rsid w:val="00190B14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5A35"/>
    <w:rsid w:val="001C2D90"/>
    <w:rsid w:val="001C6D3E"/>
    <w:rsid w:val="001D1D36"/>
    <w:rsid w:val="001D1D37"/>
    <w:rsid w:val="001D62A4"/>
    <w:rsid w:val="001D7346"/>
    <w:rsid w:val="001E0910"/>
    <w:rsid w:val="001E15F4"/>
    <w:rsid w:val="001E3297"/>
    <w:rsid w:val="001E4887"/>
    <w:rsid w:val="001E5FBA"/>
    <w:rsid w:val="001E673D"/>
    <w:rsid w:val="001F0A86"/>
    <w:rsid w:val="001F1014"/>
    <w:rsid w:val="001F2260"/>
    <w:rsid w:val="001F4380"/>
    <w:rsid w:val="001F46B0"/>
    <w:rsid w:val="001F47F0"/>
    <w:rsid w:val="001F4CF0"/>
    <w:rsid w:val="001F6C3F"/>
    <w:rsid w:val="002008A3"/>
    <w:rsid w:val="002049DB"/>
    <w:rsid w:val="00206F68"/>
    <w:rsid w:val="00207029"/>
    <w:rsid w:val="00207481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340D"/>
    <w:rsid w:val="00234C70"/>
    <w:rsid w:val="002356E4"/>
    <w:rsid w:val="0023657C"/>
    <w:rsid w:val="002375C5"/>
    <w:rsid w:val="0024286A"/>
    <w:rsid w:val="00242BAD"/>
    <w:rsid w:val="0024416A"/>
    <w:rsid w:val="0024466B"/>
    <w:rsid w:val="00245ABC"/>
    <w:rsid w:val="00246921"/>
    <w:rsid w:val="002500F0"/>
    <w:rsid w:val="00251AC0"/>
    <w:rsid w:val="0025208D"/>
    <w:rsid w:val="002526D1"/>
    <w:rsid w:val="0025451F"/>
    <w:rsid w:val="0026201A"/>
    <w:rsid w:val="00266B0C"/>
    <w:rsid w:val="002726A5"/>
    <w:rsid w:val="00272E3B"/>
    <w:rsid w:val="00274684"/>
    <w:rsid w:val="00275003"/>
    <w:rsid w:val="00275047"/>
    <w:rsid w:val="00275DB6"/>
    <w:rsid w:val="00276809"/>
    <w:rsid w:val="002777D3"/>
    <w:rsid w:val="002778C5"/>
    <w:rsid w:val="00285AB7"/>
    <w:rsid w:val="00286906"/>
    <w:rsid w:val="00286AF4"/>
    <w:rsid w:val="00292E8C"/>
    <w:rsid w:val="0029475E"/>
    <w:rsid w:val="0029681D"/>
    <w:rsid w:val="00296E82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35C8"/>
    <w:rsid w:val="002D7A48"/>
    <w:rsid w:val="002D7BD7"/>
    <w:rsid w:val="002E0B96"/>
    <w:rsid w:val="002E1E78"/>
    <w:rsid w:val="002E2448"/>
    <w:rsid w:val="002E2DF5"/>
    <w:rsid w:val="002E3D31"/>
    <w:rsid w:val="002E539E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3148F"/>
    <w:rsid w:val="00332440"/>
    <w:rsid w:val="00333933"/>
    <w:rsid w:val="003367EC"/>
    <w:rsid w:val="00336D1C"/>
    <w:rsid w:val="003403B2"/>
    <w:rsid w:val="00341881"/>
    <w:rsid w:val="003419B1"/>
    <w:rsid w:val="00341DF9"/>
    <w:rsid w:val="00342662"/>
    <w:rsid w:val="00343FCB"/>
    <w:rsid w:val="003456CD"/>
    <w:rsid w:val="00352B50"/>
    <w:rsid w:val="00357E96"/>
    <w:rsid w:val="00360349"/>
    <w:rsid w:val="00360D61"/>
    <w:rsid w:val="00362106"/>
    <w:rsid w:val="00365711"/>
    <w:rsid w:val="0036662D"/>
    <w:rsid w:val="0037240C"/>
    <w:rsid w:val="00375A97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34CA"/>
    <w:rsid w:val="003A3BC1"/>
    <w:rsid w:val="003A55CF"/>
    <w:rsid w:val="003A6E57"/>
    <w:rsid w:val="003A76C7"/>
    <w:rsid w:val="003A7D46"/>
    <w:rsid w:val="003B0990"/>
    <w:rsid w:val="003B3721"/>
    <w:rsid w:val="003B40AB"/>
    <w:rsid w:val="003B7217"/>
    <w:rsid w:val="003C25B1"/>
    <w:rsid w:val="003C47FE"/>
    <w:rsid w:val="003D0E8B"/>
    <w:rsid w:val="003D21C8"/>
    <w:rsid w:val="003D35FA"/>
    <w:rsid w:val="003D386E"/>
    <w:rsid w:val="003D57AB"/>
    <w:rsid w:val="003E0E80"/>
    <w:rsid w:val="003E1B38"/>
    <w:rsid w:val="003E44AE"/>
    <w:rsid w:val="003E51AA"/>
    <w:rsid w:val="003E535B"/>
    <w:rsid w:val="003E5FE0"/>
    <w:rsid w:val="003F3FC5"/>
    <w:rsid w:val="003F781F"/>
    <w:rsid w:val="003F795B"/>
    <w:rsid w:val="00400685"/>
    <w:rsid w:val="004019BD"/>
    <w:rsid w:val="004028CD"/>
    <w:rsid w:val="0040751A"/>
    <w:rsid w:val="0040782C"/>
    <w:rsid w:val="00413ABD"/>
    <w:rsid w:val="00416357"/>
    <w:rsid w:val="00416A57"/>
    <w:rsid w:val="0041708F"/>
    <w:rsid w:val="00417D3F"/>
    <w:rsid w:val="00421905"/>
    <w:rsid w:val="00423F5B"/>
    <w:rsid w:val="00424FB8"/>
    <w:rsid w:val="00425A3A"/>
    <w:rsid w:val="00425B98"/>
    <w:rsid w:val="00425C47"/>
    <w:rsid w:val="004261CF"/>
    <w:rsid w:val="0042755F"/>
    <w:rsid w:val="00430728"/>
    <w:rsid w:val="004307B6"/>
    <w:rsid w:val="004307F2"/>
    <w:rsid w:val="004325FB"/>
    <w:rsid w:val="00433468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FC7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70588"/>
    <w:rsid w:val="00472936"/>
    <w:rsid w:val="00473526"/>
    <w:rsid w:val="00474685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C6D"/>
    <w:rsid w:val="004B4B9E"/>
    <w:rsid w:val="004B4DED"/>
    <w:rsid w:val="004B5F5F"/>
    <w:rsid w:val="004B69FA"/>
    <w:rsid w:val="004B6E03"/>
    <w:rsid w:val="004C01CF"/>
    <w:rsid w:val="004C31B9"/>
    <w:rsid w:val="004C40B0"/>
    <w:rsid w:val="004C5AE6"/>
    <w:rsid w:val="004C7053"/>
    <w:rsid w:val="004C7561"/>
    <w:rsid w:val="004D1CCB"/>
    <w:rsid w:val="004D61F1"/>
    <w:rsid w:val="004D6428"/>
    <w:rsid w:val="004D7D52"/>
    <w:rsid w:val="004E0375"/>
    <w:rsid w:val="004E4966"/>
    <w:rsid w:val="004E4C78"/>
    <w:rsid w:val="004E4E7F"/>
    <w:rsid w:val="004F44B4"/>
    <w:rsid w:val="004F4594"/>
    <w:rsid w:val="005005EB"/>
    <w:rsid w:val="00504B78"/>
    <w:rsid w:val="0050578B"/>
    <w:rsid w:val="0050787E"/>
    <w:rsid w:val="00507D2F"/>
    <w:rsid w:val="005103A7"/>
    <w:rsid w:val="005141DF"/>
    <w:rsid w:val="00520062"/>
    <w:rsid w:val="0052106B"/>
    <w:rsid w:val="00522282"/>
    <w:rsid w:val="00522D4B"/>
    <w:rsid w:val="00525172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A0F"/>
    <w:rsid w:val="0055294A"/>
    <w:rsid w:val="00556A47"/>
    <w:rsid w:val="005574ED"/>
    <w:rsid w:val="0056035A"/>
    <w:rsid w:val="00560406"/>
    <w:rsid w:val="00563B22"/>
    <w:rsid w:val="00563C7B"/>
    <w:rsid w:val="00563FD8"/>
    <w:rsid w:val="005643B0"/>
    <w:rsid w:val="0056638F"/>
    <w:rsid w:val="00570F6D"/>
    <w:rsid w:val="00571295"/>
    <w:rsid w:val="005722B4"/>
    <w:rsid w:val="005749CF"/>
    <w:rsid w:val="00575B77"/>
    <w:rsid w:val="00576F80"/>
    <w:rsid w:val="00577C18"/>
    <w:rsid w:val="00577FBD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4988"/>
    <w:rsid w:val="005A294B"/>
    <w:rsid w:val="005A4166"/>
    <w:rsid w:val="005A51BE"/>
    <w:rsid w:val="005A5DB6"/>
    <w:rsid w:val="005A6789"/>
    <w:rsid w:val="005A717B"/>
    <w:rsid w:val="005A7BC2"/>
    <w:rsid w:val="005B1B87"/>
    <w:rsid w:val="005B1C27"/>
    <w:rsid w:val="005B3786"/>
    <w:rsid w:val="005B41E9"/>
    <w:rsid w:val="005B4C5A"/>
    <w:rsid w:val="005B6FF3"/>
    <w:rsid w:val="005C2701"/>
    <w:rsid w:val="005C5326"/>
    <w:rsid w:val="005C54F0"/>
    <w:rsid w:val="005C69BB"/>
    <w:rsid w:val="005D1516"/>
    <w:rsid w:val="005D2124"/>
    <w:rsid w:val="005D22DD"/>
    <w:rsid w:val="005D6796"/>
    <w:rsid w:val="005E235E"/>
    <w:rsid w:val="005E26D1"/>
    <w:rsid w:val="005F44E0"/>
    <w:rsid w:val="005F696E"/>
    <w:rsid w:val="005F6D85"/>
    <w:rsid w:val="00603718"/>
    <w:rsid w:val="00604911"/>
    <w:rsid w:val="00606E12"/>
    <w:rsid w:val="00607679"/>
    <w:rsid w:val="006133C3"/>
    <w:rsid w:val="00616357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40F76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6385"/>
    <w:rsid w:val="006566C9"/>
    <w:rsid w:val="006569FE"/>
    <w:rsid w:val="00660A5D"/>
    <w:rsid w:val="0066529B"/>
    <w:rsid w:val="00666DF2"/>
    <w:rsid w:val="0067173E"/>
    <w:rsid w:val="00675A88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D7B"/>
    <w:rsid w:val="006B45C2"/>
    <w:rsid w:val="006C01AE"/>
    <w:rsid w:val="006C32C4"/>
    <w:rsid w:val="006C3A64"/>
    <w:rsid w:val="006C4E60"/>
    <w:rsid w:val="006C50EF"/>
    <w:rsid w:val="006C7083"/>
    <w:rsid w:val="006D0A37"/>
    <w:rsid w:val="006D4F86"/>
    <w:rsid w:val="006D5865"/>
    <w:rsid w:val="006D685D"/>
    <w:rsid w:val="006E2564"/>
    <w:rsid w:val="006E44F1"/>
    <w:rsid w:val="006E5541"/>
    <w:rsid w:val="006E66B5"/>
    <w:rsid w:val="006F24E9"/>
    <w:rsid w:val="006F5C05"/>
    <w:rsid w:val="00705F2E"/>
    <w:rsid w:val="00707894"/>
    <w:rsid w:val="007126D7"/>
    <w:rsid w:val="00714A8A"/>
    <w:rsid w:val="00715370"/>
    <w:rsid w:val="007160FE"/>
    <w:rsid w:val="00721FBB"/>
    <w:rsid w:val="0072472D"/>
    <w:rsid w:val="00726F21"/>
    <w:rsid w:val="007276F3"/>
    <w:rsid w:val="007308CC"/>
    <w:rsid w:val="00733BE5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20A3"/>
    <w:rsid w:val="007543A0"/>
    <w:rsid w:val="00755D69"/>
    <w:rsid w:val="00756A35"/>
    <w:rsid w:val="0076405F"/>
    <w:rsid w:val="007650D4"/>
    <w:rsid w:val="0076594B"/>
    <w:rsid w:val="0076635A"/>
    <w:rsid w:val="00766485"/>
    <w:rsid w:val="007669C9"/>
    <w:rsid w:val="0076717B"/>
    <w:rsid w:val="00767D47"/>
    <w:rsid w:val="00774E69"/>
    <w:rsid w:val="00775DC4"/>
    <w:rsid w:val="00781A29"/>
    <w:rsid w:val="00781B1C"/>
    <w:rsid w:val="0078796D"/>
    <w:rsid w:val="00787D12"/>
    <w:rsid w:val="00791E00"/>
    <w:rsid w:val="007924BF"/>
    <w:rsid w:val="00793471"/>
    <w:rsid w:val="00793987"/>
    <w:rsid w:val="00793E70"/>
    <w:rsid w:val="00793FAC"/>
    <w:rsid w:val="0079403E"/>
    <w:rsid w:val="007A1DBA"/>
    <w:rsid w:val="007A4934"/>
    <w:rsid w:val="007A5127"/>
    <w:rsid w:val="007A56EC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C04BB"/>
    <w:rsid w:val="007C433D"/>
    <w:rsid w:val="007C496C"/>
    <w:rsid w:val="007C5BD8"/>
    <w:rsid w:val="007C6259"/>
    <w:rsid w:val="007C62DE"/>
    <w:rsid w:val="007C6FB9"/>
    <w:rsid w:val="007C70D1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F045A"/>
    <w:rsid w:val="007F26E1"/>
    <w:rsid w:val="007F2D8B"/>
    <w:rsid w:val="007F4B3E"/>
    <w:rsid w:val="007F57F8"/>
    <w:rsid w:val="007F64A2"/>
    <w:rsid w:val="007F73CE"/>
    <w:rsid w:val="008004E9"/>
    <w:rsid w:val="00805012"/>
    <w:rsid w:val="00812725"/>
    <w:rsid w:val="00814857"/>
    <w:rsid w:val="0081565C"/>
    <w:rsid w:val="00815727"/>
    <w:rsid w:val="008159FD"/>
    <w:rsid w:val="008204CF"/>
    <w:rsid w:val="00820E78"/>
    <w:rsid w:val="008235C6"/>
    <w:rsid w:val="00823868"/>
    <w:rsid w:val="00824601"/>
    <w:rsid w:val="00824DB7"/>
    <w:rsid w:val="00825E7E"/>
    <w:rsid w:val="008263BB"/>
    <w:rsid w:val="008267ED"/>
    <w:rsid w:val="00826BDB"/>
    <w:rsid w:val="008361D8"/>
    <w:rsid w:val="008402AC"/>
    <w:rsid w:val="00840A44"/>
    <w:rsid w:val="00840E97"/>
    <w:rsid w:val="00842A63"/>
    <w:rsid w:val="00842AF6"/>
    <w:rsid w:val="00842B20"/>
    <w:rsid w:val="0084572D"/>
    <w:rsid w:val="00846200"/>
    <w:rsid w:val="00846A01"/>
    <w:rsid w:val="008475F7"/>
    <w:rsid w:val="00847652"/>
    <w:rsid w:val="00857104"/>
    <w:rsid w:val="0086195A"/>
    <w:rsid w:val="00863F19"/>
    <w:rsid w:val="00867221"/>
    <w:rsid w:val="00871D51"/>
    <w:rsid w:val="00874A4F"/>
    <w:rsid w:val="00876216"/>
    <w:rsid w:val="00876357"/>
    <w:rsid w:val="008812E2"/>
    <w:rsid w:val="00882CAC"/>
    <w:rsid w:val="00882DF1"/>
    <w:rsid w:val="00884B15"/>
    <w:rsid w:val="008872AF"/>
    <w:rsid w:val="00887512"/>
    <w:rsid w:val="00895408"/>
    <w:rsid w:val="008978E8"/>
    <w:rsid w:val="008A02CD"/>
    <w:rsid w:val="008A0ABC"/>
    <w:rsid w:val="008A1B0A"/>
    <w:rsid w:val="008A2C14"/>
    <w:rsid w:val="008A2C8E"/>
    <w:rsid w:val="008A4675"/>
    <w:rsid w:val="008A6107"/>
    <w:rsid w:val="008B3A66"/>
    <w:rsid w:val="008C0935"/>
    <w:rsid w:val="008C63F0"/>
    <w:rsid w:val="008C656C"/>
    <w:rsid w:val="008C6FF6"/>
    <w:rsid w:val="008C73A0"/>
    <w:rsid w:val="008C775B"/>
    <w:rsid w:val="008C77BB"/>
    <w:rsid w:val="008D5AA4"/>
    <w:rsid w:val="008D6ED7"/>
    <w:rsid w:val="008D6F5C"/>
    <w:rsid w:val="008E302B"/>
    <w:rsid w:val="008E553E"/>
    <w:rsid w:val="008E61F7"/>
    <w:rsid w:val="008F34E0"/>
    <w:rsid w:val="008F358F"/>
    <w:rsid w:val="008F4649"/>
    <w:rsid w:val="008F4A8A"/>
    <w:rsid w:val="008F7CC7"/>
    <w:rsid w:val="009004AF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1055"/>
    <w:rsid w:val="009225A3"/>
    <w:rsid w:val="00923B3A"/>
    <w:rsid w:val="0092452B"/>
    <w:rsid w:val="00925B21"/>
    <w:rsid w:val="00926105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37C2"/>
    <w:rsid w:val="00947C69"/>
    <w:rsid w:val="009500ED"/>
    <w:rsid w:val="00953BD6"/>
    <w:rsid w:val="00954C07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6945"/>
    <w:rsid w:val="0097005A"/>
    <w:rsid w:val="00977C82"/>
    <w:rsid w:val="00981175"/>
    <w:rsid w:val="00981CBA"/>
    <w:rsid w:val="009823AF"/>
    <w:rsid w:val="00984405"/>
    <w:rsid w:val="00985811"/>
    <w:rsid w:val="0098586C"/>
    <w:rsid w:val="00990AA8"/>
    <w:rsid w:val="00993505"/>
    <w:rsid w:val="009A0809"/>
    <w:rsid w:val="009A0FD6"/>
    <w:rsid w:val="009A37C5"/>
    <w:rsid w:val="009A7311"/>
    <w:rsid w:val="009B0CF3"/>
    <w:rsid w:val="009B1829"/>
    <w:rsid w:val="009B35AA"/>
    <w:rsid w:val="009B3ECB"/>
    <w:rsid w:val="009B6CBA"/>
    <w:rsid w:val="009B7F50"/>
    <w:rsid w:val="009C0875"/>
    <w:rsid w:val="009C11F6"/>
    <w:rsid w:val="009C2BC3"/>
    <w:rsid w:val="009C3264"/>
    <w:rsid w:val="009C33E0"/>
    <w:rsid w:val="009C3F28"/>
    <w:rsid w:val="009C42F4"/>
    <w:rsid w:val="009C5B14"/>
    <w:rsid w:val="009C734E"/>
    <w:rsid w:val="009D64C6"/>
    <w:rsid w:val="009D65E6"/>
    <w:rsid w:val="009D6D76"/>
    <w:rsid w:val="009E06F3"/>
    <w:rsid w:val="009E1DD5"/>
    <w:rsid w:val="009E3BC7"/>
    <w:rsid w:val="009E76AC"/>
    <w:rsid w:val="009F0206"/>
    <w:rsid w:val="009F0BC2"/>
    <w:rsid w:val="009F1C52"/>
    <w:rsid w:val="009F4A98"/>
    <w:rsid w:val="00A04142"/>
    <w:rsid w:val="00A0425C"/>
    <w:rsid w:val="00A0459A"/>
    <w:rsid w:val="00A06227"/>
    <w:rsid w:val="00A12E2E"/>
    <w:rsid w:val="00A141B0"/>
    <w:rsid w:val="00A157B0"/>
    <w:rsid w:val="00A16CB3"/>
    <w:rsid w:val="00A1788C"/>
    <w:rsid w:val="00A20272"/>
    <w:rsid w:val="00A20D94"/>
    <w:rsid w:val="00A22DA5"/>
    <w:rsid w:val="00A2387E"/>
    <w:rsid w:val="00A25C4E"/>
    <w:rsid w:val="00A30166"/>
    <w:rsid w:val="00A3046B"/>
    <w:rsid w:val="00A30838"/>
    <w:rsid w:val="00A3177E"/>
    <w:rsid w:val="00A34FB3"/>
    <w:rsid w:val="00A44B76"/>
    <w:rsid w:val="00A46650"/>
    <w:rsid w:val="00A516CE"/>
    <w:rsid w:val="00A525C8"/>
    <w:rsid w:val="00A5438A"/>
    <w:rsid w:val="00A54A09"/>
    <w:rsid w:val="00A54A13"/>
    <w:rsid w:val="00A57616"/>
    <w:rsid w:val="00A63580"/>
    <w:rsid w:val="00A63676"/>
    <w:rsid w:val="00A63D65"/>
    <w:rsid w:val="00A6421C"/>
    <w:rsid w:val="00A64C19"/>
    <w:rsid w:val="00A65A9F"/>
    <w:rsid w:val="00A66D78"/>
    <w:rsid w:val="00A673D2"/>
    <w:rsid w:val="00A677AF"/>
    <w:rsid w:val="00A7121D"/>
    <w:rsid w:val="00A71BBE"/>
    <w:rsid w:val="00A7350E"/>
    <w:rsid w:val="00A76AB9"/>
    <w:rsid w:val="00A771ED"/>
    <w:rsid w:val="00A80366"/>
    <w:rsid w:val="00A87715"/>
    <w:rsid w:val="00A93F62"/>
    <w:rsid w:val="00A950B1"/>
    <w:rsid w:val="00A97323"/>
    <w:rsid w:val="00AA69FE"/>
    <w:rsid w:val="00AB005B"/>
    <w:rsid w:val="00AB0E2E"/>
    <w:rsid w:val="00AB2235"/>
    <w:rsid w:val="00AB2C1F"/>
    <w:rsid w:val="00AB4261"/>
    <w:rsid w:val="00AB610A"/>
    <w:rsid w:val="00AC11C2"/>
    <w:rsid w:val="00AC12DE"/>
    <w:rsid w:val="00AC2309"/>
    <w:rsid w:val="00AC2BBC"/>
    <w:rsid w:val="00AC2FFC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923"/>
    <w:rsid w:val="00B00367"/>
    <w:rsid w:val="00B0154F"/>
    <w:rsid w:val="00B01736"/>
    <w:rsid w:val="00B01DAE"/>
    <w:rsid w:val="00B02774"/>
    <w:rsid w:val="00B02F45"/>
    <w:rsid w:val="00B03930"/>
    <w:rsid w:val="00B05149"/>
    <w:rsid w:val="00B06902"/>
    <w:rsid w:val="00B06C55"/>
    <w:rsid w:val="00B0781B"/>
    <w:rsid w:val="00B106A5"/>
    <w:rsid w:val="00B124B0"/>
    <w:rsid w:val="00B139AC"/>
    <w:rsid w:val="00B16441"/>
    <w:rsid w:val="00B204C8"/>
    <w:rsid w:val="00B21549"/>
    <w:rsid w:val="00B22ECE"/>
    <w:rsid w:val="00B24CD2"/>
    <w:rsid w:val="00B25858"/>
    <w:rsid w:val="00B2708B"/>
    <w:rsid w:val="00B31F76"/>
    <w:rsid w:val="00B349BD"/>
    <w:rsid w:val="00B36601"/>
    <w:rsid w:val="00B40134"/>
    <w:rsid w:val="00B40269"/>
    <w:rsid w:val="00B40B4D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3195"/>
    <w:rsid w:val="00B541D5"/>
    <w:rsid w:val="00B544A6"/>
    <w:rsid w:val="00B55A48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CF0"/>
    <w:rsid w:val="00B70A3C"/>
    <w:rsid w:val="00B72E69"/>
    <w:rsid w:val="00B73784"/>
    <w:rsid w:val="00B746DD"/>
    <w:rsid w:val="00B762EE"/>
    <w:rsid w:val="00B803DE"/>
    <w:rsid w:val="00B809E4"/>
    <w:rsid w:val="00B838AF"/>
    <w:rsid w:val="00B847A4"/>
    <w:rsid w:val="00B84F25"/>
    <w:rsid w:val="00B85CD5"/>
    <w:rsid w:val="00B925D0"/>
    <w:rsid w:val="00B92C75"/>
    <w:rsid w:val="00B947B7"/>
    <w:rsid w:val="00B94A65"/>
    <w:rsid w:val="00B96241"/>
    <w:rsid w:val="00B97331"/>
    <w:rsid w:val="00B97EAC"/>
    <w:rsid w:val="00BA3FAF"/>
    <w:rsid w:val="00BB2187"/>
    <w:rsid w:val="00BB6D8D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29D"/>
    <w:rsid w:val="00BE3D56"/>
    <w:rsid w:val="00BE542F"/>
    <w:rsid w:val="00BE6334"/>
    <w:rsid w:val="00BE6E6B"/>
    <w:rsid w:val="00BF0F20"/>
    <w:rsid w:val="00BF43AA"/>
    <w:rsid w:val="00BF5C41"/>
    <w:rsid w:val="00BF6997"/>
    <w:rsid w:val="00BF7BD4"/>
    <w:rsid w:val="00C00870"/>
    <w:rsid w:val="00C016DF"/>
    <w:rsid w:val="00C048C4"/>
    <w:rsid w:val="00C05798"/>
    <w:rsid w:val="00C077F2"/>
    <w:rsid w:val="00C149EF"/>
    <w:rsid w:val="00C2168F"/>
    <w:rsid w:val="00C22609"/>
    <w:rsid w:val="00C22742"/>
    <w:rsid w:val="00C23075"/>
    <w:rsid w:val="00C2611C"/>
    <w:rsid w:val="00C26A12"/>
    <w:rsid w:val="00C30CF6"/>
    <w:rsid w:val="00C3217A"/>
    <w:rsid w:val="00C32A76"/>
    <w:rsid w:val="00C32DCD"/>
    <w:rsid w:val="00C36716"/>
    <w:rsid w:val="00C36DA7"/>
    <w:rsid w:val="00C40B83"/>
    <w:rsid w:val="00C42C02"/>
    <w:rsid w:val="00C43D52"/>
    <w:rsid w:val="00C450B7"/>
    <w:rsid w:val="00C46755"/>
    <w:rsid w:val="00C470BC"/>
    <w:rsid w:val="00C47F54"/>
    <w:rsid w:val="00C52DDF"/>
    <w:rsid w:val="00C531A7"/>
    <w:rsid w:val="00C56484"/>
    <w:rsid w:val="00C70322"/>
    <w:rsid w:val="00C71E79"/>
    <w:rsid w:val="00C75BBA"/>
    <w:rsid w:val="00C75C4C"/>
    <w:rsid w:val="00C815E4"/>
    <w:rsid w:val="00C82BE8"/>
    <w:rsid w:val="00C8338D"/>
    <w:rsid w:val="00C83B2C"/>
    <w:rsid w:val="00C8776C"/>
    <w:rsid w:val="00C90725"/>
    <w:rsid w:val="00C932CC"/>
    <w:rsid w:val="00C96FFF"/>
    <w:rsid w:val="00CA069C"/>
    <w:rsid w:val="00CA109A"/>
    <w:rsid w:val="00CA38DB"/>
    <w:rsid w:val="00CB0853"/>
    <w:rsid w:val="00CB0F4D"/>
    <w:rsid w:val="00CB1D57"/>
    <w:rsid w:val="00CB4065"/>
    <w:rsid w:val="00CB4A3F"/>
    <w:rsid w:val="00CB66C0"/>
    <w:rsid w:val="00CB7227"/>
    <w:rsid w:val="00CB7EC5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BD"/>
    <w:rsid w:val="00CF2D4A"/>
    <w:rsid w:val="00CF7635"/>
    <w:rsid w:val="00D00F18"/>
    <w:rsid w:val="00D02A5E"/>
    <w:rsid w:val="00D0701A"/>
    <w:rsid w:val="00D07B00"/>
    <w:rsid w:val="00D11080"/>
    <w:rsid w:val="00D1591A"/>
    <w:rsid w:val="00D16929"/>
    <w:rsid w:val="00D16FC1"/>
    <w:rsid w:val="00D2054F"/>
    <w:rsid w:val="00D22246"/>
    <w:rsid w:val="00D2267E"/>
    <w:rsid w:val="00D26093"/>
    <w:rsid w:val="00D26B0B"/>
    <w:rsid w:val="00D2709A"/>
    <w:rsid w:val="00D27781"/>
    <w:rsid w:val="00D3051F"/>
    <w:rsid w:val="00D34C6F"/>
    <w:rsid w:val="00D37281"/>
    <w:rsid w:val="00D37D6A"/>
    <w:rsid w:val="00D407F3"/>
    <w:rsid w:val="00D414A5"/>
    <w:rsid w:val="00D41922"/>
    <w:rsid w:val="00D41E7B"/>
    <w:rsid w:val="00D41FCF"/>
    <w:rsid w:val="00D42E50"/>
    <w:rsid w:val="00D42F5F"/>
    <w:rsid w:val="00D43005"/>
    <w:rsid w:val="00D436E5"/>
    <w:rsid w:val="00D45A96"/>
    <w:rsid w:val="00D5166A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4E97"/>
    <w:rsid w:val="00D768AB"/>
    <w:rsid w:val="00D833FA"/>
    <w:rsid w:val="00D843CE"/>
    <w:rsid w:val="00D85109"/>
    <w:rsid w:val="00D875FE"/>
    <w:rsid w:val="00D94FFB"/>
    <w:rsid w:val="00D95B8A"/>
    <w:rsid w:val="00D95D7E"/>
    <w:rsid w:val="00D963FB"/>
    <w:rsid w:val="00D9679E"/>
    <w:rsid w:val="00D97F01"/>
    <w:rsid w:val="00DA2563"/>
    <w:rsid w:val="00DA38FA"/>
    <w:rsid w:val="00DA3F8F"/>
    <w:rsid w:val="00DA4839"/>
    <w:rsid w:val="00DA5FEF"/>
    <w:rsid w:val="00DA6801"/>
    <w:rsid w:val="00DA68BE"/>
    <w:rsid w:val="00DB4A34"/>
    <w:rsid w:val="00DB5926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E0C5B"/>
    <w:rsid w:val="00DE1539"/>
    <w:rsid w:val="00DE15FF"/>
    <w:rsid w:val="00DE2CD9"/>
    <w:rsid w:val="00DE527E"/>
    <w:rsid w:val="00DE575E"/>
    <w:rsid w:val="00DE6042"/>
    <w:rsid w:val="00DF1D4C"/>
    <w:rsid w:val="00DF1DAE"/>
    <w:rsid w:val="00DF3E5B"/>
    <w:rsid w:val="00DF5159"/>
    <w:rsid w:val="00DF7783"/>
    <w:rsid w:val="00E017A5"/>
    <w:rsid w:val="00E01880"/>
    <w:rsid w:val="00E025FC"/>
    <w:rsid w:val="00E02AE3"/>
    <w:rsid w:val="00E04767"/>
    <w:rsid w:val="00E05FBE"/>
    <w:rsid w:val="00E065EE"/>
    <w:rsid w:val="00E07495"/>
    <w:rsid w:val="00E11BF0"/>
    <w:rsid w:val="00E13A12"/>
    <w:rsid w:val="00E14A2A"/>
    <w:rsid w:val="00E16DCA"/>
    <w:rsid w:val="00E242EB"/>
    <w:rsid w:val="00E3025B"/>
    <w:rsid w:val="00E36802"/>
    <w:rsid w:val="00E4215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763D2"/>
    <w:rsid w:val="00E7652A"/>
    <w:rsid w:val="00E815BB"/>
    <w:rsid w:val="00E819F3"/>
    <w:rsid w:val="00E843F5"/>
    <w:rsid w:val="00E84E27"/>
    <w:rsid w:val="00E8594D"/>
    <w:rsid w:val="00E90726"/>
    <w:rsid w:val="00E929CE"/>
    <w:rsid w:val="00E959DF"/>
    <w:rsid w:val="00E95D68"/>
    <w:rsid w:val="00E95E07"/>
    <w:rsid w:val="00E964E4"/>
    <w:rsid w:val="00E9709A"/>
    <w:rsid w:val="00EA11AC"/>
    <w:rsid w:val="00EA40B7"/>
    <w:rsid w:val="00EA5AEB"/>
    <w:rsid w:val="00EB265D"/>
    <w:rsid w:val="00EB2CF7"/>
    <w:rsid w:val="00EB2E1D"/>
    <w:rsid w:val="00EB3E91"/>
    <w:rsid w:val="00EB4456"/>
    <w:rsid w:val="00EB54A2"/>
    <w:rsid w:val="00EB71F4"/>
    <w:rsid w:val="00EC048F"/>
    <w:rsid w:val="00EC0BC0"/>
    <w:rsid w:val="00EC52D2"/>
    <w:rsid w:val="00EC578D"/>
    <w:rsid w:val="00EC58AF"/>
    <w:rsid w:val="00EC7A6D"/>
    <w:rsid w:val="00ED256A"/>
    <w:rsid w:val="00ED513D"/>
    <w:rsid w:val="00ED79E9"/>
    <w:rsid w:val="00EE050A"/>
    <w:rsid w:val="00EE0678"/>
    <w:rsid w:val="00EE0E26"/>
    <w:rsid w:val="00EE1ACB"/>
    <w:rsid w:val="00EE3BFD"/>
    <w:rsid w:val="00EE5413"/>
    <w:rsid w:val="00EE5542"/>
    <w:rsid w:val="00EE7581"/>
    <w:rsid w:val="00EF61BC"/>
    <w:rsid w:val="00F0070A"/>
    <w:rsid w:val="00F0313D"/>
    <w:rsid w:val="00F03877"/>
    <w:rsid w:val="00F03BE9"/>
    <w:rsid w:val="00F047F7"/>
    <w:rsid w:val="00F04805"/>
    <w:rsid w:val="00F04E81"/>
    <w:rsid w:val="00F07B00"/>
    <w:rsid w:val="00F10816"/>
    <w:rsid w:val="00F10939"/>
    <w:rsid w:val="00F10F54"/>
    <w:rsid w:val="00F12225"/>
    <w:rsid w:val="00F1345D"/>
    <w:rsid w:val="00F13540"/>
    <w:rsid w:val="00F15993"/>
    <w:rsid w:val="00F162FD"/>
    <w:rsid w:val="00F21F74"/>
    <w:rsid w:val="00F2340F"/>
    <w:rsid w:val="00F23B5B"/>
    <w:rsid w:val="00F2476C"/>
    <w:rsid w:val="00F2511D"/>
    <w:rsid w:val="00F3086F"/>
    <w:rsid w:val="00F309A0"/>
    <w:rsid w:val="00F329EA"/>
    <w:rsid w:val="00F35BFB"/>
    <w:rsid w:val="00F3759C"/>
    <w:rsid w:val="00F37B2E"/>
    <w:rsid w:val="00F45CB1"/>
    <w:rsid w:val="00F46563"/>
    <w:rsid w:val="00F465FF"/>
    <w:rsid w:val="00F51702"/>
    <w:rsid w:val="00F51D02"/>
    <w:rsid w:val="00F522E6"/>
    <w:rsid w:val="00F54330"/>
    <w:rsid w:val="00F54453"/>
    <w:rsid w:val="00F607A1"/>
    <w:rsid w:val="00F6153E"/>
    <w:rsid w:val="00F6287D"/>
    <w:rsid w:val="00F62E55"/>
    <w:rsid w:val="00F6741F"/>
    <w:rsid w:val="00F67F42"/>
    <w:rsid w:val="00F71B69"/>
    <w:rsid w:val="00F720CE"/>
    <w:rsid w:val="00F77BE2"/>
    <w:rsid w:val="00F77E4D"/>
    <w:rsid w:val="00F81281"/>
    <w:rsid w:val="00F8215A"/>
    <w:rsid w:val="00F826A9"/>
    <w:rsid w:val="00F85E31"/>
    <w:rsid w:val="00F86433"/>
    <w:rsid w:val="00F87733"/>
    <w:rsid w:val="00F936A0"/>
    <w:rsid w:val="00F957BD"/>
    <w:rsid w:val="00F975D9"/>
    <w:rsid w:val="00FA140F"/>
    <w:rsid w:val="00FA30D5"/>
    <w:rsid w:val="00FA663F"/>
    <w:rsid w:val="00FA66E8"/>
    <w:rsid w:val="00FA699F"/>
    <w:rsid w:val="00FB50F0"/>
    <w:rsid w:val="00FB526E"/>
    <w:rsid w:val="00FB5B2D"/>
    <w:rsid w:val="00FC09A8"/>
    <w:rsid w:val="00FC0C52"/>
    <w:rsid w:val="00FC47FB"/>
    <w:rsid w:val="00FC514F"/>
    <w:rsid w:val="00FD2D48"/>
    <w:rsid w:val="00FD3726"/>
    <w:rsid w:val="00FD4490"/>
    <w:rsid w:val="00FD4EDC"/>
    <w:rsid w:val="00FD4EF3"/>
    <w:rsid w:val="00FD755B"/>
    <w:rsid w:val="00FE2D0E"/>
    <w:rsid w:val="00FE32F3"/>
    <w:rsid w:val="00FE739A"/>
    <w:rsid w:val="00FF08D7"/>
    <w:rsid w:val="00FF0D68"/>
    <w:rsid w:val="00FF2C71"/>
    <w:rsid w:val="00FF3749"/>
    <w:rsid w:val="00FF3A12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2"/>
    <o:shapelayout v:ext="edit">
      <o:idmap v:ext="edit" data="1"/>
    </o:shapelayout>
  </w:shapeDefaults>
  <w:decimalSymbol w:val=","/>
  <w:listSeparator w:val=";"/>
  <w14:docId w14:val="636C95D5"/>
  <w15:docId w15:val="{C6E220C5-25D5-4DD8-9303-8F8E40C8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a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a"/>
    <w:next w:val="aa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2">
    <w:name w:val="heading 2"/>
    <w:aliases w:val="H2,h2,Б2,RTC,iz2,2,sub-sect,Раздел Знак,Раздел Знак Знак,Ф1,1.1. Заголовок 2,Заголовок 2а"/>
    <w:basedOn w:val="aa"/>
    <w:next w:val="aa"/>
    <w:link w:val="23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a"/>
    <w:next w:val="aa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aliases w:val="Заголовок 4 Знак,Пункт Знак,Пункт,Б4,RTC 4"/>
    <w:basedOn w:val="aa"/>
    <w:next w:val="aa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a"/>
    <w:next w:val="aa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a"/>
    <w:next w:val="aa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a"/>
    <w:next w:val="aa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a"/>
    <w:next w:val="aa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a"/>
    <w:next w:val="aa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ae">
    <w:name w:val="header"/>
    <w:aliases w:val="ЛЕН2_ПРОЕКТ_верхний колонтитул,??????? ??????????,Верхний колонтитул1"/>
    <w:basedOn w:val="aa"/>
    <w:link w:val="af"/>
    <w:uiPriority w:val="99"/>
    <w:rsid w:val="000961EA"/>
    <w:pPr>
      <w:tabs>
        <w:tab w:val="center" w:pos="4677"/>
        <w:tab w:val="right" w:pos="9355"/>
      </w:tabs>
    </w:pPr>
  </w:style>
  <w:style w:type="paragraph" w:styleId="af0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a"/>
    <w:link w:val="24"/>
    <w:rsid w:val="000961EA"/>
    <w:pPr>
      <w:jc w:val="center"/>
    </w:pPr>
    <w:rPr>
      <w:sz w:val="12"/>
    </w:rPr>
  </w:style>
  <w:style w:type="paragraph" w:styleId="af1">
    <w:name w:val="footer"/>
    <w:aliases w:val="Не удалять!"/>
    <w:basedOn w:val="aa"/>
    <w:link w:val="af2"/>
    <w:rsid w:val="000961EA"/>
    <w:pPr>
      <w:tabs>
        <w:tab w:val="center" w:pos="4677"/>
        <w:tab w:val="right" w:pos="9355"/>
      </w:tabs>
    </w:pPr>
  </w:style>
  <w:style w:type="paragraph" w:customStyle="1" w:styleId="25">
    <w:name w:val="ЛЕН2_ПРОЕКТ_ табл_ центр"/>
    <w:basedOn w:val="aa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6">
    <w:name w:val="ЛЕН2_ПРОЕКТ_имя файла"/>
    <w:basedOn w:val="aa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7">
    <w:name w:val="ЛЕН2_ПРОЕКТ_табл_ширине"/>
    <w:basedOn w:val="aa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a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8">
    <w:name w:val="ЛЕН2_ПРОЕКТ_текст"/>
    <w:basedOn w:val="aa"/>
    <w:rsid w:val="000961EA"/>
    <w:pPr>
      <w:ind w:firstLine="851"/>
      <w:jc w:val="both"/>
    </w:pPr>
    <w:rPr>
      <w:szCs w:val="20"/>
    </w:rPr>
  </w:style>
  <w:style w:type="character" w:styleId="af3">
    <w:name w:val="page number"/>
    <w:basedOn w:val="ab"/>
    <w:rsid w:val="000961EA"/>
  </w:style>
  <w:style w:type="paragraph" w:customStyle="1" w:styleId="34">
    <w:name w:val="Таб3"/>
    <w:aliases w:val="центр"/>
    <w:basedOn w:val="aa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a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a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9">
    <w:name w:val="Body Text 2"/>
    <w:basedOn w:val="aa"/>
    <w:link w:val="2a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a"/>
    <w:rsid w:val="000961EA"/>
    <w:rPr>
      <w:rFonts w:ascii="Arial" w:hAnsi="Arial" w:cs="Arial"/>
      <w:sz w:val="18"/>
    </w:rPr>
  </w:style>
  <w:style w:type="paragraph" w:styleId="2b">
    <w:name w:val="Body Text Indent 2"/>
    <w:basedOn w:val="aa"/>
    <w:link w:val="2c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4">
    <w:name w:val="Body Text Indent"/>
    <w:basedOn w:val="aa"/>
    <w:link w:val="13"/>
    <w:rsid w:val="000961EA"/>
    <w:pPr>
      <w:spacing w:after="120"/>
      <w:ind w:left="283"/>
    </w:pPr>
  </w:style>
  <w:style w:type="character" w:customStyle="1" w:styleId="2c">
    <w:name w:val="Основной текст с отступом 2 Знак"/>
    <w:link w:val="2b"/>
    <w:rsid w:val="00A6421C"/>
    <w:rPr>
      <w:sz w:val="24"/>
      <w:szCs w:val="24"/>
    </w:rPr>
  </w:style>
  <w:style w:type="paragraph" w:styleId="af5">
    <w:name w:val="Balloon Text"/>
    <w:basedOn w:val="aa"/>
    <w:link w:val="af6"/>
    <w:rsid w:val="00382393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link w:val="af5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a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a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d">
    <w:name w:val="Таб2"/>
    <w:aliases w:val="текст,Таб2-0"/>
    <w:basedOn w:val="aa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a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7">
    <w:name w:val="Emphasis"/>
    <w:uiPriority w:val="20"/>
    <w:rsid w:val="00BE09A1"/>
    <w:rPr>
      <w:i/>
      <w:iCs/>
    </w:rPr>
  </w:style>
  <w:style w:type="character" w:customStyle="1" w:styleId="af2">
    <w:name w:val="Нижний колонтитул Знак"/>
    <w:aliases w:val="Не удалять! Знак"/>
    <w:link w:val="af1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e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e">
    <w:name w:val="Основной текст (2)"/>
    <w:basedOn w:val="aa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8">
    <w:name w:val="footnote text"/>
    <w:basedOn w:val="aa"/>
    <w:link w:val="af9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9">
    <w:name w:val="Текст сноски Знак"/>
    <w:link w:val="af8"/>
    <w:rsid w:val="003A149A"/>
    <w:rPr>
      <w:sz w:val="28"/>
    </w:rPr>
  </w:style>
  <w:style w:type="character" w:styleId="afa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a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a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a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b">
    <w:name w:val="caption"/>
    <w:basedOn w:val="aa"/>
    <w:next w:val="aa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a"/>
    <w:next w:val="aa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">
    <w:name w:val="toc 2"/>
    <w:aliases w:val="ПЗ_Содержание"/>
    <w:basedOn w:val="aa"/>
    <w:next w:val="aa"/>
    <w:link w:val="2f0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c"/>
    <w:next w:val="aa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0">
    <w:name w:val="toc 4"/>
    <w:basedOn w:val="aa"/>
    <w:next w:val="aa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a"/>
    <w:next w:val="aa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a"/>
    <w:next w:val="aa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a"/>
    <w:next w:val="aa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a"/>
    <w:next w:val="aa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a"/>
    <w:next w:val="aa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d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a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e">
    <w:name w:val="Document Map"/>
    <w:basedOn w:val="aa"/>
    <w:link w:val="aff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">
    <w:name w:val="Схема документа Знак"/>
    <w:link w:val="afe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0">
    <w:name w:val="Block Text"/>
    <w:basedOn w:val="aa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1">
    <w:name w:val="Table Grid"/>
    <w:basedOn w:val="ac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1"/>
    <w:rsid w:val="003A149A"/>
    <w:tblPr/>
  </w:style>
  <w:style w:type="paragraph" w:styleId="aff2">
    <w:name w:val="Plain Text"/>
    <w:basedOn w:val="aa"/>
    <w:link w:val="aff3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3">
    <w:name w:val="Текст Знак"/>
    <w:link w:val="aff2"/>
    <w:rsid w:val="003A149A"/>
    <w:rPr>
      <w:rFonts w:ascii="Courier New" w:hAnsi="Courier New"/>
    </w:rPr>
  </w:style>
  <w:style w:type="paragraph" w:styleId="aff4">
    <w:name w:val="Title"/>
    <w:basedOn w:val="aa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4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a"/>
    <w:next w:val="aa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5">
    <w:name w:val="E-mail Signature"/>
    <w:basedOn w:val="aa"/>
    <w:link w:val="aff6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6">
    <w:name w:val="Электронная подпись Знак"/>
    <w:link w:val="aff5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2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7">
    <w:name w:val="Normal (Web)"/>
    <w:aliases w:val="Обычный (веб)1"/>
    <w:basedOn w:val="aa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a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a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a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a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7">
    <w:name w:val="List Paragraph"/>
    <w:basedOn w:val="aa"/>
    <w:link w:val="aff8"/>
    <w:uiPriority w:val="34"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9">
    <w:name w:val="No Spacing"/>
    <w:link w:val="affa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b">
    <w:name w:val="Bibliography"/>
    <w:basedOn w:val="aa"/>
    <w:next w:val="aa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a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a"/>
    <w:rsid w:val="003A149A"/>
    <w:pPr>
      <w:widowControl w:val="0"/>
    </w:pPr>
    <w:rPr>
      <w:sz w:val="22"/>
      <w:szCs w:val="20"/>
    </w:rPr>
  </w:style>
  <w:style w:type="numbering" w:customStyle="1" w:styleId="21">
    <w:name w:val="Стиль2"/>
    <w:rsid w:val="003A149A"/>
    <w:pPr>
      <w:numPr>
        <w:numId w:val="7"/>
      </w:numPr>
    </w:pPr>
  </w:style>
  <w:style w:type="paragraph" w:styleId="2">
    <w:name w:val="List Number 2"/>
    <w:basedOn w:val="aa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a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a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a"/>
    <w:next w:val="aa"/>
    <w:rsid w:val="003A149A"/>
    <w:pPr>
      <w:keepNext/>
      <w:widowControl w:val="0"/>
      <w:ind w:firstLine="709"/>
      <w:jc w:val="both"/>
    </w:pPr>
  </w:style>
  <w:style w:type="character" w:customStyle="1" w:styleId="affc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d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a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a"/>
    <w:rsid w:val="003A149A"/>
    <w:pPr>
      <w:ind w:firstLine="709"/>
    </w:pPr>
  </w:style>
  <w:style w:type="paragraph" w:customStyle="1" w:styleId="Iniiaiieoaeno">
    <w:name w:val="Iniiaiie oaeno"/>
    <w:basedOn w:val="aa"/>
    <w:rsid w:val="003A149A"/>
    <w:pPr>
      <w:widowControl w:val="0"/>
      <w:jc w:val="both"/>
    </w:pPr>
  </w:style>
  <w:style w:type="paragraph" w:customStyle="1" w:styleId="2f1">
    <w:name w:val="заголовок 2"/>
    <w:basedOn w:val="aa"/>
    <w:next w:val="aa"/>
    <w:link w:val="2f2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2">
    <w:name w:val="заголовок 2 Знак"/>
    <w:link w:val="2f1"/>
    <w:rsid w:val="003A149A"/>
    <w:rPr>
      <w:rFonts w:ascii="Arial" w:hAnsi="Arial"/>
      <w:b/>
      <w:sz w:val="22"/>
      <w:szCs w:val="22"/>
    </w:rPr>
  </w:style>
  <w:style w:type="paragraph" w:customStyle="1" w:styleId="affe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a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">
    <w:name w:val="ТБЛ"/>
    <w:basedOn w:val="aa"/>
    <w:rsid w:val="003A149A"/>
    <w:rPr>
      <w:szCs w:val="20"/>
    </w:rPr>
  </w:style>
  <w:style w:type="paragraph" w:customStyle="1" w:styleId="1e">
    <w:name w:val="Текст1"/>
    <w:basedOn w:val="aa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a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a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0">
    <w:name w:val="основной текст"/>
    <w:basedOn w:val="aa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a"/>
    <w:rsid w:val="003A149A"/>
    <w:pPr>
      <w:numPr>
        <w:numId w:val="9"/>
      </w:numPr>
    </w:pPr>
  </w:style>
  <w:style w:type="character" w:customStyle="1" w:styleId="affa">
    <w:name w:val="Без интервала Знак"/>
    <w:link w:val="aff9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a"/>
    <w:link w:val="afff1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a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a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3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2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2">
    <w:name w:val="Subtitle"/>
    <w:basedOn w:val="aa"/>
    <w:next w:val="aa"/>
    <w:link w:val="afff3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3">
    <w:name w:val="Подзаголовок Знак"/>
    <w:link w:val="afff2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4">
    <w:name w:val="Strong"/>
    <w:uiPriority w:val="22"/>
    <w:rsid w:val="003A149A"/>
    <w:rPr>
      <w:b/>
      <w:bCs/>
    </w:rPr>
  </w:style>
  <w:style w:type="paragraph" w:styleId="2f3">
    <w:name w:val="Quote"/>
    <w:aliases w:val="!_Обычный_отступ"/>
    <w:basedOn w:val="aa"/>
    <w:next w:val="aa"/>
    <w:link w:val="2f4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4">
    <w:name w:val="Цитата 2 Знак"/>
    <w:aliases w:val="!_Обычный_отступ Знак"/>
    <w:link w:val="2f3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5">
    <w:name w:val="Intense Quote"/>
    <w:basedOn w:val="aa"/>
    <w:next w:val="aa"/>
    <w:link w:val="afff6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6">
    <w:name w:val="Выделенная цитата Знак"/>
    <w:link w:val="afff5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7">
    <w:name w:val="Subtle Emphasis"/>
    <w:uiPriority w:val="19"/>
    <w:rsid w:val="003A149A"/>
    <w:rPr>
      <w:i/>
      <w:iCs/>
      <w:color w:val="808080"/>
    </w:rPr>
  </w:style>
  <w:style w:type="character" w:styleId="afff8">
    <w:name w:val="Intense Emphasis"/>
    <w:uiPriority w:val="21"/>
    <w:rsid w:val="003A149A"/>
    <w:rPr>
      <w:b/>
      <w:bCs/>
      <w:i/>
      <w:iCs/>
      <w:color w:val="4F81BD"/>
    </w:rPr>
  </w:style>
  <w:style w:type="character" w:styleId="afff9">
    <w:name w:val="Subtle Reference"/>
    <w:uiPriority w:val="31"/>
    <w:rsid w:val="003A149A"/>
    <w:rPr>
      <w:smallCaps/>
      <w:color w:val="C0504D"/>
      <w:u w:val="single"/>
    </w:rPr>
  </w:style>
  <w:style w:type="character" w:styleId="afffa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b">
    <w:name w:val="Book Title"/>
    <w:uiPriority w:val="33"/>
    <w:rsid w:val="003A149A"/>
    <w:rPr>
      <w:b/>
      <w:bCs/>
      <w:smallCaps/>
      <w:spacing w:val="5"/>
    </w:rPr>
  </w:style>
  <w:style w:type="paragraph" w:styleId="afffc">
    <w:name w:val="TOC Heading"/>
    <w:basedOn w:val="11"/>
    <w:next w:val="aa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d">
    <w:name w:val="Placeholder Text"/>
    <w:uiPriority w:val="99"/>
    <w:semiHidden/>
    <w:rsid w:val="003A149A"/>
    <w:rPr>
      <w:color w:val="808080"/>
    </w:rPr>
  </w:style>
  <w:style w:type="character" w:customStyle="1" w:styleId="2a">
    <w:name w:val="Основной текст 2 Знак"/>
    <w:link w:val="29"/>
    <w:rsid w:val="003A149A"/>
    <w:rPr>
      <w:rFonts w:ascii="Arial" w:hAnsi="Arial" w:cs="Arial"/>
      <w:sz w:val="16"/>
      <w:szCs w:val="24"/>
    </w:rPr>
  </w:style>
  <w:style w:type="character" w:customStyle="1" w:styleId="af">
    <w:name w:val="Верхний колонтитул Знак"/>
    <w:aliases w:val="ЛЕН2_ПРОЕКТ_верхний колонтитул Знак,??????? ?????????? Знак,Верхний колонтитул1 Знак"/>
    <w:link w:val="ae"/>
    <w:uiPriority w:val="99"/>
    <w:rsid w:val="003A149A"/>
    <w:rPr>
      <w:sz w:val="24"/>
      <w:szCs w:val="24"/>
    </w:rPr>
  </w:style>
  <w:style w:type="paragraph" w:customStyle="1" w:styleId="afffe">
    <w:name w:val="Ариал"/>
    <w:basedOn w:val="aa"/>
    <w:link w:val="affff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">
    <w:name w:val="Ариал Знак"/>
    <w:link w:val="afffe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0">
    <w:name w:val="annotation reference"/>
    <w:rsid w:val="003A149A"/>
    <w:rPr>
      <w:sz w:val="16"/>
      <w:szCs w:val="16"/>
    </w:rPr>
  </w:style>
  <w:style w:type="paragraph" w:styleId="affff1">
    <w:name w:val="List"/>
    <w:basedOn w:val="af0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a"/>
    <w:next w:val="aa"/>
    <w:autoRedefine/>
    <w:rsid w:val="003A149A"/>
    <w:pPr>
      <w:ind w:left="240" w:right="170" w:hanging="240"/>
      <w:jc w:val="both"/>
    </w:pPr>
  </w:style>
  <w:style w:type="paragraph" w:styleId="affff2">
    <w:name w:val="index heading"/>
    <w:basedOn w:val="aa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a"/>
    <w:next w:val="af0"/>
    <w:link w:val="affff3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4">
    <w:name w:val="АриалСписок"/>
    <w:basedOn w:val="aa"/>
    <w:link w:val="affff5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5">
    <w:name w:val="АриалСписок Знак"/>
    <w:link w:val="affff4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6">
    <w:name w:val="АриалНум"/>
    <w:basedOn w:val="aa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7">
    <w:name w:val="АриалТабл"/>
    <w:basedOn w:val="afffe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e"/>
    <w:rsid w:val="003A149A"/>
  </w:style>
  <w:style w:type="paragraph" w:customStyle="1" w:styleId="affff8">
    <w:name w:val="Ариал Таблица"/>
    <w:basedOn w:val="afffe"/>
    <w:rsid w:val="003A149A"/>
    <w:pPr>
      <w:spacing w:line="240" w:lineRule="auto"/>
      <w:ind w:firstLine="0"/>
    </w:pPr>
    <w:rPr>
      <w:szCs w:val="20"/>
    </w:rPr>
  </w:style>
  <w:style w:type="paragraph" w:customStyle="1" w:styleId="affff9">
    <w:name w:val="АриалСписок Нумерованный"/>
    <w:basedOn w:val="affff4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a">
    <w:name w:val="Salutation"/>
    <w:basedOn w:val="aa"/>
    <w:next w:val="aa"/>
    <w:link w:val="affffb"/>
    <w:rsid w:val="003A149A"/>
    <w:rPr>
      <w:lang w:eastAsia="ar-SA"/>
    </w:rPr>
  </w:style>
  <w:style w:type="character" w:customStyle="1" w:styleId="affffb">
    <w:name w:val="Приветствие Знак"/>
    <w:link w:val="affffa"/>
    <w:rsid w:val="003A149A"/>
    <w:rPr>
      <w:sz w:val="24"/>
      <w:szCs w:val="24"/>
      <w:lang w:eastAsia="ar-SA"/>
    </w:rPr>
  </w:style>
  <w:style w:type="paragraph" w:styleId="affffc">
    <w:name w:val="annotation text"/>
    <w:basedOn w:val="aa"/>
    <w:link w:val="affffd"/>
    <w:rsid w:val="003A149A"/>
    <w:rPr>
      <w:sz w:val="20"/>
      <w:szCs w:val="20"/>
      <w:lang w:eastAsia="ar-SA"/>
    </w:rPr>
  </w:style>
  <w:style w:type="character" w:customStyle="1" w:styleId="affffd">
    <w:name w:val="Текст примечания Знак"/>
    <w:link w:val="affffc"/>
    <w:rsid w:val="003A149A"/>
    <w:rPr>
      <w:lang w:eastAsia="ar-SA"/>
    </w:rPr>
  </w:style>
  <w:style w:type="paragraph" w:customStyle="1" w:styleId="100">
    <w:name w:val="Оглавление 10"/>
    <w:basedOn w:val="affff2"/>
    <w:rsid w:val="003A149A"/>
    <w:pPr>
      <w:tabs>
        <w:tab w:val="right" w:leader="dot" w:pos="9637"/>
      </w:tabs>
      <w:ind w:left="2547"/>
    </w:pPr>
  </w:style>
  <w:style w:type="paragraph" w:customStyle="1" w:styleId="affffe">
    <w:name w:val="Содержимое таблицы"/>
    <w:basedOn w:val="aa"/>
    <w:rsid w:val="003A149A"/>
    <w:pPr>
      <w:suppressLineNumbers/>
    </w:pPr>
    <w:rPr>
      <w:lang w:eastAsia="ar-SA"/>
    </w:rPr>
  </w:style>
  <w:style w:type="paragraph" w:customStyle="1" w:styleId="afffff">
    <w:name w:val="Заголовок таблицы"/>
    <w:basedOn w:val="affffe"/>
    <w:rsid w:val="003A149A"/>
    <w:pPr>
      <w:jc w:val="center"/>
    </w:pPr>
    <w:rPr>
      <w:b/>
      <w:bCs/>
      <w:i/>
      <w:iCs/>
    </w:rPr>
  </w:style>
  <w:style w:type="paragraph" w:customStyle="1" w:styleId="afffff0">
    <w:name w:val="Содержимое врезки"/>
    <w:basedOn w:val="af0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a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a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a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a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a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a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a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a"/>
    <w:rsid w:val="003A149A"/>
    <w:rPr>
      <w:rFonts w:ascii="Arial" w:hAnsi="Arial"/>
      <w:sz w:val="22"/>
      <w:szCs w:val="20"/>
    </w:rPr>
  </w:style>
  <w:style w:type="paragraph" w:customStyle="1" w:styleId="afffff1">
    <w:name w:val="Таблица"/>
    <w:basedOn w:val="aa"/>
    <w:link w:val="afffff2"/>
    <w:rsid w:val="003A149A"/>
    <w:pPr>
      <w:spacing w:before="60" w:after="60"/>
      <w:jc w:val="center"/>
    </w:pPr>
  </w:style>
  <w:style w:type="paragraph" w:customStyle="1" w:styleId="afffff3">
    <w:name w:val="Марк список"/>
    <w:basedOn w:val="aa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4">
    <w:name w:val="List Bullet"/>
    <w:basedOn w:val="aa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a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5">
    <w:name w:val="перечень"/>
    <w:basedOn w:val="aa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6">
    <w:name w:val="Структура"/>
    <w:basedOn w:val="aa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a"/>
    <w:next w:val="aa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a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a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a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a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a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a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a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a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5">
    <w:name w:val="List 2"/>
    <w:basedOn w:val="aa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a"/>
    <w:rsid w:val="003A149A"/>
    <w:pPr>
      <w:jc w:val="both"/>
    </w:pPr>
  </w:style>
  <w:style w:type="paragraph" w:customStyle="1" w:styleId="3c">
    <w:name w:val="заголовок 3"/>
    <w:basedOn w:val="aa"/>
    <w:next w:val="aa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a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a"/>
    <w:rsid w:val="003A149A"/>
    <w:pPr>
      <w:ind w:firstLine="720"/>
      <w:jc w:val="both"/>
    </w:pPr>
    <w:rPr>
      <w:i/>
      <w:iCs/>
    </w:rPr>
  </w:style>
  <w:style w:type="paragraph" w:customStyle="1" w:styleId="afffff7">
    <w:name w:val="Основной"/>
    <w:basedOn w:val="aa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a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2">
    <w:name w:val="заголовок 4"/>
    <w:basedOn w:val="aa"/>
    <w:next w:val="aa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a"/>
    <w:next w:val="aa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a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a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8">
    <w:name w:val="маркированный"/>
    <w:basedOn w:val="aa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a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a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9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a">
    <w:name w:val="Пункт б/н"/>
    <w:basedOn w:val="aa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a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b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c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d">
    <w:name w:val="Список с тире"/>
    <w:basedOn w:val="aa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a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e">
    <w:name w:val="Date"/>
    <w:basedOn w:val="aa"/>
    <w:next w:val="aa"/>
    <w:link w:val="affffff"/>
    <w:rsid w:val="003A149A"/>
    <w:rPr>
      <w:lang w:eastAsia="ar-SA"/>
    </w:rPr>
  </w:style>
  <w:style w:type="character" w:customStyle="1" w:styleId="affffff">
    <w:name w:val="Дата Знак"/>
    <w:link w:val="afffffe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a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0">
    <w:name w:val="Символ сноски"/>
    <w:rsid w:val="003A149A"/>
    <w:rPr>
      <w:vertAlign w:val="superscript"/>
    </w:rPr>
  </w:style>
  <w:style w:type="character" w:customStyle="1" w:styleId="affffff1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a"/>
    <w:next w:val="afff2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a"/>
    <w:next w:val="aa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a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a"/>
    <w:next w:val="aa"/>
    <w:rsid w:val="003A149A"/>
    <w:rPr>
      <w:lang w:eastAsia="ar-SA"/>
    </w:rPr>
  </w:style>
  <w:style w:type="paragraph" w:customStyle="1" w:styleId="1fc">
    <w:name w:val="Текст примечания1"/>
    <w:basedOn w:val="aa"/>
    <w:rsid w:val="003A149A"/>
    <w:rPr>
      <w:sz w:val="20"/>
      <w:szCs w:val="20"/>
      <w:lang w:eastAsia="ar-SA"/>
    </w:rPr>
  </w:style>
  <w:style w:type="paragraph" w:customStyle="1" w:styleId="xl26">
    <w:name w:val="xl26"/>
    <w:basedOn w:val="aa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a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2">
    <w:name w:val="Ариал Таблица Знак Знак"/>
    <w:basedOn w:val="afffe"/>
    <w:rsid w:val="003A149A"/>
    <w:pPr>
      <w:spacing w:line="240" w:lineRule="auto"/>
      <w:ind w:firstLine="0"/>
    </w:pPr>
    <w:rPr>
      <w:szCs w:val="20"/>
    </w:rPr>
  </w:style>
  <w:style w:type="character" w:customStyle="1" w:styleId="affffff3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6">
    <w:name w:val="Body Text First Indent 2"/>
    <w:basedOn w:val="af4"/>
    <w:link w:val="2f7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4"/>
    <w:rsid w:val="003A149A"/>
    <w:rPr>
      <w:sz w:val="24"/>
      <w:szCs w:val="24"/>
    </w:rPr>
  </w:style>
  <w:style w:type="character" w:customStyle="1" w:styleId="2f7">
    <w:name w:val="Красная строка 2 Знак"/>
    <w:link w:val="2f6"/>
    <w:rsid w:val="003A149A"/>
    <w:rPr>
      <w:sz w:val="26"/>
      <w:szCs w:val="24"/>
    </w:rPr>
  </w:style>
  <w:style w:type="paragraph" w:customStyle="1" w:styleId="affffff4">
    <w:name w:val="Ариал Знак Знак"/>
    <w:basedOn w:val="aa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5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6">
    <w:name w:val="АриалСписок Знак Знак"/>
    <w:basedOn w:val="aa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7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a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a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8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8">
    <w:name w:val="Текст2"/>
    <w:basedOn w:val="aa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a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a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a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a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a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a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a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0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9">
    <w:name w:val="Ариал Таблица Знак"/>
    <w:basedOn w:val="afffe"/>
    <w:rsid w:val="003A149A"/>
    <w:pPr>
      <w:spacing w:line="240" w:lineRule="auto"/>
      <w:ind w:firstLine="0"/>
    </w:pPr>
    <w:rPr>
      <w:szCs w:val="20"/>
    </w:rPr>
  </w:style>
  <w:style w:type="paragraph" w:customStyle="1" w:styleId="affffffa">
    <w:name w:val="Записка"/>
    <w:basedOn w:val="aa"/>
    <w:link w:val="affffffb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b">
    <w:name w:val="Записка Знак"/>
    <w:link w:val="affffffa"/>
    <w:rsid w:val="003A149A"/>
    <w:rPr>
      <w:rFonts w:ascii="Arial" w:hAnsi="Arial"/>
      <w:sz w:val="24"/>
      <w:szCs w:val="24"/>
    </w:rPr>
  </w:style>
  <w:style w:type="paragraph" w:customStyle="1" w:styleId="2f9">
    <w:name w:val="Название2"/>
    <w:basedOn w:val="aa"/>
    <w:next w:val="afff2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a">
    <w:name w:val="Указатель2"/>
    <w:basedOn w:val="aa"/>
    <w:rsid w:val="003A149A"/>
    <w:pPr>
      <w:suppressLineNumbers/>
    </w:pPr>
    <w:rPr>
      <w:rFonts w:cs="Tahoma"/>
      <w:lang w:eastAsia="ar-SA"/>
    </w:rPr>
  </w:style>
  <w:style w:type="paragraph" w:customStyle="1" w:styleId="2fb">
    <w:name w:val="Название объекта2"/>
    <w:basedOn w:val="aa"/>
    <w:next w:val="aa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c">
    <w:name w:val="Цитата2"/>
    <w:basedOn w:val="aa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a"/>
    <w:next w:val="aa"/>
    <w:rsid w:val="003A149A"/>
    <w:rPr>
      <w:lang w:eastAsia="ar-SA"/>
    </w:rPr>
  </w:style>
  <w:style w:type="paragraph" w:customStyle="1" w:styleId="2fd">
    <w:name w:val="Текст примечания2"/>
    <w:basedOn w:val="aa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a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e">
    <w:name w:val="Схема документа2"/>
    <w:basedOn w:val="aa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">
    <w:name w:val="Приветствие2"/>
    <w:basedOn w:val="aa"/>
    <w:next w:val="aa"/>
    <w:rsid w:val="003A149A"/>
    <w:rPr>
      <w:lang w:eastAsia="ar-SA"/>
    </w:rPr>
  </w:style>
  <w:style w:type="paragraph" w:customStyle="1" w:styleId="1ff0">
    <w:name w:val="Схема документа1"/>
    <w:basedOn w:val="aa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c">
    <w:name w:val="Адресат"/>
    <w:basedOn w:val="aa"/>
    <w:rsid w:val="003A149A"/>
    <w:rPr>
      <w:lang w:eastAsia="ar-SA"/>
    </w:rPr>
  </w:style>
  <w:style w:type="paragraph" w:customStyle="1" w:styleId="affffffd">
    <w:name w:val="Внутренний адрес"/>
    <w:basedOn w:val="aa"/>
    <w:rsid w:val="003A149A"/>
    <w:rPr>
      <w:lang w:eastAsia="ar-SA"/>
    </w:rPr>
  </w:style>
  <w:style w:type="paragraph" w:customStyle="1" w:styleId="affffffe">
    <w:name w:val="Маркированный дефис"/>
    <w:basedOn w:val="aa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a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a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2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">
    <w:name w:val="annotation subject"/>
    <w:basedOn w:val="affffc"/>
    <w:next w:val="affffc"/>
    <w:link w:val="afffffff0"/>
    <w:rsid w:val="003A149A"/>
    <w:rPr>
      <w:b/>
      <w:bCs/>
    </w:rPr>
  </w:style>
  <w:style w:type="character" w:customStyle="1" w:styleId="afffffff0">
    <w:name w:val="Тема примечания Знак"/>
    <w:link w:val="afffffff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0">
    <w:name w:val="Основной шрифт абзаца2"/>
    <w:rsid w:val="003A149A"/>
  </w:style>
  <w:style w:type="character" w:customStyle="1" w:styleId="2ff1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2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b"/>
    <w:rsid w:val="003A149A"/>
    <w:rPr>
      <w:b/>
      <w:bCs/>
      <w:sz w:val="24"/>
    </w:rPr>
  </w:style>
  <w:style w:type="paragraph" w:customStyle="1" w:styleId="afffffff1">
    <w:name w:val="Название таблицы"/>
    <w:basedOn w:val="afb"/>
    <w:link w:val="afffffff2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2">
    <w:name w:val="Название таблицы Знак"/>
    <w:link w:val="afffffff1"/>
    <w:rsid w:val="003A149A"/>
    <w:rPr>
      <w:rFonts w:ascii="Arial" w:hAnsi="Arial" w:cs="Arial"/>
      <w:bCs/>
      <w:sz w:val="24"/>
      <w:szCs w:val="24"/>
    </w:rPr>
  </w:style>
  <w:style w:type="paragraph" w:customStyle="1" w:styleId="43">
    <w:name w:val="Заголовок4"/>
    <w:basedOn w:val="4"/>
    <w:next w:val="aa"/>
    <w:link w:val="44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4">
    <w:name w:val="Заголовок4 Знак"/>
    <w:link w:val="43"/>
    <w:rsid w:val="003A149A"/>
    <w:rPr>
      <w:rFonts w:ascii="Arial" w:hAnsi="Arial"/>
      <w:b/>
      <w:bCs/>
      <w:sz w:val="24"/>
      <w:szCs w:val="28"/>
    </w:rPr>
  </w:style>
  <w:style w:type="paragraph" w:customStyle="1" w:styleId="afffffff3">
    <w:name w:val="ФИО"/>
    <w:basedOn w:val="aa"/>
    <w:next w:val="aa"/>
    <w:rsid w:val="003A149A"/>
    <w:pPr>
      <w:spacing w:before="480"/>
    </w:pPr>
    <w:rPr>
      <w:b/>
      <w:szCs w:val="20"/>
    </w:rPr>
  </w:style>
  <w:style w:type="paragraph" w:styleId="45">
    <w:name w:val="List Bullet 4"/>
    <w:basedOn w:val="aa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a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a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a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a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6">
    <w:name w:val="Приветствие4"/>
    <w:basedOn w:val="aa"/>
    <w:next w:val="aa"/>
    <w:rsid w:val="003A149A"/>
    <w:rPr>
      <w:lang w:eastAsia="ar-SA"/>
    </w:rPr>
  </w:style>
  <w:style w:type="paragraph" w:customStyle="1" w:styleId="3f5">
    <w:name w:val="Текст примечания3"/>
    <w:basedOn w:val="aa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a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a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a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a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a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a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a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a"/>
    <w:next w:val="aa"/>
    <w:rsid w:val="003A149A"/>
    <w:rPr>
      <w:lang w:eastAsia="ar-SA"/>
    </w:rPr>
  </w:style>
  <w:style w:type="paragraph" w:customStyle="1" w:styleId="215">
    <w:name w:val="Красная строка 21"/>
    <w:basedOn w:val="af4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a"/>
    <w:next w:val="aa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3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4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5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6">
    <w:name w:val="Абзац Ариал"/>
    <w:basedOn w:val="aa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7">
    <w:name w:val="Краткий обратный адрес"/>
    <w:basedOn w:val="aa"/>
    <w:rsid w:val="003A149A"/>
    <w:rPr>
      <w:szCs w:val="20"/>
      <w:lang w:eastAsia="ar-SA"/>
    </w:rPr>
  </w:style>
  <w:style w:type="paragraph" w:customStyle="1" w:styleId="1ff6">
    <w:name w:val="обычный1"/>
    <w:basedOn w:val="aa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a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8">
    <w:name w:val="Ном_том"/>
    <w:basedOn w:val="aa"/>
    <w:next w:val="aa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a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a"/>
    <w:next w:val="aa"/>
    <w:rsid w:val="003A149A"/>
    <w:rPr>
      <w:szCs w:val="20"/>
      <w:lang w:eastAsia="ar-SA"/>
    </w:rPr>
  </w:style>
  <w:style w:type="paragraph" w:customStyle="1" w:styleId="font6">
    <w:name w:val="font6"/>
    <w:basedOn w:val="aa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a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a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a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a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a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a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a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a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a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a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a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a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a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a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9">
    <w:name w:val="endnote text"/>
    <w:basedOn w:val="aa"/>
    <w:link w:val="afffffffa"/>
    <w:rsid w:val="003A149A"/>
    <w:rPr>
      <w:sz w:val="20"/>
      <w:szCs w:val="20"/>
    </w:rPr>
  </w:style>
  <w:style w:type="character" w:customStyle="1" w:styleId="afffffffa">
    <w:name w:val="Текст концевой сноски Знак"/>
    <w:basedOn w:val="ab"/>
    <w:link w:val="afffffff9"/>
    <w:rsid w:val="003A149A"/>
  </w:style>
  <w:style w:type="paragraph" w:customStyle="1" w:styleId="101">
    <w:name w:val="Стиль Ариал + 10 пт Черный Междустр.интервал:  одинарный"/>
    <w:basedOn w:val="afffe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e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7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8">
    <w:name w:val="Название4"/>
    <w:basedOn w:val="aa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9">
    <w:name w:val="Указатель4"/>
    <w:basedOn w:val="aa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b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c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a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a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a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a"/>
    <w:next w:val="aa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e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a"/>
    <w:next w:val="aa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">
    <w:name w:val="ТР"/>
    <w:basedOn w:val="aa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0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1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2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a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a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3">
    <w:name w:val="Стадия_кр"/>
    <w:basedOn w:val="aa"/>
    <w:next w:val="aa"/>
    <w:rsid w:val="003A149A"/>
    <w:pPr>
      <w:jc w:val="center"/>
    </w:pPr>
    <w:rPr>
      <w:szCs w:val="20"/>
    </w:rPr>
  </w:style>
  <w:style w:type="paragraph" w:customStyle="1" w:styleId="affffffff4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4">
    <w:name w:val="List Bullet 2"/>
    <w:basedOn w:val="aa"/>
    <w:autoRedefine/>
    <w:rsid w:val="003A149A"/>
    <w:pPr>
      <w:jc w:val="both"/>
    </w:pPr>
  </w:style>
  <w:style w:type="paragraph" w:customStyle="1" w:styleId="caaieiaie31">
    <w:name w:val="caaieiaie 31"/>
    <w:basedOn w:val="aa"/>
    <w:next w:val="aa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a"/>
    <w:next w:val="aa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a"/>
    <w:next w:val="aa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a"/>
    <w:next w:val="aa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a"/>
    <w:rsid w:val="003A149A"/>
    <w:pPr>
      <w:widowControl w:val="0"/>
      <w:jc w:val="both"/>
    </w:pPr>
  </w:style>
  <w:style w:type="paragraph" w:customStyle="1" w:styleId="BodyText22">
    <w:name w:val="Body Text 22"/>
    <w:basedOn w:val="aa"/>
    <w:rsid w:val="003A149A"/>
    <w:pPr>
      <w:jc w:val="both"/>
    </w:pPr>
  </w:style>
  <w:style w:type="paragraph" w:customStyle="1" w:styleId="caaieiaie3">
    <w:name w:val="caaieiaie 3"/>
    <w:basedOn w:val="aa"/>
    <w:next w:val="aa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5">
    <w:name w:val="номер страницы"/>
    <w:rsid w:val="003A149A"/>
  </w:style>
  <w:style w:type="paragraph" w:customStyle="1" w:styleId="affffffff6">
    <w:name w:val="Îñíîâíîé òåêñò"/>
    <w:basedOn w:val="aa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7">
    <w:name w:val="Перечисление"/>
    <w:basedOn w:val="aa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8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a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a"/>
    <w:next w:val="aa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a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2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9">
    <w:name w:val="Термины и определения"/>
    <w:basedOn w:val="aa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a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a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a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a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a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a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a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a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a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a">
    <w:name w:val="а_номер"/>
    <w:basedOn w:val="aa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b">
    <w:name w:val="Стиль начало"/>
    <w:basedOn w:val="aa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c">
    <w:name w:val="Таблица содержимое"/>
    <w:basedOn w:val="aa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a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a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a">
    <w:name w:val="List Number 4"/>
    <w:basedOn w:val="aa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a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5">
    <w:name w:val="Маркированный 2"/>
    <w:basedOn w:val="2ff4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d">
    <w:name w:val="маркированный список"/>
    <w:basedOn w:val="2f5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e">
    <w:name w:val="Список с точкой"/>
    <w:basedOn w:val="afffffffff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">
    <w:name w:val="Body Text First Indent"/>
    <w:basedOn w:val="af0"/>
    <w:link w:val="afffffffff0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4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0"/>
    <w:rsid w:val="003A149A"/>
    <w:rPr>
      <w:sz w:val="12"/>
      <w:szCs w:val="24"/>
    </w:rPr>
  </w:style>
  <w:style w:type="character" w:customStyle="1" w:styleId="afffffffff0">
    <w:name w:val="Красная строка Знак"/>
    <w:link w:val="afffffffff"/>
    <w:rsid w:val="003A149A"/>
    <w:rPr>
      <w:color w:val="000000"/>
      <w:sz w:val="24"/>
      <w:szCs w:val="24"/>
      <w:lang w:eastAsia="en-US"/>
    </w:rPr>
  </w:style>
  <w:style w:type="paragraph" w:customStyle="1" w:styleId="afffffffff1">
    <w:name w:val="Список с чертой"/>
    <w:basedOn w:val="affffffffe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2">
    <w:name w:val="Список с номером"/>
    <w:basedOn w:val="afffffffff1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4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6">
    <w:name w:val="маркированый список 2"/>
    <w:basedOn w:val="aa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5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a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4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a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3">
    <w:name w:val="Основной стиль"/>
    <w:basedOn w:val="aa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a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a"/>
    <w:next w:val="aa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a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4">
    <w:name w:val="Список маркированный"/>
    <w:basedOn w:val="aa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a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a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a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a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a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a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a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a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a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a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a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a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a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a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a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a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a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a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5">
    <w:name w:val="Раздел"/>
    <w:basedOn w:val="aa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3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a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6">
    <w:name w:val="Заголовок стиха"/>
    <w:basedOn w:val="aa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a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a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0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0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a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a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7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a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b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a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b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8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b"/>
    <w:rsid w:val="00823868"/>
  </w:style>
  <w:style w:type="character" w:customStyle="1" w:styleId="apple-style-span">
    <w:name w:val="apple-style-span"/>
    <w:basedOn w:val="ab"/>
    <w:rsid w:val="00823868"/>
  </w:style>
  <w:style w:type="character" w:customStyle="1" w:styleId="apple-converted-space">
    <w:name w:val="apple-converted-space"/>
    <w:basedOn w:val="ab"/>
    <w:rsid w:val="00823868"/>
  </w:style>
  <w:style w:type="paragraph" w:customStyle="1" w:styleId="2ff7">
    <w:name w:val="Уровень2"/>
    <w:basedOn w:val="af4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b"/>
    <w:link w:val="2ff7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9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a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a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a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a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a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a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a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9">
    <w:name w:val="ТЕКСТ"/>
    <w:basedOn w:val="aa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a">
    <w:name w:val="Текст обычный"/>
    <w:basedOn w:val="aa"/>
    <w:link w:val="afffffffffb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b">
    <w:name w:val="Текст обычный Знак"/>
    <w:link w:val="afffffffffa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a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8">
    <w:name w:val="Outline List 3"/>
    <w:basedOn w:val="ad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c">
    <w:name w:val="Оглавл"/>
    <w:basedOn w:val="a7"/>
    <w:link w:val="afffffffffd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8">
    <w:name w:val="Оглавл2"/>
    <w:basedOn w:val="afffffffffc"/>
    <w:link w:val="2ff9"/>
    <w:rsid w:val="00823868"/>
    <w:pPr>
      <w:ind w:left="1134" w:right="1134"/>
    </w:pPr>
  </w:style>
  <w:style w:type="character" w:customStyle="1" w:styleId="aff8">
    <w:name w:val="Абзац списка Знак"/>
    <w:basedOn w:val="ab"/>
    <w:link w:val="a7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d">
    <w:name w:val="Оглавл Знак"/>
    <w:basedOn w:val="aff8"/>
    <w:link w:val="afffffffffc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0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9">
    <w:name w:val="Оглавл2 Знак"/>
    <w:basedOn w:val="afffffffffd"/>
    <w:link w:val="2ff8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b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6">
    <w:name w:val="ПЗ_Заголовки"/>
    <w:basedOn w:val="1d"/>
    <w:link w:val="afffffffffe"/>
    <w:qFormat/>
    <w:rsid w:val="006C3A64"/>
    <w:pPr>
      <w:numPr>
        <w:numId w:val="21"/>
      </w:numPr>
      <w:spacing w:before="120" w:after="12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e">
    <w:name w:val="ПЗ_Заголовки Знак"/>
    <w:basedOn w:val="33"/>
    <w:link w:val="a6"/>
    <w:rsid w:val="006C3A64"/>
    <w:rPr>
      <w:rFonts w:asciiTheme="minorHAnsi" w:eastAsiaTheme="majorEastAsia" w:hAnsiTheme="minorHAnsi" w:cs="Arial"/>
      <w:b/>
      <w:bCs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a">
    <w:name w:val="2ПЗ_Заголовок"/>
    <w:basedOn w:val="a6"/>
    <w:next w:val="0111"/>
    <w:rsid w:val="00BF7BD4"/>
  </w:style>
  <w:style w:type="character" w:customStyle="1" w:styleId="3fb">
    <w:name w:val="Заголовок №3_"/>
    <w:basedOn w:val="ab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2">
    <w:name w:val="Таблица Знак"/>
    <w:basedOn w:val="112"/>
    <w:link w:val="afffff1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a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">
    <w:name w:val="Основной текст_"/>
    <w:basedOn w:val="ab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0">
    <w:name w:val="Основной текст + Полужирный"/>
    <w:basedOn w:val="affffffffff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a"/>
    <w:link w:val="affffffffff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6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b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/>
      <w:color w:val="000000" w:themeColor="text1"/>
      <w:sz w:val="24"/>
      <w:szCs w:val="28"/>
      <w:lang w:val="en-US"/>
    </w:rPr>
  </w:style>
  <w:style w:type="character" w:customStyle="1" w:styleId="2ffb">
    <w:name w:val="Заголовок №2_"/>
    <w:basedOn w:val="ab"/>
    <w:link w:val="2ffc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c">
    <w:name w:val="Заголовок №2"/>
    <w:basedOn w:val="aa"/>
    <w:link w:val="2ffb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b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a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d">
    <w:name w:val="Основной текст (2)_"/>
    <w:basedOn w:val="ab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b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b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1">
    <w:name w:val="Оглавление_"/>
    <w:basedOn w:val="ab"/>
    <w:link w:val="affffffffff2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b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b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b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b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b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b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b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1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b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b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b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b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d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d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b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b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a"/>
    <w:link w:val="2ffd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a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a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2">
    <w:name w:val="Оглавление"/>
    <w:basedOn w:val="aa"/>
    <w:link w:val="affffffffff1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a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a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a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a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a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a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a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a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a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a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a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a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a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b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b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b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b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a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a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a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a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a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3">
    <w:name w:val="текст записки"/>
    <w:basedOn w:val="aa"/>
    <w:link w:val="affffffffff4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4">
    <w:name w:val="текст записки Знак"/>
    <w:link w:val="affffffffff3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5">
    <w:name w:val="Основной текст док."/>
    <w:basedOn w:val="aa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a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b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a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6">
    <w:name w:val="ПЗ_Текстовая часть"/>
    <w:basedOn w:val="aa"/>
    <w:link w:val="affffffffff7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a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7">
    <w:name w:val="ПЗ_Текстовая часть Знак"/>
    <w:basedOn w:val="ab"/>
    <w:link w:val="affffffffff6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b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a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8">
    <w:name w:val="ПЗ_Сод_без_номера"/>
    <w:basedOn w:val="36"/>
    <w:link w:val="affffffffff9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b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b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9">
    <w:name w:val="ПЗ_Сод_без_номера Знак"/>
    <w:basedOn w:val="37"/>
    <w:link w:val="affffffffff8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a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b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0">
    <w:name w:val="Оглавление 2 Знак"/>
    <w:aliases w:val="ПЗ_Содержание Знак"/>
    <w:basedOn w:val="ab"/>
    <w:link w:val="2f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0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a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/>
      <w:color w:val="000000" w:themeColor="text1"/>
      <w:sz w:val="24"/>
      <w:szCs w:val="28"/>
      <w:lang w:val="en-US"/>
    </w:rPr>
  </w:style>
  <w:style w:type="paragraph" w:customStyle="1" w:styleId="affffffffffa">
    <w:name w:val="Содержание"/>
    <w:basedOn w:val="36"/>
    <w:link w:val="affffffffffb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b">
    <w:name w:val="Содержание Знак"/>
    <w:basedOn w:val="37"/>
    <w:link w:val="affffffffffa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/>
      <w:color w:val="000000" w:themeColor="text1"/>
      <w:sz w:val="24"/>
      <w:szCs w:val="24"/>
    </w:rPr>
  </w:style>
  <w:style w:type="paragraph" w:customStyle="1" w:styleId="affffffffffc">
    <w:name w:val="заголовок подраздела"/>
    <w:basedOn w:val="affffffffff3"/>
    <w:next w:val="affffffffff3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d">
    <w:name w:val="нумерованный"/>
    <w:basedOn w:val="affffffffff3"/>
    <w:next w:val="affffffffff3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1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5">
    <w:name w:val="ПЗ_Отступы"/>
    <w:uiPriority w:val="99"/>
    <w:rsid w:val="00072C77"/>
    <w:pPr>
      <w:numPr>
        <w:numId w:val="21"/>
      </w:numPr>
    </w:pPr>
  </w:style>
  <w:style w:type="paragraph" w:customStyle="1" w:styleId="affffffffffe">
    <w:name w:val="ПЗ_Назв_Таблиц"/>
    <w:basedOn w:val="affffffffff6"/>
    <w:link w:val="afffffffffff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">
    <w:name w:val="ПЗ_Назв_Таблиц Знак"/>
    <w:basedOn w:val="affffffffff7"/>
    <w:link w:val="affffffffffe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c">
    <w:name w:val="ПЗ_Содержан"/>
    <w:basedOn w:val="2f"/>
    <w:link w:val="afffffffffff0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1">
    <w:name w:val="ПЗ_Тире_Перечен"/>
    <w:basedOn w:val="00"/>
    <w:link w:val="afffffffffff2"/>
    <w:qFormat/>
    <w:rsid w:val="001E4887"/>
    <w:pPr>
      <w:spacing w:line="240" w:lineRule="auto"/>
    </w:pPr>
    <w:rPr>
      <w:rFonts w:asciiTheme="minorHAnsi" w:hAnsiTheme="minorHAnsi"/>
    </w:rPr>
  </w:style>
  <w:style w:type="character" w:customStyle="1" w:styleId="afffffffffff0">
    <w:name w:val="ПЗ_Содержан Знак"/>
    <w:basedOn w:val="2f0"/>
    <w:link w:val="afc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9">
    <w:name w:val="ПЗ_Ссылочные"/>
    <w:basedOn w:val="a7"/>
    <w:link w:val="afffffffffff3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2">
    <w:name w:val="ПЗ_Тире_Перечен Знак"/>
    <w:basedOn w:val="07"/>
    <w:link w:val="afffffffffff1"/>
    <w:rsid w:val="001E4887"/>
    <w:rPr>
      <w:rFonts w:asciiTheme="minorHAnsi" w:eastAsia="Calibri" w:hAnsiTheme="minorHAnsi"/>
      <w:color w:val="000000"/>
      <w:sz w:val="24"/>
      <w:szCs w:val="22"/>
    </w:rPr>
  </w:style>
  <w:style w:type="character" w:customStyle="1" w:styleId="afffffffffff3">
    <w:name w:val="ПЗ_Ссылочные Знак"/>
    <w:basedOn w:val="aff8"/>
    <w:link w:val="a9"/>
    <w:rsid w:val="001B5A35"/>
    <w:rPr>
      <w:rFonts w:asciiTheme="minorHAnsi" w:eastAsia="Calibri" w:hAnsiTheme="minorHAnsi" w:cs="Arial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8D2BD4-143E-4CAE-9CA1-128E7C4C9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1</TotalTime>
  <Pages>1</Pages>
  <Words>5862</Words>
  <Characters>33416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39200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Денис</cp:lastModifiedBy>
  <cp:revision>4</cp:revision>
  <cp:lastPrinted>2021-01-12T15:48:00Z</cp:lastPrinted>
  <dcterms:created xsi:type="dcterms:W3CDTF">2026-06-15T17:07:00Z</dcterms:created>
  <dcterms:modified xsi:type="dcterms:W3CDTF">2026-06-16T11:08:00Z</dcterms:modified>
</cp:coreProperties>
</file>