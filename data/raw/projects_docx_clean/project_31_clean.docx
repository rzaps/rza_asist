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400" w:type="dxa"/>
        <w:jc w:val="center"/>
        <w:tblBorders>
          <w:top w:val="single" w:sz="6" w:space="0" w:color="auto"/>
          <w:bottom w:val="single" w:sz="6"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1136"/>
        <w:gridCol w:w="7369"/>
        <w:gridCol w:w="3402"/>
        <w:gridCol w:w="1985"/>
        <w:gridCol w:w="2552"/>
        <w:gridCol w:w="1134"/>
        <w:gridCol w:w="1134"/>
        <w:gridCol w:w="1418"/>
        <w:gridCol w:w="2270"/>
      </w:tblGrid>
      <w:tr w:rsidR="00D228B1" w:rsidRPr="00BD2633" w14:paraId="7C7CC3D8" w14:textId="77777777" w:rsidTr="00360276">
        <w:trPr>
          <w:cantSplit/>
          <w:trHeight w:hRule="exact" w:val="1143"/>
          <w:tblHeader/>
          <w:jc w:val="center"/>
        </w:trPr>
        <w:tc>
          <w:tcPr>
            <w:tcW w:w="1136" w:type="dxa"/>
            <w:tcBorders>
              <w:top w:val="nil"/>
              <w:bottom w:val="single" w:sz="12" w:space="0" w:color="auto"/>
            </w:tcBorders>
            <w:tcMar>
              <w:left w:w="0" w:type="dxa"/>
              <w:right w:w="0" w:type="dxa"/>
            </w:tcMar>
            <w:vAlign w:val="center"/>
          </w:tcPr>
          <w:p w14:paraId="54C52522" w14:textId="77777777" w:rsidR="006F6911" w:rsidRPr="00BD2633" w:rsidRDefault="006F6911" w:rsidP="003220A4">
            <w:pPr>
              <w:pStyle w:val="2"/>
              <w:rPr>
                <w:rFonts w:ascii="ISOCPEUR" w:hAnsi="ISOCPEUR"/>
                <w:szCs w:val="24"/>
                <w:lang w:val="en-US"/>
              </w:rPr>
            </w:pPr>
          </w:p>
          <w:p w14:paraId="2A2E6EE2" w14:textId="77777777" w:rsidR="00D228B1" w:rsidRPr="00BD2633" w:rsidRDefault="00D228B1" w:rsidP="003220A4">
            <w:pPr>
              <w:pStyle w:val="2"/>
              <w:rPr>
                <w:rFonts w:ascii="ISOCPEUR" w:hAnsi="ISOCPEUR"/>
                <w:szCs w:val="24"/>
              </w:rPr>
            </w:pPr>
            <w:r w:rsidRPr="00BD2633">
              <w:rPr>
                <w:rFonts w:ascii="ISOCPEUR" w:hAnsi="ISOCPEUR"/>
                <w:szCs w:val="24"/>
              </w:rPr>
              <w:t>Позиция</w:t>
            </w:r>
          </w:p>
        </w:tc>
        <w:tc>
          <w:tcPr>
            <w:tcW w:w="7369" w:type="dxa"/>
            <w:tcBorders>
              <w:top w:val="nil"/>
              <w:bottom w:val="single" w:sz="12" w:space="0" w:color="auto"/>
            </w:tcBorders>
            <w:tcMar>
              <w:left w:w="0" w:type="dxa"/>
              <w:right w:w="0" w:type="dxa"/>
            </w:tcMar>
            <w:vAlign w:val="center"/>
          </w:tcPr>
          <w:p w14:paraId="52608C4C"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Наименование</w:t>
            </w:r>
          </w:p>
          <w:p w14:paraId="5CF3224A"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и техническая характеристика</w:t>
            </w:r>
          </w:p>
        </w:tc>
        <w:tc>
          <w:tcPr>
            <w:tcW w:w="3402" w:type="dxa"/>
            <w:tcBorders>
              <w:top w:val="nil"/>
              <w:bottom w:val="single" w:sz="12" w:space="0" w:color="auto"/>
              <w:right w:val="single" w:sz="12" w:space="0" w:color="auto"/>
            </w:tcBorders>
            <w:tcMar>
              <w:left w:w="0" w:type="dxa"/>
              <w:right w:w="0" w:type="dxa"/>
            </w:tcMar>
            <w:vAlign w:val="center"/>
          </w:tcPr>
          <w:p w14:paraId="76775330" w14:textId="77777777" w:rsidR="00D228B1" w:rsidRPr="00BD2633" w:rsidRDefault="00D228B1" w:rsidP="00BD2633">
            <w:pPr>
              <w:jc w:val="center"/>
              <w:rPr>
                <w:rFonts w:ascii="ISOCPEUR" w:hAnsi="ISOCPEUR"/>
                <w:sz w:val="24"/>
                <w:szCs w:val="24"/>
              </w:rPr>
            </w:pPr>
            <w:r w:rsidRPr="00BD2633">
              <w:rPr>
                <w:rFonts w:ascii="ISOCPEUR" w:hAnsi="ISOCPEUR"/>
                <w:sz w:val="24"/>
                <w:szCs w:val="24"/>
              </w:rPr>
              <w:t>Тип, марка,</w:t>
            </w:r>
          </w:p>
          <w:p w14:paraId="5ABF3E44"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обозначение документа,</w:t>
            </w:r>
          </w:p>
          <w:p w14:paraId="75C48AD8"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опросного листа</w:t>
            </w:r>
          </w:p>
        </w:tc>
        <w:tc>
          <w:tcPr>
            <w:tcW w:w="1985" w:type="dxa"/>
            <w:tcBorders>
              <w:top w:val="nil"/>
              <w:left w:val="single" w:sz="12" w:space="0" w:color="auto"/>
              <w:bottom w:val="single" w:sz="12" w:space="0" w:color="auto"/>
              <w:right w:val="single" w:sz="12" w:space="0" w:color="auto"/>
            </w:tcBorders>
            <w:tcMar>
              <w:left w:w="0" w:type="dxa"/>
              <w:right w:w="0" w:type="dxa"/>
            </w:tcMar>
            <w:vAlign w:val="center"/>
          </w:tcPr>
          <w:p w14:paraId="100F8000" w14:textId="77777777" w:rsidR="00D228B1" w:rsidRPr="00BD2633" w:rsidRDefault="00D228B1" w:rsidP="009B5403">
            <w:pPr>
              <w:pStyle w:val="2"/>
              <w:rPr>
                <w:rFonts w:ascii="ISOCPEUR" w:hAnsi="ISOCPEUR"/>
                <w:szCs w:val="24"/>
              </w:rPr>
            </w:pPr>
            <w:r w:rsidRPr="00BD2633">
              <w:rPr>
                <w:rFonts w:ascii="ISOCPEUR" w:hAnsi="ISOCPEUR"/>
                <w:szCs w:val="24"/>
              </w:rPr>
              <w:t xml:space="preserve">Код </w:t>
            </w:r>
            <w:r w:rsidR="009B5403">
              <w:rPr>
                <w:rFonts w:ascii="ISOCPEUR" w:hAnsi="ISOCPEUR"/>
                <w:szCs w:val="24"/>
              </w:rPr>
              <w:t>продукции</w:t>
            </w:r>
          </w:p>
        </w:tc>
        <w:tc>
          <w:tcPr>
            <w:tcW w:w="2552" w:type="dxa"/>
            <w:tcBorders>
              <w:top w:val="nil"/>
              <w:left w:val="single" w:sz="12" w:space="0" w:color="auto"/>
              <w:bottom w:val="single" w:sz="12" w:space="0" w:color="auto"/>
              <w:right w:val="single" w:sz="12" w:space="0" w:color="auto"/>
            </w:tcBorders>
            <w:tcMar>
              <w:left w:w="0" w:type="dxa"/>
              <w:right w:w="0" w:type="dxa"/>
            </w:tcMar>
            <w:vAlign w:val="center"/>
          </w:tcPr>
          <w:p w14:paraId="3DAE3978" w14:textId="77777777" w:rsidR="00D228B1" w:rsidRPr="00BD2633" w:rsidRDefault="0049106F" w:rsidP="00BD2633">
            <w:pPr>
              <w:jc w:val="center"/>
              <w:rPr>
                <w:rFonts w:ascii="ISOCPEUR" w:hAnsi="ISOCPEUR"/>
                <w:sz w:val="24"/>
                <w:szCs w:val="24"/>
              </w:rPr>
            </w:pPr>
            <w:r>
              <w:rPr>
                <w:rFonts w:ascii="ISOCPEUR" w:hAnsi="ISOCPEUR"/>
                <w:sz w:val="24"/>
                <w:szCs w:val="24"/>
              </w:rPr>
              <w:t>Поставщик</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5FDF96A5"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Единица</w:t>
            </w:r>
          </w:p>
          <w:p w14:paraId="1FA320EB"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измерения</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50329D34"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Кол</w:t>
            </w:r>
            <w:r w:rsidR="003C551F" w:rsidRPr="00BD2633">
              <w:rPr>
                <w:rFonts w:ascii="ISOCPEUR" w:hAnsi="ISOCPEUR"/>
                <w:sz w:val="24"/>
                <w:szCs w:val="24"/>
                <w:lang w:val="en-US"/>
              </w:rPr>
              <w:t>.</w:t>
            </w:r>
          </w:p>
        </w:tc>
        <w:tc>
          <w:tcPr>
            <w:tcW w:w="1418" w:type="dxa"/>
            <w:tcBorders>
              <w:top w:val="nil"/>
              <w:left w:val="single" w:sz="12" w:space="0" w:color="auto"/>
              <w:bottom w:val="single" w:sz="12" w:space="0" w:color="auto"/>
              <w:right w:val="single" w:sz="12" w:space="0" w:color="auto"/>
            </w:tcBorders>
            <w:tcMar>
              <w:left w:w="0" w:type="dxa"/>
              <w:right w:w="0" w:type="dxa"/>
            </w:tcMar>
            <w:vAlign w:val="center"/>
          </w:tcPr>
          <w:p w14:paraId="40C5B8D2"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Масса</w:t>
            </w:r>
          </w:p>
          <w:p w14:paraId="7C501D76"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единицы</w:t>
            </w:r>
            <w:r w:rsidR="00AD29D8" w:rsidRPr="00BD2633">
              <w:rPr>
                <w:rFonts w:ascii="ISOCPEUR" w:hAnsi="ISOCPEUR"/>
                <w:sz w:val="24"/>
                <w:szCs w:val="24"/>
              </w:rPr>
              <w:t>,</w:t>
            </w:r>
          </w:p>
          <w:p w14:paraId="28873B85" w14:textId="77777777" w:rsidR="00D228B1" w:rsidRPr="00BD2633" w:rsidRDefault="004E1DFF" w:rsidP="00BD2633">
            <w:pPr>
              <w:jc w:val="center"/>
              <w:rPr>
                <w:rFonts w:ascii="ISOCPEUR" w:hAnsi="ISOCPEUR"/>
                <w:sz w:val="24"/>
                <w:szCs w:val="24"/>
              </w:rPr>
            </w:pPr>
            <w:r>
              <w:rPr>
                <w:rFonts w:ascii="ISOCPEUR" w:hAnsi="ISOCPEUR"/>
                <w:sz w:val="24"/>
                <w:szCs w:val="24"/>
              </w:rPr>
              <w:t>кг</w:t>
            </w:r>
          </w:p>
        </w:tc>
        <w:tc>
          <w:tcPr>
            <w:tcW w:w="2270" w:type="dxa"/>
            <w:tcBorders>
              <w:top w:val="nil"/>
              <w:left w:val="single" w:sz="12" w:space="0" w:color="auto"/>
              <w:bottom w:val="single" w:sz="12" w:space="0" w:color="auto"/>
              <w:right w:val="nil"/>
            </w:tcBorders>
            <w:tcMar>
              <w:left w:w="0" w:type="dxa"/>
              <w:right w:w="0" w:type="dxa"/>
            </w:tcMar>
            <w:vAlign w:val="center"/>
          </w:tcPr>
          <w:p w14:paraId="67031656"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Примечание</w:t>
            </w:r>
          </w:p>
        </w:tc>
      </w:tr>
      <w:tr w:rsidR="0087485B" w:rsidRPr="00BD2633" w14:paraId="6BAD88F7" w14:textId="77777777" w:rsidTr="00360276">
        <w:trPr>
          <w:trHeight w:val="340"/>
          <w:jc w:val="center"/>
        </w:trPr>
        <w:tc>
          <w:tcPr>
            <w:tcW w:w="1136" w:type="dxa"/>
            <w:tcBorders>
              <w:top w:val="single" w:sz="12" w:space="0" w:color="auto"/>
              <w:bottom w:val="single" w:sz="4" w:space="0" w:color="auto"/>
            </w:tcBorders>
            <w:vAlign w:val="center"/>
          </w:tcPr>
          <w:p w14:paraId="5972372B" w14:textId="77777777" w:rsidR="0087485B" w:rsidRPr="00BD2633" w:rsidRDefault="0087485B" w:rsidP="00AF3BC3">
            <w:pPr>
              <w:rPr>
                <w:rFonts w:ascii="ISOCPEUR" w:hAnsi="ISOCPEUR"/>
                <w:sz w:val="24"/>
                <w:szCs w:val="24"/>
              </w:rPr>
            </w:pPr>
          </w:p>
        </w:tc>
        <w:tc>
          <w:tcPr>
            <w:tcW w:w="7369" w:type="dxa"/>
            <w:tcBorders>
              <w:top w:val="single" w:sz="12" w:space="0" w:color="auto"/>
              <w:bottom w:val="single" w:sz="4" w:space="0" w:color="auto"/>
            </w:tcBorders>
            <w:vAlign w:val="center"/>
          </w:tcPr>
          <w:p w14:paraId="0DBB56A6" w14:textId="77777777" w:rsidR="0087485B" w:rsidRDefault="0087485B" w:rsidP="00194B48">
            <w:pPr>
              <w:tabs>
                <w:tab w:val="left" w:pos="1152"/>
              </w:tabs>
              <w:rPr>
                <w:rFonts w:ascii="ISOCPEUR" w:hAnsi="ISOCPEUR"/>
                <w:sz w:val="24"/>
                <w:szCs w:val="24"/>
              </w:rPr>
            </w:pPr>
          </w:p>
        </w:tc>
        <w:tc>
          <w:tcPr>
            <w:tcW w:w="3402" w:type="dxa"/>
            <w:tcBorders>
              <w:top w:val="single" w:sz="12" w:space="0" w:color="auto"/>
              <w:bottom w:val="single" w:sz="4" w:space="0" w:color="auto"/>
              <w:right w:val="single" w:sz="12" w:space="0" w:color="auto"/>
            </w:tcBorders>
            <w:vAlign w:val="center"/>
          </w:tcPr>
          <w:p w14:paraId="66F7D29A" w14:textId="77777777" w:rsidR="0087485B" w:rsidRPr="00BA25AA" w:rsidRDefault="0087485B" w:rsidP="00194B48">
            <w:pPr>
              <w:jc w:val="center"/>
              <w:rPr>
                <w:rFonts w:ascii="ISOCPEUR" w:hAnsi="ISOCPEUR"/>
                <w:sz w:val="24"/>
                <w:szCs w:val="24"/>
                <w:u w:val="single"/>
              </w:rPr>
            </w:pPr>
          </w:p>
        </w:tc>
        <w:tc>
          <w:tcPr>
            <w:tcW w:w="1985" w:type="dxa"/>
            <w:tcBorders>
              <w:top w:val="single" w:sz="12" w:space="0" w:color="auto"/>
              <w:left w:val="single" w:sz="12" w:space="0" w:color="auto"/>
              <w:bottom w:val="single" w:sz="4" w:space="0" w:color="auto"/>
              <w:right w:val="single" w:sz="12" w:space="0" w:color="auto"/>
            </w:tcBorders>
            <w:vAlign w:val="center"/>
          </w:tcPr>
          <w:p w14:paraId="4C5755E8" w14:textId="77777777" w:rsidR="0087485B" w:rsidRPr="00BD2633" w:rsidRDefault="0087485B" w:rsidP="00194B48">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D8777B4" w14:textId="77777777" w:rsidR="0087485B" w:rsidRPr="00BD2633" w:rsidRDefault="0087485B" w:rsidP="00194B48">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10806BC" w14:textId="77777777" w:rsidR="0087485B" w:rsidRDefault="0087485B" w:rsidP="00194B48">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BF74C0B" w14:textId="77777777" w:rsidR="0087485B" w:rsidRDefault="0087485B" w:rsidP="00194B48">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292CEB22" w14:textId="77777777" w:rsidR="0087485B" w:rsidRDefault="0087485B" w:rsidP="00194B48">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3B45467A" w14:textId="77777777" w:rsidR="0087485B" w:rsidRDefault="0087485B" w:rsidP="00194B48">
            <w:pPr>
              <w:jc w:val="center"/>
              <w:rPr>
                <w:rFonts w:ascii="ISOCPEUR" w:hAnsi="ISOCPEUR"/>
                <w:sz w:val="22"/>
                <w:szCs w:val="22"/>
              </w:rPr>
            </w:pPr>
          </w:p>
        </w:tc>
      </w:tr>
      <w:tr w:rsidR="006D5EBF" w:rsidRPr="00FD7CAB" w14:paraId="768A6E94" w14:textId="77777777" w:rsidTr="00C70061">
        <w:trPr>
          <w:trHeight w:val="340"/>
          <w:jc w:val="center"/>
        </w:trPr>
        <w:tc>
          <w:tcPr>
            <w:tcW w:w="1136" w:type="dxa"/>
            <w:tcBorders>
              <w:top w:val="single" w:sz="12" w:space="0" w:color="auto"/>
              <w:bottom w:val="single" w:sz="4" w:space="0" w:color="auto"/>
              <w:right w:val="single" w:sz="12" w:space="0" w:color="auto"/>
            </w:tcBorders>
            <w:vAlign w:val="center"/>
          </w:tcPr>
          <w:p w14:paraId="7B6C52FA" w14:textId="77777777" w:rsidR="006D5EBF" w:rsidRPr="00C70061" w:rsidRDefault="006D5EBF" w:rsidP="006D5EBF">
            <w:pPr>
              <w:jc w:val="center"/>
              <w:rPr>
                <w:rFonts w:ascii="ISOCPEUR" w:hAnsi="ISOCPEUR"/>
                <w:sz w:val="24"/>
                <w:szCs w:val="24"/>
              </w:rPr>
            </w:pPr>
            <w:r w:rsidRPr="00C70061">
              <w:rPr>
                <w:rFonts w:ascii="ISOCPEUR" w:hAnsi="ISOCPEUR"/>
                <w:sz w:val="24"/>
                <w:szCs w:val="24"/>
              </w:rPr>
              <w:t>1</w:t>
            </w:r>
          </w:p>
        </w:tc>
        <w:tc>
          <w:tcPr>
            <w:tcW w:w="7369" w:type="dxa"/>
            <w:tcBorders>
              <w:top w:val="single" w:sz="12" w:space="0" w:color="auto"/>
              <w:left w:val="single" w:sz="12" w:space="0" w:color="auto"/>
              <w:bottom w:val="single" w:sz="4" w:space="0" w:color="auto"/>
              <w:right w:val="single" w:sz="12" w:space="0" w:color="auto"/>
            </w:tcBorders>
            <w:vAlign w:val="center"/>
          </w:tcPr>
          <w:p w14:paraId="05B84CB7" w14:textId="77777777" w:rsidR="006D5EBF" w:rsidRPr="00C70061" w:rsidRDefault="006D5EBF" w:rsidP="006D5EBF">
            <w:pPr>
              <w:tabs>
                <w:tab w:val="left" w:pos="1152"/>
              </w:tabs>
              <w:rPr>
                <w:rFonts w:ascii="ISOCPEUR" w:hAnsi="ISOCPEUR"/>
                <w:sz w:val="24"/>
                <w:szCs w:val="24"/>
              </w:rPr>
            </w:pPr>
            <w:r w:rsidRPr="005B4F47">
              <w:rPr>
                <w:rFonts w:ascii="ISOCPEUR" w:hAnsi="ISOCPEUR"/>
                <w:sz w:val="24"/>
                <w:szCs w:val="24"/>
              </w:rPr>
              <w:t>Шкаф центральный сигнализации 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A63C0C1"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FE66F66"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64C7A3E"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EFA5C5D" w14:textId="77777777" w:rsidR="006D5EBF" w:rsidRPr="00C70061" w:rsidRDefault="006D5EBF" w:rsidP="006D5EBF">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5B62C55" w14:textId="77777777" w:rsidR="006D5EBF" w:rsidRPr="00C70061" w:rsidRDefault="006D5EBF" w:rsidP="006D5EBF">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8CF9CD5"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5FC07D0E" w14:textId="77777777" w:rsidR="006D5EBF" w:rsidRPr="00C70061" w:rsidRDefault="006D5EBF" w:rsidP="006D5EBF">
            <w:pPr>
              <w:jc w:val="center"/>
              <w:rPr>
                <w:rFonts w:ascii="ISOCPEUR" w:hAnsi="ISOCPEUR"/>
                <w:sz w:val="22"/>
                <w:szCs w:val="22"/>
              </w:rPr>
            </w:pPr>
            <w:r w:rsidRPr="00C70061">
              <w:rPr>
                <w:rFonts w:ascii="ISOCPEUR" w:hAnsi="ISOCPEUR"/>
                <w:sz w:val="22"/>
                <w:szCs w:val="22"/>
              </w:rPr>
              <w:t>ОПУ</w:t>
            </w:r>
          </w:p>
        </w:tc>
      </w:tr>
      <w:tr w:rsidR="006D5EBF" w14:paraId="09AE4E3F"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37C12491" w14:textId="77777777" w:rsidR="006D5EBF" w:rsidRPr="00C70061" w:rsidRDefault="006D5EBF" w:rsidP="006D5EBF">
            <w:pPr>
              <w:jc w:val="center"/>
              <w:rPr>
                <w:rFonts w:ascii="ISOCPEUR" w:hAnsi="ISOCPEUR"/>
                <w:sz w:val="24"/>
                <w:szCs w:val="24"/>
              </w:rPr>
            </w:pPr>
            <w:r w:rsidRPr="00C70061">
              <w:rPr>
                <w:rFonts w:ascii="ISOCPEUR" w:hAnsi="ISOCPEUR"/>
                <w:sz w:val="24"/>
                <w:szCs w:val="24"/>
              </w:rPr>
              <w:t>2</w:t>
            </w:r>
          </w:p>
        </w:tc>
        <w:tc>
          <w:tcPr>
            <w:tcW w:w="7369" w:type="dxa"/>
            <w:tcBorders>
              <w:top w:val="single" w:sz="12" w:space="0" w:color="auto"/>
              <w:left w:val="single" w:sz="12" w:space="0" w:color="auto"/>
              <w:bottom w:val="single" w:sz="4" w:space="0" w:color="auto"/>
              <w:right w:val="single" w:sz="12" w:space="0" w:color="auto"/>
            </w:tcBorders>
            <w:vAlign w:val="center"/>
          </w:tcPr>
          <w:p w14:paraId="07A4B1CF" w14:textId="77777777" w:rsidR="006D5EBF" w:rsidRPr="00C70061" w:rsidRDefault="006D5EBF" w:rsidP="006D5EBF">
            <w:pPr>
              <w:tabs>
                <w:tab w:val="left" w:pos="1152"/>
              </w:tabs>
              <w:rPr>
                <w:rFonts w:ascii="ISOCPEUR" w:hAnsi="ISOCPEUR"/>
                <w:sz w:val="24"/>
                <w:szCs w:val="24"/>
              </w:rPr>
            </w:pPr>
            <w:r w:rsidRPr="006D5EBF">
              <w:rPr>
                <w:rFonts w:ascii="ISOCPEUR" w:hAnsi="ISOCPEUR"/>
                <w:sz w:val="24"/>
                <w:szCs w:val="24"/>
              </w:rPr>
              <w:t xml:space="preserve">Щит управления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4461196"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F1D9AF6"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DCE7F52"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05F75039" w14:textId="77777777" w:rsidR="006D5EBF" w:rsidRPr="00C70061" w:rsidRDefault="006D5EBF" w:rsidP="006D5EBF">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7BCD4F9A" w14:textId="77777777" w:rsidR="006D5EBF" w:rsidRPr="00C70061" w:rsidRDefault="006D5EBF" w:rsidP="006D5EBF">
            <w:pPr>
              <w:jc w:val="center"/>
              <w:rPr>
                <w:rFonts w:ascii="ISOCPEUR" w:hAnsi="ISOCPEUR"/>
                <w:sz w:val="24"/>
                <w:szCs w:val="24"/>
              </w:rPr>
            </w:pPr>
            <w:r>
              <w:rPr>
                <w:rFonts w:ascii="ISOCPEUR" w:hAnsi="ISOCPEUR"/>
                <w:sz w:val="24"/>
                <w:szCs w:val="24"/>
              </w:rPr>
              <w:t>5</w:t>
            </w:r>
          </w:p>
        </w:tc>
        <w:tc>
          <w:tcPr>
            <w:tcW w:w="1418" w:type="dxa"/>
            <w:tcBorders>
              <w:top w:val="single" w:sz="12" w:space="0" w:color="auto"/>
              <w:left w:val="single" w:sz="12" w:space="0" w:color="auto"/>
              <w:bottom w:val="single" w:sz="4" w:space="0" w:color="auto"/>
              <w:right w:val="single" w:sz="12" w:space="0" w:color="auto"/>
            </w:tcBorders>
            <w:vAlign w:val="center"/>
          </w:tcPr>
          <w:p w14:paraId="0E73D04B"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C0A7EC7" w14:textId="77777777" w:rsidR="006D5EBF" w:rsidRPr="00C70061" w:rsidRDefault="006D5EBF" w:rsidP="006D5EBF">
            <w:pPr>
              <w:jc w:val="center"/>
              <w:rPr>
                <w:rFonts w:ascii="ISOCPEUR" w:hAnsi="ISOCPEUR"/>
                <w:sz w:val="22"/>
                <w:szCs w:val="22"/>
              </w:rPr>
            </w:pPr>
            <w:r w:rsidRPr="00631021">
              <w:rPr>
                <w:rFonts w:ascii="ISOCPEUR" w:hAnsi="ISOCPEUR"/>
                <w:sz w:val="22"/>
                <w:szCs w:val="22"/>
              </w:rPr>
              <w:t>ОПУ</w:t>
            </w:r>
          </w:p>
        </w:tc>
      </w:tr>
      <w:tr w:rsidR="006D5EBF" w14:paraId="29089ABA"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7EFC71F8" w14:textId="77777777" w:rsidR="006D5EBF" w:rsidRPr="00C70061" w:rsidRDefault="006D5EBF" w:rsidP="006D5EBF">
            <w:pPr>
              <w:jc w:val="center"/>
              <w:rPr>
                <w:rFonts w:ascii="ISOCPEUR" w:hAnsi="ISOCPEUR"/>
                <w:sz w:val="24"/>
                <w:szCs w:val="24"/>
              </w:rPr>
            </w:pPr>
            <w:r w:rsidRPr="00C70061">
              <w:rPr>
                <w:rFonts w:ascii="ISOCPEUR" w:hAnsi="ISOCPEUR"/>
                <w:sz w:val="24"/>
                <w:szCs w:val="24"/>
              </w:rPr>
              <w:t>3</w:t>
            </w:r>
          </w:p>
        </w:tc>
        <w:tc>
          <w:tcPr>
            <w:tcW w:w="7369" w:type="dxa"/>
            <w:tcBorders>
              <w:top w:val="single" w:sz="12" w:space="0" w:color="auto"/>
              <w:left w:val="single" w:sz="12" w:space="0" w:color="auto"/>
              <w:bottom w:val="single" w:sz="4" w:space="0" w:color="auto"/>
              <w:right w:val="single" w:sz="12" w:space="0" w:color="auto"/>
            </w:tcBorders>
            <w:vAlign w:val="center"/>
          </w:tcPr>
          <w:p w14:paraId="35AD21F1" w14:textId="77777777" w:rsidR="006D5EBF" w:rsidRPr="00C70061" w:rsidRDefault="006D5EBF" w:rsidP="006D5EBF">
            <w:pPr>
              <w:tabs>
                <w:tab w:val="left" w:pos="1152"/>
              </w:tabs>
              <w:rPr>
                <w:rFonts w:ascii="ISOCPEUR" w:hAnsi="ISOCPEUR"/>
                <w:sz w:val="24"/>
                <w:szCs w:val="24"/>
              </w:rPr>
            </w:pPr>
            <w:r>
              <w:rPr>
                <w:rFonts w:ascii="ISOCPEUR" w:hAnsi="ISOCPEUR"/>
                <w:sz w:val="24"/>
                <w:szCs w:val="24"/>
              </w:rPr>
              <w:t>Шкаф р</w:t>
            </w:r>
            <w:r w:rsidRPr="00311A4E">
              <w:rPr>
                <w:rFonts w:ascii="ISOCPEUR" w:hAnsi="ISOCPEUR"/>
                <w:sz w:val="24"/>
                <w:szCs w:val="24"/>
              </w:rPr>
              <w:t>егистратор</w:t>
            </w:r>
            <w:r>
              <w:rPr>
                <w:rFonts w:ascii="ISOCPEUR" w:hAnsi="ISOCPEUR"/>
                <w:sz w:val="24"/>
                <w:szCs w:val="24"/>
              </w:rPr>
              <w:t>а</w:t>
            </w:r>
            <w:r w:rsidRPr="00311A4E">
              <w:rPr>
                <w:rFonts w:ascii="ISOCPEUR" w:hAnsi="ISOCPEUR"/>
                <w:sz w:val="24"/>
                <w:szCs w:val="24"/>
              </w:rPr>
              <w:t xml:space="preserve"> аварийных событий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4DFBF54A"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5FDF072"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9FE3A15"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7906E3FC" w14:textId="77777777" w:rsidR="006D5EBF" w:rsidRPr="00C70061" w:rsidRDefault="006D5EBF" w:rsidP="006D5EBF">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186528C5" w14:textId="77777777" w:rsidR="006D5EBF" w:rsidRPr="00C70061" w:rsidRDefault="006D5EBF" w:rsidP="006D5EBF">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BD9C888"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CEF07BC" w14:textId="77777777" w:rsidR="006D5EBF" w:rsidRPr="00C70061" w:rsidRDefault="006D5EBF" w:rsidP="006D5EBF">
            <w:pPr>
              <w:jc w:val="center"/>
              <w:rPr>
                <w:rFonts w:ascii="ISOCPEUR" w:hAnsi="ISOCPEUR"/>
                <w:sz w:val="22"/>
                <w:szCs w:val="22"/>
              </w:rPr>
            </w:pPr>
            <w:r w:rsidRPr="00631021">
              <w:rPr>
                <w:rFonts w:ascii="ISOCPEUR" w:hAnsi="ISOCPEUR"/>
                <w:sz w:val="22"/>
                <w:szCs w:val="22"/>
              </w:rPr>
              <w:t>ОПУ</w:t>
            </w:r>
          </w:p>
        </w:tc>
      </w:tr>
      <w:tr w:rsidR="006D5EBF" w:rsidRPr="00FD7CAB" w14:paraId="3D50189C"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4A24ACE8" w14:textId="77777777" w:rsidR="006D5EBF" w:rsidRPr="00C70061" w:rsidRDefault="006D5EBF" w:rsidP="006D5EBF">
            <w:pPr>
              <w:jc w:val="center"/>
              <w:rPr>
                <w:rFonts w:ascii="ISOCPEUR" w:hAnsi="ISOCPEUR"/>
                <w:sz w:val="24"/>
                <w:szCs w:val="24"/>
              </w:rPr>
            </w:pPr>
            <w:r w:rsidRPr="00C70061">
              <w:rPr>
                <w:rFonts w:ascii="ISOCPEUR" w:hAnsi="ISOCPEUR"/>
                <w:sz w:val="24"/>
                <w:szCs w:val="24"/>
              </w:rPr>
              <w:t>4</w:t>
            </w:r>
          </w:p>
        </w:tc>
        <w:tc>
          <w:tcPr>
            <w:tcW w:w="7369" w:type="dxa"/>
            <w:tcBorders>
              <w:top w:val="single" w:sz="12" w:space="0" w:color="auto"/>
              <w:left w:val="single" w:sz="12" w:space="0" w:color="auto"/>
              <w:bottom w:val="single" w:sz="4" w:space="0" w:color="auto"/>
              <w:right w:val="single" w:sz="12" w:space="0" w:color="auto"/>
            </w:tcBorders>
            <w:vAlign w:val="center"/>
          </w:tcPr>
          <w:p w14:paraId="7C0A2A3A" w14:textId="77777777" w:rsidR="006D5EBF" w:rsidRPr="00C70061" w:rsidRDefault="006D5EBF" w:rsidP="006D5EBF">
            <w:pPr>
              <w:tabs>
                <w:tab w:val="left" w:pos="1152"/>
              </w:tabs>
              <w:rPr>
                <w:rFonts w:ascii="ISOCPEUR" w:hAnsi="ISOCPEUR"/>
                <w:sz w:val="24"/>
                <w:szCs w:val="24"/>
              </w:rPr>
            </w:pPr>
            <w:r>
              <w:rPr>
                <w:rFonts w:ascii="ISOCPEUR" w:hAnsi="ISOCPEUR"/>
                <w:sz w:val="24"/>
                <w:szCs w:val="24"/>
              </w:rPr>
              <w:t>Шкаф о</w:t>
            </w:r>
            <w:r w:rsidRPr="00311A4E">
              <w:rPr>
                <w:rFonts w:ascii="ISOCPEUR" w:hAnsi="ISOCPEUR"/>
                <w:sz w:val="24"/>
                <w:szCs w:val="24"/>
              </w:rPr>
              <w:t>пределени</w:t>
            </w:r>
            <w:r>
              <w:rPr>
                <w:rFonts w:ascii="ISOCPEUR" w:hAnsi="ISOCPEUR"/>
                <w:sz w:val="24"/>
                <w:szCs w:val="24"/>
              </w:rPr>
              <w:t>я</w:t>
            </w:r>
            <w:r w:rsidRPr="00311A4E">
              <w:rPr>
                <w:rFonts w:ascii="ISOCPEUR" w:hAnsi="ISOCPEUR"/>
                <w:sz w:val="24"/>
                <w:szCs w:val="24"/>
              </w:rPr>
              <w:t xml:space="preserve"> места повреждения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2D02ED21"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44FE0C7"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76F31AB"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2FD1653C" w14:textId="77777777" w:rsidR="006D5EBF" w:rsidRPr="00C70061" w:rsidRDefault="006D5EBF" w:rsidP="006D5EBF">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0F2568CB" w14:textId="77777777" w:rsidR="006D5EBF" w:rsidRPr="00C70061" w:rsidRDefault="006D5EBF" w:rsidP="006D5EBF">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931FDDA"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DE46052" w14:textId="77777777" w:rsidR="006D5EBF" w:rsidRPr="00C70061" w:rsidRDefault="006D5EBF" w:rsidP="006D5EBF">
            <w:pPr>
              <w:jc w:val="center"/>
              <w:rPr>
                <w:rFonts w:ascii="ISOCPEUR" w:hAnsi="ISOCPEUR"/>
                <w:sz w:val="22"/>
                <w:szCs w:val="22"/>
              </w:rPr>
            </w:pPr>
            <w:r w:rsidRPr="00631021">
              <w:rPr>
                <w:rFonts w:ascii="ISOCPEUR" w:hAnsi="ISOCPEUR"/>
                <w:sz w:val="22"/>
                <w:szCs w:val="22"/>
              </w:rPr>
              <w:t>ОПУ</w:t>
            </w:r>
          </w:p>
        </w:tc>
      </w:tr>
      <w:tr w:rsidR="006D5EBF" w:rsidRPr="00FD7CAB" w14:paraId="4270E8A4" w14:textId="77777777" w:rsidTr="00311A4E">
        <w:trPr>
          <w:trHeight w:val="340"/>
          <w:jc w:val="center"/>
        </w:trPr>
        <w:tc>
          <w:tcPr>
            <w:tcW w:w="1136" w:type="dxa"/>
            <w:tcBorders>
              <w:top w:val="single" w:sz="12" w:space="0" w:color="auto"/>
              <w:bottom w:val="single" w:sz="12" w:space="0" w:color="auto"/>
              <w:right w:val="single" w:sz="12" w:space="0" w:color="auto"/>
            </w:tcBorders>
            <w:vAlign w:val="center"/>
          </w:tcPr>
          <w:p w14:paraId="44CCE506" w14:textId="77777777" w:rsidR="006D5EBF" w:rsidRPr="00C70061" w:rsidRDefault="006D5EBF" w:rsidP="006D5EBF">
            <w:pPr>
              <w:jc w:val="center"/>
              <w:rPr>
                <w:rFonts w:ascii="ISOCPEUR" w:hAnsi="ISOCPEUR"/>
                <w:sz w:val="24"/>
                <w:szCs w:val="24"/>
              </w:rPr>
            </w:pPr>
            <w:r w:rsidRPr="00C70061">
              <w:rPr>
                <w:rFonts w:ascii="ISOCPEUR" w:hAnsi="ISOCPEUR"/>
                <w:sz w:val="24"/>
                <w:szCs w:val="24"/>
              </w:rPr>
              <w:t>5</w:t>
            </w:r>
          </w:p>
        </w:tc>
        <w:tc>
          <w:tcPr>
            <w:tcW w:w="7369" w:type="dxa"/>
            <w:tcBorders>
              <w:top w:val="single" w:sz="12" w:space="0" w:color="auto"/>
              <w:left w:val="single" w:sz="12" w:space="0" w:color="auto"/>
              <w:bottom w:val="single" w:sz="12" w:space="0" w:color="auto"/>
              <w:right w:val="single" w:sz="12" w:space="0" w:color="auto"/>
            </w:tcBorders>
            <w:vAlign w:val="center"/>
          </w:tcPr>
          <w:p w14:paraId="037AF48B" w14:textId="77777777" w:rsidR="006D5EBF" w:rsidRPr="00C70061" w:rsidRDefault="006D5EBF" w:rsidP="006D5EBF">
            <w:pPr>
              <w:tabs>
                <w:tab w:val="left" w:pos="1152"/>
              </w:tabs>
              <w:rPr>
                <w:rFonts w:ascii="ISOCPEUR" w:hAnsi="ISOCPEUR"/>
                <w:sz w:val="24"/>
                <w:szCs w:val="24"/>
              </w:rPr>
            </w:pPr>
            <w:r>
              <w:rPr>
                <w:rFonts w:ascii="ISOCPEUR" w:hAnsi="ISOCPEUR"/>
                <w:sz w:val="24"/>
                <w:szCs w:val="24"/>
              </w:rPr>
              <w:t>Шкаф з</w:t>
            </w:r>
            <w:r w:rsidRPr="00311A4E">
              <w:rPr>
                <w:rFonts w:ascii="ISOCPEUR" w:hAnsi="ISOCPEUR"/>
                <w:sz w:val="24"/>
                <w:szCs w:val="24"/>
              </w:rPr>
              <w:t xml:space="preserve">ащит и АУВ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W1G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12" w:space="0" w:color="auto"/>
              <w:right w:val="single" w:sz="12" w:space="0" w:color="auto"/>
            </w:tcBorders>
            <w:vAlign w:val="center"/>
          </w:tcPr>
          <w:p w14:paraId="1F04386A"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FF4EBA8"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201923A"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tcPr>
          <w:p w14:paraId="4153A133" w14:textId="77777777" w:rsidR="006D5EBF" w:rsidRPr="00C70061" w:rsidRDefault="006D5EBF" w:rsidP="006D5EBF">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12" w:space="0" w:color="auto"/>
              <w:right w:val="single" w:sz="12" w:space="0" w:color="auto"/>
            </w:tcBorders>
            <w:vAlign w:val="center"/>
          </w:tcPr>
          <w:p w14:paraId="405BEB2F" w14:textId="77777777" w:rsidR="006D5EBF" w:rsidRPr="00053FEF" w:rsidRDefault="006D5EBF" w:rsidP="006D5EBF">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15A32C2"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12" w:space="0" w:color="auto"/>
              <w:right w:val="nil"/>
            </w:tcBorders>
          </w:tcPr>
          <w:p w14:paraId="1C59F74C" w14:textId="77777777" w:rsidR="006D5EBF" w:rsidRPr="00053FEF" w:rsidRDefault="006D5EBF" w:rsidP="006D5EBF">
            <w:pPr>
              <w:jc w:val="center"/>
              <w:rPr>
                <w:rFonts w:ascii="ISOCPEUR" w:hAnsi="ISOCPEUR"/>
                <w:sz w:val="22"/>
                <w:szCs w:val="22"/>
              </w:rPr>
            </w:pPr>
            <w:r w:rsidRPr="00631021">
              <w:rPr>
                <w:rFonts w:ascii="ISOCPEUR" w:hAnsi="ISOCPEUR"/>
                <w:sz w:val="22"/>
                <w:szCs w:val="22"/>
              </w:rPr>
              <w:t>ОПУ</w:t>
            </w:r>
          </w:p>
        </w:tc>
      </w:tr>
      <w:tr w:rsidR="006D5EBF" w:rsidRPr="00FD7CAB" w14:paraId="78C6A392" w14:textId="77777777" w:rsidTr="00327C84">
        <w:trPr>
          <w:trHeight w:val="340"/>
          <w:jc w:val="center"/>
        </w:trPr>
        <w:tc>
          <w:tcPr>
            <w:tcW w:w="1136" w:type="dxa"/>
            <w:tcBorders>
              <w:top w:val="single" w:sz="12" w:space="0" w:color="auto"/>
              <w:bottom w:val="single" w:sz="4" w:space="0" w:color="auto"/>
              <w:right w:val="single" w:sz="12" w:space="0" w:color="auto"/>
            </w:tcBorders>
            <w:vAlign w:val="center"/>
          </w:tcPr>
          <w:p w14:paraId="0099A0BE" w14:textId="77777777" w:rsidR="006D5EBF" w:rsidRPr="00C70061" w:rsidRDefault="006D5EBF" w:rsidP="006D5EBF">
            <w:pPr>
              <w:jc w:val="center"/>
              <w:rPr>
                <w:rFonts w:ascii="ISOCPEUR" w:hAnsi="ISOCPEUR"/>
                <w:sz w:val="24"/>
                <w:szCs w:val="24"/>
              </w:rPr>
            </w:pPr>
            <w:r w:rsidRPr="00C70061">
              <w:rPr>
                <w:rFonts w:ascii="ISOCPEUR" w:hAnsi="ISOCPEUR"/>
                <w:sz w:val="24"/>
                <w:szCs w:val="24"/>
              </w:rPr>
              <w:t>6</w:t>
            </w:r>
          </w:p>
        </w:tc>
        <w:tc>
          <w:tcPr>
            <w:tcW w:w="7369" w:type="dxa"/>
            <w:tcBorders>
              <w:top w:val="single" w:sz="12" w:space="0" w:color="auto"/>
              <w:left w:val="single" w:sz="12" w:space="0" w:color="auto"/>
              <w:bottom w:val="single" w:sz="4" w:space="0" w:color="auto"/>
              <w:right w:val="single" w:sz="12" w:space="0" w:color="auto"/>
            </w:tcBorders>
            <w:vAlign w:val="center"/>
          </w:tcPr>
          <w:p w14:paraId="20B83F3D" w14:textId="77777777" w:rsidR="006D5EBF" w:rsidRPr="00053FEF" w:rsidRDefault="006D5EBF" w:rsidP="006D5EBF">
            <w:pPr>
              <w:tabs>
                <w:tab w:val="left" w:pos="1152"/>
              </w:tabs>
              <w:rPr>
                <w:rFonts w:ascii="ISOCPEUR" w:hAnsi="ISOCPEUR"/>
                <w:sz w:val="24"/>
                <w:szCs w:val="24"/>
              </w:rPr>
            </w:pPr>
            <w:r>
              <w:rPr>
                <w:rFonts w:ascii="ISOCPEUR" w:hAnsi="ISOCPEUR"/>
                <w:sz w:val="24"/>
                <w:szCs w:val="24"/>
              </w:rPr>
              <w:t>Шкаф з</w:t>
            </w:r>
            <w:r w:rsidRPr="00311A4E">
              <w:rPr>
                <w:rFonts w:ascii="ISOCPEUR" w:hAnsi="ISOCPEUR"/>
                <w:sz w:val="24"/>
                <w:szCs w:val="24"/>
              </w:rPr>
              <w:t xml:space="preserve">ащит и АУВ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W2G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75ED310"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BD3F23A"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D008252"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7946951" w14:textId="77777777" w:rsidR="006D5EBF" w:rsidRPr="001944EF" w:rsidRDefault="006D5EBF" w:rsidP="006D5EBF">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39926FC" w14:textId="77777777" w:rsidR="006D5EBF" w:rsidRPr="00311A4E" w:rsidRDefault="006D5EBF" w:rsidP="006D5EBF">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579743A"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F6CB774" w14:textId="77777777" w:rsidR="006D5EBF" w:rsidRPr="00311A4E" w:rsidRDefault="006D5EBF" w:rsidP="006D5EBF">
            <w:pPr>
              <w:jc w:val="center"/>
              <w:rPr>
                <w:rFonts w:ascii="ISOCPEUR" w:hAnsi="ISOCPEUR"/>
                <w:sz w:val="22"/>
                <w:szCs w:val="22"/>
              </w:rPr>
            </w:pPr>
            <w:r w:rsidRPr="00631021">
              <w:rPr>
                <w:rFonts w:ascii="ISOCPEUR" w:hAnsi="ISOCPEUR"/>
                <w:sz w:val="22"/>
                <w:szCs w:val="22"/>
              </w:rPr>
              <w:t>ОПУ</w:t>
            </w:r>
          </w:p>
        </w:tc>
      </w:tr>
      <w:tr w:rsidR="006D5EBF" w:rsidRPr="00FD7CAB" w14:paraId="52561EEA" w14:textId="77777777" w:rsidTr="00327C84">
        <w:trPr>
          <w:trHeight w:val="340"/>
          <w:jc w:val="center"/>
        </w:trPr>
        <w:tc>
          <w:tcPr>
            <w:tcW w:w="1136" w:type="dxa"/>
            <w:tcBorders>
              <w:top w:val="single" w:sz="12" w:space="0" w:color="auto"/>
              <w:bottom w:val="single" w:sz="4" w:space="0" w:color="auto"/>
              <w:right w:val="single" w:sz="12" w:space="0" w:color="auto"/>
            </w:tcBorders>
            <w:vAlign w:val="center"/>
          </w:tcPr>
          <w:p w14:paraId="777E0E59" w14:textId="77777777" w:rsidR="006D5EBF" w:rsidRPr="00C70061" w:rsidRDefault="006D5EBF" w:rsidP="006D5EBF">
            <w:pPr>
              <w:jc w:val="center"/>
              <w:rPr>
                <w:rFonts w:ascii="ISOCPEUR" w:hAnsi="ISOCPEUR"/>
                <w:sz w:val="24"/>
                <w:szCs w:val="24"/>
              </w:rPr>
            </w:pPr>
            <w:r w:rsidRPr="00C70061">
              <w:rPr>
                <w:rFonts w:ascii="ISOCPEUR" w:hAnsi="ISOCPEUR"/>
                <w:sz w:val="24"/>
                <w:szCs w:val="24"/>
              </w:rPr>
              <w:t>7</w:t>
            </w:r>
          </w:p>
        </w:tc>
        <w:tc>
          <w:tcPr>
            <w:tcW w:w="7369" w:type="dxa"/>
            <w:tcBorders>
              <w:top w:val="single" w:sz="12" w:space="0" w:color="auto"/>
              <w:left w:val="single" w:sz="12" w:space="0" w:color="auto"/>
              <w:bottom w:val="single" w:sz="4" w:space="0" w:color="auto"/>
              <w:right w:val="single" w:sz="12" w:space="0" w:color="auto"/>
            </w:tcBorders>
            <w:vAlign w:val="center"/>
          </w:tcPr>
          <w:p w14:paraId="39F96558" w14:textId="77777777" w:rsidR="006D5EBF" w:rsidRPr="00053FEF" w:rsidRDefault="006D5EBF" w:rsidP="006D5EBF">
            <w:pPr>
              <w:tabs>
                <w:tab w:val="left" w:pos="1152"/>
              </w:tabs>
              <w:rPr>
                <w:rFonts w:ascii="ISOCPEUR" w:hAnsi="ISOCPEUR"/>
                <w:sz w:val="24"/>
                <w:szCs w:val="24"/>
              </w:rPr>
            </w:pPr>
            <w:r>
              <w:rPr>
                <w:rFonts w:ascii="ISOCPEUR" w:hAnsi="ISOCPEUR"/>
                <w:sz w:val="24"/>
                <w:szCs w:val="24"/>
              </w:rPr>
              <w:t>Шкаф з</w:t>
            </w:r>
            <w:r w:rsidRPr="00311A4E">
              <w:rPr>
                <w:rFonts w:ascii="ISOCPEUR" w:hAnsi="ISOCPEUR"/>
                <w:sz w:val="24"/>
                <w:szCs w:val="24"/>
              </w:rPr>
              <w:t xml:space="preserve">ащит и АУВ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W3G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2FB1A1EF"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C9E13CF"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76AB8B3"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43C9654" w14:textId="77777777" w:rsidR="006D5EBF" w:rsidRPr="001944EF" w:rsidRDefault="006D5EBF" w:rsidP="006D5EBF">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35FCC30" w14:textId="77777777" w:rsidR="006D5EBF" w:rsidRPr="00311A4E" w:rsidRDefault="006D5EBF" w:rsidP="006D5EBF">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D2925B4"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E98432F" w14:textId="77777777" w:rsidR="006D5EBF" w:rsidRPr="00311A4E" w:rsidRDefault="006D5EBF" w:rsidP="006D5EBF">
            <w:pPr>
              <w:jc w:val="center"/>
              <w:rPr>
                <w:rFonts w:ascii="ISOCPEUR" w:hAnsi="ISOCPEUR"/>
                <w:sz w:val="22"/>
                <w:szCs w:val="22"/>
              </w:rPr>
            </w:pPr>
            <w:r w:rsidRPr="00631021">
              <w:rPr>
                <w:rFonts w:ascii="ISOCPEUR" w:hAnsi="ISOCPEUR"/>
                <w:sz w:val="22"/>
                <w:szCs w:val="22"/>
              </w:rPr>
              <w:t>ОПУ</w:t>
            </w:r>
          </w:p>
        </w:tc>
      </w:tr>
      <w:tr w:rsidR="006D5EBF" w:rsidRPr="00FD7CAB" w14:paraId="13316E70"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4CECE3BA" w14:textId="77777777" w:rsidR="006D5EBF" w:rsidRPr="00C70061" w:rsidRDefault="006D5EBF" w:rsidP="006D5EBF">
            <w:pPr>
              <w:jc w:val="center"/>
              <w:rPr>
                <w:rFonts w:ascii="ISOCPEUR" w:hAnsi="ISOCPEUR"/>
                <w:sz w:val="24"/>
                <w:szCs w:val="24"/>
              </w:rPr>
            </w:pPr>
            <w:r>
              <w:rPr>
                <w:rFonts w:ascii="Calibri" w:hAnsi="Calibri" w:cs="Calibri"/>
                <w:color w:val="000000"/>
                <w:sz w:val="22"/>
                <w:szCs w:val="22"/>
              </w:rPr>
              <w:t>8</w:t>
            </w:r>
          </w:p>
        </w:tc>
        <w:tc>
          <w:tcPr>
            <w:tcW w:w="7369" w:type="dxa"/>
            <w:tcBorders>
              <w:top w:val="single" w:sz="12" w:space="0" w:color="auto"/>
              <w:left w:val="single" w:sz="12" w:space="0" w:color="auto"/>
              <w:bottom w:val="single" w:sz="4" w:space="0" w:color="auto"/>
              <w:right w:val="single" w:sz="12" w:space="0" w:color="auto"/>
            </w:tcBorders>
            <w:vAlign w:val="center"/>
          </w:tcPr>
          <w:p w14:paraId="36E945EA" w14:textId="77777777" w:rsidR="006D5EBF" w:rsidRPr="00053FEF" w:rsidRDefault="006D5EBF" w:rsidP="006D5EBF">
            <w:pPr>
              <w:tabs>
                <w:tab w:val="left" w:pos="1152"/>
              </w:tabs>
              <w:rPr>
                <w:rFonts w:ascii="ISOCPEUR" w:hAnsi="ISOCPEUR"/>
                <w:sz w:val="24"/>
                <w:szCs w:val="24"/>
              </w:rPr>
            </w:pPr>
            <w:r>
              <w:rPr>
                <w:rFonts w:ascii="ISOCPEUR" w:hAnsi="ISOCPEUR"/>
                <w:sz w:val="24"/>
                <w:szCs w:val="24"/>
              </w:rPr>
              <w:t>Шкаф з</w:t>
            </w:r>
            <w:r w:rsidRPr="00311A4E">
              <w:rPr>
                <w:rFonts w:ascii="ISOCPEUR" w:hAnsi="ISOCPEUR"/>
                <w:sz w:val="24"/>
                <w:szCs w:val="24"/>
              </w:rPr>
              <w:t xml:space="preserve">ащит и АУВ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W4G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2E2BF8B4"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7F0CAEF"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BA61FD9"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F208652" w14:textId="77777777" w:rsidR="006D5EBF" w:rsidRPr="001944EF" w:rsidRDefault="006D5EBF" w:rsidP="006D5EBF">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DCDE45D" w14:textId="77777777" w:rsidR="006D5EBF" w:rsidRPr="00311A4E" w:rsidRDefault="006D5EBF" w:rsidP="006D5EBF">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EBE7ED4"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D1469F2" w14:textId="77777777" w:rsidR="006D5EBF" w:rsidRPr="00311A4E" w:rsidRDefault="006D5EBF" w:rsidP="006D5EBF">
            <w:pPr>
              <w:jc w:val="center"/>
              <w:rPr>
                <w:rFonts w:ascii="ISOCPEUR" w:hAnsi="ISOCPEUR"/>
                <w:sz w:val="22"/>
                <w:szCs w:val="22"/>
              </w:rPr>
            </w:pPr>
            <w:r w:rsidRPr="00631021">
              <w:rPr>
                <w:rFonts w:ascii="ISOCPEUR" w:hAnsi="ISOCPEUR"/>
                <w:sz w:val="22"/>
                <w:szCs w:val="22"/>
              </w:rPr>
              <w:t>ОПУ</w:t>
            </w:r>
          </w:p>
        </w:tc>
      </w:tr>
      <w:tr w:rsidR="006D5EBF" w:rsidRPr="00FD7CAB" w14:paraId="2088EAAF"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6A668C89" w14:textId="77777777" w:rsidR="006D5EBF" w:rsidRPr="00C70061" w:rsidRDefault="006D5EBF" w:rsidP="006D5EBF">
            <w:pPr>
              <w:jc w:val="center"/>
              <w:rPr>
                <w:rFonts w:ascii="ISOCPEUR" w:hAnsi="ISOCPEUR"/>
                <w:sz w:val="24"/>
                <w:szCs w:val="24"/>
              </w:rPr>
            </w:pPr>
            <w:r>
              <w:rPr>
                <w:rFonts w:ascii="Calibri" w:hAnsi="Calibri" w:cs="Calibri"/>
                <w:color w:val="000000"/>
                <w:sz w:val="22"/>
                <w:szCs w:val="22"/>
              </w:rPr>
              <w:t>9</w:t>
            </w:r>
          </w:p>
        </w:tc>
        <w:tc>
          <w:tcPr>
            <w:tcW w:w="7369" w:type="dxa"/>
            <w:tcBorders>
              <w:top w:val="single" w:sz="12" w:space="0" w:color="auto"/>
              <w:left w:val="single" w:sz="12" w:space="0" w:color="auto"/>
              <w:bottom w:val="single" w:sz="4" w:space="0" w:color="auto"/>
              <w:right w:val="single" w:sz="12" w:space="0" w:color="auto"/>
            </w:tcBorders>
            <w:vAlign w:val="center"/>
          </w:tcPr>
          <w:p w14:paraId="7B2A5967" w14:textId="77777777" w:rsidR="006D5EBF" w:rsidRPr="00053FEF" w:rsidRDefault="006D5EBF" w:rsidP="006D5EBF">
            <w:pPr>
              <w:tabs>
                <w:tab w:val="left" w:pos="1152"/>
              </w:tabs>
              <w:rPr>
                <w:rFonts w:ascii="ISOCPEUR" w:hAnsi="ISOCPEUR"/>
                <w:sz w:val="24"/>
                <w:szCs w:val="24"/>
              </w:rPr>
            </w:pPr>
            <w:r>
              <w:rPr>
                <w:rFonts w:ascii="ISOCPEUR" w:hAnsi="ISOCPEUR"/>
                <w:sz w:val="24"/>
                <w:szCs w:val="24"/>
              </w:rPr>
              <w:t>Шкаф з</w:t>
            </w:r>
            <w:r w:rsidRPr="00311A4E">
              <w:rPr>
                <w:rFonts w:ascii="ISOCPEUR" w:hAnsi="ISOCPEUR"/>
                <w:sz w:val="24"/>
                <w:szCs w:val="24"/>
              </w:rPr>
              <w:t xml:space="preserve">ащит и АУВ ШСВ 110 </w:t>
            </w:r>
            <w:proofErr w:type="spellStart"/>
            <w:r w:rsidRPr="00311A4E">
              <w:rPr>
                <w:rFonts w:ascii="ISOCPEUR" w:hAnsi="ISOCPEUR"/>
                <w:sz w:val="24"/>
                <w:szCs w:val="24"/>
              </w:rPr>
              <w:t>кВ</w:t>
            </w:r>
            <w:proofErr w:type="spellEnd"/>
            <w:r w:rsidRPr="00311A4E">
              <w:rPr>
                <w:rFonts w:ascii="ISOCPEUR" w:hAnsi="ISOCPEUR"/>
                <w:sz w:val="24"/>
                <w:szCs w:val="24"/>
              </w:rPr>
              <w:t xml:space="preserve"> QKG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22B4CB5E"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CEA8DDF"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D516ABF"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778E6D8" w14:textId="77777777" w:rsidR="006D5EBF" w:rsidRPr="001944EF" w:rsidRDefault="006D5EBF" w:rsidP="006D5EBF">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43CD4EB" w14:textId="77777777" w:rsidR="006D5EBF" w:rsidRPr="00311A4E" w:rsidRDefault="006D5EBF" w:rsidP="006D5EBF">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CC11D27"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7883C94" w14:textId="77777777" w:rsidR="006D5EBF" w:rsidRPr="00311A4E" w:rsidRDefault="006D5EBF" w:rsidP="006D5EBF">
            <w:pPr>
              <w:jc w:val="center"/>
              <w:rPr>
                <w:rFonts w:ascii="ISOCPEUR" w:hAnsi="ISOCPEUR"/>
                <w:sz w:val="22"/>
                <w:szCs w:val="22"/>
              </w:rPr>
            </w:pPr>
            <w:r w:rsidRPr="00631021">
              <w:rPr>
                <w:rFonts w:ascii="ISOCPEUR" w:hAnsi="ISOCPEUR"/>
                <w:sz w:val="22"/>
                <w:szCs w:val="22"/>
              </w:rPr>
              <w:t>ОПУ</w:t>
            </w:r>
          </w:p>
        </w:tc>
      </w:tr>
      <w:tr w:rsidR="00AA392B" w:rsidRPr="00FD7CAB" w14:paraId="29F069F4"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3FA00B26"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10</w:t>
            </w:r>
          </w:p>
        </w:tc>
        <w:tc>
          <w:tcPr>
            <w:tcW w:w="7369" w:type="dxa"/>
            <w:tcBorders>
              <w:top w:val="single" w:sz="12" w:space="0" w:color="auto"/>
              <w:left w:val="single" w:sz="12" w:space="0" w:color="auto"/>
              <w:bottom w:val="single" w:sz="4" w:space="0" w:color="auto"/>
              <w:right w:val="single" w:sz="12" w:space="0" w:color="auto"/>
            </w:tcBorders>
            <w:vAlign w:val="center"/>
          </w:tcPr>
          <w:p w14:paraId="79D886E5"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перевода токовых цепей на ОВ 110 </w:t>
            </w:r>
            <w:proofErr w:type="spellStart"/>
            <w:r w:rsidRPr="006D5EBF">
              <w:rPr>
                <w:rFonts w:ascii="ISOCPEUR" w:hAnsi="ISOCPEUR"/>
                <w:sz w:val="24"/>
                <w:szCs w:val="24"/>
              </w:rPr>
              <w:t>кВ</w:t>
            </w:r>
            <w:proofErr w:type="spellEnd"/>
            <w:r w:rsidRPr="006D5EBF">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02BBF415"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F8F8AE3"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0D02EB0"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D9BE909"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147C29B"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90180F6"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9BD303D" w14:textId="77777777" w:rsidR="00AA392B" w:rsidRPr="00311A4E"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22DCBCC8"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071D8EA9"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11</w:t>
            </w:r>
          </w:p>
        </w:tc>
        <w:tc>
          <w:tcPr>
            <w:tcW w:w="7369" w:type="dxa"/>
            <w:tcBorders>
              <w:top w:val="single" w:sz="12" w:space="0" w:color="auto"/>
              <w:left w:val="single" w:sz="12" w:space="0" w:color="auto"/>
              <w:bottom w:val="single" w:sz="4" w:space="0" w:color="auto"/>
              <w:right w:val="single" w:sz="12" w:space="0" w:color="auto"/>
            </w:tcBorders>
            <w:vAlign w:val="center"/>
          </w:tcPr>
          <w:p w14:paraId="13F694C8" w14:textId="77777777" w:rsidR="00AA392B" w:rsidRPr="00053FEF" w:rsidRDefault="00AA392B" w:rsidP="00AA392B">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з</w:t>
            </w:r>
            <w:r w:rsidRPr="00311A4E">
              <w:rPr>
                <w:rFonts w:ascii="ISOCPEUR" w:hAnsi="ISOCPEUR"/>
                <w:sz w:val="24"/>
                <w:szCs w:val="24"/>
              </w:rPr>
              <w:t xml:space="preserve">ащит и автоматика трансформатора T1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75B676A6"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3F2AEC5"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027AE22"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D501DDA"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5960353" w14:textId="77777777" w:rsidR="00AA392B" w:rsidRPr="00870566"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70A3370"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D641094" w14:textId="77777777" w:rsidR="00AA392B" w:rsidRPr="00870566"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4FD0E176"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09431548"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12</w:t>
            </w:r>
          </w:p>
        </w:tc>
        <w:tc>
          <w:tcPr>
            <w:tcW w:w="7369" w:type="dxa"/>
            <w:tcBorders>
              <w:top w:val="single" w:sz="12" w:space="0" w:color="auto"/>
              <w:left w:val="single" w:sz="12" w:space="0" w:color="auto"/>
              <w:bottom w:val="single" w:sz="4" w:space="0" w:color="auto"/>
              <w:right w:val="single" w:sz="12" w:space="0" w:color="auto"/>
            </w:tcBorders>
            <w:vAlign w:val="center"/>
          </w:tcPr>
          <w:p w14:paraId="6D942FB7" w14:textId="77777777" w:rsidR="00AA392B" w:rsidRPr="00053FEF" w:rsidRDefault="00AA392B" w:rsidP="00AA392B">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АРКТ трансформатора T1, T2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8F76109"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552834A"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98392BC"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7A12305"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BC93FE0"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2A42BAC"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F2C4146" w14:textId="77777777" w:rsidR="00AA392B" w:rsidRPr="00311A4E"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4105409E"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1B664D34"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13</w:t>
            </w:r>
          </w:p>
        </w:tc>
        <w:tc>
          <w:tcPr>
            <w:tcW w:w="7369" w:type="dxa"/>
            <w:tcBorders>
              <w:top w:val="single" w:sz="12" w:space="0" w:color="auto"/>
              <w:left w:val="single" w:sz="12" w:space="0" w:color="auto"/>
              <w:bottom w:val="single" w:sz="4" w:space="0" w:color="auto"/>
              <w:right w:val="single" w:sz="12" w:space="0" w:color="auto"/>
            </w:tcBorders>
            <w:vAlign w:val="center"/>
          </w:tcPr>
          <w:p w14:paraId="3EAC757E" w14:textId="77777777" w:rsidR="00AA392B" w:rsidRPr="00053FEF" w:rsidRDefault="00AA392B" w:rsidP="00AA392B">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з</w:t>
            </w:r>
            <w:r w:rsidRPr="00311A4E">
              <w:rPr>
                <w:rFonts w:ascii="ISOCPEUR" w:hAnsi="ISOCPEUR"/>
                <w:sz w:val="24"/>
                <w:szCs w:val="24"/>
              </w:rPr>
              <w:t xml:space="preserve">ащит и автоматика трансформатора T2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7924460D"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FA05469"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4D32B5E"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4338C4A"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899D63C"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0BCB69B"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2B6270F" w14:textId="77777777" w:rsidR="00AA392B" w:rsidRPr="00311A4E"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217B7804"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018CC2E5"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14</w:t>
            </w:r>
          </w:p>
        </w:tc>
        <w:tc>
          <w:tcPr>
            <w:tcW w:w="7369" w:type="dxa"/>
            <w:tcBorders>
              <w:top w:val="single" w:sz="12" w:space="0" w:color="auto"/>
              <w:left w:val="single" w:sz="12" w:space="0" w:color="auto"/>
              <w:bottom w:val="single" w:sz="4" w:space="0" w:color="auto"/>
              <w:right w:val="single" w:sz="12" w:space="0" w:color="auto"/>
            </w:tcBorders>
            <w:vAlign w:val="center"/>
          </w:tcPr>
          <w:p w14:paraId="101D8856" w14:textId="77777777" w:rsidR="00AA392B" w:rsidRPr="00053FEF" w:rsidRDefault="00AA392B" w:rsidP="00AA392B">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з</w:t>
            </w:r>
            <w:r w:rsidRPr="00311A4E">
              <w:rPr>
                <w:rFonts w:ascii="ISOCPEUR" w:hAnsi="ISOCPEUR"/>
                <w:sz w:val="24"/>
                <w:szCs w:val="24"/>
              </w:rPr>
              <w:t xml:space="preserve">ащит и автоматика трансформатора T1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804071C"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D91A789"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7D4F335"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F831A2F"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390666C"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5B625EA"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7D92C0B" w14:textId="77777777" w:rsidR="00AA392B" w:rsidRPr="00311A4E"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00AA7C4D"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18B7F903"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15</w:t>
            </w:r>
          </w:p>
        </w:tc>
        <w:tc>
          <w:tcPr>
            <w:tcW w:w="7369" w:type="dxa"/>
            <w:tcBorders>
              <w:top w:val="single" w:sz="12" w:space="0" w:color="auto"/>
              <w:left w:val="single" w:sz="12" w:space="0" w:color="auto"/>
              <w:bottom w:val="single" w:sz="4" w:space="0" w:color="auto"/>
              <w:right w:val="single" w:sz="12" w:space="0" w:color="auto"/>
            </w:tcBorders>
            <w:vAlign w:val="center"/>
          </w:tcPr>
          <w:p w14:paraId="64D8AD79"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организации цепей напряжения ТН 110 </w:t>
            </w:r>
            <w:proofErr w:type="spellStart"/>
            <w:r w:rsidRPr="006D5EBF">
              <w:rPr>
                <w:rFonts w:ascii="ISOCPEUR" w:hAnsi="ISOCPEUR"/>
                <w:sz w:val="24"/>
                <w:szCs w:val="24"/>
              </w:rPr>
              <w:t>кВ</w:t>
            </w:r>
            <w:proofErr w:type="spellEnd"/>
            <w:r w:rsidRPr="006D5EBF">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783DC70"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8AC9A97"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0B36DE5"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E8BB845"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128ECE1" w14:textId="77777777" w:rsidR="00AA392B" w:rsidRPr="00870566"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A146E52"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CD91FED" w14:textId="77777777" w:rsidR="00AA392B" w:rsidRPr="00870566"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5657859D"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276F481A"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16</w:t>
            </w:r>
          </w:p>
        </w:tc>
        <w:tc>
          <w:tcPr>
            <w:tcW w:w="7369" w:type="dxa"/>
            <w:tcBorders>
              <w:top w:val="single" w:sz="12" w:space="0" w:color="auto"/>
              <w:left w:val="single" w:sz="12" w:space="0" w:color="auto"/>
              <w:bottom w:val="single" w:sz="4" w:space="0" w:color="auto"/>
              <w:right w:val="single" w:sz="12" w:space="0" w:color="auto"/>
            </w:tcBorders>
            <w:vAlign w:val="center"/>
          </w:tcPr>
          <w:p w14:paraId="732DD4C7"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РПР 110 </w:t>
            </w:r>
            <w:proofErr w:type="spellStart"/>
            <w:r w:rsidRPr="006D5EBF">
              <w:rPr>
                <w:rFonts w:ascii="ISOCPEUR" w:hAnsi="ISOCPEUR"/>
                <w:sz w:val="24"/>
                <w:szCs w:val="24"/>
              </w:rPr>
              <w:t>кВ</w:t>
            </w:r>
            <w:proofErr w:type="spellEnd"/>
            <w:r w:rsidRPr="006D5EBF">
              <w:rPr>
                <w:rFonts w:ascii="ISOCPEUR" w:hAnsi="ISOCPEUR"/>
                <w:sz w:val="24"/>
                <w:szCs w:val="24"/>
              </w:rPr>
              <w:t xml:space="preserve"> №1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4048B8A3"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0E01B75"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08A33F6"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0F86A1E"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50BBD37" w14:textId="77777777" w:rsidR="00AA392B" w:rsidRPr="00870566"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E66C94A"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844E6D1" w14:textId="77777777" w:rsidR="00AA392B" w:rsidRPr="00870566"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7E6E5505"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76ADBFE2"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17</w:t>
            </w:r>
          </w:p>
        </w:tc>
        <w:tc>
          <w:tcPr>
            <w:tcW w:w="7369" w:type="dxa"/>
            <w:tcBorders>
              <w:top w:val="single" w:sz="12" w:space="0" w:color="auto"/>
              <w:left w:val="single" w:sz="12" w:space="0" w:color="auto"/>
              <w:bottom w:val="single" w:sz="4" w:space="0" w:color="auto"/>
              <w:right w:val="single" w:sz="12" w:space="0" w:color="auto"/>
            </w:tcBorders>
            <w:vAlign w:val="center"/>
          </w:tcPr>
          <w:p w14:paraId="02A737DE"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РПР 110 </w:t>
            </w:r>
            <w:proofErr w:type="spellStart"/>
            <w:r w:rsidRPr="006D5EBF">
              <w:rPr>
                <w:rFonts w:ascii="ISOCPEUR" w:hAnsi="ISOCPEUR"/>
                <w:sz w:val="24"/>
                <w:szCs w:val="24"/>
              </w:rPr>
              <w:t>кВ</w:t>
            </w:r>
            <w:proofErr w:type="spellEnd"/>
            <w:r w:rsidRPr="006D5EBF">
              <w:rPr>
                <w:rFonts w:ascii="ISOCPEUR" w:hAnsi="ISOCPEUR"/>
                <w:sz w:val="24"/>
                <w:szCs w:val="24"/>
              </w:rPr>
              <w:t xml:space="preserve"> №2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416EF60"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EEA2AC4"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8777978"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A7BC961"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9E997CE" w14:textId="77777777" w:rsidR="00AA392B" w:rsidRPr="00870566"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171A68F"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00F8501" w14:textId="77777777" w:rsidR="00AA392B" w:rsidRPr="00870566"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39717626"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69C0A2F7"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18</w:t>
            </w:r>
          </w:p>
        </w:tc>
        <w:tc>
          <w:tcPr>
            <w:tcW w:w="7369" w:type="dxa"/>
            <w:tcBorders>
              <w:top w:val="single" w:sz="12" w:space="0" w:color="auto"/>
              <w:left w:val="single" w:sz="12" w:space="0" w:color="auto"/>
              <w:bottom w:val="single" w:sz="4" w:space="0" w:color="auto"/>
              <w:right w:val="single" w:sz="12" w:space="0" w:color="auto"/>
            </w:tcBorders>
            <w:vAlign w:val="center"/>
          </w:tcPr>
          <w:p w14:paraId="1E38CB34"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АЛАР ВЛ 110 </w:t>
            </w:r>
            <w:proofErr w:type="spellStart"/>
            <w:r w:rsidRPr="006D5EBF">
              <w:rPr>
                <w:rFonts w:ascii="ISOCPEUR" w:hAnsi="ISOCPEUR"/>
                <w:sz w:val="24"/>
                <w:szCs w:val="24"/>
              </w:rPr>
              <w:t>кВ</w:t>
            </w:r>
            <w:proofErr w:type="spellEnd"/>
            <w:r w:rsidRPr="006D5EBF">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03D84BD5"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BE1D7DD"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222F694"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25A5592"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6E9198A7" w14:textId="77777777" w:rsidR="00AA392B" w:rsidRPr="00870566"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29A3DF8"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248444F" w14:textId="77777777" w:rsidR="00AA392B" w:rsidRPr="00870566"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1CE7E113"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50CE556A"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19</w:t>
            </w:r>
          </w:p>
        </w:tc>
        <w:tc>
          <w:tcPr>
            <w:tcW w:w="7369" w:type="dxa"/>
            <w:tcBorders>
              <w:top w:val="single" w:sz="12" w:space="0" w:color="auto"/>
              <w:left w:val="single" w:sz="12" w:space="0" w:color="auto"/>
              <w:bottom w:val="single" w:sz="4" w:space="0" w:color="auto"/>
              <w:right w:val="single" w:sz="12" w:space="0" w:color="auto"/>
            </w:tcBorders>
            <w:vAlign w:val="center"/>
          </w:tcPr>
          <w:p w14:paraId="16AF9389"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АЧР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8BBA1F2"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1409D14"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6D6CBC7"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9545E06"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4A7CB28" w14:textId="77777777" w:rsidR="00AA392B" w:rsidRPr="00870566"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4299DDA"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B998DF7" w14:textId="77777777" w:rsidR="00AA392B" w:rsidRPr="00870566"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4AA566D6"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06B24D0E"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20</w:t>
            </w:r>
          </w:p>
        </w:tc>
        <w:tc>
          <w:tcPr>
            <w:tcW w:w="7369" w:type="dxa"/>
            <w:tcBorders>
              <w:top w:val="single" w:sz="12" w:space="0" w:color="auto"/>
              <w:left w:val="single" w:sz="12" w:space="0" w:color="auto"/>
              <w:bottom w:val="single" w:sz="4" w:space="0" w:color="auto"/>
              <w:right w:val="single" w:sz="12" w:space="0" w:color="auto"/>
            </w:tcBorders>
            <w:vAlign w:val="center"/>
          </w:tcPr>
          <w:p w14:paraId="0142B994"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 защиты ближнего резервирования трансформатора Т1</w:t>
            </w:r>
          </w:p>
        </w:tc>
        <w:tc>
          <w:tcPr>
            <w:tcW w:w="3402" w:type="dxa"/>
            <w:tcBorders>
              <w:top w:val="single" w:sz="12" w:space="0" w:color="auto"/>
              <w:left w:val="single" w:sz="12" w:space="0" w:color="auto"/>
              <w:bottom w:val="single" w:sz="4" w:space="0" w:color="auto"/>
              <w:right w:val="single" w:sz="12" w:space="0" w:color="auto"/>
            </w:tcBorders>
            <w:vAlign w:val="center"/>
          </w:tcPr>
          <w:p w14:paraId="77D60BAC"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98ACC6E"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CD18296"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C8B7A2D"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6DDAE756"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1E9CA07"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0F824B8" w14:textId="77777777" w:rsidR="00AA392B" w:rsidRPr="00311A4E" w:rsidRDefault="00AA392B" w:rsidP="00AA392B">
            <w:pPr>
              <w:jc w:val="center"/>
              <w:rPr>
                <w:rFonts w:ascii="ISOCPEUR" w:hAnsi="ISOCPEUR"/>
                <w:sz w:val="22"/>
                <w:szCs w:val="22"/>
              </w:rPr>
            </w:pPr>
            <w:r w:rsidRPr="00631021">
              <w:rPr>
                <w:rFonts w:ascii="ISOCPEUR" w:hAnsi="ISOCPEUR"/>
                <w:sz w:val="22"/>
                <w:szCs w:val="22"/>
              </w:rPr>
              <w:t>ОПУ</w:t>
            </w:r>
          </w:p>
        </w:tc>
      </w:tr>
      <w:tr w:rsidR="00AA392B" w:rsidRPr="00FD7CAB" w14:paraId="3DB99389"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4666EEDC"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21</w:t>
            </w:r>
          </w:p>
        </w:tc>
        <w:tc>
          <w:tcPr>
            <w:tcW w:w="7369" w:type="dxa"/>
            <w:tcBorders>
              <w:top w:val="single" w:sz="12" w:space="0" w:color="auto"/>
              <w:left w:val="single" w:sz="12" w:space="0" w:color="auto"/>
              <w:bottom w:val="single" w:sz="4" w:space="0" w:color="auto"/>
              <w:right w:val="single" w:sz="12" w:space="0" w:color="auto"/>
            </w:tcBorders>
            <w:vAlign w:val="center"/>
          </w:tcPr>
          <w:p w14:paraId="75E653D2"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 защиты ближнего резервирования трансформатора Т</w:t>
            </w:r>
            <w:r>
              <w:rPr>
                <w:rFonts w:ascii="ISOCPEUR" w:hAnsi="ISOCPEUR"/>
                <w:sz w:val="24"/>
                <w:szCs w:val="24"/>
              </w:rPr>
              <w:t>2</w:t>
            </w:r>
          </w:p>
        </w:tc>
        <w:tc>
          <w:tcPr>
            <w:tcW w:w="3402" w:type="dxa"/>
            <w:tcBorders>
              <w:top w:val="single" w:sz="12" w:space="0" w:color="auto"/>
              <w:left w:val="single" w:sz="12" w:space="0" w:color="auto"/>
              <w:bottom w:val="single" w:sz="4" w:space="0" w:color="auto"/>
              <w:right w:val="single" w:sz="12" w:space="0" w:color="auto"/>
            </w:tcBorders>
            <w:vAlign w:val="center"/>
          </w:tcPr>
          <w:p w14:paraId="202AA0B1"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E637474"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8774AEC"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3823632"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565FCAB"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49B2A86"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FBB4101" w14:textId="77777777" w:rsidR="00AA392B" w:rsidRPr="00311A4E" w:rsidRDefault="00AA392B" w:rsidP="00AA392B">
            <w:pPr>
              <w:jc w:val="center"/>
              <w:rPr>
                <w:rFonts w:ascii="ISOCPEUR" w:hAnsi="ISOCPEUR"/>
                <w:sz w:val="22"/>
                <w:szCs w:val="22"/>
              </w:rPr>
            </w:pPr>
            <w:r w:rsidRPr="00870566">
              <w:rPr>
                <w:rFonts w:ascii="ISOCPEUR" w:hAnsi="ISOCPEUR"/>
                <w:sz w:val="22"/>
                <w:szCs w:val="22"/>
              </w:rPr>
              <w:t xml:space="preserve">ОРУ 110 </w:t>
            </w:r>
            <w:proofErr w:type="spellStart"/>
            <w:r w:rsidRPr="00870566">
              <w:rPr>
                <w:rFonts w:ascii="ISOCPEUR" w:hAnsi="ISOCPEUR"/>
                <w:sz w:val="22"/>
                <w:szCs w:val="22"/>
              </w:rPr>
              <w:t>кВ</w:t>
            </w:r>
            <w:proofErr w:type="spellEnd"/>
          </w:p>
        </w:tc>
      </w:tr>
      <w:tr w:rsidR="00AA392B" w:rsidRPr="00FD7CAB" w14:paraId="269E1EE5" w14:textId="77777777" w:rsidTr="00EF4BD9">
        <w:trPr>
          <w:trHeight w:val="340"/>
          <w:jc w:val="center"/>
        </w:trPr>
        <w:tc>
          <w:tcPr>
            <w:tcW w:w="1136" w:type="dxa"/>
            <w:tcBorders>
              <w:top w:val="single" w:sz="12" w:space="0" w:color="auto"/>
              <w:bottom w:val="single" w:sz="4" w:space="0" w:color="auto"/>
              <w:right w:val="single" w:sz="12" w:space="0" w:color="auto"/>
            </w:tcBorders>
            <w:vAlign w:val="bottom"/>
          </w:tcPr>
          <w:p w14:paraId="135DD640"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22</w:t>
            </w:r>
          </w:p>
        </w:tc>
        <w:tc>
          <w:tcPr>
            <w:tcW w:w="7369" w:type="dxa"/>
            <w:tcBorders>
              <w:top w:val="single" w:sz="12" w:space="0" w:color="auto"/>
              <w:left w:val="single" w:sz="12" w:space="0" w:color="auto"/>
              <w:bottom w:val="single" w:sz="4" w:space="0" w:color="auto"/>
              <w:right w:val="single" w:sz="12" w:space="0" w:color="auto"/>
            </w:tcBorders>
            <w:vAlign w:val="center"/>
          </w:tcPr>
          <w:p w14:paraId="11F102CF"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В 110 </w:t>
            </w:r>
            <w:proofErr w:type="spellStart"/>
            <w:r w:rsidRPr="006D5EBF">
              <w:rPr>
                <w:rFonts w:ascii="ISOCPEUR" w:hAnsi="ISOCPEUR"/>
                <w:sz w:val="24"/>
                <w:szCs w:val="24"/>
              </w:rPr>
              <w:t>кВ</w:t>
            </w:r>
            <w:proofErr w:type="spellEnd"/>
            <w:r w:rsidRPr="006D5EBF">
              <w:rPr>
                <w:rFonts w:ascii="ISOCPEUR" w:hAnsi="ISOCPEUR"/>
                <w:sz w:val="24"/>
                <w:szCs w:val="24"/>
              </w:rPr>
              <w:t xml:space="preserve"> T1G (DMU 1.1, DMU 1.2)  </w:t>
            </w:r>
          </w:p>
        </w:tc>
        <w:tc>
          <w:tcPr>
            <w:tcW w:w="3402" w:type="dxa"/>
            <w:tcBorders>
              <w:top w:val="single" w:sz="12" w:space="0" w:color="auto"/>
              <w:left w:val="single" w:sz="12" w:space="0" w:color="auto"/>
              <w:bottom w:val="single" w:sz="4" w:space="0" w:color="auto"/>
              <w:right w:val="single" w:sz="12" w:space="0" w:color="auto"/>
            </w:tcBorders>
            <w:vAlign w:val="center"/>
          </w:tcPr>
          <w:p w14:paraId="66058375"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C910B8C"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374F736"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93CCE7A"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4CC9DB76"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6F52018"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4DD3DF1" w14:textId="77777777" w:rsidR="00AA392B" w:rsidRPr="00311A4E" w:rsidRDefault="00AA392B" w:rsidP="00AA392B">
            <w:pPr>
              <w:jc w:val="center"/>
              <w:rPr>
                <w:rFonts w:ascii="ISOCPEUR" w:hAnsi="ISOCPEUR"/>
                <w:sz w:val="22"/>
                <w:szCs w:val="22"/>
              </w:rPr>
            </w:pPr>
            <w:r w:rsidRPr="00870566">
              <w:rPr>
                <w:rFonts w:ascii="ISOCPEUR" w:hAnsi="ISOCPEUR"/>
                <w:sz w:val="22"/>
                <w:szCs w:val="22"/>
              </w:rPr>
              <w:t xml:space="preserve">ОРУ 110 </w:t>
            </w:r>
            <w:proofErr w:type="spellStart"/>
            <w:r w:rsidRPr="00870566">
              <w:rPr>
                <w:rFonts w:ascii="ISOCPEUR" w:hAnsi="ISOCPEUR"/>
                <w:sz w:val="22"/>
                <w:szCs w:val="22"/>
              </w:rPr>
              <w:t>кВ</w:t>
            </w:r>
            <w:proofErr w:type="spellEnd"/>
          </w:p>
        </w:tc>
      </w:tr>
      <w:tr w:rsidR="00AA392B" w:rsidRPr="00FD7CAB" w14:paraId="76E6DBEE"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1B13F097"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23</w:t>
            </w:r>
          </w:p>
        </w:tc>
        <w:tc>
          <w:tcPr>
            <w:tcW w:w="7369" w:type="dxa"/>
            <w:tcBorders>
              <w:top w:val="single" w:sz="12" w:space="0" w:color="auto"/>
              <w:left w:val="single" w:sz="12" w:space="0" w:color="auto"/>
              <w:bottom w:val="single" w:sz="4" w:space="0" w:color="auto"/>
              <w:right w:val="single" w:sz="12" w:space="0" w:color="auto"/>
            </w:tcBorders>
            <w:vAlign w:val="center"/>
          </w:tcPr>
          <w:p w14:paraId="67018993"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ОВ 110 </w:t>
            </w:r>
            <w:proofErr w:type="spellStart"/>
            <w:r w:rsidRPr="006D5EBF">
              <w:rPr>
                <w:rFonts w:ascii="ISOCPEUR" w:hAnsi="ISOCPEUR"/>
                <w:sz w:val="24"/>
                <w:szCs w:val="24"/>
              </w:rPr>
              <w:t>кВ</w:t>
            </w:r>
            <w:proofErr w:type="spellEnd"/>
            <w:r w:rsidRPr="006D5EBF">
              <w:rPr>
                <w:rFonts w:ascii="ISOCPEUR" w:hAnsi="ISOCPEUR"/>
                <w:sz w:val="24"/>
                <w:szCs w:val="24"/>
              </w:rPr>
              <w:t xml:space="preserve"> QBG (DMU 2.1, DMU 2.2)  </w:t>
            </w:r>
          </w:p>
        </w:tc>
        <w:tc>
          <w:tcPr>
            <w:tcW w:w="3402" w:type="dxa"/>
            <w:tcBorders>
              <w:top w:val="single" w:sz="12" w:space="0" w:color="auto"/>
              <w:left w:val="single" w:sz="12" w:space="0" w:color="auto"/>
              <w:bottom w:val="single" w:sz="4" w:space="0" w:color="auto"/>
              <w:right w:val="single" w:sz="12" w:space="0" w:color="auto"/>
            </w:tcBorders>
            <w:vAlign w:val="center"/>
          </w:tcPr>
          <w:p w14:paraId="4107B980"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06428F5"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D842773"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1EA6EEC"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9AE2F39"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A566F3B"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0F5F5E4" w14:textId="77777777" w:rsidR="00AA392B" w:rsidRPr="00311A4E" w:rsidRDefault="00AA392B" w:rsidP="00AA392B">
            <w:pPr>
              <w:jc w:val="center"/>
              <w:rPr>
                <w:rFonts w:ascii="ISOCPEUR" w:hAnsi="ISOCPEUR"/>
                <w:sz w:val="22"/>
                <w:szCs w:val="22"/>
              </w:rPr>
            </w:pPr>
            <w:r w:rsidRPr="006F42EB">
              <w:rPr>
                <w:rFonts w:ascii="ISOCPEUR" w:hAnsi="ISOCPEUR"/>
                <w:sz w:val="22"/>
                <w:szCs w:val="22"/>
              </w:rPr>
              <w:t xml:space="preserve">БМЗ КРУЭ 110 </w:t>
            </w:r>
            <w:proofErr w:type="spellStart"/>
            <w:r w:rsidRPr="006F42EB">
              <w:rPr>
                <w:rFonts w:ascii="ISOCPEUR" w:hAnsi="ISOCPEUR"/>
                <w:sz w:val="22"/>
                <w:szCs w:val="22"/>
              </w:rPr>
              <w:t>кВ</w:t>
            </w:r>
            <w:proofErr w:type="spellEnd"/>
          </w:p>
        </w:tc>
      </w:tr>
      <w:tr w:rsidR="00AA392B" w:rsidRPr="00FD7CAB" w14:paraId="7BD46936"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11902AD5"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24</w:t>
            </w:r>
          </w:p>
        </w:tc>
        <w:tc>
          <w:tcPr>
            <w:tcW w:w="7369" w:type="dxa"/>
            <w:tcBorders>
              <w:top w:val="single" w:sz="12" w:space="0" w:color="auto"/>
              <w:left w:val="single" w:sz="12" w:space="0" w:color="auto"/>
              <w:bottom w:val="single" w:sz="4" w:space="0" w:color="auto"/>
              <w:right w:val="single" w:sz="12" w:space="0" w:color="auto"/>
            </w:tcBorders>
            <w:vAlign w:val="center"/>
          </w:tcPr>
          <w:p w14:paraId="62C7E5A6"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В 110 </w:t>
            </w:r>
            <w:proofErr w:type="spellStart"/>
            <w:r w:rsidRPr="006D5EBF">
              <w:rPr>
                <w:rFonts w:ascii="ISOCPEUR" w:hAnsi="ISOCPEUR"/>
                <w:sz w:val="24"/>
                <w:szCs w:val="24"/>
              </w:rPr>
              <w:t>кВ</w:t>
            </w:r>
            <w:proofErr w:type="spellEnd"/>
            <w:r w:rsidRPr="006D5EBF">
              <w:rPr>
                <w:rFonts w:ascii="ISOCPEUR" w:hAnsi="ISOCPEUR"/>
                <w:sz w:val="24"/>
                <w:szCs w:val="24"/>
              </w:rPr>
              <w:t xml:space="preserve"> T2G (DMU 3.1, DMU 3.2)  </w:t>
            </w:r>
          </w:p>
        </w:tc>
        <w:tc>
          <w:tcPr>
            <w:tcW w:w="3402" w:type="dxa"/>
            <w:tcBorders>
              <w:top w:val="single" w:sz="12" w:space="0" w:color="auto"/>
              <w:left w:val="single" w:sz="12" w:space="0" w:color="auto"/>
              <w:bottom w:val="single" w:sz="4" w:space="0" w:color="auto"/>
              <w:right w:val="single" w:sz="12" w:space="0" w:color="auto"/>
            </w:tcBorders>
            <w:vAlign w:val="center"/>
          </w:tcPr>
          <w:p w14:paraId="29C1FAF5"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1C540D4"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754C4DA"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A10D61B"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2F2ADC4"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300F784"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7246F72" w14:textId="77777777" w:rsidR="00AA392B" w:rsidRPr="00311A4E" w:rsidRDefault="00AA392B" w:rsidP="00AA392B">
            <w:pPr>
              <w:jc w:val="center"/>
              <w:rPr>
                <w:rFonts w:ascii="ISOCPEUR" w:hAnsi="ISOCPEUR"/>
                <w:sz w:val="22"/>
                <w:szCs w:val="22"/>
              </w:rPr>
            </w:pPr>
            <w:r w:rsidRPr="006F42EB">
              <w:rPr>
                <w:rFonts w:ascii="ISOCPEUR" w:hAnsi="ISOCPEUR"/>
                <w:sz w:val="22"/>
                <w:szCs w:val="22"/>
              </w:rPr>
              <w:t xml:space="preserve">БМЗ КРУЭ 110 </w:t>
            </w:r>
            <w:proofErr w:type="spellStart"/>
            <w:r w:rsidRPr="006F42EB">
              <w:rPr>
                <w:rFonts w:ascii="ISOCPEUR" w:hAnsi="ISOCPEUR"/>
                <w:sz w:val="22"/>
                <w:szCs w:val="22"/>
              </w:rPr>
              <w:t>кВ</w:t>
            </w:r>
            <w:proofErr w:type="spellEnd"/>
          </w:p>
        </w:tc>
      </w:tr>
      <w:tr w:rsidR="00AA392B" w:rsidRPr="00FD7CAB" w14:paraId="6D7AA524"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1ED5460A"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25</w:t>
            </w:r>
          </w:p>
        </w:tc>
        <w:tc>
          <w:tcPr>
            <w:tcW w:w="7369" w:type="dxa"/>
            <w:tcBorders>
              <w:top w:val="single" w:sz="12" w:space="0" w:color="auto"/>
              <w:left w:val="single" w:sz="12" w:space="0" w:color="auto"/>
              <w:bottom w:val="single" w:sz="4" w:space="0" w:color="auto"/>
              <w:right w:val="single" w:sz="12" w:space="0" w:color="auto"/>
            </w:tcBorders>
            <w:vAlign w:val="center"/>
          </w:tcPr>
          <w:p w14:paraId="76ECA633"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В 110 </w:t>
            </w:r>
            <w:proofErr w:type="spellStart"/>
            <w:r w:rsidRPr="006D5EBF">
              <w:rPr>
                <w:rFonts w:ascii="ISOCPEUR" w:hAnsi="ISOCPEUR"/>
                <w:sz w:val="24"/>
                <w:szCs w:val="24"/>
              </w:rPr>
              <w:t>кВ</w:t>
            </w:r>
            <w:proofErr w:type="spellEnd"/>
            <w:r w:rsidRPr="006D5EBF">
              <w:rPr>
                <w:rFonts w:ascii="ISOCPEUR" w:hAnsi="ISOCPEUR"/>
                <w:sz w:val="24"/>
                <w:szCs w:val="24"/>
              </w:rPr>
              <w:t xml:space="preserve"> W1G (DMU 4.1, DMU 4.2)  </w:t>
            </w:r>
          </w:p>
        </w:tc>
        <w:tc>
          <w:tcPr>
            <w:tcW w:w="3402" w:type="dxa"/>
            <w:tcBorders>
              <w:top w:val="single" w:sz="12" w:space="0" w:color="auto"/>
              <w:left w:val="single" w:sz="12" w:space="0" w:color="auto"/>
              <w:bottom w:val="single" w:sz="4" w:space="0" w:color="auto"/>
              <w:right w:val="single" w:sz="12" w:space="0" w:color="auto"/>
            </w:tcBorders>
            <w:vAlign w:val="center"/>
          </w:tcPr>
          <w:p w14:paraId="6FB0F80C"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328D892"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1094EC1"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D1F0360"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9D15BBC"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FB902C7"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7AC7113" w14:textId="77777777" w:rsidR="00AA392B" w:rsidRPr="00311A4E" w:rsidRDefault="00AA392B" w:rsidP="00AA392B">
            <w:pPr>
              <w:jc w:val="center"/>
              <w:rPr>
                <w:rFonts w:ascii="ISOCPEUR" w:hAnsi="ISOCPEUR"/>
                <w:sz w:val="22"/>
                <w:szCs w:val="22"/>
              </w:rPr>
            </w:pPr>
            <w:r w:rsidRPr="006F42EB">
              <w:rPr>
                <w:rFonts w:ascii="ISOCPEUR" w:hAnsi="ISOCPEUR"/>
                <w:sz w:val="22"/>
                <w:szCs w:val="22"/>
              </w:rPr>
              <w:t xml:space="preserve">БМЗ КРУЭ 110 </w:t>
            </w:r>
            <w:proofErr w:type="spellStart"/>
            <w:r w:rsidRPr="006F42EB">
              <w:rPr>
                <w:rFonts w:ascii="ISOCPEUR" w:hAnsi="ISOCPEUR"/>
                <w:sz w:val="22"/>
                <w:szCs w:val="22"/>
              </w:rPr>
              <w:t>кВ</w:t>
            </w:r>
            <w:proofErr w:type="spellEnd"/>
          </w:p>
        </w:tc>
      </w:tr>
      <w:tr w:rsidR="00AA392B" w:rsidRPr="00FD7CAB" w14:paraId="0B82962B"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151E3B9C"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26</w:t>
            </w:r>
          </w:p>
        </w:tc>
        <w:tc>
          <w:tcPr>
            <w:tcW w:w="7369" w:type="dxa"/>
            <w:tcBorders>
              <w:top w:val="single" w:sz="12" w:space="0" w:color="auto"/>
              <w:left w:val="single" w:sz="12" w:space="0" w:color="auto"/>
              <w:bottom w:val="single" w:sz="4" w:space="0" w:color="auto"/>
              <w:right w:val="single" w:sz="12" w:space="0" w:color="auto"/>
            </w:tcBorders>
            <w:vAlign w:val="center"/>
          </w:tcPr>
          <w:p w14:paraId="43E187F1"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ШСВ 110 </w:t>
            </w:r>
            <w:proofErr w:type="spellStart"/>
            <w:r w:rsidRPr="006D5EBF">
              <w:rPr>
                <w:rFonts w:ascii="ISOCPEUR" w:hAnsi="ISOCPEUR"/>
                <w:sz w:val="24"/>
                <w:szCs w:val="24"/>
              </w:rPr>
              <w:t>кВ</w:t>
            </w:r>
            <w:proofErr w:type="spellEnd"/>
            <w:r w:rsidRPr="006D5EBF">
              <w:rPr>
                <w:rFonts w:ascii="ISOCPEUR" w:hAnsi="ISOCPEUR"/>
                <w:sz w:val="24"/>
                <w:szCs w:val="24"/>
              </w:rPr>
              <w:t xml:space="preserve"> QKG (DMU 5.1, DMU 5.2)  </w:t>
            </w:r>
          </w:p>
        </w:tc>
        <w:tc>
          <w:tcPr>
            <w:tcW w:w="3402" w:type="dxa"/>
            <w:tcBorders>
              <w:top w:val="single" w:sz="12" w:space="0" w:color="auto"/>
              <w:left w:val="single" w:sz="12" w:space="0" w:color="auto"/>
              <w:bottom w:val="single" w:sz="4" w:space="0" w:color="auto"/>
              <w:right w:val="single" w:sz="12" w:space="0" w:color="auto"/>
            </w:tcBorders>
            <w:vAlign w:val="center"/>
          </w:tcPr>
          <w:p w14:paraId="3E291233"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8AC0CB6"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B708853"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72A8255"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4D70133"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755C0FE"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FD9A457" w14:textId="77777777" w:rsidR="00AA392B" w:rsidRPr="00311A4E" w:rsidRDefault="00AA392B" w:rsidP="00AA392B">
            <w:pPr>
              <w:jc w:val="center"/>
              <w:rPr>
                <w:rFonts w:ascii="ISOCPEUR" w:hAnsi="ISOCPEUR"/>
                <w:sz w:val="22"/>
                <w:szCs w:val="22"/>
              </w:rPr>
            </w:pPr>
            <w:r w:rsidRPr="006F42EB">
              <w:rPr>
                <w:rFonts w:ascii="ISOCPEUR" w:hAnsi="ISOCPEUR"/>
                <w:sz w:val="22"/>
                <w:szCs w:val="22"/>
              </w:rPr>
              <w:t xml:space="preserve">БМЗ КРУЭ 110 </w:t>
            </w:r>
            <w:proofErr w:type="spellStart"/>
            <w:r w:rsidRPr="006F42EB">
              <w:rPr>
                <w:rFonts w:ascii="ISOCPEUR" w:hAnsi="ISOCPEUR"/>
                <w:sz w:val="22"/>
                <w:szCs w:val="22"/>
              </w:rPr>
              <w:t>кВ</w:t>
            </w:r>
            <w:proofErr w:type="spellEnd"/>
          </w:p>
        </w:tc>
      </w:tr>
      <w:tr w:rsidR="00AA392B" w:rsidRPr="00FD7CAB" w14:paraId="5D0984F9"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2BC7AD24"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27</w:t>
            </w:r>
          </w:p>
        </w:tc>
        <w:tc>
          <w:tcPr>
            <w:tcW w:w="7369" w:type="dxa"/>
            <w:tcBorders>
              <w:top w:val="single" w:sz="12" w:space="0" w:color="auto"/>
              <w:left w:val="single" w:sz="12" w:space="0" w:color="auto"/>
              <w:bottom w:val="single" w:sz="4" w:space="0" w:color="auto"/>
              <w:right w:val="single" w:sz="12" w:space="0" w:color="auto"/>
            </w:tcBorders>
            <w:vAlign w:val="center"/>
          </w:tcPr>
          <w:p w14:paraId="2649F66D"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В 110 </w:t>
            </w:r>
            <w:proofErr w:type="spellStart"/>
            <w:r w:rsidRPr="006D5EBF">
              <w:rPr>
                <w:rFonts w:ascii="ISOCPEUR" w:hAnsi="ISOCPEUR"/>
                <w:sz w:val="24"/>
                <w:szCs w:val="24"/>
              </w:rPr>
              <w:t>кВ</w:t>
            </w:r>
            <w:proofErr w:type="spellEnd"/>
            <w:r w:rsidRPr="006D5EBF">
              <w:rPr>
                <w:rFonts w:ascii="ISOCPEUR" w:hAnsi="ISOCPEUR"/>
                <w:sz w:val="24"/>
                <w:szCs w:val="24"/>
              </w:rPr>
              <w:t xml:space="preserve"> W2G (DMU 6.1, DMU 6.2)  </w:t>
            </w:r>
          </w:p>
        </w:tc>
        <w:tc>
          <w:tcPr>
            <w:tcW w:w="3402" w:type="dxa"/>
            <w:tcBorders>
              <w:top w:val="single" w:sz="12" w:space="0" w:color="auto"/>
              <w:left w:val="single" w:sz="12" w:space="0" w:color="auto"/>
              <w:bottom w:val="single" w:sz="4" w:space="0" w:color="auto"/>
              <w:right w:val="single" w:sz="12" w:space="0" w:color="auto"/>
            </w:tcBorders>
            <w:vAlign w:val="center"/>
          </w:tcPr>
          <w:p w14:paraId="7E7F7DD9"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C0BEE41"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0C040B3"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A7F146E"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83F8E1D"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93BB351"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25B20E3" w14:textId="77777777" w:rsidR="00AA392B" w:rsidRPr="00311A4E" w:rsidRDefault="00AA392B" w:rsidP="00AA392B">
            <w:pPr>
              <w:jc w:val="center"/>
              <w:rPr>
                <w:rFonts w:ascii="ISOCPEUR" w:hAnsi="ISOCPEUR"/>
                <w:sz w:val="22"/>
                <w:szCs w:val="22"/>
              </w:rPr>
            </w:pPr>
            <w:r w:rsidRPr="006F42EB">
              <w:rPr>
                <w:rFonts w:ascii="ISOCPEUR" w:hAnsi="ISOCPEUR"/>
                <w:sz w:val="22"/>
                <w:szCs w:val="22"/>
              </w:rPr>
              <w:t xml:space="preserve">БМЗ КРУЭ 110 </w:t>
            </w:r>
            <w:proofErr w:type="spellStart"/>
            <w:r w:rsidRPr="006F42EB">
              <w:rPr>
                <w:rFonts w:ascii="ISOCPEUR" w:hAnsi="ISOCPEUR"/>
                <w:sz w:val="22"/>
                <w:szCs w:val="22"/>
              </w:rPr>
              <w:t>кВ</w:t>
            </w:r>
            <w:proofErr w:type="spellEnd"/>
          </w:p>
        </w:tc>
      </w:tr>
      <w:tr w:rsidR="00AA392B" w:rsidRPr="00FD7CAB" w14:paraId="33B1EECE"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513F1C7F"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28</w:t>
            </w:r>
          </w:p>
        </w:tc>
        <w:tc>
          <w:tcPr>
            <w:tcW w:w="7369" w:type="dxa"/>
            <w:tcBorders>
              <w:top w:val="single" w:sz="12" w:space="0" w:color="auto"/>
              <w:left w:val="single" w:sz="12" w:space="0" w:color="auto"/>
              <w:bottom w:val="single" w:sz="4" w:space="0" w:color="auto"/>
              <w:right w:val="single" w:sz="12" w:space="0" w:color="auto"/>
            </w:tcBorders>
            <w:vAlign w:val="center"/>
          </w:tcPr>
          <w:p w14:paraId="7D351E62"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В 110 </w:t>
            </w:r>
            <w:proofErr w:type="spellStart"/>
            <w:r w:rsidRPr="006D5EBF">
              <w:rPr>
                <w:rFonts w:ascii="ISOCPEUR" w:hAnsi="ISOCPEUR"/>
                <w:sz w:val="24"/>
                <w:szCs w:val="24"/>
              </w:rPr>
              <w:t>кВ</w:t>
            </w:r>
            <w:proofErr w:type="spellEnd"/>
            <w:r w:rsidRPr="006D5EBF">
              <w:rPr>
                <w:rFonts w:ascii="ISOCPEUR" w:hAnsi="ISOCPEUR"/>
                <w:sz w:val="24"/>
                <w:szCs w:val="24"/>
              </w:rPr>
              <w:t xml:space="preserve"> W3G (DMU 7.1, DMU 7.2)  </w:t>
            </w:r>
          </w:p>
        </w:tc>
        <w:tc>
          <w:tcPr>
            <w:tcW w:w="3402" w:type="dxa"/>
            <w:tcBorders>
              <w:top w:val="single" w:sz="12" w:space="0" w:color="auto"/>
              <w:left w:val="single" w:sz="12" w:space="0" w:color="auto"/>
              <w:bottom w:val="single" w:sz="4" w:space="0" w:color="auto"/>
              <w:right w:val="single" w:sz="12" w:space="0" w:color="auto"/>
            </w:tcBorders>
            <w:vAlign w:val="center"/>
          </w:tcPr>
          <w:p w14:paraId="79DB852B"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590AE4A"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A7B4DD6"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765D571"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8BA53ED"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F3278F3"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E56D18E" w14:textId="77777777" w:rsidR="00AA392B" w:rsidRPr="00311A4E" w:rsidRDefault="00AA392B" w:rsidP="00AA392B">
            <w:pPr>
              <w:jc w:val="center"/>
              <w:rPr>
                <w:rFonts w:ascii="ISOCPEUR" w:hAnsi="ISOCPEUR"/>
                <w:sz w:val="22"/>
                <w:szCs w:val="22"/>
              </w:rPr>
            </w:pPr>
            <w:r w:rsidRPr="006F42EB">
              <w:rPr>
                <w:rFonts w:ascii="ISOCPEUR" w:hAnsi="ISOCPEUR"/>
                <w:sz w:val="22"/>
                <w:szCs w:val="22"/>
              </w:rPr>
              <w:t xml:space="preserve">БМЗ КРУЭ 110 </w:t>
            </w:r>
            <w:proofErr w:type="spellStart"/>
            <w:r w:rsidRPr="006F42EB">
              <w:rPr>
                <w:rFonts w:ascii="ISOCPEUR" w:hAnsi="ISOCPEUR"/>
                <w:sz w:val="22"/>
                <w:szCs w:val="22"/>
              </w:rPr>
              <w:t>кВ</w:t>
            </w:r>
            <w:proofErr w:type="spellEnd"/>
          </w:p>
        </w:tc>
      </w:tr>
      <w:tr w:rsidR="00AA392B" w:rsidRPr="00FD7CAB" w14:paraId="679982A5"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4C2333D8"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30</w:t>
            </w:r>
          </w:p>
        </w:tc>
        <w:tc>
          <w:tcPr>
            <w:tcW w:w="7369" w:type="dxa"/>
            <w:tcBorders>
              <w:top w:val="single" w:sz="12" w:space="0" w:color="auto"/>
              <w:left w:val="single" w:sz="12" w:space="0" w:color="auto"/>
              <w:bottom w:val="single" w:sz="4" w:space="0" w:color="auto"/>
              <w:right w:val="single" w:sz="12" w:space="0" w:color="auto"/>
            </w:tcBorders>
            <w:vAlign w:val="center"/>
          </w:tcPr>
          <w:p w14:paraId="7D88CB98"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В 110 </w:t>
            </w:r>
            <w:proofErr w:type="spellStart"/>
            <w:r w:rsidRPr="006D5EBF">
              <w:rPr>
                <w:rFonts w:ascii="ISOCPEUR" w:hAnsi="ISOCPEUR"/>
                <w:sz w:val="24"/>
                <w:szCs w:val="24"/>
              </w:rPr>
              <w:t>кВ</w:t>
            </w:r>
            <w:proofErr w:type="spellEnd"/>
            <w:r w:rsidRPr="006D5EBF">
              <w:rPr>
                <w:rFonts w:ascii="ISOCPEUR" w:hAnsi="ISOCPEUR"/>
                <w:sz w:val="24"/>
                <w:szCs w:val="24"/>
              </w:rPr>
              <w:t xml:space="preserve"> W4G (DMU 8.1, DMU 8.2)  </w:t>
            </w:r>
          </w:p>
        </w:tc>
        <w:tc>
          <w:tcPr>
            <w:tcW w:w="3402" w:type="dxa"/>
            <w:tcBorders>
              <w:top w:val="single" w:sz="12" w:space="0" w:color="auto"/>
              <w:left w:val="single" w:sz="12" w:space="0" w:color="auto"/>
              <w:bottom w:val="single" w:sz="4" w:space="0" w:color="auto"/>
              <w:right w:val="single" w:sz="12" w:space="0" w:color="auto"/>
            </w:tcBorders>
            <w:vAlign w:val="center"/>
          </w:tcPr>
          <w:p w14:paraId="03F7762A"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77CEB1F"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E54D124"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6E8137E"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0409235"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835AF07"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4E888D17" w14:textId="77777777" w:rsidR="00AA392B" w:rsidRPr="00311A4E" w:rsidRDefault="00AA392B" w:rsidP="00AA392B">
            <w:pPr>
              <w:jc w:val="center"/>
              <w:rPr>
                <w:rFonts w:ascii="ISOCPEUR" w:hAnsi="ISOCPEUR"/>
                <w:sz w:val="22"/>
                <w:szCs w:val="22"/>
              </w:rPr>
            </w:pPr>
            <w:r w:rsidRPr="006F42EB">
              <w:rPr>
                <w:rFonts w:ascii="ISOCPEUR" w:hAnsi="ISOCPEUR"/>
                <w:sz w:val="22"/>
                <w:szCs w:val="22"/>
              </w:rPr>
              <w:t xml:space="preserve">БМЗ КРУЭ 110 </w:t>
            </w:r>
            <w:proofErr w:type="spellStart"/>
            <w:r w:rsidRPr="006F42EB">
              <w:rPr>
                <w:rFonts w:ascii="ISOCPEUR" w:hAnsi="ISOCPEUR"/>
                <w:sz w:val="22"/>
                <w:szCs w:val="22"/>
              </w:rPr>
              <w:t>кВ</w:t>
            </w:r>
            <w:proofErr w:type="spellEnd"/>
          </w:p>
        </w:tc>
      </w:tr>
      <w:tr w:rsidR="00AA392B" w:rsidRPr="00FD7CAB" w14:paraId="7B4DD30A"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0735E53D"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lastRenderedPageBreak/>
              <w:t>31</w:t>
            </w:r>
          </w:p>
        </w:tc>
        <w:tc>
          <w:tcPr>
            <w:tcW w:w="7369" w:type="dxa"/>
            <w:tcBorders>
              <w:top w:val="single" w:sz="12" w:space="0" w:color="auto"/>
              <w:left w:val="single" w:sz="12" w:space="0" w:color="auto"/>
              <w:bottom w:val="single" w:sz="4" w:space="0" w:color="auto"/>
              <w:right w:val="single" w:sz="12" w:space="0" w:color="auto"/>
            </w:tcBorders>
            <w:vAlign w:val="center"/>
          </w:tcPr>
          <w:p w14:paraId="39A7FADA"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T1 (DMU 9.1, DMU 9.2)  </w:t>
            </w:r>
          </w:p>
        </w:tc>
        <w:tc>
          <w:tcPr>
            <w:tcW w:w="3402" w:type="dxa"/>
            <w:tcBorders>
              <w:top w:val="single" w:sz="12" w:space="0" w:color="auto"/>
              <w:left w:val="single" w:sz="12" w:space="0" w:color="auto"/>
              <w:bottom w:val="single" w:sz="4" w:space="0" w:color="auto"/>
              <w:right w:val="single" w:sz="12" w:space="0" w:color="auto"/>
            </w:tcBorders>
            <w:vAlign w:val="center"/>
          </w:tcPr>
          <w:p w14:paraId="7C4F3EAE"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7248FFA"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0B4198D"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84504C0"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4AD3FB03"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15183F2"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F3FBD4B" w14:textId="77777777" w:rsidR="00AA392B" w:rsidRPr="00311A4E" w:rsidRDefault="00AA392B" w:rsidP="00AA392B">
            <w:pPr>
              <w:jc w:val="center"/>
              <w:rPr>
                <w:rFonts w:ascii="ISOCPEUR" w:hAnsi="ISOCPEUR"/>
                <w:sz w:val="22"/>
                <w:szCs w:val="22"/>
              </w:rPr>
            </w:pPr>
            <w:r>
              <w:rPr>
                <w:rFonts w:ascii="ISOCPEUR" w:hAnsi="ISOCPEUR"/>
                <w:sz w:val="22"/>
                <w:szCs w:val="22"/>
              </w:rPr>
              <w:t>ОРУ</w:t>
            </w:r>
            <w:r w:rsidRPr="006F42EB">
              <w:rPr>
                <w:rFonts w:ascii="ISOCPEUR" w:hAnsi="ISOCPEUR"/>
                <w:sz w:val="22"/>
                <w:szCs w:val="22"/>
              </w:rPr>
              <w:t xml:space="preserve"> 110 </w:t>
            </w:r>
            <w:proofErr w:type="spellStart"/>
            <w:r w:rsidRPr="006F42EB">
              <w:rPr>
                <w:rFonts w:ascii="ISOCPEUR" w:hAnsi="ISOCPEUR"/>
                <w:sz w:val="22"/>
                <w:szCs w:val="22"/>
              </w:rPr>
              <w:t>кВ</w:t>
            </w:r>
            <w:proofErr w:type="spellEnd"/>
          </w:p>
        </w:tc>
      </w:tr>
      <w:tr w:rsidR="00AA392B" w:rsidRPr="00FD7CAB" w14:paraId="25177F23"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73A61CF1"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32</w:t>
            </w:r>
          </w:p>
        </w:tc>
        <w:tc>
          <w:tcPr>
            <w:tcW w:w="7369" w:type="dxa"/>
            <w:tcBorders>
              <w:top w:val="single" w:sz="12" w:space="0" w:color="auto"/>
              <w:left w:val="single" w:sz="12" w:space="0" w:color="auto"/>
              <w:bottom w:val="single" w:sz="4" w:space="0" w:color="auto"/>
              <w:right w:val="single" w:sz="12" w:space="0" w:color="auto"/>
            </w:tcBorders>
            <w:vAlign w:val="center"/>
          </w:tcPr>
          <w:p w14:paraId="46B1428F" w14:textId="77777777" w:rsidR="00AA392B" w:rsidRPr="00053FEF" w:rsidRDefault="00AA392B" w:rsidP="00AA392B">
            <w:pPr>
              <w:tabs>
                <w:tab w:val="left" w:pos="1152"/>
              </w:tabs>
              <w:rPr>
                <w:rFonts w:ascii="ISOCPEUR" w:hAnsi="ISOCPEUR"/>
                <w:sz w:val="24"/>
                <w:szCs w:val="24"/>
              </w:rPr>
            </w:pPr>
            <w:r w:rsidRPr="001A13BB">
              <w:rPr>
                <w:rFonts w:ascii="ISOCPEUR" w:hAnsi="ISOCPEUR"/>
                <w:sz w:val="24"/>
                <w:szCs w:val="24"/>
              </w:rPr>
              <w:t>Шкаф</w:t>
            </w:r>
            <w:r w:rsidRPr="006D5EBF">
              <w:rPr>
                <w:rFonts w:ascii="ISOCPEUR" w:hAnsi="ISOCPEUR"/>
                <w:sz w:val="24"/>
                <w:szCs w:val="24"/>
              </w:rPr>
              <w:t xml:space="preserve"> ПДС T2 (DMU 10.1, DMU 10.2)  </w:t>
            </w:r>
          </w:p>
        </w:tc>
        <w:tc>
          <w:tcPr>
            <w:tcW w:w="3402" w:type="dxa"/>
            <w:tcBorders>
              <w:top w:val="single" w:sz="12" w:space="0" w:color="auto"/>
              <w:left w:val="single" w:sz="12" w:space="0" w:color="auto"/>
              <w:bottom w:val="single" w:sz="4" w:space="0" w:color="auto"/>
              <w:right w:val="single" w:sz="12" w:space="0" w:color="auto"/>
            </w:tcBorders>
            <w:vAlign w:val="center"/>
          </w:tcPr>
          <w:p w14:paraId="19534F47"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C151CC7"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0FDCACC"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359B90B"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41CB909"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CF3402C"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AF1B0C5" w14:textId="77777777" w:rsidR="00AA392B" w:rsidRPr="00311A4E" w:rsidRDefault="00AA392B" w:rsidP="00AA392B">
            <w:pPr>
              <w:jc w:val="center"/>
              <w:rPr>
                <w:rFonts w:ascii="ISOCPEUR" w:hAnsi="ISOCPEUR"/>
                <w:sz w:val="22"/>
                <w:szCs w:val="22"/>
              </w:rPr>
            </w:pPr>
            <w:r>
              <w:rPr>
                <w:rFonts w:ascii="ISOCPEUR" w:hAnsi="ISOCPEUR"/>
                <w:sz w:val="22"/>
                <w:szCs w:val="22"/>
              </w:rPr>
              <w:t>ОРУ</w:t>
            </w:r>
            <w:r w:rsidRPr="006F42EB">
              <w:rPr>
                <w:rFonts w:ascii="ISOCPEUR" w:hAnsi="ISOCPEUR"/>
                <w:sz w:val="22"/>
                <w:szCs w:val="22"/>
              </w:rPr>
              <w:t xml:space="preserve"> 110 </w:t>
            </w:r>
            <w:proofErr w:type="spellStart"/>
            <w:r w:rsidRPr="006F42EB">
              <w:rPr>
                <w:rFonts w:ascii="ISOCPEUR" w:hAnsi="ISOCPEUR"/>
                <w:sz w:val="22"/>
                <w:szCs w:val="22"/>
              </w:rPr>
              <w:t>кВ</w:t>
            </w:r>
            <w:proofErr w:type="spellEnd"/>
          </w:p>
        </w:tc>
      </w:tr>
      <w:tr w:rsidR="00AA392B" w:rsidRPr="00FD7CAB" w14:paraId="3C170D68"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11752813"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33</w:t>
            </w:r>
          </w:p>
        </w:tc>
        <w:tc>
          <w:tcPr>
            <w:tcW w:w="7369" w:type="dxa"/>
            <w:tcBorders>
              <w:top w:val="single" w:sz="12" w:space="0" w:color="auto"/>
              <w:left w:val="single" w:sz="12" w:space="0" w:color="auto"/>
              <w:bottom w:val="single" w:sz="4" w:space="0" w:color="auto"/>
              <w:right w:val="single" w:sz="12" w:space="0" w:color="auto"/>
            </w:tcBorders>
            <w:vAlign w:val="center"/>
          </w:tcPr>
          <w:p w14:paraId="568F29E2"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определения поврежденного фидера 1 </w:t>
            </w:r>
            <w:proofErr w:type="spellStart"/>
            <w:r w:rsidRPr="006D5EBF">
              <w:rPr>
                <w:rFonts w:ascii="ISOCPEUR" w:hAnsi="ISOCPEUR"/>
                <w:sz w:val="24"/>
                <w:szCs w:val="24"/>
              </w:rPr>
              <w:t>с.ш</w:t>
            </w:r>
            <w:proofErr w:type="spellEnd"/>
            <w:r w:rsidRPr="006D5EBF">
              <w:rPr>
                <w:rFonts w:ascii="ISOCPEUR" w:hAnsi="ISOCPEUR"/>
                <w:sz w:val="24"/>
                <w:szCs w:val="24"/>
              </w:rPr>
              <w:t xml:space="preserve">. 10 </w:t>
            </w:r>
            <w:proofErr w:type="spellStart"/>
            <w:r w:rsidRPr="006D5EBF">
              <w:rPr>
                <w:rFonts w:ascii="ISOCPEUR" w:hAnsi="ISOCPEUR"/>
                <w:sz w:val="24"/>
                <w:szCs w:val="24"/>
              </w:rPr>
              <w:t>кВ</w:t>
            </w:r>
            <w:proofErr w:type="spellEnd"/>
            <w:r w:rsidRPr="006D5EBF">
              <w:rPr>
                <w:rFonts w:ascii="ISOCPEUR" w:hAnsi="ISOCPEUR"/>
                <w:sz w:val="24"/>
                <w:szCs w:val="24"/>
              </w:rPr>
              <w:t xml:space="preserve"> (ОПФ)  </w:t>
            </w:r>
          </w:p>
        </w:tc>
        <w:tc>
          <w:tcPr>
            <w:tcW w:w="3402" w:type="dxa"/>
            <w:tcBorders>
              <w:top w:val="single" w:sz="12" w:space="0" w:color="auto"/>
              <w:left w:val="single" w:sz="12" w:space="0" w:color="auto"/>
              <w:bottom w:val="single" w:sz="4" w:space="0" w:color="auto"/>
              <w:right w:val="single" w:sz="12" w:space="0" w:color="auto"/>
            </w:tcBorders>
            <w:vAlign w:val="center"/>
          </w:tcPr>
          <w:p w14:paraId="4D4699CB"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886E0A8"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96553B0"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F486BCB"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85C10F4"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F03420C"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B09A54A" w14:textId="77777777" w:rsidR="00AA392B" w:rsidRPr="00311A4E" w:rsidRDefault="00AA392B" w:rsidP="00AA392B">
            <w:pPr>
              <w:jc w:val="center"/>
              <w:rPr>
                <w:rFonts w:ascii="ISOCPEUR" w:hAnsi="ISOCPEUR"/>
                <w:sz w:val="22"/>
                <w:szCs w:val="22"/>
              </w:rPr>
            </w:pPr>
            <w:r>
              <w:rPr>
                <w:rFonts w:ascii="ISOCPEUR" w:hAnsi="ISOCPEUR"/>
                <w:sz w:val="22"/>
                <w:szCs w:val="22"/>
              </w:rPr>
              <w:t xml:space="preserve">ЗРУ 6 </w:t>
            </w:r>
            <w:proofErr w:type="spellStart"/>
            <w:r>
              <w:rPr>
                <w:rFonts w:ascii="ISOCPEUR" w:hAnsi="ISOCPEUR"/>
                <w:sz w:val="22"/>
                <w:szCs w:val="22"/>
              </w:rPr>
              <w:t>кВ</w:t>
            </w:r>
            <w:proofErr w:type="spellEnd"/>
            <w:r>
              <w:rPr>
                <w:rFonts w:ascii="ISOCPEUR" w:hAnsi="ISOCPEUR"/>
                <w:sz w:val="22"/>
                <w:szCs w:val="22"/>
              </w:rPr>
              <w:t xml:space="preserve"> </w:t>
            </w:r>
          </w:p>
        </w:tc>
      </w:tr>
      <w:tr w:rsidR="00AA392B" w:rsidRPr="00FD7CAB" w14:paraId="13689D9E"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5B6A1CA1"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34</w:t>
            </w:r>
          </w:p>
        </w:tc>
        <w:tc>
          <w:tcPr>
            <w:tcW w:w="7369" w:type="dxa"/>
            <w:tcBorders>
              <w:top w:val="single" w:sz="12" w:space="0" w:color="auto"/>
              <w:left w:val="single" w:sz="12" w:space="0" w:color="auto"/>
              <w:bottom w:val="single" w:sz="4" w:space="0" w:color="auto"/>
              <w:right w:val="single" w:sz="12" w:space="0" w:color="auto"/>
            </w:tcBorders>
            <w:vAlign w:val="center"/>
          </w:tcPr>
          <w:p w14:paraId="10D94221"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определения поврежденного фидера 2 </w:t>
            </w:r>
            <w:proofErr w:type="spellStart"/>
            <w:r w:rsidRPr="006D5EBF">
              <w:rPr>
                <w:rFonts w:ascii="ISOCPEUR" w:hAnsi="ISOCPEUR"/>
                <w:sz w:val="24"/>
                <w:szCs w:val="24"/>
              </w:rPr>
              <w:t>с.ш</w:t>
            </w:r>
            <w:proofErr w:type="spellEnd"/>
            <w:r w:rsidRPr="006D5EBF">
              <w:rPr>
                <w:rFonts w:ascii="ISOCPEUR" w:hAnsi="ISOCPEUR"/>
                <w:sz w:val="24"/>
                <w:szCs w:val="24"/>
              </w:rPr>
              <w:t xml:space="preserve">. 10 </w:t>
            </w:r>
            <w:proofErr w:type="spellStart"/>
            <w:r w:rsidRPr="006D5EBF">
              <w:rPr>
                <w:rFonts w:ascii="ISOCPEUR" w:hAnsi="ISOCPEUR"/>
                <w:sz w:val="24"/>
                <w:szCs w:val="24"/>
              </w:rPr>
              <w:t>кВ</w:t>
            </w:r>
            <w:proofErr w:type="spellEnd"/>
            <w:r w:rsidRPr="006D5EBF">
              <w:rPr>
                <w:rFonts w:ascii="ISOCPEUR" w:hAnsi="ISOCPEUR"/>
                <w:sz w:val="24"/>
                <w:szCs w:val="24"/>
              </w:rPr>
              <w:t xml:space="preserve"> (ОПФ)  </w:t>
            </w:r>
          </w:p>
        </w:tc>
        <w:tc>
          <w:tcPr>
            <w:tcW w:w="3402" w:type="dxa"/>
            <w:tcBorders>
              <w:top w:val="single" w:sz="12" w:space="0" w:color="auto"/>
              <w:left w:val="single" w:sz="12" w:space="0" w:color="auto"/>
              <w:bottom w:val="single" w:sz="4" w:space="0" w:color="auto"/>
              <w:right w:val="single" w:sz="12" w:space="0" w:color="auto"/>
            </w:tcBorders>
            <w:vAlign w:val="center"/>
          </w:tcPr>
          <w:p w14:paraId="79CAA634"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E571E43"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F30D678"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FA08340"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BD7F6EE"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728E9A4"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79828F9" w14:textId="77777777" w:rsidR="00AA392B" w:rsidRPr="00311A4E" w:rsidRDefault="00AA392B" w:rsidP="00AA392B">
            <w:pPr>
              <w:jc w:val="center"/>
              <w:rPr>
                <w:rFonts w:ascii="ISOCPEUR" w:hAnsi="ISOCPEUR"/>
                <w:sz w:val="22"/>
                <w:szCs w:val="22"/>
              </w:rPr>
            </w:pPr>
            <w:r w:rsidRPr="00027E75">
              <w:rPr>
                <w:rFonts w:ascii="ISOCPEUR" w:hAnsi="ISOCPEUR"/>
                <w:sz w:val="22"/>
                <w:szCs w:val="22"/>
              </w:rPr>
              <w:t xml:space="preserve">ЗРУ 6 </w:t>
            </w:r>
            <w:proofErr w:type="spellStart"/>
            <w:r w:rsidRPr="00027E75">
              <w:rPr>
                <w:rFonts w:ascii="ISOCPEUR" w:hAnsi="ISOCPEUR"/>
                <w:sz w:val="22"/>
                <w:szCs w:val="22"/>
              </w:rPr>
              <w:t>кВ</w:t>
            </w:r>
            <w:proofErr w:type="spellEnd"/>
            <w:r w:rsidRPr="00027E75">
              <w:rPr>
                <w:rFonts w:ascii="ISOCPEUR" w:hAnsi="ISOCPEUR"/>
                <w:sz w:val="22"/>
                <w:szCs w:val="22"/>
              </w:rPr>
              <w:t xml:space="preserve"> </w:t>
            </w:r>
          </w:p>
        </w:tc>
      </w:tr>
      <w:tr w:rsidR="00AA392B" w:rsidRPr="00FD7CAB" w14:paraId="5E810B9E"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2F7382FA"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35</w:t>
            </w:r>
          </w:p>
        </w:tc>
        <w:tc>
          <w:tcPr>
            <w:tcW w:w="7369" w:type="dxa"/>
            <w:tcBorders>
              <w:top w:val="single" w:sz="12" w:space="0" w:color="auto"/>
              <w:left w:val="single" w:sz="12" w:space="0" w:color="auto"/>
              <w:bottom w:val="single" w:sz="4" w:space="0" w:color="auto"/>
              <w:right w:val="single" w:sz="12" w:space="0" w:color="auto"/>
            </w:tcBorders>
            <w:vAlign w:val="center"/>
          </w:tcPr>
          <w:p w14:paraId="7D747CB8"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защиты от дуговых замыканий 10 </w:t>
            </w:r>
            <w:proofErr w:type="spellStart"/>
            <w:r w:rsidRPr="006D5EBF">
              <w:rPr>
                <w:rFonts w:ascii="ISOCPEUR" w:hAnsi="ISOCPEUR"/>
                <w:sz w:val="24"/>
                <w:szCs w:val="24"/>
              </w:rPr>
              <w:t>кВ</w:t>
            </w:r>
            <w:proofErr w:type="spellEnd"/>
            <w:r w:rsidRPr="006D5EBF">
              <w:rPr>
                <w:rFonts w:ascii="ISOCPEUR" w:hAnsi="ISOCPEUR"/>
                <w:sz w:val="24"/>
                <w:szCs w:val="24"/>
              </w:rPr>
              <w:t xml:space="preserve"> 1 </w:t>
            </w:r>
            <w:proofErr w:type="spellStart"/>
            <w:r w:rsidRPr="006D5EBF">
              <w:rPr>
                <w:rFonts w:ascii="ISOCPEUR" w:hAnsi="ISOCPEUR"/>
                <w:sz w:val="24"/>
                <w:szCs w:val="24"/>
              </w:rPr>
              <w:t>с.ш</w:t>
            </w:r>
            <w:proofErr w:type="spellEnd"/>
            <w:r w:rsidRPr="006D5EBF">
              <w:rPr>
                <w:rFonts w:ascii="ISOCPEUR" w:hAnsi="ISOCPEUR"/>
                <w:sz w:val="24"/>
                <w:szCs w:val="24"/>
              </w:rPr>
              <w:t xml:space="preserve">. (ЗДЗ)  </w:t>
            </w:r>
          </w:p>
        </w:tc>
        <w:tc>
          <w:tcPr>
            <w:tcW w:w="3402" w:type="dxa"/>
            <w:tcBorders>
              <w:top w:val="single" w:sz="12" w:space="0" w:color="auto"/>
              <w:left w:val="single" w:sz="12" w:space="0" w:color="auto"/>
              <w:bottom w:val="single" w:sz="4" w:space="0" w:color="auto"/>
              <w:right w:val="single" w:sz="12" w:space="0" w:color="auto"/>
            </w:tcBorders>
            <w:vAlign w:val="center"/>
          </w:tcPr>
          <w:p w14:paraId="78E19F1E"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2A240E8"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5A0B343"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109E6EA"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3EC53C3"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C560E85"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C77E460" w14:textId="77777777" w:rsidR="00AA392B" w:rsidRPr="00311A4E" w:rsidRDefault="00AA392B" w:rsidP="00AA392B">
            <w:pPr>
              <w:jc w:val="center"/>
              <w:rPr>
                <w:rFonts w:ascii="ISOCPEUR" w:hAnsi="ISOCPEUR"/>
                <w:sz w:val="22"/>
                <w:szCs w:val="22"/>
              </w:rPr>
            </w:pPr>
            <w:r w:rsidRPr="00027E75">
              <w:rPr>
                <w:rFonts w:ascii="ISOCPEUR" w:hAnsi="ISOCPEUR"/>
                <w:sz w:val="22"/>
                <w:szCs w:val="22"/>
              </w:rPr>
              <w:t xml:space="preserve">ЗРУ 6 </w:t>
            </w:r>
            <w:proofErr w:type="spellStart"/>
            <w:r w:rsidRPr="00027E75">
              <w:rPr>
                <w:rFonts w:ascii="ISOCPEUR" w:hAnsi="ISOCPEUR"/>
                <w:sz w:val="22"/>
                <w:szCs w:val="22"/>
              </w:rPr>
              <w:t>кВ</w:t>
            </w:r>
            <w:proofErr w:type="spellEnd"/>
            <w:r w:rsidRPr="00027E75">
              <w:rPr>
                <w:rFonts w:ascii="ISOCPEUR" w:hAnsi="ISOCPEUR"/>
                <w:sz w:val="22"/>
                <w:szCs w:val="22"/>
              </w:rPr>
              <w:t xml:space="preserve"> </w:t>
            </w:r>
          </w:p>
        </w:tc>
      </w:tr>
      <w:tr w:rsidR="00AA392B" w:rsidRPr="00FD7CAB" w14:paraId="3EDB7962" w14:textId="77777777" w:rsidTr="00327C84">
        <w:trPr>
          <w:trHeight w:val="340"/>
          <w:jc w:val="center"/>
        </w:trPr>
        <w:tc>
          <w:tcPr>
            <w:tcW w:w="1136" w:type="dxa"/>
            <w:tcBorders>
              <w:top w:val="single" w:sz="12" w:space="0" w:color="auto"/>
              <w:bottom w:val="single" w:sz="4" w:space="0" w:color="auto"/>
              <w:right w:val="single" w:sz="12" w:space="0" w:color="auto"/>
            </w:tcBorders>
            <w:vAlign w:val="bottom"/>
          </w:tcPr>
          <w:p w14:paraId="17A796F3" w14:textId="77777777" w:rsidR="00AA392B" w:rsidRPr="00C70061" w:rsidRDefault="00AA392B" w:rsidP="00AA392B">
            <w:pPr>
              <w:jc w:val="center"/>
              <w:rPr>
                <w:rFonts w:ascii="ISOCPEUR" w:hAnsi="ISOCPEUR"/>
                <w:sz w:val="24"/>
                <w:szCs w:val="24"/>
              </w:rPr>
            </w:pPr>
            <w:r>
              <w:rPr>
                <w:rFonts w:ascii="Calibri" w:hAnsi="Calibri" w:cs="Calibri"/>
                <w:color w:val="000000"/>
                <w:sz w:val="22"/>
                <w:szCs w:val="22"/>
              </w:rPr>
              <w:t>36</w:t>
            </w:r>
          </w:p>
        </w:tc>
        <w:tc>
          <w:tcPr>
            <w:tcW w:w="7369" w:type="dxa"/>
            <w:tcBorders>
              <w:top w:val="single" w:sz="12" w:space="0" w:color="auto"/>
              <w:left w:val="single" w:sz="12" w:space="0" w:color="auto"/>
              <w:bottom w:val="single" w:sz="4" w:space="0" w:color="auto"/>
              <w:right w:val="single" w:sz="12" w:space="0" w:color="auto"/>
            </w:tcBorders>
            <w:vAlign w:val="center"/>
          </w:tcPr>
          <w:p w14:paraId="1356A6FF" w14:textId="77777777" w:rsidR="00AA392B" w:rsidRPr="00053FEF" w:rsidRDefault="00AA392B" w:rsidP="00AA392B">
            <w:pPr>
              <w:tabs>
                <w:tab w:val="left" w:pos="1152"/>
              </w:tabs>
              <w:rPr>
                <w:rFonts w:ascii="ISOCPEUR" w:hAnsi="ISOCPEUR"/>
                <w:sz w:val="24"/>
                <w:szCs w:val="24"/>
              </w:rPr>
            </w:pPr>
            <w:r w:rsidRPr="006D5EBF">
              <w:rPr>
                <w:rFonts w:ascii="ISOCPEUR" w:hAnsi="ISOCPEUR"/>
                <w:sz w:val="24"/>
                <w:szCs w:val="24"/>
              </w:rPr>
              <w:t xml:space="preserve">Шкаф защиты от дуговых замыканий 10 </w:t>
            </w:r>
            <w:proofErr w:type="spellStart"/>
            <w:r w:rsidRPr="006D5EBF">
              <w:rPr>
                <w:rFonts w:ascii="ISOCPEUR" w:hAnsi="ISOCPEUR"/>
                <w:sz w:val="24"/>
                <w:szCs w:val="24"/>
              </w:rPr>
              <w:t>кВ</w:t>
            </w:r>
            <w:proofErr w:type="spellEnd"/>
            <w:r w:rsidRPr="006D5EBF">
              <w:rPr>
                <w:rFonts w:ascii="ISOCPEUR" w:hAnsi="ISOCPEUR"/>
                <w:sz w:val="24"/>
                <w:szCs w:val="24"/>
              </w:rPr>
              <w:t xml:space="preserve"> 2 </w:t>
            </w:r>
            <w:proofErr w:type="spellStart"/>
            <w:r w:rsidRPr="006D5EBF">
              <w:rPr>
                <w:rFonts w:ascii="ISOCPEUR" w:hAnsi="ISOCPEUR"/>
                <w:sz w:val="24"/>
                <w:szCs w:val="24"/>
              </w:rPr>
              <w:t>с.ш</w:t>
            </w:r>
            <w:proofErr w:type="spellEnd"/>
            <w:r w:rsidRPr="006D5EBF">
              <w:rPr>
                <w:rFonts w:ascii="ISOCPEUR" w:hAnsi="ISOCPEUR"/>
                <w:sz w:val="24"/>
                <w:szCs w:val="24"/>
              </w:rPr>
              <w:t xml:space="preserve">. (ЗДЗ)  </w:t>
            </w:r>
          </w:p>
        </w:tc>
        <w:tc>
          <w:tcPr>
            <w:tcW w:w="3402" w:type="dxa"/>
            <w:tcBorders>
              <w:top w:val="single" w:sz="12" w:space="0" w:color="auto"/>
              <w:left w:val="single" w:sz="12" w:space="0" w:color="auto"/>
              <w:bottom w:val="single" w:sz="4" w:space="0" w:color="auto"/>
              <w:right w:val="single" w:sz="12" w:space="0" w:color="auto"/>
            </w:tcBorders>
            <w:vAlign w:val="center"/>
          </w:tcPr>
          <w:p w14:paraId="7E513962" w14:textId="77777777" w:rsidR="00AA392B" w:rsidRPr="00C70061" w:rsidRDefault="00AA392B" w:rsidP="00AA392B">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D136003" w14:textId="77777777" w:rsidR="00AA392B" w:rsidRPr="00C70061" w:rsidRDefault="00AA392B" w:rsidP="00AA392B">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B570CDC" w14:textId="77777777" w:rsidR="00AA392B" w:rsidRPr="00C70061" w:rsidRDefault="00AA392B" w:rsidP="00AA392B">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5952F7D" w14:textId="77777777" w:rsidR="00AA392B" w:rsidRPr="001944EF" w:rsidRDefault="00AA392B" w:rsidP="00AA392B">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74B808A" w14:textId="77777777" w:rsidR="00AA392B" w:rsidRPr="00311A4E" w:rsidRDefault="00AA392B" w:rsidP="00AA392B">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68EF577" w14:textId="77777777" w:rsidR="00AA392B" w:rsidRPr="00C70061" w:rsidRDefault="00AA392B" w:rsidP="00AA392B">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56BAD12" w14:textId="77777777" w:rsidR="00AA392B" w:rsidRPr="00311A4E" w:rsidRDefault="00AA392B" w:rsidP="00AA392B">
            <w:pPr>
              <w:jc w:val="center"/>
              <w:rPr>
                <w:rFonts w:ascii="ISOCPEUR" w:hAnsi="ISOCPEUR"/>
                <w:sz w:val="22"/>
                <w:szCs w:val="22"/>
              </w:rPr>
            </w:pPr>
            <w:r w:rsidRPr="00027E75">
              <w:rPr>
                <w:rFonts w:ascii="ISOCPEUR" w:hAnsi="ISOCPEUR"/>
                <w:sz w:val="22"/>
                <w:szCs w:val="22"/>
              </w:rPr>
              <w:t xml:space="preserve">ЗРУ 6 </w:t>
            </w:r>
            <w:proofErr w:type="spellStart"/>
            <w:r w:rsidRPr="00027E75">
              <w:rPr>
                <w:rFonts w:ascii="ISOCPEUR" w:hAnsi="ISOCPEUR"/>
                <w:sz w:val="22"/>
                <w:szCs w:val="22"/>
              </w:rPr>
              <w:t>кВ</w:t>
            </w:r>
            <w:proofErr w:type="spellEnd"/>
            <w:r w:rsidRPr="00027E75">
              <w:rPr>
                <w:rFonts w:ascii="ISOCPEUR" w:hAnsi="ISOCPEUR"/>
                <w:sz w:val="22"/>
                <w:szCs w:val="22"/>
              </w:rPr>
              <w:t xml:space="preserve"> </w:t>
            </w:r>
          </w:p>
        </w:tc>
      </w:tr>
    </w:tbl>
    <w:p w14:paraId="04CC8989" w14:textId="77777777" w:rsidR="004E5E5B" w:rsidRPr="00BD2633" w:rsidRDefault="004E5E5B" w:rsidP="004C3F17">
      <w:pPr>
        <w:rPr>
          <w:rFonts w:ascii="ISOCPEUR" w:hAnsi="ISOCPEUR" w:cs="Arial"/>
        </w:rPr>
      </w:pPr>
    </w:p>
    <w:sectPr w:rsidR="004E5E5B" w:rsidRPr="00BD2633" w:rsidSect="00B7223C">
      <w:headerReference w:type="even" r:id="rId8"/>
      <w:headerReference w:type="default" r:id="rId9"/>
      <w:footerReference w:type="even" r:id="rId10"/>
      <w:footerReference w:type="default" r:id="rId11"/>
      <w:headerReference w:type="first" r:id="rId12"/>
      <w:footerReference w:type="first" r:id="rId13"/>
      <w:pgSz w:w="23814" w:h="16840" w:orient="landscape" w:code="8"/>
      <w:pgMar w:top="397" w:right="397" w:bottom="397" w:left="1021"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55F15" w14:textId="77777777" w:rsidR="00051403" w:rsidRDefault="00051403" w:rsidP="001249E0">
      <w:r>
        <w:separator/>
      </w:r>
    </w:p>
  </w:endnote>
  <w:endnote w:type="continuationSeparator" w:id="0">
    <w:p w14:paraId="68BDB359" w14:textId="77777777" w:rsidR="00051403" w:rsidRDefault="00051403" w:rsidP="0012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F5B09" w14:textId="77777777" w:rsidR="000D3954" w:rsidRDefault="000D395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5914B" w14:textId="77777777" w:rsidR="003562F4" w:rsidRDefault="00051403">
    <w:pPr>
      <w:pStyle w:val="a5"/>
    </w:pPr>
    <w:r>
      <w:pict w14:anchorId="53137856">
        <v:shapetype id="_x0000_t202" coordsize="21600,21600" o:spt="202" path="m,l,21600r21600,l21600,xe">
          <v:stroke joinstyle="miter"/>
          <v:path gradientshapeok="t" o:connecttype="rect"/>
        </v:shapetype>
        <v:shape id="_x0000_s2059" type="#_x0000_t202" style="position:absolute;margin-left:595.3pt;margin-top:779.55pt;width:524.4pt;height:42.5pt;z-index:4;mso-position-horizontal-relative:margin;mso-position-vertical-relative:page" filled="f" stroked="f">
          <v:textbox style="mso-next-textbox:#_x0000_s2059" inset="0,0,0,0">
            <w:txbxContent>
              <w:tbl>
                <w:tblPr>
                  <w:tblW w:w="0" w:type="auto"/>
                  <w:tblInd w:w="8" w:type="dxa"/>
                  <w:tblLayout w:type="fixed"/>
                  <w:tblCellMar>
                    <w:left w:w="0" w:type="dxa"/>
                    <w:right w:w="0" w:type="dxa"/>
                  </w:tblCellMar>
                  <w:tblLook w:val="0000" w:firstRow="0" w:lastRow="0" w:firstColumn="0" w:lastColumn="0" w:noHBand="0" w:noVBand="0"/>
                </w:tblPr>
                <w:tblGrid>
                  <w:gridCol w:w="567"/>
                  <w:gridCol w:w="567"/>
                  <w:gridCol w:w="566"/>
                  <w:gridCol w:w="568"/>
                  <w:gridCol w:w="851"/>
                  <w:gridCol w:w="567"/>
                  <w:gridCol w:w="6237"/>
                  <w:gridCol w:w="567"/>
                </w:tblGrid>
                <w:tr w:rsidR="003562F4" w14:paraId="78319127" w14:textId="77777777" w:rsidTr="003422DE">
                  <w:trPr>
                    <w:cantSplit/>
                    <w:trHeight w:hRule="exact" w:val="284"/>
                  </w:trPr>
                  <w:tc>
                    <w:tcPr>
                      <w:tcW w:w="567" w:type="dxa"/>
                      <w:tcBorders>
                        <w:top w:val="single" w:sz="12" w:space="0" w:color="auto"/>
                        <w:left w:val="single" w:sz="12" w:space="0" w:color="auto"/>
                        <w:bottom w:val="single" w:sz="6" w:space="0" w:color="auto"/>
                        <w:right w:val="single" w:sz="12" w:space="0" w:color="auto"/>
                      </w:tcBorders>
                      <w:shd w:val="clear" w:color="auto" w:fill="auto"/>
                    </w:tcPr>
                    <w:p w14:paraId="2EA4B13E" w14:textId="77777777" w:rsidR="003562F4" w:rsidRPr="005C4D4D" w:rsidRDefault="003562F4" w:rsidP="008257C1">
                      <w:pPr>
                        <w:jc w:val="center"/>
                      </w:pPr>
                      <w:bookmarkStart w:id="0" w:name="Shifr_LGIP_2"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7F306E83" w14:textId="77777777" w:rsidR="003562F4" w:rsidRPr="005C4D4D" w:rsidRDefault="003562F4" w:rsidP="008257C1">
                      <w:pPr>
                        <w:jc w:val="cente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000C9360" w14:textId="77777777" w:rsidR="003562F4" w:rsidRPr="005C4D4D" w:rsidRDefault="003562F4" w:rsidP="008257C1">
                      <w:pPr>
                        <w:jc w:val="cente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7D7E800B" w14:textId="77777777" w:rsidR="003562F4" w:rsidRPr="005C4D4D" w:rsidRDefault="003562F4" w:rsidP="008257C1">
                      <w:pPr>
                        <w:jc w:val="center"/>
                      </w:pPr>
                    </w:p>
                  </w:tc>
                  <w:tc>
                    <w:tcPr>
                      <w:tcW w:w="851" w:type="dxa"/>
                      <w:tcBorders>
                        <w:top w:val="single" w:sz="12" w:space="0" w:color="auto"/>
                        <w:left w:val="single" w:sz="12" w:space="0" w:color="auto"/>
                        <w:bottom w:val="single" w:sz="6" w:space="0" w:color="auto"/>
                        <w:right w:val="single" w:sz="12" w:space="0" w:color="auto"/>
                      </w:tcBorders>
                      <w:shd w:val="clear" w:color="auto" w:fill="auto"/>
                    </w:tcPr>
                    <w:p w14:paraId="790332B6" w14:textId="77777777" w:rsidR="003562F4" w:rsidRPr="005C4D4D" w:rsidRDefault="003562F4" w:rsidP="008257C1">
                      <w:pPr>
                        <w:jc w:val="center"/>
                      </w:pPr>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0ABD5C64" w14:textId="77777777" w:rsidR="003562F4" w:rsidRPr="005C4D4D" w:rsidRDefault="003562F4" w:rsidP="008257C1">
                      <w:pPr>
                        <w:jc w:val="center"/>
                      </w:pPr>
                    </w:p>
                  </w:tc>
                  <w:tc>
                    <w:tcPr>
                      <w:tcW w:w="6237" w:type="dxa"/>
                      <w:vMerge w:val="restart"/>
                      <w:tcBorders>
                        <w:top w:val="single" w:sz="12" w:space="0" w:color="auto"/>
                        <w:left w:val="single" w:sz="12" w:space="0" w:color="auto"/>
                        <w:bottom w:val="single" w:sz="12" w:space="0" w:color="auto"/>
                        <w:right w:val="nil"/>
                      </w:tcBorders>
                      <w:shd w:val="clear" w:color="auto" w:fill="auto"/>
                      <w:vAlign w:val="center"/>
                    </w:tcPr>
                    <w:p w14:paraId="1D8E2DF0" w14:textId="77777777" w:rsidR="003562F4" w:rsidRPr="00551380" w:rsidRDefault="003562F4" w:rsidP="008257C1">
                      <w:pPr>
                        <w:pStyle w:val="a9"/>
                        <w:spacing w:before="0" w:after="0" w:line="240" w:lineRule="auto"/>
                        <w:rPr>
                          <w:rFonts w:ascii="ISOCPEUR" w:hAnsi="ISOCPEUR"/>
                          <w:bCs/>
                        </w:rPr>
                      </w:pPr>
                    </w:p>
                  </w:tc>
                  <w:tc>
                    <w:tcPr>
                      <w:tcW w:w="567" w:type="dxa"/>
                      <w:tcBorders>
                        <w:top w:val="single" w:sz="12" w:space="0" w:color="auto"/>
                        <w:left w:val="single" w:sz="12" w:space="0" w:color="auto"/>
                        <w:bottom w:val="single" w:sz="12" w:space="0" w:color="auto"/>
                        <w:right w:val="nil"/>
                      </w:tcBorders>
                      <w:shd w:val="clear" w:color="auto" w:fill="auto"/>
                      <w:vAlign w:val="center"/>
                    </w:tcPr>
                    <w:p w14:paraId="72852035" w14:textId="77777777" w:rsidR="003562F4" w:rsidRPr="00BA6099" w:rsidRDefault="003562F4" w:rsidP="008257C1">
                      <w:pPr>
                        <w:pStyle w:val="a3"/>
                        <w:tabs>
                          <w:tab w:val="left" w:pos="708"/>
                        </w:tabs>
                        <w:jc w:val="center"/>
                        <w:rPr>
                          <w:rFonts w:ascii="ISOCPEUR" w:hAnsi="ISOCPEUR"/>
                        </w:rPr>
                      </w:pPr>
                      <w:r w:rsidRPr="00BA6099">
                        <w:rPr>
                          <w:rFonts w:ascii="ISOCPEUR" w:hAnsi="ISOCPEUR"/>
                        </w:rPr>
                        <w:t>Лист</w:t>
                      </w:r>
                    </w:p>
                  </w:tc>
                </w:tr>
                <w:bookmarkEnd w:id="0"/>
                <w:tr w:rsidR="003562F4" w:rsidRPr="002C317F" w14:paraId="057433A1" w14:textId="77777777" w:rsidTr="003422DE">
                  <w:trPr>
                    <w:cantSplit/>
                    <w:trHeight w:hRule="exact" w:val="284"/>
                  </w:trPr>
                  <w:tc>
                    <w:tcPr>
                      <w:tcW w:w="567" w:type="dxa"/>
                      <w:tcBorders>
                        <w:top w:val="single" w:sz="6" w:space="0" w:color="auto"/>
                        <w:left w:val="single" w:sz="12" w:space="0" w:color="auto"/>
                        <w:bottom w:val="single" w:sz="6" w:space="0" w:color="auto"/>
                        <w:right w:val="single" w:sz="12" w:space="0" w:color="auto"/>
                      </w:tcBorders>
                      <w:shd w:val="clear" w:color="auto" w:fill="auto"/>
                    </w:tcPr>
                    <w:p w14:paraId="209A87C5" w14:textId="77777777" w:rsidR="003562F4" w:rsidRPr="00BA6099" w:rsidRDefault="003562F4" w:rsidP="008257C1">
                      <w:pPr>
                        <w:jc w:val="center"/>
                        <w:rPr>
                          <w:rFonts w:ascii="ISOCPEUR" w:hAnsi="ISOCPEUR"/>
                          <w:sz w:val="18"/>
                          <w:szCs w:val="18"/>
                        </w:rP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63575B1E" w14:textId="77777777" w:rsidR="003562F4" w:rsidRPr="005C4D4D" w:rsidRDefault="003562F4" w:rsidP="008257C1">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294F83D6" w14:textId="77777777" w:rsidR="003562F4" w:rsidRPr="00BA6099" w:rsidRDefault="003562F4" w:rsidP="008257C1">
                      <w:pPr>
                        <w:jc w:val="center"/>
                        <w:rPr>
                          <w:rFonts w:ascii="ISOCPEUR" w:hAnsi="ISOCPEUR"/>
                          <w:sz w:val="18"/>
                          <w:szCs w:val="18"/>
                        </w:rP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6A817ED5" w14:textId="77777777" w:rsidR="003562F4" w:rsidRPr="00BA6099" w:rsidRDefault="003562F4" w:rsidP="008257C1">
                      <w:pPr>
                        <w:jc w:val="center"/>
                        <w:rPr>
                          <w:rFonts w:ascii="ISOCPEUR" w:hAnsi="ISOCPEUR"/>
                          <w:sz w:val="18"/>
                          <w:szCs w:val="18"/>
                        </w:rPr>
                      </w:pPr>
                    </w:p>
                  </w:tc>
                  <w:tc>
                    <w:tcPr>
                      <w:tcW w:w="851" w:type="dxa"/>
                      <w:tcBorders>
                        <w:top w:val="single" w:sz="6" w:space="0" w:color="auto"/>
                        <w:left w:val="single" w:sz="12" w:space="0" w:color="auto"/>
                        <w:bottom w:val="single" w:sz="6" w:space="0" w:color="auto"/>
                        <w:right w:val="single" w:sz="12" w:space="0" w:color="auto"/>
                      </w:tcBorders>
                      <w:shd w:val="clear" w:color="auto" w:fill="auto"/>
                    </w:tcPr>
                    <w:p w14:paraId="04EBA645" w14:textId="77777777" w:rsidR="003562F4" w:rsidRPr="005C4D4D" w:rsidRDefault="003562F4" w:rsidP="008257C1">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5F566654" w14:textId="77777777" w:rsidR="003562F4" w:rsidRPr="00BA6099" w:rsidRDefault="003562F4" w:rsidP="008257C1">
                      <w:pPr>
                        <w:jc w:val="center"/>
                        <w:rPr>
                          <w:rFonts w:ascii="ISOCPEUR" w:hAnsi="ISOCPEUR"/>
                          <w:sz w:val="18"/>
                          <w:szCs w:val="18"/>
                        </w:rPr>
                      </w:pPr>
                    </w:p>
                  </w:tc>
                  <w:tc>
                    <w:tcPr>
                      <w:tcW w:w="6237" w:type="dxa"/>
                      <w:vMerge/>
                      <w:tcBorders>
                        <w:top w:val="single" w:sz="12" w:space="0" w:color="auto"/>
                        <w:left w:val="single" w:sz="12" w:space="0" w:color="auto"/>
                        <w:bottom w:val="single" w:sz="12" w:space="0" w:color="auto"/>
                        <w:right w:val="nil"/>
                      </w:tcBorders>
                      <w:shd w:val="clear" w:color="auto" w:fill="auto"/>
                      <w:vAlign w:val="center"/>
                    </w:tcPr>
                    <w:p w14:paraId="10A08660" w14:textId="77777777" w:rsidR="003562F4" w:rsidRDefault="003562F4" w:rsidP="008257C1">
                      <w:pPr>
                        <w:rPr>
                          <w:sz w:val="36"/>
                        </w:rPr>
                      </w:pPr>
                    </w:p>
                  </w:tc>
                  <w:tc>
                    <w:tcPr>
                      <w:tcW w:w="567" w:type="dxa"/>
                      <w:vMerge w:val="restart"/>
                      <w:tcBorders>
                        <w:top w:val="nil"/>
                        <w:left w:val="single" w:sz="12" w:space="0" w:color="auto"/>
                        <w:bottom w:val="single" w:sz="4" w:space="0" w:color="auto"/>
                        <w:right w:val="nil"/>
                      </w:tcBorders>
                      <w:shd w:val="clear" w:color="auto" w:fill="auto"/>
                      <w:vAlign w:val="center"/>
                    </w:tcPr>
                    <w:p w14:paraId="794FCCE4" w14:textId="77777777" w:rsidR="003562F4" w:rsidRPr="00A353BB" w:rsidRDefault="003562F4" w:rsidP="008257C1">
                      <w:pPr>
                        <w:jc w:val="center"/>
                        <w:rPr>
                          <w:sz w:val="24"/>
                          <w:szCs w:val="24"/>
                          <w:lang w:val="en-US"/>
                        </w:rPr>
                      </w:pPr>
                      <w:r w:rsidRPr="00A353BB">
                        <w:rPr>
                          <w:rStyle w:val="a7"/>
                          <w:rFonts w:ascii="ISOCPEUR" w:hAnsi="ISOCPEUR"/>
                          <w:sz w:val="24"/>
                          <w:szCs w:val="24"/>
                        </w:rPr>
                        <w:t>1.</w:t>
                      </w:r>
                      <w:r w:rsidRPr="00A353BB">
                        <w:rPr>
                          <w:rStyle w:val="a7"/>
                          <w:rFonts w:ascii="ISOCPEUR" w:hAnsi="ISOCPEUR"/>
                          <w:sz w:val="24"/>
                          <w:szCs w:val="24"/>
                        </w:rPr>
                        <w:fldChar w:fldCharType="begin"/>
                      </w:r>
                      <w:r w:rsidRPr="00A353BB">
                        <w:rPr>
                          <w:rStyle w:val="a7"/>
                          <w:rFonts w:ascii="ISOCPEUR" w:hAnsi="ISOCPEUR"/>
                          <w:sz w:val="24"/>
                          <w:szCs w:val="24"/>
                        </w:rPr>
                        <w:instrText>PAGE   \* MERGEFORMAT</w:instrText>
                      </w:r>
                      <w:r w:rsidRPr="00A353BB">
                        <w:rPr>
                          <w:rStyle w:val="a7"/>
                          <w:rFonts w:ascii="ISOCPEUR" w:hAnsi="ISOCPEUR"/>
                          <w:sz w:val="24"/>
                          <w:szCs w:val="24"/>
                        </w:rPr>
                        <w:fldChar w:fldCharType="separate"/>
                      </w:r>
                      <w:r w:rsidR="00C70061">
                        <w:rPr>
                          <w:rStyle w:val="a7"/>
                          <w:rFonts w:ascii="ISOCPEUR" w:hAnsi="ISOCPEUR"/>
                          <w:noProof/>
                          <w:sz w:val="24"/>
                          <w:szCs w:val="24"/>
                        </w:rPr>
                        <w:t>2</w:t>
                      </w:r>
                      <w:r w:rsidRPr="00A353BB">
                        <w:rPr>
                          <w:rStyle w:val="a7"/>
                          <w:rFonts w:ascii="ISOCPEUR" w:hAnsi="ISOCPEUR"/>
                          <w:sz w:val="24"/>
                          <w:szCs w:val="24"/>
                        </w:rPr>
                        <w:fldChar w:fldCharType="end"/>
                      </w:r>
                    </w:p>
                  </w:tc>
                </w:tr>
                <w:tr w:rsidR="003562F4" w:rsidRPr="002C317F" w14:paraId="360CC453" w14:textId="77777777">
                  <w:trPr>
                    <w:cantSplit/>
                    <w:trHeight w:hRule="exact" w:val="284"/>
                  </w:trPr>
                  <w:tc>
                    <w:tcPr>
                      <w:tcW w:w="567" w:type="dxa"/>
                      <w:tcBorders>
                        <w:top w:val="single" w:sz="6" w:space="0" w:color="auto"/>
                        <w:left w:val="single" w:sz="12" w:space="0" w:color="auto"/>
                        <w:bottom w:val="nil"/>
                        <w:right w:val="single" w:sz="12" w:space="0" w:color="auto"/>
                      </w:tcBorders>
                      <w:shd w:val="clear" w:color="auto" w:fill="auto"/>
                    </w:tcPr>
                    <w:p w14:paraId="55ED5113" w14:textId="77777777" w:rsidR="003562F4" w:rsidRPr="00BA6099" w:rsidRDefault="003562F4" w:rsidP="008257C1">
                      <w:pPr>
                        <w:jc w:val="center"/>
                        <w:rPr>
                          <w:rFonts w:ascii="ISOCPEUR" w:hAnsi="ISOCPEUR"/>
                          <w:sz w:val="24"/>
                          <w:szCs w:val="24"/>
                        </w:rPr>
                      </w:pPr>
                      <w:proofErr w:type="spellStart"/>
                      <w:r w:rsidRPr="00BA6099">
                        <w:rPr>
                          <w:rFonts w:ascii="ISOCPEUR" w:hAnsi="ISOCPEUR"/>
                        </w:rPr>
                        <w:t>Изм</w:t>
                      </w:r>
                      <w:proofErr w:type="spellEnd"/>
                    </w:p>
                  </w:tc>
                  <w:tc>
                    <w:tcPr>
                      <w:tcW w:w="567" w:type="dxa"/>
                      <w:tcBorders>
                        <w:top w:val="single" w:sz="6" w:space="0" w:color="auto"/>
                        <w:left w:val="single" w:sz="12" w:space="0" w:color="auto"/>
                        <w:bottom w:val="nil"/>
                        <w:right w:val="single" w:sz="12" w:space="0" w:color="auto"/>
                      </w:tcBorders>
                      <w:shd w:val="clear" w:color="auto" w:fill="auto"/>
                    </w:tcPr>
                    <w:p w14:paraId="0C4C187A" w14:textId="77777777" w:rsidR="003562F4" w:rsidRPr="00BA6099" w:rsidRDefault="003562F4" w:rsidP="008257C1">
                      <w:pPr>
                        <w:jc w:val="center"/>
                        <w:rPr>
                          <w:rFonts w:ascii="ISOCPEUR" w:hAnsi="ISOCPEUR"/>
                          <w:spacing w:val="-20"/>
                          <w:sz w:val="24"/>
                          <w:szCs w:val="24"/>
                        </w:rPr>
                      </w:pPr>
                      <w:proofErr w:type="spellStart"/>
                      <w:r w:rsidRPr="00BA6099">
                        <w:rPr>
                          <w:rFonts w:ascii="ISOCPEUR" w:hAnsi="ISOCPEUR"/>
                          <w:spacing w:val="-20"/>
                        </w:rPr>
                        <w:t>Кол.уч</w:t>
                      </w:r>
                      <w:proofErr w:type="spellEnd"/>
                    </w:p>
                  </w:tc>
                  <w:tc>
                    <w:tcPr>
                      <w:tcW w:w="566" w:type="dxa"/>
                      <w:tcBorders>
                        <w:top w:val="single" w:sz="6" w:space="0" w:color="auto"/>
                        <w:left w:val="single" w:sz="12" w:space="0" w:color="auto"/>
                        <w:bottom w:val="nil"/>
                        <w:right w:val="single" w:sz="12" w:space="0" w:color="auto"/>
                      </w:tcBorders>
                      <w:shd w:val="clear" w:color="auto" w:fill="auto"/>
                    </w:tcPr>
                    <w:p w14:paraId="5E53BA3D" w14:textId="77777777" w:rsidR="003562F4" w:rsidRPr="00BA6099" w:rsidRDefault="003562F4" w:rsidP="008257C1">
                      <w:pPr>
                        <w:jc w:val="center"/>
                        <w:rPr>
                          <w:rFonts w:ascii="ISOCPEUR" w:hAnsi="ISOCPEUR"/>
                          <w:spacing w:val="-20"/>
                          <w:sz w:val="24"/>
                          <w:szCs w:val="24"/>
                        </w:rPr>
                      </w:pPr>
                      <w:r w:rsidRPr="00BA6099">
                        <w:rPr>
                          <w:rFonts w:ascii="ISOCPEUR" w:hAnsi="ISOCPEUR"/>
                        </w:rPr>
                        <w:t>Лист</w:t>
                      </w:r>
                    </w:p>
                  </w:tc>
                  <w:tc>
                    <w:tcPr>
                      <w:tcW w:w="568" w:type="dxa"/>
                      <w:tcBorders>
                        <w:top w:val="single" w:sz="6" w:space="0" w:color="auto"/>
                        <w:left w:val="single" w:sz="12" w:space="0" w:color="auto"/>
                        <w:bottom w:val="nil"/>
                        <w:right w:val="single" w:sz="12" w:space="0" w:color="auto"/>
                      </w:tcBorders>
                      <w:shd w:val="clear" w:color="auto" w:fill="auto"/>
                    </w:tcPr>
                    <w:p w14:paraId="4D1C9FA9" w14:textId="77777777" w:rsidR="003562F4" w:rsidRPr="00BA6099" w:rsidRDefault="003562F4" w:rsidP="008257C1">
                      <w:pPr>
                        <w:jc w:val="center"/>
                        <w:rPr>
                          <w:rFonts w:ascii="ISOCPEUR" w:hAnsi="ISOCPEUR"/>
                          <w:sz w:val="24"/>
                          <w:szCs w:val="24"/>
                        </w:rPr>
                      </w:pPr>
                      <w:r w:rsidRPr="00BA6099">
                        <w:rPr>
                          <w:rFonts w:ascii="ISOCPEUR" w:hAnsi="ISOCPEUR"/>
                        </w:rPr>
                        <w:t>№док</w:t>
                      </w:r>
                    </w:p>
                  </w:tc>
                  <w:tc>
                    <w:tcPr>
                      <w:tcW w:w="851" w:type="dxa"/>
                      <w:tcBorders>
                        <w:top w:val="single" w:sz="6" w:space="0" w:color="auto"/>
                        <w:left w:val="single" w:sz="12" w:space="0" w:color="auto"/>
                        <w:bottom w:val="nil"/>
                        <w:right w:val="single" w:sz="12" w:space="0" w:color="auto"/>
                      </w:tcBorders>
                      <w:shd w:val="clear" w:color="auto" w:fill="auto"/>
                    </w:tcPr>
                    <w:p w14:paraId="5E25E6A4" w14:textId="77777777" w:rsidR="003562F4" w:rsidRPr="00BA6099" w:rsidRDefault="003562F4" w:rsidP="008257C1">
                      <w:pPr>
                        <w:jc w:val="center"/>
                        <w:rPr>
                          <w:rFonts w:ascii="ISOCPEUR" w:hAnsi="ISOCPEUR"/>
                          <w:sz w:val="24"/>
                          <w:szCs w:val="24"/>
                        </w:rPr>
                      </w:pPr>
                      <w:r w:rsidRPr="00BA6099">
                        <w:rPr>
                          <w:rFonts w:ascii="ISOCPEUR" w:hAnsi="ISOCPEUR"/>
                        </w:rPr>
                        <w:t>Подпись</w:t>
                      </w:r>
                    </w:p>
                  </w:tc>
                  <w:tc>
                    <w:tcPr>
                      <w:tcW w:w="567" w:type="dxa"/>
                      <w:tcBorders>
                        <w:top w:val="single" w:sz="6" w:space="0" w:color="auto"/>
                        <w:left w:val="single" w:sz="12" w:space="0" w:color="auto"/>
                        <w:bottom w:val="nil"/>
                        <w:right w:val="single" w:sz="12" w:space="0" w:color="auto"/>
                      </w:tcBorders>
                      <w:shd w:val="clear" w:color="auto" w:fill="auto"/>
                    </w:tcPr>
                    <w:p w14:paraId="6F0E1005" w14:textId="77777777" w:rsidR="003562F4" w:rsidRPr="00BA6099" w:rsidRDefault="003562F4" w:rsidP="008257C1">
                      <w:pPr>
                        <w:jc w:val="center"/>
                        <w:rPr>
                          <w:rFonts w:ascii="ISOCPEUR" w:hAnsi="ISOCPEUR"/>
                          <w:sz w:val="24"/>
                          <w:szCs w:val="24"/>
                        </w:rPr>
                      </w:pPr>
                      <w:r w:rsidRPr="00BA6099">
                        <w:rPr>
                          <w:rFonts w:ascii="ISOCPEUR" w:hAnsi="ISOCPEUR"/>
                        </w:rPr>
                        <w:t>Дата</w:t>
                      </w:r>
                    </w:p>
                  </w:tc>
                  <w:tc>
                    <w:tcPr>
                      <w:tcW w:w="6237" w:type="dxa"/>
                      <w:vMerge/>
                      <w:tcBorders>
                        <w:top w:val="single" w:sz="4" w:space="0" w:color="auto"/>
                        <w:left w:val="single" w:sz="12" w:space="0" w:color="auto"/>
                        <w:bottom w:val="nil"/>
                        <w:right w:val="single" w:sz="12" w:space="0" w:color="auto"/>
                      </w:tcBorders>
                      <w:shd w:val="clear" w:color="auto" w:fill="auto"/>
                      <w:vAlign w:val="center"/>
                    </w:tcPr>
                    <w:p w14:paraId="098985FB" w14:textId="77777777" w:rsidR="003562F4" w:rsidRDefault="003562F4" w:rsidP="008257C1">
                      <w:pPr>
                        <w:rPr>
                          <w:sz w:val="36"/>
                        </w:rPr>
                      </w:pPr>
                    </w:p>
                  </w:tc>
                  <w:tc>
                    <w:tcPr>
                      <w:tcW w:w="567" w:type="dxa"/>
                      <w:vMerge/>
                      <w:tcBorders>
                        <w:top w:val="single" w:sz="4" w:space="0" w:color="auto"/>
                        <w:left w:val="single" w:sz="12" w:space="0" w:color="auto"/>
                        <w:bottom w:val="nil"/>
                        <w:right w:val="nil"/>
                      </w:tcBorders>
                      <w:shd w:val="clear" w:color="auto" w:fill="auto"/>
                      <w:vAlign w:val="center"/>
                    </w:tcPr>
                    <w:p w14:paraId="7BE5B2E4" w14:textId="77777777" w:rsidR="003562F4" w:rsidRPr="002C317F" w:rsidRDefault="003562F4" w:rsidP="008257C1">
                      <w:pPr>
                        <w:rPr>
                          <w:sz w:val="24"/>
                          <w:szCs w:val="24"/>
                        </w:rPr>
                      </w:pPr>
                    </w:p>
                  </w:tc>
                </w:tr>
              </w:tbl>
              <w:p w14:paraId="22D4626B" w14:textId="77777777" w:rsidR="003562F4" w:rsidRDefault="003562F4" w:rsidP="00757826"/>
            </w:txbxContent>
          </v:textbox>
          <w10:wrap type="topAndBottom" anchorx="margin"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EF725" w14:textId="77777777" w:rsidR="003562F4" w:rsidRDefault="00051403">
    <w:pPr>
      <w:pStyle w:val="a5"/>
    </w:pPr>
    <w:r>
      <w:pict w14:anchorId="65E608FB">
        <v:shapetype id="_x0000_t202" coordsize="21600,21600" o:spt="202" path="m,l,21600r21600,l21600,xe">
          <v:stroke joinstyle="miter"/>
          <v:path gradientshapeok="t" o:connecttype="rect"/>
        </v:shapetype>
        <v:shape id="_x0000_s2058" type="#_x0000_t202" style="position:absolute;margin-left:595.3pt;margin-top:666.15pt;width:524.4pt;height:155.9pt;z-index:3;mso-wrap-distance-top:28.35pt;mso-position-horizontal-relative:margin;mso-position-vertical-relative:page" filled="f" stroked="f">
          <v:textbox style="mso-next-textbox:#_x0000_s2058" inset="0,0,0,0">
            <w:txbxContent>
              <w:tbl>
                <w:tblPr>
                  <w:tblW w:w="12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7"/>
                  <w:gridCol w:w="567"/>
                  <w:gridCol w:w="566"/>
                  <w:gridCol w:w="568"/>
                  <w:gridCol w:w="856"/>
                  <w:gridCol w:w="562"/>
                  <w:gridCol w:w="3969"/>
                  <w:gridCol w:w="851"/>
                  <w:gridCol w:w="851"/>
                  <w:gridCol w:w="1148"/>
                  <w:gridCol w:w="1772"/>
                </w:tblGrid>
                <w:tr w:rsidR="003562F4" w14:paraId="2607C1C7" w14:textId="77777777" w:rsidTr="00584BD6">
                  <w:trPr>
                    <w:gridAfter w:val="1"/>
                    <w:wAfter w:w="1772" w:type="dxa"/>
                    <w:cantSplit/>
                    <w:trHeight w:hRule="exact" w:val="284"/>
                  </w:trPr>
                  <w:tc>
                    <w:tcPr>
                      <w:tcW w:w="567" w:type="dxa"/>
                      <w:tcBorders>
                        <w:top w:val="single" w:sz="12" w:space="0" w:color="auto"/>
                        <w:left w:val="single" w:sz="4" w:space="0" w:color="auto"/>
                        <w:bottom w:val="single" w:sz="6" w:space="0" w:color="auto"/>
                        <w:right w:val="single" w:sz="12" w:space="0" w:color="auto"/>
                      </w:tcBorders>
                      <w:shd w:val="clear" w:color="auto" w:fill="auto"/>
                    </w:tcPr>
                    <w:p w14:paraId="160AC547" w14:textId="77777777" w:rsidR="003562F4" w:rsidRDefault="003562F4">
                      <w:pPr>
                        <w:rPr>
                          <w:sz w:val="24"/>
                          <w:szCs w:val="24"/>
                        </w:rPr>
                      </w:pPr>
                      <w:bookmarkStart w:id="1" w:name="Shifr_LGIP_1"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363EFF16" w14:textId="77777777" w:rsidR="003562F4" w:rsidRDefault="003562F4">
                      <w:pPr>
                        <w:rPr>
                          <w:sz w:val="24"/>
                          <w:szCs w:val="24"/>
                        </w:rP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29CCB95C" w14:textId="77777777" w:rsidR="003562F4" w:rsidRDefault="003562F4">
                      <w:pPr>
                        <w:rPr>
                          <w:sz w:val="24"/>
                          <w:szCs w:val="24"/>
                        </w:rP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2DEFCFCC" w14:textId="77777777" w:rsidR="003562F4" w:rsidRDefault="003562F4">
                      <w:pPr>
                        <w:rPr>
                          <w:sz w:val="24"/>
                          <w:szCs w:val="24"/>
                        </w:rPr>
                      </w:pPr>
                    </w:p>
                  </w:tc>
                  <w:tc>
                    <w:tcPr>
                      <w:tcW w:w="856" w:type="dxa"/>
                      <w:tcBorders>
                        <w:top w:val="single" w:sz="12" w:space="0" w:color="auto"/>
                        <w:left w:val="single" w:sz="12" w:space="0" w:color="auto"/>
                        <w:bottom w:val="single" w:sz="6" w:space="0" w:color="auto"/>
                        <w:right w:val="single" w:sz="12" w:space="0" w:color="auto"/>
                      </w:tcBorders>
                      <w:shd w:val="clear" w:color="auto" w:fill="auto"/>
                    </w:tcPr>
                    <w:p w14:paraId="640382A0" w14:textId="77777777" w:rsidR="003562F4" w:rsidRDefault="003562F4">
                      <w:pPr>
                        <w:rPr>
                          <w:sz w:val="24"/>
                          <w:szCs w:val="24"/>
                        </w:rPr>
                      </w:pPr>
                    </w:p>
                  </w:tc>
                  <w:tc>
                    <w:tcPr>
                      <w:tcW w:w="562" w:type="dxa"/>
                      <w:tcBorders>
                        <w:top w:val="single" w:sz="12" w:space="0" w:color="auto"/>
                        <w:left w:val="single" w:sz="12" w:space="0" w:color="auto"/>
                        <w:bottom w:val="single" w:sz="6" w:space="0" w:color="auto"/>
                        <w:right w:val="single" w:sz="12" w:space="0" w:color="auto"/>
                      </w:tcBorders>
                      <w:shd w:val="clear" w:color="auto" w:fill="auto"/>
                    </w:tcPr>
                    <w:p w14:paraId="75B712D5" w14:textId="77777777" w:rsidR="003562F4" w:rsidRDefault="003562F4">
                      <w:pPr>
                        <w:rPr>
                          <w:sz w:val="24"/>
                          <w:szCs w:val="24"/>
                        </w:rPr>
                      </w:pPr>
                    </w:p>
                  </w:tc>
                  <w:tc>
                    <w:tcPr>
                      <w:tcW w:w="6819" w:type="dxa"/>
                      <w:gridSpan w:val="4"/>
                      <w:vMerge w:val="restart"/>
                      <w:tcBorders>
                        <w:top w:val="single" w:sz="12" w:space="0" w:color="auto"/>
                        <w:left w:val="single" w:sz="12" w:space="0" w:color="auto"/>
                        <w:bottom w:val="single" w:sz="12" w:space="0" w:color="auto"/>
                        <w:right w:val="nil"/>
                      </w:tcBorders>
                      <w:shd w:val="clear" w:color="auto" w:fill="auto"/>
                      <w:vAlign w:val="center"/>
                    </w:tcPr>
                    <w:p w14:paraId="0B5A6600" w14:textId="77777777" w:rsidR="003562F4" w:rsidRPr="00551380" w:rsidRDefault="003562F4" w:rsidP="007129BB">
                      <w:pPr>
                        <w:pStyle w:val="a9"/>
                        <w:spacing w:before="0" w:after="0" w:line="240" w:lineRule="auto"/>
                        <w:rPr>
                          <w:rFonts w:ascii="ISOCPEUR" w:hAnsi="ISOCPEUR"/>
                          <w:bCs/>
                        </w:rPr>
                      </w:pPr>
                      <w:bookmarkStart w:id="2" w:name="shifr"/>
                      <w:bookmarkEnd w:id="2"/>
                    </w:p>
                  </w:tc>
                </w:tr>
                <w:bookmarkEnd w:id="1"/>
                <w:tr w:rsidR="003562F4" w14:paraId="4F07F957"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12A1B67A" w14:textId="77777777" w:rsidR="003562F4" w:rsidRPr="005C4D4D" w:rsidRDefault="003562F4" w:rsidP="00735F6B">
                      <w:pPr>
                        <w:jc w:val="center"/>
                      </w:pPr>
                    </w:p>
                  </w:tc>
                  <w:tc>
                    <w:tcPr>
                      <w:tcW w:w="567" w:type="dxa"/>
                      <w:tcBorders>
                        <w:top w:val="nil"/>
                        <w:left w:val="single" w:sz="12" w:space="0" w:color="auto"/>
                        <w:bottom w:val="nil"/>
                        <w:right w:val="single" w:sz="12" w:space="0" w:color="auto"/>
                      </w:tcBorders>
                      <w:shd w:val="clear" w:color="auto" w:fill="auto"/>
                    </w:tcPr>
                    <w:p w14:paraId="60E22F39" w14:textId="77777777" w:rsidR="003562F4" w:rsidRPr="005C4D4D" w:rsidRDefault="003562F4" w:rsidP="00735F6B">
                      <w:pPr>
                        <w:jc w:val="center"/>
                      </w:pPr>
                    </w:p>
                  </w:tc>
                  <w:tc>
                    <w:tcPr>
                      <w:tcW w:w="566" w:type="dxa"/>
                      <w:tcBorders>
                        <w:top w:val="nil"/>
                        <w:left w:val="single" w:sz="12" w:space="0" w:color="auto"/>
                        <w:bottom w:val="nil"/>
                        <w:right w:val="single" w:sz="12" w:space="0" w:color="auto"/>
                      </w:tcBorders>
                      <w:shd w:val="clear" w:color="auto" w:fill="auto"/>
                    </w:tcPr>
                    <w:p w14:paraId="603A93CB" w14:textId="77777777" w:rsidR="003562F4" w:rsidRPr="005C4D4D" w:rsidRDefault="003562F4" w:rsidP="00735F6B">
                      <w:pPr>
                        <w:jc w:val="center"/>
                      </w:pPr>
                    </w:p>
                  </w:tc>
                  <w:tc>
                    <w:tcPr>
                      <w:tcW w:w="568" w:type="dxa"/>
                      <w:tcBorders>
                        <w:top w:val="nil"/>
                        <w:left w:val="single" w:sz="12" w:space="0" w:color="auto"/>
                        <w:bottom w:val="nil"/>
                        <w:right w:val="single" w:sz="12" w:space="0" w:color="auto"/>
                      </w:tcBorders>
                      <w:shd w:val="clear" w:color="auto" w:fill="auto"/>
                    </w:tcPr>
                    <w:p w14:paraId="4244B6C7" w14:textId="77777777" w:rsidR="003562F4" w:rsidRPr="005C4D4D" w:rsidRDefault="003562F4" w:rsidP="00735F6B">
                      <w:pPr>
                        <w:jc w:val="center"/>
                      </w:pPr>
                    </w:p>
                  </w:tc>
                  <w:tc>
                    <w:tcPr>
                      <w:tcW w:w="856" w:type="dxa"/>
                      <w:tcBorders>
                        <w:top w:val="nil"/>
                        <w:left w:val="single" w:sz="12" w:space="0" w:color="auto"/>
                        <w:bottom w:val="nil"/>
                        <w:right w:val="single" w:sz="12" w:space="0" w:color="auto"/>
                      </w:tcBorders>
                      <w:shd w:val="clear" w:color="auto" w:fill="auto"/>
                    </w:tcPr>
                    <w:p w14:paraId="6124B693" w14:textId="77777777" w:rsidR="003562F4" w:rsidRPr="005C4D4D" w:rsidRDefault="003562F4" w:rsidP="00735F6B">
                      <w:pPr>
                        <w:jc w:val="center"/>
                      </w:pPr>
                    </w:p>
                  </w:tc>
                  <w:tc>
                    <w:tcPr>
                      <w:tcW w:w="562" w:type="dxa"/>
                      <w:tcBorders>
                        <w:top w:val="nil"/>
                        <w:left w:val="single" w:sz="12" w:space="0" w:color="auto"/>
                        <w:bottom w:val="nil"/>
                        <w:right w:val="single" w:sz="12" w:space="0" w:color="auto"/>
                      </w:tcBorders>
                      <w:shd w:val="clear" w:color="auto" w:fill="auto"/>
                    </w:tcPr>
                    <w:p w14:paraId="587D0DC7" w14:textId="77777777" w:rsidR="003562F4" w:rsidRPr="005C4D4D" w:rsidRDefault="003562F4" w:rsidP="00F32747">
                      <w:pPr>
                        <w:jc w:val="center"/>
                      </w:pPr>
                    </w:p>
                  </w:tc>
                  <w:tc>
                    <w:tcPr>
                      <w:tcW w:w="6819" w:type="dxa"/>
                      <w:gridSpan w:val="4"/>
                      <w:vMerge/>
                      <w:tcBorders>
                        <w:top w:val="single" w:sz="12" w:space="0" w:color="auto"/>
                        <w:left w:val="single" w:sz="12" w:space="0" w:color="auto"/>
                        <w:bottom w:val="single" w:sz="12" w:space="0" w:color="auto"/>
                        <w:right w:val="nil"/>
                      </w:tcBorders>
                      <w:shd w:val="clear" w:color="auto" w:fill="auto"/>
                      <w:vAlign w:val="center"/>
                    </w:tcPr>
                    <w:p w14:paraId="5086661B" w14:textId="77777777" w:rsidR="003562F4" w:rsidRDefault="003562F4">
                      <w:pPr>
                        <w:rPr>
                          <w:bCs/>
                          <w:sz w:val="36"/>
                        </w:rPr>
                      </w:pPr>
                    </w:p>
                  </w:tc>
                </w:tr>
                <w:tr w:rsidR="003562F4" w14:paraId="2A4F8B5E"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7FF56F25" w14:textId="77777777" w:rsidR="003562F4" w:rsidRPr="005C4D4D" w:rsidRDefault="003562F4" w:rsidP="00E01535">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05B5D7E7" w14:textId="77777777" w:rsidR="003562F4" w:rsidRPr="005C4D4D" w:rsidRDefault="003562F4" w:rsidP="00E01535">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2C287D54" w14:textId="77777777" w:rsidR="003562F4" w:rsidRPr="005C4D4D" w:rsidRDefault="003562F4" w:rsidP="00E01535">
                      <w:pPr>
                        <w:jc w:val="cente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285CD323" w14:textId="77777777" w:rsidR="003562F4" w:rsidRPr="005C4D4D" w:rsidRDefault="003562F4" w:rsidP="00E01535">
                      <w:pPr>
                        <w:jc w:val="center"/>
                      </w:pPr>
                    </w:p>
                  </w:tc>
                  <w:tc>
                    <w:tcPr>
                      <w:tcW w:w="856" w:type="dxa"/>
                      <w:tcBorders>
                        <w:top w:val="single" w:sz="6" w:space="0" w:color="auto"/>
                        <w:left w:val="single" w:sz="12" w:space="0" w:color="auto"/>
                        <w:bottom w:val="single" w:sz="6" w:space="0" w:color="auto"/>
                        <w:right w:val="single" w:sz="12" w:space="0" w:color="auto"/>
                      </w:tcBorders>
                      <w:shd w:val="clear" w:color="auto" w:fill="auto"/>
                    </w:tcPr>
                    <w:p w14:paraId="0C1CB478" w14:textId="77777777" w:rsidR="003562F4" w:rsidRPr="005C4D4D" w:rsidRDefault="003562F4" w:rsidP="00E01535">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tcPr>
                    <w:p w14:paraId="44440F66" w14:textId="77777777" w:rsidR="003562F4" w:rsidRPr="005C4D4D" w:rsidRDefault="003562F4" w:rsidP="00E01535">
                      <w:pPr>
                        <w:jc w:val="center"/>
                      </w:pPr>
                    </w:p>
                  </w:tc>
                  <w:tc>
                    <w:tcPr>
                      <w:tcW w:w="6819" w:type="dxa"/>
                      <w:gridSpan w:val="4"/>
                      <w:vMerge w:val="restart"/>
                      <w:tcBorders>
                        <w:top w:val="single" w:sz="12" w:space="0" w:color="auto"/>
                        <w:left w:val="single" w:sz="12" w:space="0" w:color="auto"/>
                        <w:bottom w:val="nil"/>
                        <w:right w:val="nil"/>
                      </w:tcBorders>
                      <w:shd w:val="clear" w:color="auto" w:fill="auto"/>
                      <w:vAlign w:val="center"/>
                    </w:tcPr>
                    <w:p w14:paraId="020F918D" w14:textId="386EB85B" w:rsidR="003562F4" w:rsidRPr="00551380" w:rsidRDefault="00053FEF" w:rsidP="00551380">
                      <w:pPr>
                        <w:autoSpaceDE w:val="0"/>
                        <w:autoSpaceDN w:val="0"/>
                        <w:adjustRightInd w:val="0"/>
                        <w:spacing w:line="192" w:lineRule="auto"/>
                        <w:jc w:val="center"/>
                        <w:rPr>
                          <w:rFonts w:ascii="ISOCPEUR" w:hAnsi="ISOCPEUR" w:cs="ISOCPEUR"/>
                          <w:color w:val="000000"/>
                          <w:sz w:val="24"/>
                          <w:szCs w:val="24"/>
                        </w:rPr>
                      </w:pPr>
                      <w:r w:rsidRPr="00053FEF">
                        <w:rPr>
                          <w:rFonts w:ascii="Arial Narrow" w:hAnsi="Arial Narrow" w:cs="Arial Narrow"/>
                          <w:color w:val="000000"/>
                          <w:sz w:val="24"/>
                          <w:szCs w:val="24"/>
                        </w:rPr>
                        <w:t>Р</w:t>
                      </w:r>
                      <w:r>
                        <w:rPr>
                          <w:rFonts w:ascii="Arial Narrow" w:hAnsi="Arial Narrow" w:cs="Arial Narrow"/>
                          <w:color w:val="000000"/>
                          <w:sz w:val="24"/>
                          <w:szCs w:val="24"/>
                        </w:rPr>
                        <w:t>еконструкция</w:t>
                      </w:r>
                      <w:r w:rsidRPr="00053FEF">
                        <w:rPr>
                          <w:rFonts w:ascii="Arial Narrow" w:hAnsi="Arial Narrow" w:cs="Arial Narrow"/>
                          <w:color w:val="000000"/>
                          <w:sz w:val="24"/>
                          <w:szCs w:val="24"/>
                        </w:rPr>
                        <w:t xml:space="preserve"> ПС 35</w:t>
                      </w:r>
                      <w:r>
                        <w:rPr>
                          <w:rFonts w:ascii="Arial Narrow" w:hAnsi="Arial Narrow" w:cs="Arial Narrow"/>
                          <w:color w:val="000000"/>
                          <w:sz w:val="24"/>
                          <w:szCs w:val="24"/>
                        </w:rPr>
                        <w:t>/</w:t>
                      </w:r>
                      <w:r w:rsidRPr="00053FEF">
                        <w:rPr>
                          <w:rFonts w:ascii="Arial Narrow" w:hAnsi="Arial Narrow" w:cs="Arial Narrow"/>
                          <w:color w:val="000000"/>
                          <w:sz w:val="24"/>
                          <w:szCs w:val="24"/>
                        </w:rPr>
                        <w:t xml:space="preserve">10 </w:t>
                      </w:r>
                      <w:proofErr w:type="spellStart"/>
                      <w:r>
                        <w:rPr>
                          <w:rFonts w:ascii="Arial Narrow" w:hAnsi="Arial Narrow" w:cs="Arial Narrow"/>
                          <w:color w:val="000000"/>
                          <w:sz w:val="24"/>
                          <w:szCs w:val="24"/>
                        </w:rPr>
                        <w:t>к</w:t>
                      </w:r>
                      <w:r w:rsidRPr="00053FEF">
                        <w:rPr>
                          <w:rFonts w:ascii="Arial Narrow" w:hAnsi="Arial Narrow" w:cs="Arial Narrow"/>
                          <w:color w:val="000000"/>
                          <w:sz w:val="24"/>
                          <w:szCs w:val="24"/>
                        </w:rPr>
                        <w:t>В</w:t>
                      </w:r>
                      <w:proofErr w:type="spellEnd"/>
                      <w:r w:rsidRPr="00053FEF">
                        <w:rPr>
                          <w:rFonts w:ascii="Arial Narrow" w:hAnsi="Arial Narrow" w:cs="Arial Narrow"/>
                          <w:color w:val="000000"/>
                          <w:sz w:val="24"/>
                          <w:szCs w:val="24"/>
                        </w:rPr>
                        <w:t xml:space="preserve"> </w:t>
                      </w:r>
                    </w:p>
                  </w:tc>
                </w:tr>
                <w:tr w:rsidR="003562F4" w14:paraId="446A7935" w14:textId="77777777" w:rsidTr="00584BD6">
                  <w:trPr>
                    <w:gridAfter w:val="1"/>
                    <w:wAfter w:w="1772" w:type="dxa"/>
                    <w:cantSplit/>
                    <w:trHeight w:hRule="exact" w:val="284"/>
                  </w:trPr>
                  <w:tc>
                    <w:tcPr>
                      <w:tcW w:w="567" w:type="dxa"/>
                      <w:tcBorders>
                        <w:top w:val="nil"/>
                        <w:left w:val="single" w:sz="12" w:space="0" w:color="auto"/>
                        <w:bottom w:val="single" w:sz="12" w:space="0" w:color="auto"/>
                        <w:right w:val="single" w:sz="12" w:space="0" w:color="auto"/>
                      </w:tcBorders>
                      <w:shd w:val="clear" w:color="auto" w:fill="auto"/>
                    </w:tcPr>
                    <w:p w14:paraId="48A25105" w14:textId="77777777" w:rsidR="003562F4" w:rsidRPr="00551380" w:rsidRDefault="003562F4" w:rsidP="005C4D4D">
                      <w:pPr>
                        <w:jc w:val="center"/>
                        <w:rPr>
                          <w:rFonts w:ascii="ISOCPEUR" w:hAnsi="ISOCPEUR"/>
                        </w:rPr>
                      </w:pPr>
                    </w:p>
                  </w:tc>
                  <w:tc>
                    <w:tcPr>
                      <w:tcW w:w="567" w:type="dxa"/>
                      <w:tcBorders>
                        <w:top w:val="nil"/>
                        <w:left w:val="single" w:sz="12" w:space="0" w:color="auto"/>
                        <w:bottom w:val="single" w:sz="12" w:space="0" w:color="auto"/>
                        <w:right w:val="single" w:sz="12" w:space="0" w:color="auto"/>
                      </w:tcBorders>
                      <w:shd w:val="clear" w:color="auto" w:fill="auto"/>
                    </w:tcPr>
                    <w:p w14:paraId="160AFC51" w14:textId="77777777" w:rsidR="003562F4" w:rsidRPr="00551380" w:rsidRDefault="003562F4" w:rsidP="005C4D4D">
                      <w:pPr>
                        <w:jc w:val="center"/>
                        <w:rPr>
                          <w:rFonts w:ascii="ISOCPEUR" w:hAnsi="ISOCPEUR"/>
                        </w:rPr>
                      </w:pPr>
                    </w:p>
                  </w:tc>
                  <w:tc>
                    <w:tcPr>
                      <w:tcW w:w="566" w:type="dxa"/>
                      <w:tcBorders>
                        <w:top w:val="nil"/>
                        <w:left w:val="single" w:sz="12" w:space="0" w:color="auto"/>
                        <w:bottom w:val="single" w:sz="12" w:space="0" w:color="auto"/>
                        <w:right w:val="single" w:sz="12" w:space="0" w:color="auto"/>
                      </w:tcBorders>
                      <w:shd w:val="clear" w:color="auto" w:fill="auto"/>
                    </w:tcPr>
                    <w:p w14:paraId="3E7E7E8D" w14:textId="77777777" w:rsidR="003562F4" w:rsidRPr="00551380" w:rsidRDefault="003562F4" w:rsidP="005C4D4D">
                      <w:pPr>
                        <w:jc w:val="center"/>
                        <w:rPr>
                          <w:rFonts w:ascii="ISOCPEUR" w:hAnsi="ISOCPEUR"/>
                        </w:rPr>
                      </w:pPr>
                    </w:p>
                  </w:tc>
                  <w:tc>
                    <w:tcPr>
                      <w:tcW w:w="568" w:type="dxa"/>
                      <w:tcBorders>
                        <w:top w:val="nil"/>
                        <w:left w:val="single" w:sz="12" w:space="0" w:color="auto"/>
                        <w:bottom w:val="single" w:sz="12" w:space="0" w:color="auto"/>
                        <w:right w:val="single" w:sz="12" w:space="0" w:color="auto"/>
                      </w:tcBorders>
                      <w:shd w:val="clear" w:color="auto" w:fill="auto"/>
                    </w:tcPr>
                    <w:p w14:paraId="15C9B9DF" w14:textId="77777777" w:rsidR="003562F4" w:rsidRPr="00551380" w:rsidRDefault="003562F4" w:rsidP="00551380">
                      <w:pPr>
                        <w:jc w:val="center"/>
                        <w:rPr>
                          <w:rFonts w:ascii="ISOCPEUR" w:hAnsi="ISOCPEUR"/>
                        </w:rPr>
                      </w:pPr>
                    </w:p>
                  </w:tc>
                  <w:tc>
                    <w:tcPr>
                      <w:tcW w:w="856" w:type="dxa"/>
                      <w:tcBorders>
                        <w:top w:val="nil"/>
                        <w:left w:val="single" w:sz="12" w:space="0" w:color="auto"/>
                        <w:bottom w:val="single" w:sz="12" w:space="0" w:color="auto"/>
                        <w:right w:val="single" w:sz="12" w:space="0" w:color="auto"/>
                      </w:tcBorders>
                      <w:shd w:val="clear" w:color="auto" w:fill="auto"/>
                    </w:tcPr>
                    <w:p w14:paraId="76EC60E6" w14:textId="77777777" w:rsidR="003562F4" w:rsidRPr="00551380" w:rsidRDefault="003562F4" w:rsidP="005C4D4D">
                      <w:pPr>
                        <w:jc w:val="center"/>
                        <w:rPr>
                          <w:rFonts w:ascii="ISOCPEUR" w:hAnsi="ISOCPEUR"/>
                        </w:rPr>
                      </w:pPr>
                    </w:p>
                  </w:tc>
                  <w:tc>
                    <w:tcPr>
                      <w:tcW w:w="562" w:type="dxa"/>
                      <w:tcBorders>
                        <w:top w:val="nil"/>
                        <w:left w:val="single" w:sz="12" w:space="0" w:color="auto"/>
                        <w:bottom w:val="single" w:sz="12" w:space="0" w:color="auto"/>
                        <w:right w:val="single" w:sz="12" w:space="0" w:color="auto"/>
                      </w:tcBorders>
                      <w:shd w:val="clear" w:color="auto" w:fill="auto"/>
                    </w:tcPr>
                    <w:p w14:paraId="654E3CEE" w14:textId="77777777" w:rsidR="003562F4" w:rsidRPr="00551380" w:rsidRDefault="003562F4" w:rsidP="000D68B5">
                      <w:pPr>
                        <w:jc w:val="center"/>
                        <w:rPr>
                          <w:rFonts w:ascii="ISOCPEUR" w:hAnsi="ISOCPEUR"/>
                        </w:rPr>
                      </w:pPr>
                    </w:p>
                  </w:tc>
                  <w:tc>
                    <w:tcPr>
                      <w:tcW w:w="6819" w:type="dxa"/>
                      <w:gridSpan w:val="4"/>
                      <w:vMerge/>
                      <w:tcBorders>
                        <w:top w:val="single" w:sz="12" w:space="0" w:color="auto"/>
                        <w:left w:val="single" w:sz="12" w:space="0" w:color="auto"/>
                        <w:bottom w:val="nil"/>
                        <w:right w:val="nil"/>
                      </w:tcBorders>
                      <w:shd w:val="clear" w:color="auto" w:fill="auto"/>
                      <w:vAlign w:val="center"/>
                    </w:tcPr>
                    <w:p w14:paraId="05846D87" w14:textId="77777777" w:rsidR="003562F4" w:rsidRPr="0061559B" w:rsidRDefault="003562F4">
                      <w:pPr>
                        <w:rPr>
                          <w:sz w:val="22"/>
                          <w:szCs w:val="22"/>
                        </w:rPr>
                      </w:pPr>
                    </w:p>
                  </w:tc>
                </w:tr>
                <w:tr w:rsidR="003562F4" w14:paraId="624FC3C2" w14:textId="77777777" w:rsidTr="00584BD6">
                  <w:trPr>
                    <w:gridAfter w:val="1"/>
                    <w:wAfter w:w="1772" w:type="dxa"/>
                    <w:cantSplit/>
                    <w:trHeight w:hRule="exact" w:val="284"/>
                  </w:trPr>
                  <w:tc>
                    <w:tcPr>
                      <w:tcW w:w="567" w:type="dxa"/>
                      <w:tcBorders>
                        <w:top w:val="single" w:sz="12" w:space="0" w:color="auto"/>
                        <w:left w:val="single" w:sz="12" w:space="0" w:color="auto"/>
                        <w:bottom w:val="single" w:sz="12" w:space="0" w:color="auto"/>
                        <w:right w:val="single" w:sz="12" w:space="0" w:color="auto"/>
                      </w:tcBorders>
                      <w:shd w:val="clear" w:color="auto" w:fill="auto"/>
                    </w:tcPr>
                    <w:p w14:paraId="43B8C3B1" w14:textId="77777777" w:rsidR="003562F4" w:rsidRPr="00551380" w:rsidRDefault="003562F4">
                      <w:pPr>
                        <w:jc w:val="center"/>
                        <w:rPr>
                          <w:rFonts w:ascii="ISOCPEUR" w:hAnsi="ISOCPEUR"/>
                          <w:sz w:val="24"/>
                          <w:szCs w:val="24"/>
                        </w:rPr>
                      </w:pPr>
                      <w:proofErr w:type="spellStart"/>
                      <w:r w:rsidRPr="00551380">
                        <w:rPr>
                          <w:rFonts w:ascii="ISOCPEUR" w:hAnsi="ISOCPEUR"/>
                        </w:rPr>
                        <w:t>Изм</w:t>
                      </w:r>
                      <w:proofErr w:type="spellEnd"/>
                    </w:p>
                  </w:tc>
                  <w:tc>
                    <w:tcPr>
                      <w:tcW w:w="567" w:type="dxa"/>
                      <w:tcBorders>
                        <w:top w:val="single" w:sz="12" w:space="0" w:color="auto"/>
                        <w:left w:val="single" w:sz="12" w:space="0" w:color="auto"/>
                        <w:bottom w:val="single" w:sz="12" w:space="0" w:color="auto"/>
                        <w:right w:val="single" w:sz="12" w:space="0" w:color="auto"/>
                      </w:tcBorders>
                      <w:shd w:val="clear" w:color="auto" w:fill="auto"/>
                    </w:tcPr>
                    <w:p w14:paraId="2238242F" w14:textId="77777777" w:rsidR="003562F4" w:rsidRPr="00551380" w:rsidRDefault="003562F4">
                      <w:pPr>
                        <w:jc w:val="center"/>
                        <w:rPr>
                          <w:rFonts w:ascii="ISOCPEUR" w:hAnsi="ISOCPEUR"/>
                          <w:spacing w:val="-20"/>
                          <w:sz w:val="24"/>
                          <w:szCs w:val="24"/>
                        </w:rPr>
                      </w:pPr>
                      <w:proofErr w:type="spellStart"/>
                      <w:r w:rsidRPr="00551380">
                        <w:rPr>
                          <w:rFonts w:ascii="ISOCPEUR" w:hAnsi="ISOCPEUR"/>
                          <w:spacing w:val="-20"/>
                        </w:rPr>
                        <w:t>Кол.уч</w:t>
                      </w:r>
                      <w:proofErr w:type="spellEnd"/>
                    </w:p>
                  </w:tc>
                  <w:tc>
                    <w:tcPr>
                      <w:tcW w:w="566" w:type="dxa"/>
                      <w:tcBorders>
                        <w:top w:val="single" w:sz="12" w:space="0" w:color="auto"/>
                        <w:left w:val="single" w:sz="12" w:space="0" w:color="auto"/>
                        <w:bottom w:val="nil"/>
                        <w:right w:val="single" w:sz="12" w:space="0" w:color="auto"/>
                      </w:tcBorders>
                      <w:shd w:val="clear" w:color="auto" w:fill="auto"/>
                    </w:tcPr>
                    <w:p w14:paraId="5ED0F278" w14:textId="77777777" w:rsidR="003562F4" w:rsidRPr="00551380" w:rsidRDefault="003562F4">
                      <w:pPr>
                        <w:jc w:val="center"/>
                        <w:rPr>
                          <w:rFonts w:ascii="ISOCPEUR" w:hAnsi="ISOCPEUR"/>
                          <w:spacing w:val="-20"/>
                          <w:sz w:val="24"/>
                          <w:szCs w:val="24"/>
                        </w:rPr>
                      </w:pPr>
                      <w:r w:rsidRPr="00551380">
                        <w:rPr>
                          <w:rFonts w:ascii="ISOCPEUR" w:hAnsi="ISOCPEUR"/>
                        </w:rPr>
                        <w:t>Лист</w:t>
                      </w:r>
                    </w:p>
                  </w:tc>
                  <w:tc>
                    <w:tcPr>
                      <w:tcW w:w="568" w:type="dxa"/>
                      <w:tcBorders>
                        <w:top w:val="single" w:sz="12" w:space="0" w:color="auto"/>
                        <w:left w:val="single" w:sz="12" w:space="0" w:color="auto"/>
                        <w:bottom w:val="nil"/>
                        <w:right w:val="single" w:sz="12" w:space="0" w:color="auto"/>
                      </w:tcBorders>
                      <w:shd w:val="clear" w:color="auto" w:fill="auto"/>
                    </w:tcPr>
                    <w:p w14:paraId="10F2C5CE" w14:textId="77777777" w:rsidR="003562F4" w:rsidRPr="00551380" w:rsidRDefault="003562F4">
                      <w:pPr>
                        <w:jc w:val="center"/>
                        <w:rPr>
                          <w:rFonts w:ascii="ISOCPEUR" w:hAnsi="ISOCPEUR"/>
                          <w:sz w:val="24"/>
                          <w:szCs w:val="24"/>
                        </w:rPr>
                      </w:pPr>
                      <w:r w:rsidRPr="00551380">
                        <w:rPr>
                          <w:rFonts w:ascii="ISOCPEUR" w:hAnsi="ISOCPEUR"/>
                        </w:rPr>
                        <w:t>№док</w:t>
                      </w:r>
                    </w:p>
                  </w:tc>
                  <w:tc>
                    <w:tcPr>
                      <w:tcW w:w="856" w:type="dxa"/>
                      <w:tcBorders>
                        <w:top w:val="single" w:sz="12" w:space="0" w:color="auto"/>
                        <w:left w:val="single" w:sz="12" w:space="0" w:color="auto"/>
                        <w:bottom w:val="nil"/>
                        <w:right w:val="single" w:sz="12" w:space="0" w:color="auto"/>
                      </w:tcBorders>
                      <w:shd w:val="clear" w:color="auto" w:fill="auto"/>
                    </w:tcPr>
                    <w:p w14:paraId="4C9B2C01" w14:textId="77777777" w:rsidR="003562F4" w:rsidRPr="00551380" w:rsidRDefault="003562F4">
                      <w:pPr>
                        <w:jc w:val="center"/>
                        <w:rPr>
                          <w:rFonts w:ascii="ISOCPEUR" w:hAnsi="ISOCPEUR"/>
                          <w:sz w:val="24"/>
                          <w:szCs w:val="24"/>
                        </w:rPr>
                      </w:pPr>
                      <w:r w:rsidRPr="00551380">
                        <w:rPr>
                          <w:rFonts w:ascii="ISOCPEUR" w:hAnsi="ISOCPEUR"/>
                        </w:rPr>
                        <w:t>Подпись</w:t>
                      </w:r>
                    </w:p>
                  </w:tc>
                  <w:tc>
                    <w:tcPr>
                      <w:tcW w:w="562" w:type="dxa"/>
                      <w:tcBorders>
                        <w:top w:val="single" w:sz="12" w:space="0" w:color="auto"/>
                        <w:left w:val="single" w:sz="12" w:space="0" w:color="auto"/>
                        <w:bottom w:val="nil"/>
                        <w:right w:val="single" w:sz="12" w:space="0" w:color="auto"/>
                      </w:tcBorders>
                      <w:shd w:val="clear" w:color="auto" w:fill="auto"/>
                    </w:tcPr>
                    <w:p w14:paraId="77F3F6BB" w14:textId="77777777" w:rsidR="003562F4" w:rsidRPr="00551380" w:rsidRDefault="003562F4">
                      <w:pPr>
                        <w:jc w:val="center"/>
                        <w:rPr>
                          <w:rFonts w:ascii="ISOCPEUR" w:hAnsi="ISOCPEUR"/>
                          <w:sz w:val="24"/>
                          <w:szCs w:val="24"/>
                        </w:rPr>
                      </w:pPr>
                      <w:r w:rsidRPr="00551380">
                        <w:rPr>
                          <w:rFonts w:ascii="ISOCPEUR" w:hAnsi="ISOCPEUR"/>
                        </w:rPr>
                        <w:t>Дата</w:t>
                      </w:r>
                    </w:p>
                  </w:tc>
                  <w:tc>
                    <w:tcPr>
                      <w:tcW w:w="6819" w:type="dxa"/>
                      <w:gridSpan w:val="4"/>
                      <w:vMerge/>
                      <w:tcBorders>
                        <w:top w:val="single" w:sz="12" w:space="0" w:color="auto"/>
                        <w:left w:val="single" w:sz="12" w:space="0" w:color="auto"/>
                        <w:bottom w:val="nil"/>
                        <w:right w:val="nil"/>
                      </w:tcBorders>
                      <w:shd w:val="clear" w:color="auto" w:fill="auto"/>
                      <w:vAlign w:val="center"/>
                    </w:tcPr>
                    <w:p w14:paraId="654D5200" w14:textId="77777777" w:rsidR="003562F4" w:rsidRPr="0061559B" w:rsidRDefault="003562F4">
                      <w:pPr>
                        <w:rPr>
                          <w:sz w:val="22"/>
                          <w:szCs w:val="22"/>
                        </w:rPr>
                      </w:pPr>
                    </w:p>
                  </w:tc>
                </w:tr>
                <w:tr w:rsidR="003562F4" w14:paraId="7BECAFA2" w14:textId="77777777" w:rsidTr="00584BD6">
                  <w:trPr>
                    <w:gridAfter w:val="1"/>
                    <w:wAfter w:w="1772" w:type="dxa"/>
                    <w:cantSplit/>
                    <w:trHeight w:hRule="exact" w:val="284"/>
                  </w:trPr>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2915C9B0" w14:textId="77777777" w:rsidR="003562F4" w:rsidRPr="00551380" w:rsidRDefault="003562F4" w:rsidP="005948B1">
                      <w:pPr>
                        <w:rPr>
                          <w:rFonts w:ascii="ISOCPEUR" w:hAnsi="ISOCPEUR"/>
                        </w:rPr>
                      </w:pPr>
                      <w:r w:rsidRPr="00551380">
                        <w:rPr>
                          <w:rFonts w:ascii="ISOCPEUR" w:hAnsi="ISOCPEUR"/>
                        </w:rPr>
                        <w:t>Разработал</w:t>
                      </w:r>
                    </w:p>
                  </w:tc>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43E7211B" w14:textId="77777777" w:rsidR="003562F4" w:rsidRPr="00551380" w:rsidRDefault="003562F4" w:rsidP="00551380">
                      <w:pPr>
                        <w:ind w:left="-6" w:right="-52"/>
                        <w:rPr>
                          <w:rFonts w:ascii="ISOCPEUR" w:hAnsi="ISOCPEUR"/>
                        </w:rPr>
                      </w:pPr>
                    </w:p>
                  </w:tc>
                  <w:tc>
                    <w:tcPr>
                      <w:tcW w:w="856" w:type="dxa"/>
                      <w:tcBorders>
                        <w:top w:val="single" w:sz="12" w:space="0" w:color="auto"/>
                        <w:left w:val="single" w:sz="12" w:space="0" w:color="auto"/>
                        <w:bottom w:val="single" w:sz="6" w:space="0" w:color="auto"/>
                        <w:right w:val="single" w:sz="12" w:space="0" w:color="auto"/>
                      </w:tcBorders>
                      <w:shd w:val="clear" w:color="auto" w:fill="auto"/>
                      <w:vAlign w:val="center"/>
                    </w:tcPr>
                    <w:p w14:paraId="14EDDD2E" w14:textId="77777777" w:rsidR="00053FEF" w:rsidRPr="00876AD3" w:rsidRDefault="00053FEF" w:rsidP="00BA6099">
                      <w:pPr>
                        <w:jc w:val="center"/>
                      </w:pPr>
                    </w:p>
                    <w:p w14:paraId="044AF56C" w14:textId="77777777" w:rsidR="003562F4" w:rsidRPr="00551380" w:rsidRDefault="003562F4" w:rsidP="00BA6099">
                      <w:pPr>
                        <w:jc w:val="center"/>
                        <w:rPr>
                          <w:rFonts w:ascii="ISOCPEUR" w:hAnsi="ISOCPEUR"/>
                        </w:rPr>
                      </w:pPr>
                    </w:p>
                  </w:tc>
                  <w:tc>
                    <w:tcPr>
                      <w:tcW w:w="562" w:type="dxa"/>
                      <w:tcBorders>
                        <w:top w:val="single" w:sz="12" w:space="0" w:color="auto"/>
                        <w:left w:val="single" w:sz="12" w:space="0" w:color="auto"/>
                        <w:bottom w:val="single" w:sz="6" w:space="0" w:color="auto"/>
                        <w:right w:val="single" w:sz="12" w:space="0" w:color="auto"/>
                      </w:tcBorders>
                      <w:shd w:val="clear" w:color="auto" w:fill="auto"/>
                      <w:vAlign w:val="center"/>
                    </w:tcPr>
                    <w:p w14:paraId="4AB5DD31" w14:textId="316959B2" w:rsidR="003562F4" w:rsidRPr="00551380" w:rsidRDefault="003562F4" w:rsidP="00C70061">
                      <w:pPr>
                        <w:jc w:val="center"/>
                        <w:rPr>
                          <w:rFonts w:ascii="ISOCPEUR" w:hAnsi="ISOCPEUR"/>
                        </w:rPr>
                      </w:pPr>
                    </w:p>
                  </w:tc>
                  <w:tc>
                    <w:tcPr>
                      <w:tcW w:w="3969"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3DF37A0A" w14:textId="6372713A" w:rsidR="003562F4" w:rsidRPr="00551380" w:rsidRDefault="00223042" w:rsidP="00584BD6">
                      <w:pPr>
                        <w:autoSpaceDE w:val="0"/>
                        <w:autoSpaceDN w:val="0"/>
                        <w:adjustRightInd w:val="0"/>
                        <w:spacing w:line="192" w:lineRule="auto"/>
                        <w:jc w:val="center"/>
                        <w:rPr>
                          <w:rFonts w:ascii="ISOCPEUR" w:hAnsi="ISOCPEUR"/>
                          <w:color w:val="000000"/>
                          <w:sz w:val="24"/>
                          <w:szCs w:val="24"/>
                        </w:rPr>
                      </w:pPr>
                      <w:r>
                        <w:rPr>
                          <w:rFonts w:ascii="Arial Narrow" w:hAnsi="Arial Narrow" w:cs="Arial Narrow"/>
                          <w:color w:val="000000"/>
                          <w:sz w:val="24"/>
                          <w:szCs w:val="24"/>
                        </w:rPr>
                        <w:t xml:space="preserve">ПС </w:t>
                      </w:r>
                      <w:r w:rsidR="00053FEF">
                        <w:rPr>
                          <w:rFonts w:ascii="Arial Narrow" w:hAnsi="Arial Narrow" w:cs="Arial Narrow"/>
                          <w:color w:val="000000"/>
                          <w:sz w:val="24"/>
                          <w:szCs w:val="24"/>
                        </w:rPr>
                        <w:t>35</w:t>
                      </w:r>
                      <w:r>
                        <w:rPr>
                          <w:rFonts w:ascii="Arial Narrow" w:hAnsi="Arial Narrow" w:cs="Arial Narrow"/>
                          <w:color w:val="000000"/>
                          <w:sz w:val="24"/>
                          <w:szCs w:val="24"/>
                        </w:rPr>
                        <w:t xml:space="preserve"> </w:t>
                      </w:r>
                      <w:proofErr w:type="spellStart"/>
                      <w:r>
                        <w:rPr>
                          <w:rFonts w:ascii="Arial Narrow" w:hAnsi="Arial Narrow" w:cs="Arial Narrow"/>
                          <w:color w:val="000000"/>
                          <w:sz w:val="24"/>
                          <w:szCs w:val="24"/>
                        </w:rPr>
                        <w:t>кВ</w:t>
                      </w:r>
                      <w:proofErr w:type="spellEnd"/>
                      <w:r>
                        <w:rPr>
                          <w:rFonts w:ascii="Arial Narrow" w:hAnsi="Arial Narrow" w:cs="Arial Narrow"/>
                          <w:color w:val="000000"/>
                          <w:sz w:val="24"/>
                          <w:szCs w:val="24"/>
                        </w:rPr>
                        <w:t xml:space="preserve"> </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409DB849" w14:textId="77777777" w:rsidR="003562F4" w:rsidRPr="00551380" w:rsidRDefault="003562F4">
                      <w:pPr>
                        <w:jc w:val="center"/>
                        <w:rPr>
                          <w:rFonts w:ascii="ISOCPEUR" w:hAnsi="ISOCPEUR"/>
                          <w:sz w:val="24"/>
                          <w:szCs w:val="24"/>
                        </w:rPr>
                      </w:pPr>
                      <w:r w:rsidRPr="00551380">
                        <w:rPr>
                          <w:rFonts w:ascii="ISOCPEUR" w:hAnsi="ISOCPEUR"/>
                          <w:sz w:val="24"/>
                          <w:szCs w:val="24"/>
                        </w:rPr>
                        <w:t>Стадия</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7DB39C83" w14:textId="77777777" w:rsidR="003562F4" w:rsidRPr="00551380" w:rsidRDefault="003562F4">
                      <w:pPr>
                        <w:jc w:val="center"/>
                        <w:rPr>
                          <w:rFonts w:ascii="ISOCPEUR" w:hAnsi="ISOCPEUR"/>
                          <w:sz w:val="24"/>
                          <w:szCs w:val="24"/>
                        </w:rPr>
                      </w:pPr>
                      <w:r w:rsidRPr="00551380">
                        <w:rPr>
                          <w:rFonts w:ascii="ISOCPEUR" w:hAnsi="ISOCPEUR"/>
                          <w:sz w:val="24"/>
                          <w:szCs w:val="24"/>
                        </w:rPr>
                        <w:t>Лист</w:t>
                      </w:r>
                    </w:p>
                  </w:tc>
                  <w:tc>
                    <w:tcPr>
                      <w:tcW w:w="1148" w:type="dxa"/>
                      <w:tcBorders>
                        <w:top w:val="single" w:sz="12" w:space="0" w:color="auto"/>
                        <w:left w:val="single" w:sz="12" w:space="0" w:color="auto"/>
                        <w:bottom w:val="single" w:sz="12" w:space="0" w:color="auto"/>
                        <w:right w:val="nil"/>
                      </w:tcBorders>
                      <w:shd w:val="clear" w:color="auto" w:fill="auto"/>
                    </w:tcPr>
                    <w:p w14:paraId="6E883F2E" w14:textId="77777777" w:rsidR="003562F4" w:rsidRPr="00551380" w:rsidRDefault="003562F4">
                      <w:pPr>
                        <w:jc w:val="center"/>
                        <w:rPr>
                          <w:rFonts w:ascii="ISOCPEUR" w:hAnsi="ISOCPEUR"/>
                          <w:sz w:val="24"/>
                          <w:szCs w:val="24"/>
                        </w:rPr>
                      </w:pPr>
                      <w:r w:rsidRPr="00551380">
                        <w:rPr>
                          <w:rFonts w:ascii="ISOCPEUR" w:hAnsi="ISOCPEUR"/>
                          <w:sz w:val="24"/>
                          <w:szCs w:val="24"/>
                        </w:rPr>
                        <w:t>Листов</w:t>
                      </w:r>
                    </w:p>
                  </w:tc>
                </w:tr>
                <w:tr w:rsidR="003562F4" w14:paraId="087328E1"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421AD7A8" w14:textId="77777777" w:rsidR="003562F4" w:rsidRPr="00551380" w:rsidRDefault="003562F4" w:rsidP="005948B1">
                      <w:pPr>
                        <w:rPr>
                          <w:rFonts w:ascii="ISOCPEUR" w:hAnsi="ISOCPEUR"/>
                        </w:rPr>
                      </w:pPr>
                      <w:r w:rsidRPr="00551380">
                        <w:rPr>
                          <w:rFonts w:ascii="ISOCPEUR" w:hAnsi="ISOCPEUR"/>
                        </w:rPr>
                        <w:t>Проверил</w:t>
                      </w: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AD020F9" w14:textId="299458AE" w:rsidR="003562F4" w:rsidRPr="00551380" w:rsidRDefault="003562F4" w:rsidP="00551380">
                      <w:pPr>
                        <w:rPr>
                          <w:rFonts w:ascii="ISOCPEUR" w:hAnsi="ISOCPEUR"/>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3D8DBB3C" w14:textId="3C126AB4" w:rsidR="003562F4" w:rsidRPr="00A511F7"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0154D148" w14:textId="2C044D33" w:rsidR="003562F4" w:rsidRPr="00F17D3A" w:rsidRDefault="003562F4" w:rsidP="008257C1">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2DED5A86" w14:textId="77777777" w:rsidR="003562F4" w:rsidRDefault="003562F4">
                      <w:pPr>
                        <w:rPr>
                          <w:sz w:val="24"/>
                          <w:szCs w:val="24"/>
                        </w:rPr>
                      </w:pP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05B69655" w14:textId="0C22E2F4" w:rsidR="003562F4" w:rsidRPr="00BA6099" w:rsidRDefault="003562F4">
                      <w:pPr>
                        <w:jc w:val="center"/>
                        <w:rPr>
                          <w:rFonts w:ascii="ISOCPEUR" w:hAnsi="ISOCPEUR"/>
                          <w:sz w:val="24"/>
                          <w:szCs w:val="24"/>
                        </w:rPr>
                      </w:pP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48B1FD14" w14:textId="33C0F279" w:rsidR="003562F4" w:rsidRPr="008F2108" w:rsidRDefault="003562F4">
                      <w:pPr>
                        <w:jc w:val="center"/>
                        <w:rPr>
                          <w:sz w:val="24"/>
                          <w:szCs w:val="24"/>
                          <w:lang w:val="en-US"/>
                        </w:rPr>
                      </w:pPr>
                    </w:p>
                  </w:tc>
                  <w:tc>
                    <w:tcPr>
                      <w:tcW w:w="1148" w:type="dxa"/>
                      <w:vMerge w:val="restart"/>
                      <w:tcBorders>
                        <w:top w:val="single" w:sz="12" w:space="0" w:color="auto"/>
                        <w:left w:val="single" w:sz="12" w:space="0" w:color="auto"/>
                        <w:bottom w:val="single" w:sz="12" w:space="0" w:color="auto"/>
                        <w:right w:val="nil"/>
                      </w:tcBorders>
                      <w:shd w:val="clear" w:color="auto" w:fill="auto"/>
                      <w:vAlign w:val="center"/>
                    </w:tcPr>
                    <w:p w14:paraId="6F46C151" w14:textId="77777777" w:rsidR="003562F4" w:rsidRPr="00BA6099" w:rsidRDefault="003562F4">
                      <w:pPr>
                        <w:jc w:val="center"/>
                        <w:rPr>
                          <w:rStyle w:val="a7"/>
                          <w:rFonts w:ascii="ISOCPEUR" w:hAnsi="ISOCPEUR"/>
                          <w:sz w:val="24"/>
                          <w:szCs w:val="24"/>
                        </w:rPr>
                      </w:pPr>
                    </w:p>
                  </w:tc>
                </w:tr>
                <w:tr w:rsidR="003562F4" w14:paraId="1EFD142F"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44F3FB4E" w14:textId="77777777" w:rsidR="003562F4" w:rsidRPr="00551380" w:rsidRDefault="003562F4" w:rsidP="005948B1">
                      <w:pPr>
                        <w:rPr>
                          <w:rFonts w:ascii="ISOCPEUR" w:hAnsi="ISOCPEUR"/>
                        </w:rPr>
                      </w:pP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5EFCC8AF" w14:textId="77777777" w:rsidR="003562F4" w:rsidRPr="00BA6099" w:rsidRDefault="003562F4" w:rsidP="005948B1">
                      <w:pPr>
                        <w:rPr>
                          <w:rFonts w:ascii="ISOCPEUR" w:hAnsi="ISOCPEUR"/>
                          <w:spacing w:val="-16"/>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22ABCA40" w14:textId="77777777" w:rsidR="003562F4" w:rsidRPr="00F37DB2"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337AC993" w14:textId="77777777" w:rsidR="003562F4" w:rsidRPr="000E303B" w:rsidRDefault="003562F4" w:rsidP="008257C1">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0893DB75"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2B56BCD2"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3996894C" w14:textId="77777777" w:rsidR="003562F4" w:rsidRDefault="003562F4">
                      <w:pPr>
                        <w:rPr>
                          <w:sz w:val="24"/>
                          <w:szCs w:val="24"/>
                        </w:rPr>
                      </w:pPr>
                    </w:p>
                  </w:tc>
                  <w:tc>
                    <w:tcPr>
                      <w:tcW w:w="1148" w:type="dxa"/>
                      <w:vMerge/>
                      <w:tcBorders>
                        <w:top w:val="single" w:sz="12" w:space="0" w:color="auto"/>
                        <w:left w:val="single" w:sz="12" w:space="0" w:color="auto"/>
                        <w:bottom w:val="single" w:sz="12" w:space="0" w:color="auto"/>
                        <w:right w:val="nil"/>
                      </w:tcBorders>
                      <w:shd w:val="clear" w:color="auto" w:fill="auto"/>
                      <w:vAlign w:val="center"/>
                    </w:tcPr>
                    <w:p w14:paraId="5F1E0D9C" w14:textId="77777777" w:rsidR="003562F4" w:rsidRDefault="003562F4">
                      <w:pPr>
                        <w:rPr>
                          <w:sz w:val="24"/>
                          <w:szCs w:val="24"/>
                        </w:rPr>
                      </w:pPr>
                    </w:p>
                  </w:tc>
                </w:tr>
                <w:tr w:rsidR="003562F4" w:rsidRPr="008C4E80" w14:paraId="2B5FEBF1"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6DFC01E0" w14:textId="77777777" w:rsidR="003562F4" w:rsidRPr="00551380" w:rsidRDefault="003562F4" w:rsidP="005948B1">
                      <w:pPr>
                        <w:rPr>
                          <w:rFonts w:ascii="ISOCPEUR" w:hAnsi="ISOCPEUR"/>
                        </w:rPr>
                      </w:pPr>
                    </w:p>
                  </w:tc>
                  <w:tc>
                    <w:tcPr>
                      <w:tcW w:w="1134" w:type="dxa"/>
                      <w:gridSpan w:val="2"/>
                      <w:tcBorders>
                        <w:top w:val="nil"/>
                        <w:left w:val="single" w:sz="12" w:space="0" w:color="auto"/>
                        <w:bottom w:val="nil"/>
                        <w:right w:val="single" w:sz="12" w:space="0" w:color="auto"/>
                      </w:tcBorders>
                      <w:shd w:val="clear" w:color="auto" w:fill="auto"/>
                      <w:vAlign w:val="center"/>
                    </w:tcPr>
                    <w:p w14:paraId="77E0CE0E" w14:textId="77777777" w:rsidR="003562F4" w:rsidRPr="00551380" w:rsidRDefault="003562F4" w:rsidP="005948B1">
                      <w:pPr>
                        <w:rPr>
                          <w:rFonts w:ascii="ISOCPEUR" w:hAnsi="ISOCPEUR"/>
                        </w:rPr>
                      </w:pPr>
                    </w:p>
                  </w:tc>
                  <w:tc>
                    <w:tcPr>
                      <w:tcW w:w="856" w:type="dxa"/>
                      <w:tcBorders>
                        <w:top w:val="nil"/>
                        <w:left w:val="single" w:sz="12" w:space="0" w:color="auto"/>
                        <w:bottom w:val="nil"/>
                        <w:right w:val="single" w:sz="12" w:space="0" w:color="auto"/>
                      </w:tcBorders>
                      <w:shd w:val="clear" w:color="auto" w:fill="auto"/>
                      <w:vAlign w:val="center"/>
                    </w:tcPr>
                    <w:p w14:paraId="064DEDA5" w14:textId="77777777" w:rsidR="003562F4" w:rsidRPr="00E3525B" w:rsidRDefault="003562F4" w:rsidP="00584BD6">
                      <w:pPr>
                        <w:ind w:left="-55" w:hanging="14"/>
                        <w:jc w:val="center"/>
                      </w:pPr>
                    </w:p>
                  </w:tc>
                  <w:tc>
                    <w:tcPr>
                      <w:tcW w:w="562" w:type="dxa"/>
                      <w:tcBorders>
                        <w:top w:val="nil"/>
                        <w:left w:val="single" w:sz="12" w:space="0" w:color="auto"/>
                        <w:bottom w:val="nil"/>
                        <w:right w:val="single" w:sz="12" w:space="0" w:color="auto"/>
                      </w:tcBorders>
                      <w:shd w:val="clear" w:color="auto" w:fill="auto"/>
                      <w:vAlign w:val="center"/>
                    </w:tcPr>
                    <w:p w14:paraId="76A27E79" w14:textId="77777777" w:rsidR="003562F4" w:rsidRPr="000E303B" w:rsidRDefault="003562F4" w:rsidP="008257C1">
                      <w:pPr>
                        <w:jc w:val="center"/>
                      </w:pPr>
                    </w:p>
                  </w:tc>
                  <w:tc>
                    <w:tcPr>
                      <w:tcW w:w="3969" w:type="dxa"/>
                      <w:vMerge w:val="restart"/>
                      <w:tcBorders>
                        <w:top w:val="single" w:sz="12" w:space="0" w:color="auto"/>
                        <w:left w:val="single" w:sz="12" w:space="0" w:color="auto"/>
                        <w:bottom w:val="nil"/>
                        <w:right w:val="single" w:sz="12" w:space="0" w:color="auto"/>
                      </w:tcBorders>
                      <w:shd w:val="clear" w:color="auto" w:fill="auto"/>
                      <w:vAlign w:val="center"/>
                    </w:tcPr>
                    <w:p w14:paraId="52DAD640" w14:textId="77777777" w:rsidR="003562F4" w:rsidRPr="00584BD6" w:rsidRDefault="003562F4" w:rsidP="0034259D">
                      <w:pPr>
                        <w:jc w:val="center"/>
                        <w:rPr>
                          <w:rFonts w:ascii="ISOCPEUR" w:hAnsi="ISOCPEUR"/>
                          <w:sz w:val="24"/>
                          <w:szCs w:val="24"/>
                        </w:rPr>
                      </w:pPr>
                      <w:r w:rsidRPr="00584BD6">
                        <w:rPr>
                          <w:rFonts w:ascii="ISOCPEUR" w:hAnsi="ISOCPEUR"/>
                          <w:noProof/>
                          <w:sz w:val="24"/>
                          <w:szCs w:val="24"/>
                        </w:rPr>
                        <w:t>Спецификация оборудования, изделий и материалов</w:t>
                      </w:r>
                    </w:p>
                  </w:tc>
                  <w:tc>
                    <w:tcPr>
                      <w:tcW w:w="2850" w:type="dxa"/>
                      <w:gridSpan w:val="3"/>
                      <w:vMerge w:val="restart"/>
                      <w:tcBorders>
                        <w:top w:val="single" w:sz="12" w:space="0" w:color="auto"/>
                        <w:left w:val="single" w:sz="12" w:space="0" w:color="auto"/>
                        <w:right w:val="nil"/>
                      </w:tcBorders>
                      <w:shd w:val="clear" w:color="auto" w:fill="auto"/>
                      <w:vAlign w:val="center"/>
                    </w:tcPr>
                    <w:p w14:paraId="305A3D7A" w14:textId="0AA33F52" w:rsidR="003562F4" w:rsidRPr="00551380" w:rsidRDefault="003562F4" w:rsidP="00F17D3A">
                      <w:pPr>
                        <w:pStyle w:val="a5"/>
                        <w:ind w:left="-57" w:right="-57"/>
                        <w:jc w:val="center"/>
                        <w:rPr>
                          <w:rFonts w:ascii="ISOCPEUR" w:hAnsi="ISOCPEUR"/>
                          <w:sz w:val="28"/>
                          <w:szCs w:val="28"/>
                        </w:rPr>
                      </w:pPr>
                    </w:p>
                  </w:tc>
                  <w:tc>
                    <w:tcPr>
                      <w:tcW w:w="1772" w:type="dxa"/>
                      <w:vAlign w:val="center"/>
                    </w:tcPr>
                    <w:p w14:paraId="10F53E33" w14:textId="77777777" w:rsidR="003562F4" w:rsidRPr="008D539F" w:rsidRDefault="00051403" w:rsidP="00CC5A33">
                      <w:pPr>
                        <w:pStyle w:val="a5"/>
                        <w:ind w:left="-57" w:right="-57"/>
                        <w:jc w:val="center"/>
                        <w:rPr>
                          <w:sz w:val="22"/>
                          <w:szCs w:val="22"/>
                        </w:rPr>
                      </w:pPr>
                      <w:r>
                        <w:pict w14:anchorId="388AC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3pt;height:32.25pt">
                            <v:imagedata r:id="rId1" o:title="Logo-0-0-0" cropleft="13608f" cropright="13579f"/>
                          </v:shape>
                        </w:pict>
                      </w:r>
                    </w:p>
                  </w:tc>
                </w:tr>
                <w:tr w:rsidR="003562F4" w:rsidRPr="008C4E80" w14:paraId="0ED52976"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9EB45FC" w14:textId="77777777" w:rsidR="003562F4" w:rsidRPr="00551380" w:rsidRDefault="003562F4" w:rsidP="007129BB">
                      <w:pPr>
                        <w:rPr>
                          <w:rFonts w:ascii="ISOCPEUR" w:hAnsi="ISOCPEUR"/>
                        </w:rPr>
                      </w:pPr>
                      <w:proofErr w:type="spellStart"/>
                      <w:r w:rsidRPr="00551380">
                        <w:rPr>
                          <w:rFonts w:ascii="ISOCPEUR" w:hAnsi="ISOCPEUR"/>
                        </w:rPr>
                        <w:t>Н.контроль</w:t>
                      </w:r>
                      <w:proofErr w:type="spellEnd"/>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71E88852" w14:textId="24006715" w:rsidR="003562F4" w:rsidRPr="00551380" w:rsidRDefault="003562F4" w:rsidP="007129BB">
                      <w:pPr>
                        <w:rPr>
                          <w:rFonts w:ascii="ISOCPEUR" w:hAnsi="ISOCPEUR"/>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00C29F57" w14:textId="0CE40E2C" w:rsidR="003562F4" w:rsidRPr="00E3525B" w:rsidRDefault="003562F4" w:rsidP="007129BB">
                      <w:pPr>
                        <w:ind w:left="-55" w:hanging="14"/>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45676F4C" w14:textId="3B1AC428" w:rsidR="003562F4" w:rsidRPr="000E303B" w:rsidRDefault="003562F4" w:rsidP="007129BB">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2C259446" w14:textId="77777777" w:rsidR="003562F4" w:rsidRDefault="003562F4">
                      <w:pPr>
                        <w:rPr>
                          <w:sz w:val="24"/>
                          <w:szCs w:val="24"/>
                        </w:rPr>
                      </w:pPr>
                    </w:p>
                  </w:tc>
                  <w:tc>
                    <w:tcPr>
                      <w:tcW w:w="2850" w:type="dxa"/>
                      <w:gridSpan w:val="3"/>
                      <w:vMerge/>
                      <w:tcBorders>
                        <w:left w:val="single" w:sz="12" w:space="0" w:color="auto"/>
                        <w:right w:val="nil"/>
                      </w:tcBorders>
                      <w:shd w:val="clear" w:color="auto" w:fill="auto"/>
                    </w:tcPr>
                    <w:p w14:paraId="38B60252" w14:textId="77777777" w:rsidR="003562F4" w:rsidRPr="008C4E80" w:rsidRDefault="003562F4">
                      <w:pPr>
                        <w:rPr>
                          <w:sz w:val="24"/>
                          <w:szCs w:val="24"/>
                        </w:rPr>
                      </w:pPr>
                    </w:p>
                  </w:tc>
                  <w:tc>
                    <w:tcPr>
                      <w:tcW w:w="1772" w:type="dxa"/>
                    </w:tcPr>
                    <w:p w14:paraId="3983C2CE" w14:textId="77777777" w:rsidR="003562F4" w:rsidRPr="008C4E80" w:rsidRDefault="003562F4">
                      <w:pPr>
                        <w:rPr>
                          <w:sz w:val="24"/>
                          <w:szCs w:val="24"/>
                        </w:rPr>
                      </w:pPr>
                    </w:p>
                  </w:tc>
                </w:tr>
                <w:tr w:rsidR="003562F4" w:rsidRPr="008C4E80" w14:paraId="01643219" w14:textId="77777777" w:rsidTr="00584BD6">
                  <w:trPr>
                    <w:cantSplit/>
                    <w:trHeight w:hRule="exact" w:val="284"/>
                  </w:trPr>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22A4586E" w14:textId="77777777" w:rsidR="003562F4" w:rsidRPr="00551380" w:rsidRDefault="003562F4" w:rsidP="007129BB">
                      <w:pPr>
                        <w:rPr>
                          <w:rFonts w:ascii="ISOCPEUR" w:hAnsi="ISOCPEUR"/>
                        </w:rPr>
                      </w:pPr>
                      <w:r w:rsidRPr="00551380">
                        <w:rPr>
                          <w:rFonts w:ascii="ISOCPEUR" w:hAnsi="ISOCPEUR"/>
                        </w:rPr>
                        <w:t>ГИП</w:t>
                      </w:r>
                    </w:p>
                  </w:tc>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15E12F28" w14:textId="29F0D21D" w:rsidR="003562F4" w:rsidRPr="00BA6099" w:rsidRDefault="003562F4" w:rsidP="007129BB">
                      <w:pPr>
                        <w:rPr>
                          <w:rFonts w:ascii="ISOCPEUR" w:hAnsi="ISOCPEUR"/>
                          <w:spacing w:val="-16"/>
                        </w:rPr>
                      </w:pPr>
                    </w:p>
                  </w:tc>
                  <w:tc>
                    <w:tcPr>
                      <w:tcW w:w="856" w:type="dxa"/>
                      <w:tcBorders>
                        <w:top w:val="single" w:sz="6" w:space="0" w:color="auto"/>
                        <w:left w:val="single" w:sz="12" w:space="0" w:color="auto"/>
                        <w:bottom w:val="nil"/>
                        <w:right w:val="single" w:sz="12" w:space="0" w:color="auto"/>
                      </w:tcBorders>
                      <w:shd w:val="clear" w:color="auto" w:fill="auto"/>
                      <w:vAlign w:val="center"/>
                    </w:tcPr>
                    <w:p w14:paraId="7ADAD809" w14:textId="35C03653" w:rsidR="003562F4" w:rsidRPr="00F37DB2" w:rsidRDefault="003562F4" w:rsidP="007129BB">
                      <w:pPr>
                        <w:jc w:val="center"/>
                      </w:pPr>
                    </w:p>
                  </w:tc>
                  <w:tc>
                    <w:tcPr>
                      <w:tcW w:w="562" w:type="dxa"/>
                      <w:tcBorders>
                        <w:top w:val="single" w:sz="6" w:space="0" w:color="auto"/>
                        <w:left w:val="single" w:sz="12" w:space="0" w:color="auto"/>
                        <w:bottom w:val="nil"/>
                        <w:right w:val="single" w:sz="12" w:space="0" w:color="auto"/>
                      </w:tcBorders>
                      <w:shd w:val="clear" w:color="auto" w:fill="auto"/>
                      <w:vAlign w:val="center"/>
                    </w:tcPr>
                    <w:p w14:paraId="389ECE8D" w14:textId="3E7F53D7" w:rsidR="003562F4" w:rsidRPr="000E303B" w:rsidRDefault="003562F4" w:rsidP="007129BB">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3F66C5AC" w14:textId="77777777" w:rsidR="003562F4" w:rsidRDefault="003562F4">
                      <w:pPr>
                        <w:rPr>
                          <w:sz w:val="24"/>
                          <w:szCs w:val="24"/>
                        </w:rPr>
                      </w:pPr>
                    </w:p>
                  </w:tc>
                  <w:tc>
                    <w:tcPr>
                      <w:tcW w:w="2850" w:type="dxa"/>
                      <w:gridSpan w:val="3"/>
                      <w:vMerge/>
                      <w:tcBorders>
                        <w:left w:val="single" w:sz="12" w:space="0" w:color="auto"/>
                        <w:bottom w:val="single" w:sz="12" w:space="0" w:color="auto"/>
                        <w:right w:val="nil"/>
                      </w:tcBorders>
                      <w:shd w:val="clear" w:color="auto" w:fill="auto"/>
                    </w:tcPr>
                    <w:p w14:paraId="64BA3824" w14:textId="77777777" w:rsidR="003562F4" w:rsidRPr="008C4E80" w:rsidRDefault="003562F4">
                      <w:pPr>
                        <w:rPr>
                          <w:sz w:val="24"/>
                          <w:szCs w:val="24"/>
                        </w:rPr>
                      </w:pPr>
                    </w:p>
                  </w:tc>
                  <w:tc>
                    <w:tcPr>
                      <w:tcW w:w="1772" w:type="dxa"/>
                    </w:tcPr>
                    <w:p w14:paraId="5708A30E" w14:textId="77777777" w:rsidR="003562F4" w:rsidRPr="008C4E80" w:rsidRDefault="003562F4">
                      <w:pPr>
                        <w:rPr>
                          <w:sz w:val="24"/>
                          <w:szCs w:val="24"/>
                        </w:rPr>
                      </w:pPr>
                    </w:p>
                  </w:tc>
                </w:tr>
              </w:tbl>
              <w:p w14:paraId="7BE28CAB" w14:textId="77777777" w:rsidR="003562F4" w:rsidRDefault="003562F4" w:rsidP="00757826"/>
            </w:txbxContent>
          </v:textbox>
          <w10:wrap type="topAndBottom"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1498D" w14:textId="77777777" w:rsidR="00051403" w:rsidRDefault="00051403" w:rsidP="001249E0">
      <w:r>
        <w:separator/>
      </w:r>
    </w:p>
  </w:footnote>
  <w:footnote w:type="continuationSeparator" w:id="0">
    <w:p w14:paraId="1447F6C5" w14:textId="77777777" w:rsidR="00051403" w:rsidRDefault="00051403" w:rsidP="00124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7AC53" w14:textId="77777777" w:rsidR="000D3954" w:rsidRDefault="000D395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F4702" w14:textId="77777777" w:rsidR="003562F4" w:rsidRDefault="00051403">
    <w:pPr>
      <w:pStyle w:val="a3"/>
    </w:pPr>
    <w:r>
      <w:rPr>
        <w:noProof/>
      </w:rPr>
      <w:pict w14:anchorId="10817FE0">
        <v:rect id="_x0000_s2052" style="position:absolute;margin-left:0;margin-top:0;width:1119.7pt;height:802.2pt;z-index:2;mso-position-horizontal-relative:margin;mso-position-vertical-relative:margin" o:allowincell="f" filled="f" strokeweight="1.5pt">
          <v:textbox>
            <w:txbxContent>
              <w:p w14:paraId="44F37F77" w14:textId="77777777" w:rsidR="003562F4" w:rsidRDefault="003562F4"/>
            </w:txbxContent>
          </v:textbox>
          <w10:wrap anchorx="margin" anchory="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E02EC" w14:textId="77777777" w:rsidR="003562F4" w:rsidRDefault="00051403">
    <w:pPr>
      <w:pStyle w:val="a3"/>
    </w:pPr>
    <w:r>
      <w:rPr>
        <w:noProof/>
      </w:rPr>
      <w:pict w14:anchorId="2CFC4B6B">
        <v:rect id="_x0000_s2049" style="position:absolute;margin-left:0;margin-top:0;width:1119.7pt;height:802.2pt;z-index:1;mso-position-horizontal-relative:margin;mso-position-vertical-relative:margin" o:allowincell="f" filled="f" strokeweight="1.5pt">
          <v:textbox style="mso-next-textbox:#_x0000_s2049">
            <w:txbxContent>
              <w:p w14:paraId="00F9C78B" w14:textId="77777777" w:rsidR="003562F4" w:rsidRDefault="003562F4"/>
            </w:txbxContent>
          </v:textbox>
          <w10:wrap anchorx="margin" anchory="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27pt;height:35.25pt" o:bullet="t">
        <v:imagedata r:id="rId1" o:title=""/>
      </v:shape>
    </w:pict>
  </w:numPicBullet>
  <w:abstractNum w:abstractNumId="0" w15:restartNumberingAfterBreak="0">
    <w:nsid w:val="023131E7"/>
    <w:multiLevelType w:val="singleLevel"/>
    <w:tmpl w:val="0419000F"/>
    <w:lvl w:ilvl="0">
      <w:start w:val="1"/>
      <w:numFmt w:val="decimal"/>
      <w:lvlText w:val="%1."/>
      <w:lvlJc w:val="left"/>
      <w:pPr>
        <w:tabs>
          <w:tab w:val="num" w:pos="720"/>
        </w:tabs>
        <w:ind w:left="720" w:hanging="360"/>
      </w:pPr>
    </w:lvl>
  </w:abstractNum>
  <w:abstractNum w:abstractNumId="1" w15:restartNumberingAfterBreak="0">
    <w:nsid w:val="073C3AB2"/>
    <w:multiLevelType w:val="singleLevel"/>
    <w:tmpl w:val="D4242926"/>
    <w:lvl w:ilvl="0">
      <w:start w:val="1"/>
      <w:numFmt w:val="decimal"/>
      <w:lvlText w:val="%1"/>
      <w:lvlJc w:val="left"/>
      <w:pPr>
        <w:tabs>
          <w:tab w:val="num" w:pos="360"/>
        </w:tabs>
        <w:ind w:left="360" w:hanging="360"/>
      </w:pPr>
    </w:lvl>
  </w:abstractNum>
  <w:abstractNum w:abstractNumId="2" w15:restartNumberingAfterBreak="0">
    <w:nsid w:val="1BE670A8"/>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CCE0CDE"/>
    <w:multiLevelType w:val="singleLevel"/>
    <w:tmpl w:val="0419000F"/>
    <w:lvl w:ilvl="0">
      <w:start w:val="1"/>
      <w:numFmt w:val="decimal"/>
      <w:lvlText w:val="%1."/>
      <w:lvlJc w:val="left"/>
      <w:pPr>
        <w:tabs>
          <w:tab w:val="num" w:pos="360"/>
        </w:tabs>
        <w:ind w:left="360" w:hanging="360"/>
      </w:pPr>
    </w:lvl>
  </w:abstractNum>
  <w:abstractNum w:abstractNumId="4" w15:restartNumberingAfterBreak="0">
    <w:nsid w:val="2EB2148F"/>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272446"/>
    <w:multiLevelType w:val="hybridMultilevel"/>
    <w:tmpl w:val="741AAD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4B6E11BC"/>
    <w:multiLevelType w:val="singleLevel"/>
    <w:tmpl w:val="0419000F"/>
    <w:lvl w:ilvl="0">
      <w:start w:val="1"/>
      <w:numFmt w:val="decimal"/>
      <w:lvlText w:val="%1."/>
      <w:lvlJc w:val="left"/>
      <w:pPr>
        <w:tabs>
          <w:tab w:val="num" w:pos="720"/>
        </w:tabs>
        <w:ind w:left="720" w:hanging="360"/>
      </w:pPr>
    </w:lvl>
  </w:abstractNum>
  <w:abstractNum w:abstractNumId="7" w15:restartNumberingAfterBreak="0">
    <w:nsid w:val="4CAF24C4"/>
    <w:multiLevelType w:val="hybridMultilevel"/>
    <w:tmpl w:val="9CCEFC9A"/>
    <w:lvl w:ilvl="0" w:tplc="3CAABF3A">
      <w:start w:val="1"/>
      <w:numFmt w:val="decimal"/>
      <w:lvlText w:val="%1."/>
      <w:lvlJc w:val="left"/>
      <w:pPr>
        <w:tabs>
          <w:tab w:val="num" w:pos="720"/>
        </w:tabs>
        <w:ind w:left="720" w:hanging="360"/>
      </w:pPr>
      <w:rPr>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4E99073B"/>
    <w:multiLevelType w:val="singleLevel"/>
    <w:tmpl w:val="0419000F"/>
    <w:lvl w:ilvl="0">
      <w:start w:val="1"/>
      <w:numFmt w:val="decimal"/>
      <w:lvlText w:val="%1."/>
      <w:lvlJc w:val="left"/>
      <w:pPr>
        <w:tabs>
          <w:tab w:val="num" w:pos="360"/>
        </w:tabs>
        <w:ind w:left="360" w:hanging="360"/>
      </w:pPr>
    </w:lvl>
  </w:abstractNum>
  <w:abstractNum w:abstractNumId="9" w15:restartNumberingAfterBreak="0">
    <w:nsid w:val="59C65CDB"/>
    <w:multiLevelType w:val="hybridMultilevel"/>
    <w:tmpl w:val="8A0A02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0934044"/>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E1312E0"/>
    <w:multiLevelType w:val="hybridMultilevel"/>
    <w:tmpl w:val="98B4CFF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718A08CA"/>
    <w:multiLevelType w:val="singleLevel"/>
    <w:tmpl w:val="D4242926"/>
    <w:lvl w:ilvl="0">
      <w:start w:val="1"/>
      <w:numFmt w:val="decimal"/>
      <w:lvlText w:val="%1"/>
      <w:lvlJc w:val="left"/>
      <w:pPr>
        <w:tabs>
          <w:tab w:val="num" w:pos="360"/>
        </w:tabs>
        <w:ind w:left="360" w:hanging="360"/>
      </w:pPr>
    </w:lvl>
  </w:abstractNum>
  <w:abstractNum w:abstractNumId="13" w15:restartNumberingAfterBreak="0">
    <w:nsid w:val="75AB6D18"/>
    <w:multiLevelType w:val="hybridMultilevel"/>
    <w:tmpl w:val="01A08FA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7D6D03BA"/>
    <w:multiLevelType w:val="hybridMultilevel"/>
    <w:tmpl w:val="3B1C103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12"/>
  </w:num>
  <w:num w:numId="3">
    <w:abstractNumId w:val="7"/>
  </w:num>
  <w:num w:numId="4">
    <w:abstractNumId w:val="8"/>
  </w:num>
  <w:num w:numId="5">
    <w:abstractNumId w:val="0"/>
  </w:num>
  <w:num w:numId="6">
    <w:abstractNumId w:val="13"/>
  </w:num>
  <w:num w:numId="7">
    <w:abstractNumId w:val="11"/>
  </w:num>
  <w:num w:numId="8">
    <w:abstractNumId w:val="6"/>
  </w:num>
  <w:num w:numId="9">
    <w:abstractNumId w:val="3"/>
  </w:num>
  <w:num w:numId="10">
    <w:abstractNumId w:val="5"/>
  </w:num>
  <w:num w:numId="11">
    <w:abstractNumId w:val="14"/>
  </w:num>
  <w:num w:numId="12">
    <w:abstractNumId w:val="9"/>
  </w:num>
  <w:num w:numId="13">
    <w:abstractNumId w:val="2"/>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GIP_Template" w:val="Бланк.dot"/>
    <w:docVar w:name="LGIP_TemplateDate" w:val="13.02.2007 16:40:38"/>
    <w:docVar w:name="LGIPCreateUser" w:val="Полушина Татьяна Аскольдовна ( КП ) 31.08.2007 19:29:40"/>
    <w:docVar w:name="LGIPEditUser" w:val="Вихляев Александр Юрьевич ( КП ) 06.02.2012 17:40:21"/>
    <w:docVar w:name="PodpisLGIP" w:val="Да"/>
  </w:docVars>
  <w:rsids>
    <w:rsidRoot w:val="00CF6EA2"/>
    <w:rsid w:val="000014CF"/>
    <w:rsid w:val="00001FF1"/>
    <w:rsid w:val="0000450F"/>
    <w:rsid w:val="000060B4"/>
    <w:rsid w:val="00010305"/>
    <w:rsid w:val="00010BF1"/>
    <w:rsid w:val="00011C1D"/>
    <w:rsid w:val="0001525A"/>
    <w:rsid w:val="00017908"/>
    <w:rsid w:val="00017FE3"/>
    <w:rsid w:val="000207F4"/>
    <w:rsid w:val="00022650"/>
    <w:rsid w:val="000261F9"/>
    <w:rsid w:val="00033529"/>
    <w:rsid w:val="00033C78"/>
    <w:rsid w:val="00034BD1"/>
    <w:rsid w:val="000350A9"/>
    <w:rsid w:val="0003609B"/>
    <w:rsid w:val="00036165"/>
    <w:rsid w:val="0003696E"/>
    <w:rsid w:val="00040A8F"/>
    <w:rsid w:val="00040D41"/>
    <w:rsid w:val="00041F49"/>
    <w:rsid w:val="0004214E"/>
    <w:rsid w:val="00044A23"/>
    <w:rsid w:val="00045BC0"/>
    <w:rsid w:val="00051403"/>
    <w:rsid w:val="00053FEF"/>
    <w:rsid w:val="0005727A"/>
    <w:rsid w:val="00060257"/>
    <w:rsid w:val="00070B33"/>
    <w:rsid w:val="00072933"/>
    <w:rsid w:val="00074666"/>
    <w:rsid w:val="00075AC5"/>
    <w:rsid w:val="000810C9"/>
    <w:rsid w:val="0008170A"/>
    <w:rsid w:val="00084BEA"/>
    <w:rsid w:val="00084FF1"/>
    <w:rsid w:val="00087B6F"/>
    <w:rsid w:val="00093121"/>
    <w:rsid w:val="00094644"/>
    <w:rsid w:val="00096179"/>
    <w:rsid w:val="000A098D"/>
    <w:rsid w:val="000A38EB"/>
    <w:rsid w:val="000A4BB2"/>
    <w:rsid w:val="000A59E5"/>
    <w:rsid w:val="000A6D3C"/>
    <w:rsid w:val="000B1222"/>
    <w:rsid w:val="000B27F6"/>
    <w:rsid w:val="000B35DD"/>
    <w:rsid w:val="000B551B"/>
    <w:rsid w:val="000C0CF4"/>
    <w:rsid w:val="000C0F17"/>
    <w:rsid w:val="000C1762"/>
    <w:rsid w:val="000C493B"/>
    <w:rsid w:val="000C5462"/>
    <w:rsid w:val="000C5582"/>
    <w:rsid w:val="000C5B9D"/>
    <w:rsid w:val="000C5DF3"/>
    <w:rsid w:val="000D2A57"/>
    <w:rsid w:val="000D31BF"/>
    <w:rsid w:val="000D3954"/>
    <w:rsid w:val="000D5259"/>
    <w:rsid w:val="000D68B5"/>
    <w:rsid w:val="000E303B"/>
    <w:rsid w:val="000E4F6B"/>
    <w:rsid w:val="000F022A"/>
    <w:rsid w:val="000F176F"/>
    <w:rsid w:val="000F1EFA"/>
    <w:rsid w:val="000F4238"/>
    <w:rsid w:val="000F459E"/>
    <w:rsid w:val="00100ABF"/>
    <w:rsid w:val="001021EA"/>
    <w:rsid w:val="00105911"/>
    <w:rsid w:val="00110027"/>
    <w:rsid w:val="001107FA"/>
    <w:rsid w:val="001113B5"/>
    <w:rsid w:val="00111921"/>
    <w:rsid w:val="0011501A"/>
    <w:rsid w:val="00115970"/>
    <w:rsid w:val="00116C37"/>
    <w:rsid w:val="001172D8"/>
    <w:rsid w:val="00122C16"/>
    <w:rsid w:val="00122C65"/>
    <w:rsid w:val="001249E0"/>
    <w:rsid w:val="00124D75"/>
    <w:rsid w:val="00125D6C"/>
    <w:rsid w:val="001261AE"/>
    <w:rsid w:val="00126CF2"/>
    <w:rsid w:val="00127E84"/>
    <w:rsid w:val="0013015A"/>
    <w:rsid w:val="00132EB9"/>
    <w:rsid w:val="001377FE"/>
    <w:rsid w:val="00137BC5"/>
    <w:rsid w:val="00145568"/>
    <w:rsid w:val="001725B8"/>
    <w:rsid w:val="0018000A"/>
    <w:rsid w:val="0018097A"/>
    <w:rsid w:val="001853BC"/>
    <w:rsid w:val="00185D45"/>
    <w:rsid w:val="00192804"/>
    <w:rsid w:val="00194A31"/>
    <w:rsid w:val="00194B48"/>
    <w:rsid w:val="00195471"/>
    <w:rsid w:val="001963BA"/>
    <w:rsid w:val="001A017A"/>
    <w:rsid w:val="001A13BB"/>
    <w:rsid w:val="001A1F2B"/>
    <w:rsid w:val="001A304C"/>
    <w:rsid w:val="001A5D6E"/>
    <w:rsid w:val="001B037C"/>
    <w:rsid w:val="001B046B"/>
    <w:rsid w:val="001B0EE2"/>
    <w:rsid w:val="001C32AE"/>
    <w:rsid w:val="001C3F37"/>
    <w:rsid w:val="001C450A"/>
    <w:rsid w:val="001C4664"/>
    <w:rsid w:val="001C6030"/>
    <w:rsid w:val="001C678C"/>
    <w:rsid w:val="001D0CA0"/>
    <w:rsid w:val="001D5CC5"/>
    <w:rsid w:val="001D6D93"/>
    <w:rsid w:val="001E01D2"/>
    <w:rsid w:val="001E0E1F"/>
    <w:rsid w:val="001E2809"/>
    <w:rsid w:val="001E3516"/>
    <w:rsid w:val="001F278C"/>
    <w:rsid w:val="001F4795"/>
    <w:rsid w:val="001F55ED"/>
    <w:rsid w:val="001F65D4"/>
    <w:rsid w:val="002041E6"/>
    <w:rsid w:val="00205BEA"/>
    <w:rsid w:val="00206E2B"/>
    <w:rsid w:val="0021074E"/>
    <w:rsid w:val="00214312"/>
    <w:rsid w:val="002152F8"/>
    <w:rsid w:val="00216DD8"/>
    <w:rsid w:val="0021711B"/>
    <w:rsid w:val="00223042"/>
    <w:rsid w:val="00225A6A"/>
    <w:rsid w:val="0023074D"/>
    <w:rsid w:val="00234445"/>
    <w:rsid w:val="002360F6"/>
    <w:rsid w:val="0024459F"/>
    <w:rsid w:val="00250EA3"/>
    <w:rsid w:val="00253CC1"/>
    <w:rsid w:val="00253D19"/>
    <w:rsid w:val="00253E67"/>
    <w:rsid w:val="002543AD"/>
    <w:rsid w:val="00256B66"/>
    <w:rsid w:val="0025727C"/>
    <w:rsid w:val="00260477"/>
    <w:rsid w:val="0026095F"/>
    <w:rsid w:val="00262EA2"/>
    <w:rsid w:val="00270A8D"/>
    <w:rsid w:val="00270DB4"/>
    <w:rsid w:val="002736CB"/>
    <w:rsid w:val="00281DA6"/>
    <w:rsid w:val="00283087"/>
    <w:rsid w:val="0029277F"/>
    <w:rsid w:val="00293FE1"/>
    <w:rsid w:val="00294F38"/>
    <w:rsid w:val="00294F87"/>
    <w:rsid w:val="00297106"/>
    <w:rsid w:val="002A0186"/>
    <w:rsid w:val="002A073C"/>
    <w:rsid w:val="002A767B"/>
    <w:rsid w:val="002A7C62"/>
    <w:rsid w:val="002B0EDF"/>
    <w:rsid w:val="002B2310"/>
    <w:rsid w:val="002C317F"/>
    <w:rsid w:val="002D0BAE"/>
    <w:rsid w:val="002D6CC6"/>
    <w:rsid w:val="002D7498"/>
    <w:rsid w:val="002E3D5C"/>
    <w:rsid w:val="002E4CF3"/>
    <w:rsid w:val="002E6930"/>
    <w:rsid w:val="002E69C9"/>
    <w:rsid w:val="002E7216"/>
    <w:rsid w:val="002F7BCC"/>
    <w:rsid w:val="003038DB"/>
    <w:rsid w:val="0030454E"/>
    <w:rsid w:val="00310497"/>
    <w:rsid w:val="00310527"/>
    <w:rsid w:val="00311A4E"/>
    <w:rsid w:val="0031535C"/>
    <w:rsid w:val="00316407"/>
    <w:rsid w:val="00320E44"/>
    <w:rsid w:val="00321B0D"/>
    <w:rsid w:val="00321B38"/>
    <w:rsid w:val="003220A4"/>
    <w:rsid w:val="003238A3"/>
    <w:rsid w:val="00327C84"/>
    <w:rsid w:val="00330F1C"/>
    <w:rsid w:val="00331395"/>
    <w:rsid w:val="00334692"/>
    <w:rsid w:val="003347A3"/>
    <w:rsid w:val="00334E71"/>
    <w:rsid w:val="00336072"/>
    <w:rsid w:val="00336224"/>
    <w:rsid w:val="00341E3E"/>
    <w:rsid w:val="003422DE"/>
    <w:rsid w:val="0034259D"/>
    <w:rsid w:val="00343534"/>
    <w:rsid w:val="00344F12"/>
    <w:rsid w:val="00346D23"/>
    <w:rsid w:val="003471DC"/>
    <w:rsid w:val="003518D7"/>
    <w:rsid w:val="00353A05"/>
    <w:rsid w:val="00355A79"/>
    <w:rsid w:val="00355CAC"/>
    <w:rsid w:val="003562F4"/>
    <w:rsid w:val="00360276"/>
    <w:rsid w:val="00362168"/>
    <w:rsid w:val="003628CF"/>
    <w:rsid w:val="00362E5D"/>
    <w:rsid w:val="003716E8"/>
    <w:rsid w:val="00380334"/>
    <w:rsid w:val="00380B05"/>
    <w:rsid w:val="00382277"/>
    <w:rsid w:val="00387555"/>
    <w:rsid w:val="00392374"/>
    <w:rsid w:val="003970B3"/>
    <w:rsid w:val="003A189A"/>
    <w:rsid w:val="003A1BB7"/>
    <w:rsid w:val="003A2A3C"/>
    <w:rsid w:val="003A3876"/>
    <w:rsid w:val="003A4F95"/>
    <w:rsid w:val="003A577F"/>
    <w:rsid w:val="003B0C47"/>
    <w:rsid w:val="003B1199"/>
    <w:rsid w:val="003B2DC4"/>
    <w:rsid w:val="003B49C3"/>
    <w:rsid w:val="003B6188"/>
    <w:rsid w:val="003B7A00"/>
    <w:rsid w:val="003C065C"/>
    <w:rsid w:val="003C3F5F"/>
    <w:rsid w:val="003C44B5"/>
    <w:rsid w:val="003C551F"/>
    <w:rsid w:val="003C6744"/>
    <w:rsid w:val="003D325C"/>
    <w:rsid w:val="003D3611"/>
    <w:rsid w:val="003D383A"/>
    <w:rsid w:val="003D3C2C"/>
    <w:rsid w:val="003D71F5"/>
    <w:rsid w:val="003D786F"/>
    <w:rsid w:val="003E1390"/>
    <w:rsid w:val="003E2BA6"/>
    <w:rsid w:val="003F04A9"/>
    <w:rsid w:val="003F0D44"/>
    <w:rsid w:val="003F7EA3"/>
    <w:rsid w:val="00401A04"/>
    <w:rsid w:val="00402C90"/>
    <w:rsid w:val="004030C0"/>
    <w:rsid w:val="00404F56"/>
    <w:rsid w:val="00407DED"/>
    <w:rsid w:val="00410451"/>
    <w:rsid w:val="00411729"/>
    <w:rsid w:val="00414287"/>
    <w:rsid w:val="00417920"/>
    <w:rsid w:val="004274CD"/>
    <w:rsid w:val="00430557"/>
    <w:rsid w:val="00433B80"/>
    <w:rsid w:val="0043430D"/>
    <w:rsid w:val="00434366"/>
    <w:rsid w:val="004353DF"/>
    <w:rsid w:val="00435853"/>
    <w:rsid w:val="00440337"/>
    <w:rsid w:val="0044414D"/>
    <w:rsid w:val="0044529E"/>
    <w:rsid w:val="00450044"/>
    <w:rsid w:val="004521BD"/>
    <w:rsid w:val="00452290"/>
    <w:rsid w:val="004532A4"/>
    <w:rsid w:val="00453541"/>
    <w:rsid w:val="00456CB9"/>
    <w:rsid w:val="00463932"/>
    <w:rsid w:val="00465F19"/>
    <w:rsid w:val="00470B8D"/>
    <w:rsid w:val="00472FD6"/>
    <w:rsid w:val="004737CE"/>
    <w:rsid w:val="00475B2F"/>
    <w:rsid w:val="00475F68"/>
    <w:rsid w:val="00477040"/>
    <w:rsid w:val="00484B2D"/>
    <w:rsid w:val="00485971"/>
    <w:rsid w:val="00485DA0"/>
    <w:rsid w:val="0049106F"/>
    <w:rsid w:val="004A05EC"/>
    <w:rsid w:val="004A5A90"/>
    <w:rsid w:val="004A7972"/>
    <w:rsid w:val="004B0FA6"/>
    <w:rsid w:val="004B5F34"/>
    <w:rsid w:val="004B6051"/>
    <w:rsid w:val="004B7444"/>
    <w:rsid w:val="004B7BF8"/>
    <w:rsid w:val="004C0C58"/>
    <w:rsid w:val="004C0DE8"/>
    <w:rsid w:val="004C0FFA"/>
    <w:rsid w:val="004C3F17"/>
    <w:rsid w:val="004C508D"/>
    <w:rsid w:val="004D0DB2"/>
    <w:rsid w:val="004D1ABF"/>
    <w:rsid w:val="004D2D51"/>
    <w:rsid w:val="004D36C2"/>
    <w:rsid w:val="004D4580"/>
    <w:rsid w:val="004D51C3"/>
    <w:rsid w:val="004E1DFF"/>
    <w:rsid w:val="004E211F"/>
    <w:rsid w:val="004E4858"/>
    <w:rsid w:val="004E4A08"/>
    <w:rsid w:val="004E5E5B"/>
    <w:rsid w:val="004E6D8D"/>
    <w:rsid w:val="004F070C"/>
    <w:rsid w:val="004F1766"/>
    <w:rsid w:val="004F1A48"/>
    <w:rsid w:val="004F229F"/>
    <w:rsid w:val="004F2755"/>
    <w:rsid w:val="004F4EE8"/>
    <w:rsid w:val="004F6AF6"/>
    <w:rsid w:val="004F74D3"/>
    <w:rsid w:val="004F7E3A"/>
    <w:rsid w:val="005026E2"/>
    <w:rsid w:val="005032C6"/>
    <w:rsid w:val="00506DDD"/>
    <w:rsid w:val="00513443"/>
    <w:rsid w:val="00515114"/>
    <w:rsid w:val="00522837"/>
    <w:rsid w:val="005229BA"/>
    <w:rsid w:val="0052308B"/>
    <w:rsid w:val="00524056"/>
    <w:rsid w:val="00527911"/>
    <w:rsid w:val="005332BA"/>
    <w:rsid w:val="00542A2B"/>
    <w:rsid w:val="00546F19"/>
    <w:rsid w:val="005503AC"/>
    <w:rsid w:val="00551380"/>
    <w:rsid w:val="0055188C"/>
    <w:rsid w:val="00552F39"/>
    <w:rsid w:val="0055658F"/>
    <w:rsid w:val="00557430"/>
    <w:rsid w:val="005612C8"/>
    <w:rsid w:val="00563E38"/>
    <w:rsid w:val="0056474A"/>
    <w:rsid w:val="00566D9E"/>
    <w:rsid w:val="00567C79"/>
    <w:rsid w:val="00571F83"/>
    <w:rsid w:val="00575ED6"/>
    <w:rsid w:val="0058139B"/>
    <w:rsid w:val="00583F7F"/>
    <w:rsid w:val="00584705"/>
    <w:rsid w:val="00584A24"/>
    <w:rsid w:val="00584BD6"/>
    <w:rsid w:val="00585130"/>
    <w:rsid w:val="00585236"/>
    <w:rsid w:val="0059002A"/>
    <w:rsid w:val="00590543"/>
    <w:rsid w:val="00590C46"/>
    <w:rsid w:val="005911F3"/>
    <w:rsid w:val="005948B1"/>
    <w:rsid w:val="005A1790"/>
    <w:rsid w:val="005A21A3"/>
    <w:rsid w:val="005A3CE4"/>
    <w:rsid w:val="005A4901"/>
    <w:rsid w:val="005A4BD8"/>
    <w:rsid w:val="005A613B"/>
    <w:rsid w:val="005B18F0"/>
    <w:rsid w:val="005B2640"/>
    <w:rsid w:val="005B2DC0"/>
    <w:rsid w:val="005B4F47"/>
    <w:rsid w:val="005B628A"/>
    <w:rsid w:val="005B6FC6"/>
    <w:rsid w:val="005C12FF"/>
    <w:rsid w:val="005C1911"/>
    <w:rsid w:val="005C2E23"/>
    <w:rsid w:val="005C3493"/>
    <w:rsid w:val="005C4D4D"/>
    <w:rsid w:val="005C677C"/>
    <w:rsid w:val="005C7243"/>
    <w:rsid w:val="005D0F28"/>
    <w:rsid w:val="005D6A24"/>
    <w:rsid w:val="005E5E03"/>
    <w:rsid w:val="005E5F28"/>
    <w:rsid w:val="005E65DD"/>
    <w:rsid w:val="005E7ABF"/>
    <w:rsid w:val="005E7C02"/>
    <w:rsid w:val="005F13A7"/>
    <w:rsid w:val="005F1BCD"/>
    <w:rsid w:val="005F3335"/>
    <w:rsid w:val="005F76AD"/>
    <w:rsid w:val="00600BD6"/>
    <w:rsid w:val="006047B1"/>
    <w:rsid w:val="0060638C"/>
    <w:rsid w:val="006069E6"/>
    <w:rsid w:val="006072F4"/>
    <w:rsid w:val="00607E88"/>
    <w:rsid w:val="0061124A"/>
    <w:rsid w:val="0061559B"/>
    <w:rsid w:val="00615A8C"/>
    <w:rsid w:val="006178B1"/>
    <w:rsid w:val="006201C3"/>
    <w:rsid w:val="006209AA"/>
    <w:rsid w:val="00622EA6"/>
    <w:rsid w:val="0062460C"/>
    <w:rsid w:val="006274F2"/>
    <w:rsid w:val="00627CB1"/>
    <w:rsid w:val="0063028D"/>
    <w:rsid w:val="0063105A"/>
    <w:rsid w:val="006354FF"/>
    <w:rsid w:val="00640904"/>
    <w:rsid w:val="00642007"/>
    <w:rsid w:val="00642E2A"/>
    <w:rsid w:val="00643182"/>
    <w:rsid w:val="0065013A"/>
    <w:rsid w:val="006511B8"/>
    <w:rsid w:val="006519EF"/>
    <w:rsid w:val="00655059"/>
    <w:rsid w:val="0065760E"/>
    <w:rsid w:val="0066154C"/>
    <w:rsid w:val="006628B8"/>
    <w:rsid w:val="00662C87"/>
    <w:rsid w:val="006715B4"/>
    <w:rsid w:val="006724E7"/>
    <w:rsid w:val="00676D96"/>
    <w:rsid w:val="00685BD4"/>
    <w:rsid w:val="00692899"/>
    <w:rsid w:val="00693032"/>
    <w:rsid w:val="0069657D"/>
    <w:rsid w:val="006969AC"/>
    <w:rsid w:val="006A0815"/>
    <w:rsid w:val="006B73E9"/>
    <w:rsid w:val="006C04BC"/>
    <w:rsid w:val="006C204C"/>
    <w:rsid w:val="006C38D7"/>
    <w:rsid w:val="006C6B3E"/>
    <w:rsid w:val="006C704D"/>
    <w:rsid w:val="006D3F0D"/>
    <w:rsid w:val="006D4D07"/>
    <w:rsid w:val="006D5EBF"/>
    <w:rsid w:val="006D62E6"/>
    <w:rsid w:val="006D76A8"/>
    <w:rsid w:val="006E1E12"/>
    <w:rsid w:val="006E7FB7"/>
    <w:rsid w:val="006F1325"/>
    <w:rsid w:val="006F53A2"/>
    <w:rsid w:val="006F6911"/>
    <w:rsid w:val="006F6A98"/>
    <w:rsid w:val="007010C1"/>
    <w:rsid w:val="00703DF5"/>
    <w:rsid w:val="00705D11"/>
    <w:rsid w:val="00707107"/>
    <w:rsid w:val="00711943"/>
    <w:rsid w:val="007129BB"/>
    <w:rsid w:val="00715DDF"/>
    <w:rsid w:val="00716F89"/>
    <w:rsid w:val="007208AC"/>
    <w:rsid w:val="00724A25"/>
    <w:rsid w:val="00727427"/>
    <w:rsid w:val="00735F6B"/>
    <w:rsid w:val="00736BEF"/>
    <w:rsid w:val="00740B51"/>
    <w:rsid w:val="00743D37"/>
    <w:rsid w:val="00745EE1"/>
    <w:rsid w:val="00746F0B"/>
    <w:rsid w:val="00752724"/>
    <w:rsid w:val="00757826"/>
    <w:rsid w:val="007605E9"/>
    <w:rsid w:val="00760928"/>
    <w:rsid w:val="00764ED3"/>
    <w:rsid w:val="0076517E"/>
    <w:rsid w:val="00773029"/>
    <w:rsid w:val="007736D8"/>
    <w:rsid w:val="00775FFC"/>
    <w:rsid w:val="007819EF"/>
    <w:rsid w:val="007825E7"/>
    <w:rsid w:val="00784320"/>
    <w:rsid w:val="00784A39"/>
    <w:rsid w:val="007876C3"/>
    <w:rsid w:val="00791B1A"/>
    <w:rsid w:val="007930C5"/>
    <w:rsid w:val="00793474"/>
    <w:rsid w:val="00793A7E"/>
    <w:rsid w:val="007947C7"/>
    <w:rsid w:val="007A217C"/>
    <w:rsid w:val="007A3C71"/>
    <w:rsid w:val="007A4E41"/>
    <w:rsid w:val="007A61DC"/>
    <w:rsid w:val="007B094E"/>
    <w:rsid w:val="007B3801"/>
    <w:rsid w:val="007B4C28"/>
    <w:rsid w:val="007C16F5"/>
    <w:rsid w:val="007C393F"/>
    <w:rsid w:val="007D0EC2"/>
    <w:rsid w:val="007D354C"/>
    <w:rsid w:val="007D51FC"/>
    <w:rsid w:val="007D56C9"/>
    <w:rsid w:val="007D730A"/>
    <w:rsid w:val="007E0321"/>
    <w:rsid w:val="007E31D7"/>
    <w:rsid w:val="007E3762"/>
    <w:rsid w:val="007E4077"/>
    <w:rsid w:val="007F3C64"/>
    <w:rsid w:val="007F3D6B"/>
    <w:rsid w:val="00800A11"/>
    <w:rsid w:val="00800F66"/>
    <w:rsid w:val="00803DBD"/>
    <w:rsid w:val="00804E32"/>
    <w:rsid w:val="008052BF"/>
    <w:rsid w:val="00806CD5"/>
    <w:rsid w:val="00807BB5"/>
    <w:rsid w:val="00821959"/>
    <w:rsid w:val="00822C1F"/>
    <w:rsid w:val="008233F0"/>
    <w:rsid w:val="008257C1"/>
    <w:rsid w:val="00827EB2"/>
    <w:rsid w:val="00831977"/>
    <w:rsid w:val="008345DC"/>
    <w:rsid w:val="00836F06"/>
    <w:rsid w:val="00840B87"/>
    <w:rsid w:val="00846ECC"/>
    <w:rsid w:val="00851D4C"/>
    <w:rsid w:val="008531D9"/>
    <w:rsid w:val="00856253"/>
    <w:rsid w:val="00860CB1"/>
    <w:rsid w:val="00860DCF"/>
    <w:rsid w:val="0086389D"/>
    <w:rsid w:val="00863E92"/>
    <w:rsid w:val="00865F60"/>
    <w:rsid w:val="008679BD"/>
    <w:rsid w:val="00870566"/>
    <w:rsid w:val="00870F85"/>
    <w:rsid w:val="00871A8D"/>
    <w:rsid w:val="0087485B"/>
    <w:rsid w:val="00876C7F"/>
    <w:rsid w:val="00890580"/>
    <w:rsid w:val="00892F60"/>
    <w:rsid w:val="00895F6E"/>
    <w:rsid w:val="00897853"/>
    <w:rsid w:val="008A1D62"/>
    <w:rsid w:val="008A6BE5"/>
    <w:rsid w:val="008A7EE6"/>
    <w:rsid w:val="008B1203"/>
    <w:rsid w:val="008B3817"/>
    <w:rsid w:val="008B3BA1"/>
    <w:rsid w:val="008C4E80"/>
    <w:rsid w:val="008C5FC8"/>
    <w:rsid w:val="008C749F"/>
    <w:rsid w:val="008D1A63"/>
    <w:rsid w:val="008D4AFD"/>
    <w:rsid w:val="008D507A"/>
    <w:rsid w:val="008D6269"/>
    <w:rsid w:val="008D6C5F"/>
    <w:rsid w:val="008D7EEB"/>
    <w:rsid w:val="008E7C98"/>
    <w:rsid w:val="008F2108"/>
    <w:rsid w:val="008F43CF"/>
    <w:rsid w:val="008F65E0"/>
    <w:rsid w:val="009043C0"/>
    <w:rsid w:val="0090444A"/>
    <w:rsid w:val="00911231"/>
    <w:rsid w:val="0091139F"/>
    <w:rsid w:val="00916929"/>
    <w:rsid w:val="00925594"/>
    <w:rsid w:val="0093132F"/>
    <w:rsid w:val="0093286D"/>
    <w:rsid w:val="00933C03"/>
    <w:rsid w:val="0093447D"/>
    <w:rsid w:val="00936FD9"/>
    <w:rsid w:val="00937547"/>
    <w:rsid w:val="009410A3"/>
    <w:rsid w:val="00941496"/>
    <w:rsid w:val="00950FAA"/>
    <w:rsid w:val="00952C1B"/>
    <w:rsid w:val="009534ED"/>
    <w:rsid w:val="00961542"/>
    <w:rsid w:val="00963B68"/>
    <w:rsid w:val="00963BF2"/>
    <w:rsid w:val="00966E30"/>
    <w:rsid w:val="0096757B"/>
    <w:rsid w:val="00980938"/>
    <w:rsid w:val="0098103C"/>
    <w:rsid w:val="00981677"/>
    <w:rsid w:val="00987A0B"/>
    <w:rsid w:val="0099031E"/>
    <w:rsid w:val="00990DC2"/>
    <w:rsid w:val="00991256"/>
    <w:rsid w:val="00992CAE"/>
    <w:rsid w:val="009A20D3"/>
    <w:rsid w:val="009A2126"/>
    <w:rsid w:val="009A213A"/>
    <w:rsid w:val="009A3619"/>
    <w:rsid w:val="009B4E79"/>
    <w:rsid w:val="009B5403"/>
    <w:rsid w:val="009B6517"/>
    <w:rsid w:val="009B77BE"/>
    <w:rsid w:val="009C0576"/>
    <w:rsid w:val="009C1440"/>
    <w:rsid w:val="009C1688"/>
    <w:rsid w:val="009C19F5"/>
    <w:rsid w:val="009C1FE7"/>
    <w:rsid w:val="009C2EAA"/>
    <w:rsid w:val="009C6811"/>
    <w:rsid w:val="009D0422"/>
    <w:rsid w:val="009D2D46"/>
    <w:rsid w:val="009D369B"/>
    <w:rsid w:val="009D4959"/>
    <w:rsid w:val="009D669D"/>
    <w:rsid w:val="009D741B"/>
    <w:rsid w:val="009E1297"/>
    <w:rsid w:val="009E15E8"/>
    <w:rsid w:val="009E1C13"/>
    <w:rsid w:val="009E2048"/>
    <w:rsid w:val="009E49BB"/>
    <w:rsid w:val="009E4D85"/>
    <w:rsid w:val="009E58D4"/>
    <w:rsid w:val="009F212C"/>
    <w:rsid w:val="009F39B5"/>
    <w:rsid w:val="00A019DE"/>
    <w:rsid w:val="00A05606"/>
    <w:rsid w:val="00A075E8"/>
    <w:rsid w:val="00A107A0"/>
    <w:rsid w:val="00A12EAF"/>
    <w:rsid w:val="00A13D42"/>
    <w:rsid w:val="00A20F3F"/>
    <w:rsid w:val="00A21A9A"/>
    <w:rsid w:val="00A21BC9"/>
    <w:rsid w:val="00A222AC"/>
    <w:rsid w:val="00A22A8B"/>
    <w:rsid w:val="00A22FCD"/>
    <w:rsid w:val="00A23669"/>
    <w:rsid w:val="00A2445A"/>
    <w:rsid w:val="00A2450E"/>
    <w:rsid w:val="00A27F65"/>
    <w:rsid w:val="00A31668"/>
    <w:rsid w:val="00A353BB"/>
    <w:rsid w:val="00A37813"/>
    <w:rsid w:val="00A37983"/>
    <w:rsid w:val="00A42D14"/>
    <w:rsid w:val="00A4332B"/>
    <w:rsid w:val="00A4364F"/>
    <w:rsid w:val="00A439C0"/>
    <w:rsid w:val="00A4647A"/>
    <w:rsid w:val="00A47BC4"/>
    <w:rsid w:val="00A5020B"/>
    <w:rsid w:val="00A542B4"/>
    <w:rsid w:val="00A55339"/>
    <w:rsid w:val="00A57872"/>
    <w:rsid w:val="00A57E41"/>
    <w:rsid w:val="00A6314E"/>
    <w:rsid w:val="00A64428"/>
    <w:rsid w:val="00A64AA1"/>
    <w:rsid w:val="00A67F23"/>
    <w:rsid w:val="00A70B9A"/>
    <w:rsid w:val="00A7312E"/>
    <w:rsid w:val="00A77C12"/>
    <w:rsid w:val="00A80F22"/>
    <w:rsid w:val="00A8119C"/>
    <w:rsid w:val="00A877DD"/>
    <w:rsid w:val="00A910F2"/>
    <w:rsid w:val="00A9594D"/>
    <w:rsid w:val="00AA064F"/>
    <w:rsid w:val="00AA12DD"/>
    <w:rsid w:val="00AA392B"/>
    <w:rsid w:val="00AB29D1"/>
    <w:rsid w:val="00AB2E42"/>
    <w:rsid w:val="00AB307F"/>
    <w:rsid w:val="00AB3730"/>
    <w:rsid w:val="00AB4902"/>
    <w:rsid w:val="00AC5074"/>
    <w:rsid w:val="00AD010B"/>
    <w:rsid w:val="00AD0985"/>
    <w:rsid w:val="00AD29D8"/>
    <w:rsid w:val="00AD4EBA"/>
    <w:rsid w:val="00AD568F"/>
    <w:rsid w:val="00AD6033"/>
    <w:rsid w:val="00AD713E"/>
    <w:rsid w:val="00AD7F07"/>
    <w:rsid w:val="00AF17E4"/>
    <w:rsid w:val="00AF37A1"/>
    <w:rsid w:val="00AF3BC3"/>
    <w:rsid w:val="00AF42CD"/>
    <w:rsid w:val="00AF6EEB"/>
    <w:rsid w:val="00B018E8"/>
    <w:rsid w:val="00B02D09"/>
    <w:rsid w:val="00B12A2B"/>
    <w:rsid w:val="00B16D67"/>
    <w:rsid w:val="00B170DD"/>
    <w:rsid w:val="00B173B4"/>
    <w:rsid w:val="00B23842"/>
    <w:rsid w:val="00B24BED"/>
    <w:rsid w:val="00B25ECE"/>
    <w:rsid w:val="00B30E64"/>
    <w:rsid w:val="00B323E0"/>
    <w:rsid w:val="00B37DE1"/>
    <w:rsid w:val="00B40401"/>
    <w:rsid w:val="00B41747"/>
    <w:rsid w:val="00B43C50"/>
    <w:rsid w:val="00B46E0B"/>
    <w:rsid w:val="00B52416"/>
    <w:rsid w:val="00B62046"/>
    <w:rsid w:val="00B63178"/>
    <w:rsid w:val="00B64370"/>
    <w:rsid w:val="00B64425"/>
    <w:rsid w:val="00B65C49"/>
    <w:rsid w:val="00B65F64"/>
    <w:rsid w:val="00B670E8"/>
    <w:rsid w:val="00B6732E"/>
    <w:rsid w:val="00B7223C"/>
    <w:rsid w:val="00B72E86"/>
    <w:rsid w:val="00B72FD2"/>
    <w:rsid w:val="00B8540F"/>
    <w:rsid w:val="00B9077A"/>
    <w:rsid w:val="00B926BC"/>
    <w:rsid w:val="00B95106"/>
    <w:rsid w:val="00BA1735"/>
    <w:rsid w:val="00BA25AA"/>
    <w:rsid w:val="00BA6099"/>
    <w:rsid w:val="00BA7918"/>
    <w:rsid w:val="00BA7964"/>
    <w:rsid w:val="00BB1C6E"/>
    <w:rsid w:val="00BB4A20"/>
    <w:rsid w:val="00BB77C1"/>
    <w:rsid w:val="00BB7B97"/>
    <w:rsid w:val="00BC0639"/>
    <w:rsid w:val="00BC0B6D"/>
    <w:rsid w:val="00BC106E"/>
    <w:rsid w:val="00BC180A"/>
    <w:rsid w:val="00BC1F17"/>
    <w:rsid w:val="00BC57E2"/>
    <w:rsid w:val="00BC6A07"/>
    <w:rsid w:val="00BD0658"/>
    <w:rsid w:val="00BD2633"/>
    <w:rsid w:val="00BD2A7A"/>
    <w:rsid w:val="00BD3F71"/>
    <w:rsid w:val="00BD4465"/>
    <w:rsid w:val="00BD4B42"/>
    <w:rsid w:val="00BD68D6"/>
    <w:rsid w:val="00BD7D24"/>
    <w:rsid w:val="00BE1239"/>
    <w:rsid w:val="00BE3AD5"/>
    <w:rsid w:val="00BE3F8E"/>
    <w:rsid w:val="00BE68F9"/>
    <w:rsid w:val="00BF0BB2"/>
    <w:rsid w:val="00BF5E68"/>
    <w:rsid w:val="00BF791B"/>
    <w:rsid w:val="00C024EC"/>
    <w:rsid w:val="00C026D0"/>
    <w:rsid w:val="00C10BD6"/>
    <w:rsid w:val="00C13A11"/>
    <w:rsid w:val="00C16D60"/>
    <w:rsid w:val="00C176B1"/>
    <w:rsid w:val="00C17BDF"/>
    <w:rsid w:val="00C21349"/>
    <w:rsid w:val="00C2223A"/>
    <w:rsid w:val="00C23A3C"/>
    <w:rsid w:val="00C23FD6"/>
    <w:rsid w:val="00C2610A"/>
    <w:rsid w:val="00C31A43"/>
    <w:rsid w:val="00C31F86"/>
    <w:rsid w:val="00C34B45"/>
    <w:rsid w:val="00C365A7"/>
    <w:rsid w:val="00C409A0"/>
    <w:rsid w:val="00C445EB"/>
    <w:rsid w:val="00C454F8"/>
    <w:rsid w:val="00C6249A"/>
    <w:rsid w:val="00C6421A"/>
    <w:rsid w:val="00C70061"/>
    <w:rsid w:val="00C7285A"/>
    <w:rsid w:val="00C74518"/>
    <w:rsid w:val="00C748C3"/>
    <w:rsid w:val="00C74D7D"/>
    <w:rsid w:val="00C75BF6"/>
    <w:rsid w:val="00C75D90"/>
    <w:rsid w:val="00C813FB"/>
    <w:rsid w:val="00C829DE"/>
    <w:rsid w:val="00C834D3"/>
    <w:rsid w:val="00C83689"/>
    <w:rsid w:val="00C86F25"/>
    <w:rsid w:val="00C93974"/>
    <w:rsid w:val="00C949CE"/>
    <w:rsid w:val="00CA267E"/>
    <w:rsid w:val="00CA5640"/>
    <w:rsid w:val="00CA785E"/>
    <w:rsid w:val="00CB06D1"/>
    <w:rsid w:val="00CB1371"/>
    <w:rsid w:val="00CB30FD"/>
    <w:rsid w:val="00CB372D"/>
    <w:rsid w:val="00CB3A1D"/>
    <w:rsid w:val="00CB4CE5"/>
    <w:rsid w:val="00CB7F6B"/>
    <w:rsid w:val="00CC10F6"/>
    <w:rsid w:val="00CC16BF"/>
    <w:rsid w:val="00CC274E"/>
    <w:rsid w:val="00CC3E18"/>
    <w:rsid w:val="00CC5A33"/>
    <w:rsid w:val="00CC73A8"/>
    <w:rsid w:val="00CD689E"/>
    <w:rsid w:val="00CD70B0"/>
    <w:rsid w:val="00CE0F2C"/>
    <w:rsid w:val="00CE26FA"/>
    <w:rsid w:val="00CE33D8"/>
    <w:rsid w:val="00CE3B2A"/>
    <w:rsid w:val="00CE3C5B"/>
    <w:rsid w:val="00CF1982"/>
    <w:rsid w:val="00CF4893"/>
    <w:rsid w:val="00CF6EA2"/>
    <w:rsid w:val="00CF7A7C"/>
    <w:rsid w:val="00D01D58"/>
    <w:rsid w:val="00D025D6"/>
    <w:rsid w:val="00D02868"/>
    <w:rsid w:val="00D1177A"/>
    <w:rsid w:val="00D11E96"/>
    <w:rsid w:val="00D1289F"/>
    <w:rsid w:val="00D142EA"/>
    <w:rsid w:val="00D14945"/>
    <w:rsid w:val="00D14D4E"/>
    <w:rsid w:val="00D173AC"/>
    <w:rsid w:val="00D20C85"/>
    <w:rsid w:val="00D21627"/>
    <w:rsid w:val="00D226C3"/>
    <w:rsid w:val="00D228B1"/>
    <w:rsid w:val="00D23EBF"/>
    <w:rsid w:val="00D24B2F"/>
    <w:rsid w:val="00D24FFC"/>
    <w:rsid w:val="00D250DC"/>
    <w:rsid w:val="00D2512B"/>
    <w:rsid w:val="00D260E5"/>
    <w:rsid w:val="00D279A0"/>
    <w:rsid w:val="00D30FB9"/>
    <w:rsid w:val="00D33AFF"/>
    <w:rsid w:val="00D369DA"/>
    <w:rsid w:val="00D501E1"/>
    <w:rsid w:val="00D55D49"/>
    <w:rsid w:val="00D600E6"/>
    <w:rsid w:val="00D602EE"/>
    <w:rsid w:val="00D60493"/>
    <w:rsid w:val="00D609DC"/>
    <w:rsid w:val="00D6372C"/>
    <w:rsid w:val="00D65CA0"/>
    <w:rsid w:val="00D660D7"/>
    <w:rsid w:val="00D666F0"/>
    <w:rsid w:val="00D66E35"/>
    <w:rsid w:val="00D70194"/>
    <w:rsid w:val="00D704E3"/>
    <w:rsid w:val="00D713A6"/>
    <w:rsid w:val="00D71B56"/>
    <w:rsid w:val="00D7241C"/>
    <w:rsid w:val="00D76106"/>
    <w:rsid w:val="00D7661C"/>
    <w:rsid w:val="00D93D14"/>
    <w:rsid w:val="00D95C78"/>
    <w:rsid w:val="00D973E4"/>
    <w:rsid w:val="00D97D61"/>
    <w:rsid w:val="00DA328A"/>
    <w:rsid w:val="00DA36A3"/>
    <w:rsid w:val="00DA38A6"/>
    <w:rsid w:val="00DA4C5F"/>
    <w:rsid w:val="00DA68EF"/>
    <w:rsid w:val="00DA6921"/>
    <w:rsid w:val="00DB050D"/>
    <w:rsid w:val="00DB12C9"/>
    <w:rsid w:val="00DB131A"/>
    <w:rsid w:val="00DB2CD7"/>
    <w:rsid w:val="00DB4241"/>
    <w:rsid w:val="00DB7D2B"/>
    <w:rsid w:val="00DC1317"/>
    <w:rsid w:val="00DC66C1"/>
    <w:rsid w:val="00DC6823"/>
    <w:rsid w:val="00DC6FE3"/>
    <w:rsid w:val="00DD2E08"/>
    <w:rsid w:val="00DD323D"/>
    <w:rsid w:val="00DD37FF"/>
    <w:rsid w:val="00DD5145"/>
    <w:rsid w:val="00DD6C11"/>
    <w:rsid w:val="00DE3217"/>
    <w:rsid w:val="00DE478E"/>
    <w:rsid w:val="00DE5EE3"/>
    <w:rsid w:val="00DF2599"/>
    <w:rsid w:val="00DF47E5"/>
    <w:rsid w:val="00DF6143"/>
    <w:rsid w:val="00E01535"/>
    <w:rsid w:val="00E02564"/>
    <w:rsid w:val="00E03AEF"/>
    <w:rsid w:val="00E05812"/>
    <w:rsid w:val="00E12217"/>
    <w:rsid w:val="00E133D0"/>
    <w:rsid w:val="00E148BF"/>
    <w:rsid w:val="00E155A3"/>
    <w:rsid w:val="00E16077"/>
    <w:rsid w:val="00E20210"/>
    <w:rsid w:val="00E21940"/>
    <w:rsid w:val="00E21BEB"/>
    <w:rsid w:val="00E2791D"/>
    <w:rsid w:val="00E35BBC"/>
    <w:rsid w:val="00E37843"/>
    <w:rsid w:val="00E417C2"/>
    <w:rsid w:val="00E440FB"/>
    <w:rsid w:val="00E452E3"/>
    <w:rsid w:val="00E50013"/>
    <w:rsid w:val="00E51889"/>
    <w:rsid w:val="00E51D51"/>
    <w:rsid w:val="00E5252C"/>
    <w:rsid w:val="00E5283E"/>
    <w:rsid w:val="00E556D5"/>
    <w:rsid w:val="00E573E5"/>
    <w:rsid w:val="00E5772D"/>
    <w:rsid w:val="00E60BDA"/>
    <w:rsid w:val="00E61275"/>
    <w:rsid w:val="00E6154A"/>
    <w:rsid w:val="00E61812"/>
    <w:rsid w:val="00E6301E"/>
    <w:rsid w:val="00E64300"/>
    <w:rsid w:val="00E67D46"/>
    <w:rsid w:val="00E723AA"/>
    <w:rsid w:val="00E80DDE"/>
    <w:rsid w:val="00E815E6"/>
    <w:rsid w:val="00E81A55"/>
    <w:rsid w:val="00E81C60"/>
    <w:rsid w:val="00E83E7D"/>
    <w:rsid w:val="00E856BA"/>
    <w:rsid w:val="00E86E35"/>
    <w:rsid w:val="00E9176B"/>
    <w:rsid w:val="00E9202D"/>
    <w:rsid w:val="00E93C66"/>
    <w:rsid w:val="00E94B94"/>
    <w:rsid w:val="00EA0966"/>
    <w:rsid w:val="00EA3BA1"/>
    <w:rsid w:val="00EA63F8"/>
    <w:rsid w:val="00EB012D"/>
    <w:rsid w:val="00EB12BC"/>
    <w:rsid w:val="00EB22C5"/>
    <w:rsid w:val="00EB357C"/>
    <w:rsid w:val="00EB421F"/>
    <w:rsid w:val="00EB4326"/>
    <w:rsid w:val="00EB45F0"/>
    <w:rsid w:val="00EB75A8"/>
    <w:rsid w:val="00EC116B"/>
    <w:rsid w:val="00EC13A7"/>
    <w:rsid w:val="00EC4EE2"/>
    <w:rsid w:val="00EC77F4"/>
    <w:rsid w:val="00EC7C04"/>
    <w:rsid w:val="00ED21CE"/>
    <w:rsid w:val="00ED229B"/>
    <w:rsid w:val="00ED47BB"/>
    <w:rsid w:val="00ED55AF"/>
    <w:rsid w:val="00ED5A36"/>
    <w:rsid w:val="00ED6018"/>
    <w:rsid w:val="00ED78BE"/>
    <w:rsid w:val="00EE157E"/>
    <w:rsid w:val="00EE2A3D"/>
    <w:rsid w:val="00EE5772"/>
    <w:rsid w:val="00EE701F"/>
    <w:rsid w:val="00EF4BD9"/>
    <w:rsid w:val="00EF5D60"/>
    <w:rsid w:val="00F01385"/>
    <w:rsid w:val="00F02AC6"/>
    <w:rsid w:val="00F06CFF"/>
    <w:rsid w:val="00F113DB"/>
    <w:rsid w:val="00F11530"/>
    <w:rsid w:val="00F169CF"/>
    <w:rsid w:val="00F17D3A"/>
    <w:rsid w:val="00F202BE"/>
    <w:rsid w:val="00F20B69"/>
    <w:rsid w:val="00F23E0A"/>
    <w:rsid w:val="00F23ED6"/>
    <w:rsid w:val="00F24BFC"/>
    <w:rsid w:val="00F24E63"/>
    <w:rsid w:val="00F251AE"/>
    <w:rsid w:val="00F25F0C"/>
    <w:rsid w:val="00F27A28"/>
    <w:rsid w:val="00F32747"/>
    <w:rsid w:val="00F34D4B"/>
    <w:rsid w:val="00F370CF"/>
    <w:rsid w:val="00F37169"/>
    <w:rsid w:val="00F37BDE"/>
    <w:rsid w:val="00F37C8E"/>
    <w:rsid w:val="00F42856"/>
    <w:rsid w:val="00F432BC"/>
    <w:rsid w:val="00F51422"/>
    <w:rsid w:val="00F564E9"/>
    <w:rsid w:val="00F57C05"/>
    <w:rsid w:val="00F61138"/>
    <w:rsid w:val="00F62FF2"/>
    <w:rsid w:val="00F6642E"/>
    <w:rsid w:val="00F73A0B"/>
    <w:rsid w:val="00F774AF"/>
    <w:rsid w:val="00F80085"/>
    <w:rsid w:val="00F81435"/>
    <w:rsid w:val="00F82497"/>
    <w:rsid w:val="00F84766"/>
    <w:rsid w:val="00F84824"/>
    <w:rsid w:val="00F92618"/>
    <w:rsid w:val="00F96D68"/>
    <w:rsid w:val="00FA0EA8"/>
    <w:rsid w:val="00FA29F6"/>
    <w:rsid w:val="00FA39AD"/>
    <w:rsid w:val="00FA3BB1"/>
    <w:rsid w:val="00FA7AF5"/>
    <w:rsid w:val="00FB1838"/>
    <w:rsid w:val="00FC04F2"/>
    <w:rsid w:val="00FC07AB"/>
    <w:rsid w:val="00FC1EFD"/>
    <w:rsid w:val="00FC221A"/>
    <w:rsid w:val="00FC6025"/>
    <w:rsid w:val="00FC723B"/>
    <w:rsid w:val="00FD1613"/>
    <w:rsid w:val="00FD2F66"/>
    <w:rsid w:val="00FD410C"/>
    <w:rsid w:val="00FD6469"/>
    <w:rsid w:val="00FD6D69"/>
    <w:rsid w:val="00FD714E"/>
    <w:rsid w:val="00FE07E1"/>
    <w:rsid w:val="00FE58B3"/>
    <w:rsid w:val="00FE67F9"/>
    <w:rsid w:val="00FE688F"/>
    <w:rsid w:val="00FF0DFB"/>
    <w:rsid w:val="00FF2274"/>
    <w:rsid w:val="00FF56BE"/>
    <w:rsid w:val="00FF70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2A875FDF"/>
  <w15:chartTrackingRefBased/>
  <w15:docId w15:val="{023DDFB7-A1D1-4F53-AA33-90575E5C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outlineLvl w:val="0"/>
    </w:pPr>
    <w:rPr>
      <w:color w:val="C0C0C0"/>
      <w:sz w:val="24"/>
    </w:rPr>
  </w:style>
  <w:style w:type="paragraph" w:styleId="2">
    <w:name w:val="heading 2"/>
    <w:basedOn w:val="a"/>
    <w:next w:val="a"/>
    <w:qFormat/>
    <w:rsid w:val="00D228B1"/>
    <w:pPr>
      <w:keepNext/>
      <w:jc w:val="center"/>
      <w:outlineLvl w:val="1"/>
    </w:pPr>
    <w:rPr>
      <w:sz w:val="24"/>
    </w:rPr>
  </w:style>
  <w:style w:type="paragraph" w:styleId="3">
    <w:name w:val="heading 3"/>
    <w:basedOn w:val="a"/>
    <w:next w:val="a"/>
    <w:link w:val="30"/>
    <w:qFormat/>
    <w:rsid w:val="000A59E5"/>
    <w:pPr>
      <w:keepNext/>
      <w:jc w:val="center"/>
      <w:outlineLvl w:val="2"/>
    </w:pPr>
    <w:rPr>
      <w:sz w:val="24"/>
    </w:rPr>
  </w:style>
  <w:style w:type="paragraph" w:styleId="4">
    <w:name w:val="heading 4"/>
    <w:basedOn w:val="a"/>
    <w:next w:val="a"/>
    <w:qFormat/>
    <w:rsid w:val="00A9594D"/>
    <w:pPr>
      <w:keepNext/>
      <w:outlineLvl w:val="3"/>
    </w:pPr>
    <w:rPr>
      <w:sz w:val="24"/>
    </w:rPr>
  </w:style>
  <w:style w:type="paragraph" w:styleId="5">
    <w:name w:val="heading 5"/>
    <w:basedOn w:val="a"/>
    <w:next w:val="a"/>
    <w:qFormat/>
    <w:rsid w:val="00A9594D"/>
    <w:pPr>
      <w:keepNext/>
      <w:outlineLvl w:val="4"/>
    </w:pPr>
    <w:rPr>
      <w:color w:val="FF66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 Знак Знак Знак Знак Знак Знак Знак,Верхний колонтитул Знак Знак Знак,Верхний колонтитул Знак Знак Знак Знак Знак Знак Знак Знак Знак Знак Знак Знак Знак Знак Знак Знак,Title Up,Верхний колонтитул Знак2 Знак"/>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paragraph" w:styleId="10">
    <w:name w:val="index 1"/>
    <w:basedOn w:val="a"/>
    <w:next w:val="a"/>
    <w:autoRedefine/>
    <w:semiHidden/>
    <w:rsid w:val="00EB45F0"/>
    <w:pPr>
      <w:ind w:left="200" w:hanging="200"/>
    </w:pPr>
  </w:style>
  <w:style w:type="paragraph" w:styleId="a8">
    <w:name w:val="index heading"/>
    <w:basedOn w:val="a"/>
    <w:next w:val="10"/>
    <w:semiHidden/>
    <w:rsid w:val="00EB45F0"/>
    <w:pPr>
      <w:jc w:val="center"/>
    </w:pPr>
    <w:rPr>
      <w:sz w:val="24"/>
    </w:rPr>
  </w:style>
  <w:style w:type="paragraph" w:customStyle="1" w:styleId="a9">
    <w:name w:val="Групповой заголовок"/>
    <w:basedOn w:val="a"/>
    <w:rsid w:val="00EB45F0"/>
    <w:pPr>
      <w:spacing w:before="360" w:after="360" w:line="360" w:lineRule="auto"/>
      <w:jc w:val="center"/>
    </w:pPr>
    <w:rPr>
      <w:b/>
      <w:sz w:val="36"/>
    </w:rPr>
  </w:style>
  <w:style w:type="character" w:customStyle="1" w:styleId="apple-style-span">
    <w:name w:val="apple-style-span"/>
    <w:basedOn w:val="a0"/>
    <w:rsid w:val="00764ED3"/>
  </w:style>
  <w:style w:type="character" w:customStyle="1" w:styleId="a4">
    <w:name w:val="Верхний колонтитул Знак"/>
    <w:aliases w:val="Верхний колонтитул Знак Знак Знак Знак Знак Знак Знак Знак Знак,Верхний колонтитул Знак Знак Знак Знак,Верхний колонтитул Знак Знак Знак Знак Знак Знак Знак Знак Знак Знак Знак Знак Знак Знак Знак Знак Знак,Title Up Знак"/>
    <w:link w:val="a3"/>
    <w:rsid w:val="00330F1C"/>
  </w:style>
  <w:style w:type="paragraph" w:styleId="aa">
    <w:name w:val="Balloon Text"/>
    <w:basedOn w:val="a"/>
    <w:link w:val="ab"/>
    <w:rsid w:val="00195471"/>
    <w:rPr>
      <w:rFonts w:ascii="Tahoma" w:hAnsi="Tahoma"/>
      <w:sz w:val="16"/>
      <w:szCs w:val="16"/>
      <w:lang w:val="x-none" w:eastAsia="x-none"/>
    </w:rPr>
  </w:style>
  <w:style w:type="character" w:customStyle="1" w:styleId="ab">
    <w:name w:val="Текст выноски Знак"/>
    <w:link w:val="aa"/>
    <w:rsid w:val="00195471"/>
    <w:rPr>
      <w:rFonts w:ascii="Tahoma" w:hAnsi="Tahoma" w:cs="Tahoma"/>
      <w:sz w:val="16"/>
      <w:szCs w:val="16"/>
    </w:rPr>
  </w:style>
  <w:style w:type="character" w:customStyle="1" w:styleId="a6">
    <w:name w:val="Нижний колонтитул Знак"/>
    <w:basedOn w:val="a0"/>
    <w:link w:val="a5"/>
    <w:rsid w:val="000A38EB"/>
  </w:style>
  <w:style w:type="character" w:customStyle="1" w:styleId="30">
    <w:name w:val="Заголовок 3 Знак"/>
    <w:link w:val="3"/>
    <w:rsid w:val="000D31BF"/>
    <w:rPr>
      <w:sz w:val="24"/>
    </w:rPr>
  </w:style>
  <w:style w:type="paragraph" w:styleId="ac">
    <w:name w:val="Body Text Indent"/>
    <w:basedOn w:val="a"/>
    <w:link w:val="ad"/>
    <w:rsid w:val="000D31BF"/>
    <w:pPr>
      <w:ind w:left="795"/>
    </w:pPr>
    <w:rPr>
      <w:sz w:val="28"/>
    </w:rPr>
  </w:style>
  <w:style w:type="character" w:customStyle="1" w:styleId="ad">
    <w:name w:val="Основной текст с отступом Знак"/>
    <w:link w:val="ac"/>
    <w:rsid w:val="000D31BF"/>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906948">
      <w:bodyDiv w:val="1"/>
      <w:marLeft w:val="0"/>
      <w:marRight w:val="0"/>
      <w:marTop w:val="0"/>
      <w:marBottom w:val="0"/>
      <w:divBdr>
        <w:top w:val="none" w:sz="0" w:space="0" w:color="auto"/>
        <w:left w:val="none" w:sz="0" w:space="0" w:color="auto"/>
        <w:bottom w:val="none" w:sz="0" w:space="0" w:color="auto"/>
        <w:right w:val="none" w:sz="0" w:space="0" w:color="auto"/>
      </w:divBdr>
    </w:div>
    <w:div w:id="634527903">
      <w:bodyDiv w:val="1"/>
      <w:marLeft w:val="0"/>
      <w:marRight w:val="0"/>
      <w:marTop w:val="0"/>
      <w:marBottom w:val="0"/>
      <w:divBdr>
        <w:top w:val="none" w:sz="0" w:space="0" w:color="auto"/>
        <w:left w:val="none" w:sz="0" w:space="0" w:color="auto"/>
        <w:bottom w:val="none" w:sz="0" w:space="0" w:color="auto"/>
        <w:right w:val="none" w:sz="0" w:space="0" w:color="auto"/>
      </w:divBdr>
      <w:divsChild>
        <w:div w:id="1379863517">
          <w:marLeft w:val="0"/>
          <w:marRight w:val="0"/>
          <w:marTop w:val="0"/>
          <w:marBottom w:val="0"/>
          <w:divBdr>
            <w:top w:val="none" w:sz="0" w:space="0" w:color="auto"/>
            <w:left w:val="none" w:sz="0" w:space="0" w:color="auto"/>
            <w:bottom w:val="none" w:sz="0" w:space="0" w:color="auto"/>
            <w:right w:val="none" w:sz="0" w:space="0" w:color="auto"/>
          </w:divBdr>
        </w:div>
        <w:div w:id="1656832996">
          <w:marLeft w:val="0"/>
          <w:marRight w:val="150"/>
          <w:marTop w:val="0"/>
          <w:marBottom w:val="450"/>
          <w:divBdr>
            <w:top w:val="none" w:sz="0" w:space="0" w:color="auto"/>
            <w:left w:val="none" w:sz="0" w:space="0" w:color="auto"/>
            <w:bottom w:val="none" w:sz="0" w:space="0" w:color="auto"/>
            <w:right w:val="none" w:sz="0" w:space="0" w:color="auto"/>
          </w:divBdr>
          <w:divsChild>
            <w:div w:id="964626281">
              <w:marLeft w:val="0"/>
              <w:marRight w:val="0"/>
              <w:marTop w:val="0"/>
              <w:marBottom w:val="0"/>
              <w:divBdr>
                <w:top w:val="none" w:sz="0" w:space="0" w:color="auto"/>
                <w:left w:val="none" w:sz="0" w:space="0" w:color="auto"/>
                <w:bottom w:val="none" w:sz="0" w:space="0" w:color="auto"/>
                <w:right w:val="none" w:sz="0" w:space="0" w:color="auto"/>
              </w:divBdr>
              <w:divsChild>
                <w:div w:id="1315530384">
                  <w:marLeft w:val="0"/>
                  <w:marRight w:val="0"/>
                  <w:marTop w:val="0"/>
                  <w:marBottom w:val="450"/>
                  <w:divBdr>
                    <w:top w:val="single" w:sz="6" w:space="0" w:color="CCCCCC"/>
                    <w:left w:val="none" w:sz="0" w:space="0" w:color="auto"/>
                    <w:bottom w:val="none" w:sz="0" w:space="0" w:color="auto"/>
                    <w:right w:val="none" w:sz="0" w:space="0" w:color="auto"/>
                  </w:divBdr>
                  <w:divsChild>
                    <w:div w:id="555892135">
                      <w:marLeft w:val="0"/>
                      <w:marRight w:val="0"/>
                      <w:marTop w:val="0"/>
                      <w:marBottom w:val="0"/>
                      <w:divBdr>
                        <w:top w:val="none" w:sz="0" w:space="0" w:color="auto"/>
                        <w:left w:val="none" w:sz="0" w:space="0" w:color="auto"/>
                        <w:bottom w:val="none" w:sz="0" w:space="0" w:color="auto"/>
                        <w:right w:val="none" w:sz="0" w:space="0" w:color="auto"/>
                      </w:divBdr>
                      <w:divsChild>
                        <w:div w:id="375860805">
                          <w:marLeft w:val="0"/>
                          <w:marRight w:val="0"/>
                          <w:marTop w:val="0"/>
                          <w:marBottom w:val="0"/>
                          <w:divBdr>
                            <w:top w:val="none" w:sz="0" w:space="0" w:color="auto"/>
                            <w:left w:val="none" w:sz="0" w:space="0" w:color="auto"/>
                            <w:bottom w:val="none" w:sz="0" w:space="0" w:color="auto"/>
                            <w:right w:val="none" w:sz="0" w:space="0" w:color="auto"/>
                          </w:divBdr>
                          <w:divsChild>
                            <w:div w:id="1988126861">
                              <w:marLeft w:val="0"/>
                              <w:marRight w:val="0"/>
                              <w:marTop w:val="0"/>
                              <w:marBottom w:val="0"/>
                              <w:divBdr>
                                <w:top w:val="none" w:sz="0" w:space="0" w:color="auto"/>
                                <w:left w:val="none" w:sz="0" w:space="0" w:color="auto"/>
                                <w:bottom w:val="none" w:sz="0" w:space="0" w:color="auto"/>
                                <w:right w:val="none" w:sz="0" w:space="0" w:color="auto"/>
                              </w:divBdr>
                              <w:divsChild>
                                <w:div w:id="5909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414287">
      <w:bodyDiv w:val="1"/>
      <w:marLeft w:val="0"/>
      <w:marRight w:val="0"/>
      <w:marTop w:val="0"/>
      <w:marBottom w:val="0"/>
      <w:divBdr>
        <w:top w:val="none" w:sz="0" w:space="0" w:color="auto"/>
        <w:left w:val="none" w:sz="0" w:space="0" w:color="auto"/>
        <w:bottom w:val="none" w:sz="0" w:space="0" w:color="auto"/>
        <w:right w:val="none" w:sz="0" w:space="0" w:color="auto"/>
      </w:divBdr>
    </w:div>
    <w:div w:id="716513950">
      <w:bodyDiv w:val="1"/>
      <w:marLeft w:val="0"/>
      <w:marRight w:val="0"/>
      <w:marTop w:val="0"/>
      <w:marBottom w:val="0"/>
      <w:divBdr>
        <w:top w:val="none" w:sz="0" w:space="0" w:color="auto"/>
        <w:left w:val="none" w:sz="0" w:space="0" w:color="auto"/>
        <w:bottom w:val="none" w:sz="0" w:space="0" w:color="auto"/>
        <w:right w:val="none" w:sz="0" w:space="0" w:color="auto"/>
      </w:divBdr>
    </w:div>
    <w:div w:id="756753047">
      <w:bodyDiv w:val="1"/>
      <w:marLeft w:val="0"/>
      <w:marRight w:val="0"/>
      <w:marTop w:val="0"/>
      <w:marBottom w:val="0"/>
      <w:divBdr>
        <w:top w:val="none" w:sz="0" w:space="0" w:color="auto"/>
        <w:left w:val="none" w:sz="0" w:space="0" w:color="auto"/>
        <w:bottom w:val="none" w:sz="0" w:space="0" w:color="auto"/>
        <w:right w:val="none" w:sz="0" w:space="0" w:color="auto"/>
      </w:divBdr>
    </w:div>
    <w:div w:id="881988879">
      <w:bodyDiv w:val="1"/>
      <w:marLeft w:val="0"/>
      <w:marRight w:val="0"/>
      <w:marTop w:val="0"/>
      <w:marBottom w:val="0"/>
      <w:divBdr>
        <w:top w:val="none" w:sz="0" w:space="0" w:color="auto"/>
        <w:left w:val="none" w:sz="0" w:space="0" w:color="auto"/>
        <w:bottom w:val="none" w:sz="0" w:space="0" w:color="auto"/>
        <w:right w:val="none" w:sz="0" w:space="0" w:color="auto"/>
      </w:divBdr>
    </w:div>
    <w:div w:id="970745287">
      <w:bodyDiv w:val="1"/>
      <w:marLeft w:val="0"/>
      <w:marRight w:val="0"/>
      <w:marTop w:val="0"/>
      <w:marBottom w:val="0"/>
      <w:divBdr>
        <w:top w:val="none" w:sz="0" w:space="0" w:color="auto"/>
        <w:left w:val="none" w:sz="0" w:space="0" w:color="auto"/>
        <w:bottom w:val="none" w:sz="0" w:space="0" w:color="auto"/>
        <w:right w:val="none" w:sz="0" w:space="0" w:color="auto"/>
      </w:divBdr>
    </w:div>
    <w:div w:id="986320565">
      <w:bodyDiv w:val="1"/>
      <w:marLeft w:val="0"/>
      <w:marRight w:val="0"/>
      <w:marTop w:val="0"/>
      <w:marBottom w:val="0"/>
      <w:divBdr>
        <w:top w:val="none" w:sz="0" w:space="0" w:color="auto"/>
        <w:left w:val="none" w:sz="0" w:space="0" w:color="auto"/>
        <w:bottom w:val="none" w:sz="0" w:space="0" w:color="auto"/>
        <w:right w:val="none" w:sz="0" w:space="0" w:color="auto"/>
      </w:divBdr>
    </w:div>
    <w:div w:id="1013456939">
      <w:bodyDiv w:val="1"/>
      <w:marLeft w:val="0"/>
      <w:marRight w:val="0"/>
      <w:marTop w:val="0"/>
      <w:marBottom w:val="0"/>
      <w:divBdr>
        <w:top w:val="none" w:sz="0" w:space="0" w:color="auto"/>
        <w:left w:val="none" w:sz="0" w:space="0" w:color="auto"/>
        <w:bottom w:val="none" w:sz="0" w:space="0" w:color="auto"/>
        <w:right w:val="none" w:sz="0" w:space="0" w:color="auto"/>
      </w:divBdr>
    </w:div>
    <w:div w:id="1275555798">
      <w:bodyDiv w:val="1"/>
      <w:marLeft w:val="0"/>
      <w:marRight w:val="0"/>
      <w:marTop w:val="0"/>
      <w:marBottom w:val="0"/>
      <w:divBdr>
        <w:top w:val="none" w:sz="0" w:space="0" w:color="auto"/>
        <w:left w:val="none" w:sz="0" w:space="0" w:color="auto"/>
        <w:bottom w:val="none" w:sz="0" w:space="0" w:color="auto"/>
        <w:right w:val="none" w:sz="0" w:space="0" w:color="auto"/>
      </w:divBdr>
    </w:div>
    <w:div w:id="1366056661">
      <w:bodyDiv w:val="1"/>
      <w:marLeft w:val="0"/>
      <w:marRight w:val="0"/>
      <w:marTop w:val="0"/>
      <w:marBottom w:val="0"/>
      <w:divBdr>
        <w:top w:val="none" w:sz="0" w:space="0" w:color="auto"/>
        <w:left w:val="none" w:sz="0" w:space="0" w:color="auto"/>
        <w:bottom w:val="none" w:sz="0" w:space="0" w:color="auto"/>
        <w:right w:val="none" w:sz="0" w:space="0" w:color="auto"/>
      </w:divBdr>
    </w:div>
    <w:div w:id="1570768125">
      <w:bodyDiv w:val="1"/>
      <w:marLeft w:val="0"/>
      <w:marRight w:val="0"/>
      <w:marTop w:val="0"/>
      <w:marBottom w:val="0"/>
      <w:divBdr>
        <w:top w:val="none" w:sz="0" w:space="0" w:color="auto"/>
        <w:left w:val="none" w:sz="0" w:space="0" w:color="auto"/>
        <w:bottom w:val="none" w:sz="0" w:space="0" w:color="auto"/>
        <w:right w:val="none" w:sz="0" w:space="0" w:color="auto"/>
      </w:divBdr>
    </w:div>
    <w:div w:id="206309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lgip\Shablons\TemplateLgip\&#1057;&#1087;&#1077;&#1094;&#1080;&#1092;&#1080;&#1082;&#1072;&#1094;&#1080;&#1080;%20&#1086;&#1073;&#1086;&#1088;&#1091;&#1076;&#1086;&#1074;&#1072;&#1085;&#1080;&#1103;\&#1041;&#1083;&#1072;&#1085;&#1082;.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F6E22-162C-4DE1-92FB-4AE1FEBB3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Бланк.dot</Template>
  <TotalTime>4</TotalTime>
  <Pages>1</Pages>
  <Words>407</Words>
  <Characters>2326</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Позиция</vt:lpstr>
    </vt:vector>
  </TitlesOfParts>
  <Company>ООО СП "ИНТАР"</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Позиция</dc:title>
  <dc:subject/>
  <dc:creator>ClearWater04</dc:creator>
  <cp:keywords/>
  <dc:description>ООО СП "ИНТАР"</dc:description>
  <cp:lastModifiedBy>Денис</cp:lastModifiedBy>
  <cp:revision>4</cp:revision>
  <cp:lastPrinted>2020-12-10T12:07:00Z</cp:lastPrinted>
  <dcterms:created xsi:type="dcterms:W3CDTF">2026-06-15T17:36:00Z</dcterms:created>
  <dcterms:modified xsi:type="dcterms:W3CDTF">2026-06-16T09:50:00Z</dcterms:modified>
</cp:coreProperties>
</file>