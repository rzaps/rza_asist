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2400" w:type="dxa"/>
        <w:jc w:val="center"/>
        <w:tblBorders>
          <w:top w:val="single" w:sz="6" w:space="0" w:color="auto"/>
          <w:bottom w:val="single" w:sz="6" w:space="0" w:color="auto"/>
          <w:insideH w:val="single" w:sz="12" w:space="0" w:color="auto"/>
          <w:insideV w:val="single" w:sz="12" w:space="0" w:color="auto"/>
        </w:tblBorders>
        <w:tblLayout w:type="fixed"/>
        <w:tblCellMar>
          <w:left w:w="56" w:type="dxa"/>
          <w:right w:w="56" w:type="dxa"/>
        </w:tblCellMar>
        <w:tblLook w:val="0000" w:firstRow="0" w:lastRow="0" w:firstColumn="0" w:lastColumn="0" w:noHBand="0" w:noVBand="0"/>
      </w:tblPr>
      <w:tblGrid>
        <w:gridCol w:w="1136"/>
        <w:gridCol w:w="7369"/>
        <w:gridCol w:w="3402"/>
        <w:gridCol w:w="1985"/>
        <w:gridCol w:w="2552"/>
        <w:gridCol w:w="1134"/>
        <w:gridCol w:w="1134"/>
        <w:gridCol w:w="1418"/>
        <w:gridCol w:w="2270"/>
      </w:tblGrid>
      <w:tr w:rsidR="00D228B1" w:rsidRPr="00BD2633" w14:paraId="2E7EBD4A" w14:textId="77777777" w:rsidTr="00360276">
        <w:trPr>
          <w:cantSplit/>
          <w:trHeight w:hRule="exact" w:val="1143"/>
          <w:tblHeader/>
          <w:jc w:val="center"/>
        </w:trPr>
        <w:tc>
          <w:tcPr>
            <w:tcW w:w="1136" w:type="dxa"/>
            <w:tcBorders>
              <w:top w:val="nil"/>
              <w:bottom w:val="single" w:sz="12" w:space="0" w:color="auto"/>
            </w:tcBorders>
            <w:tcMar>
              <w:left w:w="0" w:type="dxa"/>
              <w:right w:w="0" w:type="dxa"/>
            </w:tcMar>
            <w:vAlign w:val="center"/>
          </w:tcPr>
          <w:p w14:paraId="086DB3FD" w14:textId="77777777" w:rsidR="006F6911" w:rsidRPr="00BD2633" w:rsidRDefault="006F6911" w:rsidP="003220A4">
            <w:pPr>
              <w:pStyle w:val="2"/>
              <w:rPr>
                <w:rFonts w:ascii="ISOCPEUR" w:hAnsi="ISOCPEUR"/>
                <w:szCs w:val="24"/>
                <w:lang w:val="en-US"/>
              </w:rPr>
            </w:pPr>
          </w:p>
          <w:p w14:paraId="739EA8CE" w14:textId="77777777" w:rsidR="00D228B1" w:rsidRPr="00BD2633" w:rsidRDefault="00D228B1" w:rsidP="003220A4">
            <w:pPr>
              <w:pStyle w:val="2"/>
              <w:rPr>
                <w:rFonts w:ascii="ISOCPEUR" w:hAnsi="ISOCPEUR"/>
                <w:szCs w:val="24"/>
              </w:rPr>
            </w:pPr>
            <w:r w:rsidRPr="00BD2633">
              <w:rPr>
                <w:rFonts w:ascii="ISOCPEUR" w:hAnsi="ISOCPEUR"/>
                <w:szCs w:val="24"/>
              </w:rPr>
              <w:t>Позиция</w:t>
            </w:r>
          </w:p>
        </w:tc>
        <w:tc>
          <w:tcPr>
            <w:tcW w:w="7369" w:type="dxa"/>
            <w:tcBorders>
              <w:top w:val="nil"/>
              <w:bottom w:val="single" w:sz="12" w:space="0" w:color="auto"/>
            </w:tcBorders>
            <w:tcMar>
              <w:left w:w="0" w:type="dxa"/>
              <w:right w:w="0" w:type="dxa"/>
            </w:tcMar>
            <w:vAlign w:val="center"/>
          </w:tcPr>
          <w:p w14:paraId="28BED402" w14:textId="77777777" w:rsidR="00D228B1" w:rsidRPr="00BD2633" w:rsidRDefault="00D228B1" w:rsidP="00BD2633">
            <w:pPr>
              <w:tabs>
                <w:tab w:val="left" w:pos="1152"/>
              </w:tabs>
              <w:jc w:val="center"/>
              <w:rPr>
                <w:rFonts w:ascii="ISOCPEUR" w:hAnsi="ISOCPEUR"/>
                <w:sz w:val="24"/>
                <w:szCs w:val="24"/>
              </w:rPr>
            </w:pPr>
            <w:r w:rsidRPr="00BD2633">
              <w:rPr>
                <w:rFonts w:ascii="ISOCPEUR" w:hAnsi="ISOCPEUR"/>
                <w:sz w:val="24"/>
                <w:szCs w:val="24"/>
              </w:rPr>
              <w:t>Наименование</w:t>
            </w:r>
          </w:p>
          <w:p w14:paraId="3BD81D3B" w14:textId="77777777" w:rsidR="00D228B1" w:rsidRPr="00BD2633" w:rsidRDefault="00D228B1" w:rsidP="00BD2633">
            <w:pPr>
              <w:tabs>
                <w:tab w:val="left" w:pos="1152"/>
              </w:tabs>
              <w:jc w:val="center"/>
              <w:rPr>
                <w:rFonts w:ascii="ISOCPEUR" w:hAnsi="ISOCPEUR"/>
                <w:sz w:val="24"/>
                <w:szCs w:val="24"/>
              </w:rPr>
            </w:pPr>
            <w:r w:rsidRPr="00BD2633">
              <w:rPr>
                <w:rFonts w:ascii="ISOCPEUR" w:hAnsi="ISOCPEUR"/>
                <w:sz w:val="24"/>
                <w:szCs w:val="24"/>
              </w:rPr>
              <w:t>и техническая характеристика</w:t>
            </w:r>
          </w:p>
        </w:tc>
        <w:tc>
          <w:tcPr>
            <w:tcW w:w="3402" w:type="dxa"/>
            <w:tcBorders>
              <w:top w:val="nil"/>
              <w:bottom w:val="single" w:sz="12" w:space="0" w:color="auto"/>
              <w:right w:val="single" w:sz="12" w:space="0" w:color="auto"/>
            </w:tcBorders>
            <w:tcMar>
              <w:left w:w="0" w:type="dxa"/>
              <w:right w:w="0" w:type="dxa"/>
            </w:tcMar>
            <w:vAlign w:val="center"/>
          </w:tcPr>
          <w:p w14:paraId="6CE6255D" w14:textId="77777777" w:rsidR="00D228B1" w:rsidRPr="00BD2633" w:rsidRDefault="00D228B1" w:rsidP="00BD2633">
            <w:pPr>
              <w:jc w:val="center"/>
              <w:rPr>
                <w:rFonts w:ascii="ISOCPEUR" w:hAnsi="ISOCPEUR"/>
                <w:sz w:val="24"/>
                <w:szCs w:val="24"/>
              </w:rPr>
            </w:pPr>
            <w:r w:rsidRPr="00BD2633">
              <w:rPr>
                <w:rFonts w:ascii="ISOCPEUR" w:hAnsi="ISOCPEUR"/>
                <w:sz w:val="24"/>
                <w:szCs w:val="24"/>
              </w:rPr>
              <w:t>Тип, марка,</w:t>
            </w:r>
          </w:p>
          <w:p w14:paraId="5434652F"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обозначение документа,</w:t>
            </w:r>
          </w:p>
          <w:p w14:paraId="791A9469"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опросного листа</w:t>
            </w:r>
          </w:p>
        </w:tc>
        <w:tc>
          <w:tcPr>
            <w:tcW w:w="1985" w:type="dxa"/>
            <w:tcBorders>
              <w:top w:val="nil"/>
              <w:left w:val="single" w:sz="12" w:space="0" w:color="auto"/>
              <w:bottom w:val="single" w:sz="12" w:space="0" w:color="auto"/>
              <w:right w:val="single" w:sz="12" w:space="0" w:color="auto"/>
            </w:tcBorders>
            <w:tcMar>
              <w:left w:w="0" w:type="dxa"/>
              <w:right w:w="0" w:type="dxa"/>
            </w:tcMar>
            <w:vAlign w:val="center"/>
          </w:tcPr>
          <w:p w14:paraId="0BBC8645" w14:textId="77777777" w:rsidR="00D228B1" w:rsidRPr="00BD2633" w:rsidRDefault="00D228B1" w:rsidP="009B5403">
            <w:pPr>
              <w:pStyle w:val="2"/>
              <w:rPr>
                <w:rFonts w:ascii="ISOCPEUR" w:hAnsi="ISOCPEUR"/>
                <w:szCs w:val="24"/>
              </w:rPr>
            </w:pPr>
            <w:r w:rsidRPr="00BD2633">
              <w:rPr>
                <w:rFonts w:ascii="ISOCPEUR" w:hAnsi="ISOCPEUR"/>
                <w:szCs w:val="24"/>
              </w:rPr>
              <w:t xml:space="preserve">Код </w:t>
            </w:r>
            <w:r w:rsidR="009B5403">
              <w:rPr>
                <w:rFonts w:ascii="ISOCPEUR" w:hAnsi="ISOCPEUR"/>
                <w:szCs w:val="24"/>
              </w:rPr>
              <w:t>продукции</w:t>
            </w:r>
          </w:p>
        </w:tc>
        <w:tc>
          <w:tcPr>
            <w:tcW w:w="2552" w:type="dxa"/>
            <w:tcBorders>
              <w:top w:val="nil"/>
              <w:left w:val="single" w:sz="12" w:space="0" w:color="auto"/>
              <w:bottom w:val="single" w:sz="12" w:space="0" w:color="auto"/>
              <w:right w:val="single" w:sz="12" w:space="0" w:color="auto"/>
            </w:tcBorders>
            <w:tcMar>
              <w:left w:w="0" w:type="dxa"/>
              <w:right w:w="0" w:type="dxa"/>
            </w:tcMar>
            <w:vAlign w:val="center"/>
          </w:tcPr>
          <w:p w14:paraId="5A77BDF0" w14:textId="77777777" w:rsidR="00D228B1" w:rsidRPr="00BD2633" w:rsidRDefault="0049106F" w:rsidP="00BD2633">
            <w:pPr>
              <w:jc w:val="center"/>
              <w:rPr>
                <w:rFonts w:ascii="ISOCPEUR" w:hAnsi="ISOCPEUR"/>
                <w:sz w:val="24"/>
                <w:szCs w:val="24"/>
              </w:rPr>
            </w:pPr>
            <w:r>
              <w:rPr>
                <w:rFonts w:ascii="ISOCPEUR" w:hAnsi="ISOCPEUR"/>
                <w:sz w:val="24"/>
                <w:szCs w:val="24"/>
              </w:rPr>
              <w:t>Поставщик</w:t>
            </w:r>
          </w:p>
        </w:tc>
        <w:tc>
          <w:tcPr>
            <w:tcW w:w="1134" w:type="dxa"/>
            <w:tcBorders>
              <w:top w:val="nil"/>
              <w:left w:val="single" w:sz="12" w:space="0" w:color="auto"/>
              <w:bottom w:val="single" w:sz="12" w:space="0" w:color="auto"/>
              <w:right w:val="single" w:sz="12" w:space="0" w:color="auto"/>
            </w:tcBorders>
            <w:tcMar>
              <w:left w:w="0" w:type="dxa"/>
              <w:right w:w="0" w:type="dxa"/>
            </w:tcMar>
            <w:vAlign w:val="center"/>
          </w:tcPr>
          <w:p w14:paraId="3EBE74DB"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Единица</w:t>
            </w:r>
          </w:p>
          <w:p w14:paraId="2B95D924"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измерения</w:t>
            </w:r>
          </w:p>
        </w:tc>
        <w:tc>
          <w:tcPr>
            <w:tcW w:w="1134" w:type="dxa"/>
            <w:tcBorders>
              <w:top w:val="nil"/>
              <w:left w:val="single" w:sz="12" w:space="0" w:color="auto"/>
              <w:bottom w:val="single" w:sz="12" w:space="0" w:color="auto"/>
              <w:right w:val="single" w:sz="12" w:space="0" w:color="auto"/>
            </w:tcBorders>
            <w:tcMar>
              <w:left w:w="0" w:type="dxa"/>
              <w:right w:w="0" w:type="dxa"/>
            </w:tcMar>
            <w:vAlign w:val="center"/>
          </w:tcPr>
          <w:p w14:paraId="2EB7FCEA"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Кол</w:t>
            </w:r>
            <w:r w:rsidR="003C551F" w:rsidRPr="00BD2633">
              <w:rPr>
                <w:rFonts w:ascii="ISOCPEUR" w:hAnsi="ISOCPEUR"/>
                <w:sz w:val="24"/>
                <w:szCs w:val="24"/>
                <w:lang w:val="en-US"/>
              </w:rPr>
              <w:t>.</w:t>
            </w:r>
          </w:p>
        </w:tc>
        <w:tc>
          <w:tcPr>
            <w:tcW w:w="1418" w:type="dxa"/>
            <w:tcBorders>
              <w:top w:val="nil"/>
              <w:left w:val="single" w:sz="12" w:space="0" w:color="auto"/>
              <w:bottom w:val="single" w:sz="12" w:space="0" w:color="auto"/>
              <w:right w:val="single" w:sz="12" w:space="0" w:color="auto"/>
            </w:tcBorders>
            <w:tcMar>
              <w:left w:w="0" w:type="dxa"/>
              <w:right w:w="0" w:type="dxa"/>
            </w:tcMar>
            <w:vAlign w:val="center"/>
          </w:tcPr>
          <w:p w14:paraId="636E77BE"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Масса</w:t>
            </w:r>
          </w:p>
          <w:p w14:paraId="1FF4B2F4"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единицы</w:t>
            </w:r>
            <w:r w:rsidR="00AD29D8" w:rsidRPr="00BD2633">
              <w:rPr>
                <w:rFonts w:ascii="ISOCPEUR" w:hAnsi="ISOCPEUR"/>
                <w:sz w:val="24"/>
                <w:szCs w:val="24"/>
              </w:rPr>
              <w:t>,</w:t>
            </w:r>
          </w:p>
          <w:p w14:paraId="098208F2" w14:textId="77777777" w:rsidR="00D228B1" w:rsidRPr="00BD2633" w:rsidRDefault="004E1DFF" w:rsidP="00BD2633">
            <w:pPr>
              <w:jc w:val="center"/>
              <w:rPr>
                <w:rFonts w:ascii="ISOCPEUR" w:hAnsi="ISOCPEUR"/>
                <w:sz w:val="24"/>
                <w:szCs w:val="24"/>
              </w:rPr>
            </w:pPr>
            <w:r>
              <w:rPr>
                <w:rFonts w:ascii="ISOCPEUR" w:hAnsi="ISOCPEUR"/>
                <w:sz w:val="24"/>
                <w:szCs w:val="24"/>
              </w:rPr>
              <w:t>кг</w:t>
            </w:r>
          </w:p>
        </w:tc>
        <w:tc>
          <w:tcPr>
            <w:tcW w:w="2270" w:type="dxa"/>
            <w:tcBorders>
              <w:top w:val="nil"/>
              <w:left w:val="single" w:sz="12" w:space="0" w:color="auto"/>
              <w:bottom w:val="single" w:sz="12" w:space="0" w:color="auto"/>
              <w:right w:val="nil"/>
            </w:tcBorders>
            <w:tcMar>
              <w:left w:w="0" w:type="dxa"/>
              <w:right w:w="0" w:type="dxa"/>
            </w:tcMar>
            <w:vAlign w:val="center"/>
          </w:tcPr>
          <w:p w14:paraId="5C9DD845"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Примечание</w:t>
            </w:r>
          </w:p>
        </w:tc>
      </w:tr>
      <w:tr w:rsidR="0087485B" w:rsidRPr="00BD2633" w14:paraId="71395BA9" w14:textId="77777777" w:rsidTr="00360276">
        <w:trPr>
          <w:trHeight w:val="340"/>
          <w:jc w:val="center"/>
        </w:trPr>
        <w:tc>
          <w:tcPr>
            <w:tcW w:w="1136" w:type="dxa"/>
            <w:tcBorders>
              <w:top w:val="single" w:sz="12" w:space="0" w:color="auto"/>
              <w:bottom w:val="single" w:sz="4" w:space="0" w:color="auto"/>
            </w:tcBorders>
            <w:vAlign w:val="center"/>
          </w:tcPr>
          <w:p w14:paraId="4F307AC7" w14:textId="77777777" w:rsidR="0087485B" w:rsidRPr="00BD2633" w:rsidRDefault="0087485B" w:rsidP="00AF3BC3">
            <w:pPr>
              <w:rPr>
                <w:rFonts w:ascii="ISOCPEUR" w:hAnsi="ISOCPEUR"/>
                <w:sz w:val="24"/>
                <w:szCs w:val="24"/>
              </w:rPr>
            </w:pPr>
          </w:p>
        </w:tc>
        <w:tc>
          <w:tcPr>
            <w:tcW w:w="7369" w:type="dxa"/>
            <w:tcBorders>
              <w:top w:val="single" w:sz="12" w:space="0" w:color="auto"/>
              <w:bottom w:val="single" w:sz="4" w:space="0" w:color="auto"/>
            </w:tcBorders>
            <w:vAlign w:val="center"/>
          </w:tcPr>
          <w:p w14:paraId="11E2F54B" w14:textId="77777777" w:rsidR="0087485B" w:rsidRDefault="0087485B" w:rsidP="00194B48">
            <w:pPr>
              <w:tabs>
                <w:tab w:val="left" w:pos="1152"/>
              </w:tabs>
              <w:rPr>
                <w:rFonts w:ascii="ISOCPEUR" w:hAnsi="ISOCPEUR"/>
                <w:sz w:val="24"/>
                <w:szCs w:val="24"/>
              </w:rPr>
            </w:pPr>
          </w:p>
        </w:tc>
        <w:tc>
          <w:tcPr>
            <w:tcW w:w="3402" w:type="dxa"/>
            <w:tcBorders>
              <w:top w:val="single" w:sz="12" w:space="0" w:color="auto"/>
              <w:bottom w:val="single" w:sz="4" w:space="0" w:color="auto"/>
              <w:right w:val="single" w:sz="12" w:space="0" w:color="auto"/>
            </w:tcBorders>
            <w:vAlign w:val="center"/>
          </w:tcPr>
          <w:p w14:paraId="4AE8FF49" w14:textId="77777777" w:rsidR="0087485B" w:rsidRPr="00BA25AA" w:rsidRDefault="0087485B" w:rsidP="00194B48">
            <w:pPr>
              <w:jc w:val="center"/>
              <w:rPr>
                <w:rFonts w:ascii="ISOCPEUR" w:hAnsi="ISOCPEUR"/>
                <w:sz w:val="24"/>
                <w:szCs w:val="24"/>
                <w:u w:val="single"/>
              </w:rPr>
            </w:pPr>
          </w:p>
        </w:tc>
        <w:tc>
          <w:tcPr>
            <w:tcW w:w="1985" w:type="dxa"/>
            <w:tcBorders>
              <w:top w:val="single" w:sz="12" w:space="0" w:color="auto"/>
              <w:left w:val="single" w:sz="12" w:space="0" w:color="auto"/>
              <w:bottom w:val="single" w:sz="4" w:space="0" w:color="auto"/>
              <w:right w:val="single" w:sz="12" w:space="0" w:color="auto"/>
            </w:tcBorders>
            <w:vAlign w:val="center"/>
          </w:tcPr>
          <w:p w14:paraId="67966078" w14:textId="77777777" w:rsidR="0087485B" w:rsidRPr="00BD2633" w:rsidRDefault="0087485B" w:rsidP="00194B48">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EFFCA57" w14:textId="77777777" w:rsidR="0087485B" w:rsidRPr="00BD2633" w:rsidRDefault="0087485B" w:rsidP="00194B48">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60230EB" w14:textId="77777777" w:rsidR="0087485B" w:rsidRDefault="0087485B" w:rsidP="00194B48">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1D1B5B86" w14:textId="77777777" w:rsidR="0087485B" w:rsidRDefault="0087485B" w:rsidP="00194B48">
            <w:pPr>
              <w:jc w:val="center"/>
              <w:rPr>
                <w:rFonts w:ascii="ISOCPEUR" w:hAnsi="ISOCPEUR"/>
                <w:sz w:val="24"/>
                <w:szCs w:val="24"/>
              </w:rPr>
            </w:pPr>
          </w:p>
        </w:tc>
        <w:tc>
          <w:tcPr>
            <w:tcW w:w="1418" w:type="dxa"/>
            <w:tcBorders>
              <w:top w:val="single" w:sz="12" w:space="0" w:color="auto"/>
              <w:left w:val="single" w:sz="12" w:space="0" w:color="auto"/>
              <w:bottom w:val="single" w:sz="4" w:space="0" w:color="auto"/>
              <w:right w:val="single" w:sz="12" w:space="0" w:color="auto"/>
            </w:tcBorders>
            <w:vAlign w:val="center"/>
          </w:tcPr>
          <w:p w14:paraId="3D92E757" w14:textId="77777777" w:rsidR="0087485B" w:rsidRDefault="0087485B" w:rsidP="00194B48">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47C1CF45" w14:textId="77777777" w:rsidR="0087485B" w:rsidRDefault="0087485B" w:rsidP="00194B48">
            <w:pPr>
              <w:jc w:val="center"/>
              <w:rPr>
                <w:rFonts w:ascii="ISOCPEUR" w:hAnsi="ISOCPEUR"/>
                <w:sz w:val="22"/>
                <w:szCs w:val="22"/>
              </w:rPr>
            </w:pPr>
          </w:p>
        </w:tc>
      </w:tr>
      <w:tr w:rsidR="00C70061" w:rsidRPr="00FD7CAB" w14:paraId="090D8AFD" w14:textId="77777777" w:rsidTr="00C70061">
        <w:trPr>
          <w:trHeight w:val="340"/>
          <w:jc w:val="center"/>
        </w:trPr>
        <w:tc>
          <w:tcPr>
            <w:tcW w:w="1136" w:type="dxa"/>
            <w:tcBorders>
              <w:top w:val="single" w:sz="12" w:space="0" w:color="auto"/>
              <w:bottom w:val="single" w:sz="4" w:space="0" w:color="auto"/>
              <w:right w:val="single" w:sz="12" w:space="0" w:color="auto"/>
            </w:tcBorders>
            <w:vAlign w:val="center"/>
          </w:tcPr>
          <w:p w14:paraId="407E5B2E" w14:textId="77777777" w:rsidR="00C70061" w:rsidRPr="00C70061" w:rsidRDefault="00C70061" w:rsidP="00C70061">
            <w:pPr>
              <w:jc w:val="center"/>
              <w:rPr>
                <w:rFonts w:ascii="ISOCPEUR" w:hAnsi="ISOCPEUR"/>
                <w:sz w:val="24"/>
                <w:szCs w:val="24"/>
              </w:rPr>
            </w:pPr>
            <w:r w:rsidRPr="00C70061">
              <w:rPr>
                <w:rFonts w:ascii="ISOCPEUR" w:hAnsi="ISOCPEUR"/>
                <w:sz w:val="24"/>
                <w:szCs w:val="24"/>
              </w:rPr>
              <w:t>1</w:t>
            </w:r>
          </w:p>
        </w:tc>
        <w:tc>
          <w:tcPr>
            <w:tcW w:w="7369" w:type="dxa"/>
            <w:tcBorders>
              <w:top w:val="single" w:sz="12" w:space="0" w:color="auto"/>
              <w:left w:val="single" w:sz="12" w:space="0" w:color="auto"/>
              <w:bottom w:val="single" w:sz="4" w:space="0" w:color="auto"/>
              <w:right w:val="single" w:sz="12" w:space="0" w:color="auto"/>
            </w:tcBorders>
            <w:vAlign w:val="center"/>
          </w:tcPr>
          <w:p w14:paraId="4A7CC60F" w14:textId="77777777" w:rsidR="00C70061" w:rsidRPr="00C70061" w:rsidRDefault="005B4F47" w:rsidP="00C70061">
            <w:pPr>
              <w:tabs>
                <w:tab w:val="left" w:pos="1152"/>
              </w:tabs>
              <w:rPr>
                <w:rFonts w:ascii="ISOCPEUR" w:hAnsi="ISOCPEUR"/>
                <w:sz w:val="24"/>
                <w:szCs w:val="24"/>
              </w:rPr>
            </w:pPr>
            <w:r w:rsidRPr="005B4F47">
              <w:rPr>
                <w:rFonts w:ascii="ISOCPEUR" w:hAnsi="ISOCPEUR"/>
                <w:sz w:val="24"/>
                <w:szCs w:val="24"/>
              </w:rPr>
              <w:t>Шкаф центральный сигнализации и питания оперативной блокировки 2</w:t>
            </w:r>
            <w:r w:rsidR="00C70061" w:rsidRPr="00C70061">
              <w:rPr>
                <w:rFonts w:ascii="ISOCPEUR" w:hAnsi="ISOCPEUR"/>
                <w:sz w:val="24"/>
                <w:szCs w:val="24"/>
              </w:rPr>
              <w:t>000(В)х</w:t>
            </w:r>
            <w:r>
              <w:rPr>
                <w:rFonts w:ascii="ISOCPEUR" w:hAnsi="ISOCPEUR"/>
                <w:sz w:val="24"/>
                <w:szCs w:val="24"/>
              </w:rPr>
              <w:t>8</w:t>
            </w:r>
            <w:r w:rsidR="00C70061" w:rsidRPr="00C70061">
              <w:rPr>
                <w:rFonts w:ascii="ISOCPEUR" w:hAnsi="ISOCPEUR"/>
                <w:sz w:val="24"/>
                <w:szCs w:val="24"/>
              </w:rPr>
              <w:t>00(Ш)х</w:t>
            </w:r>
            <w:r>
              <w:rPr>
                <w:rFonts w:ascii="ISOCPEUR" w:hAnsi="ISOCPEUR"/>
                <w:sz w:val="24"/>
                <w:szCs w:val="24"/>
              </w:rPr>
              <w:t>6</w:t>
            </w:r>
            <w:r w:rsidR="00C70061"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2FC6F8D4" w14:textId="77777777" w:rsidR="00C70061" w:rsidRPr="00C70061" w:rsidRDefault="00C70061" w:rsidP="00C70061">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F44AC83" w14:textId="77777777" w:rsidR="00C70061" w:rsidRPr="00C70061" w:rsidRDefault="00C70061" w:rsidP="00C7006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89B1315" w14:textId="77777777" w:rsidR="00E95682" w:rsidRDefault="00E95682" w:rsidP="00C70061">
            <w:pPr>
              <w:jc w:val="center"/>
              <w:rPr>
                <w:rFonts w:ascii="ISOCPEUR" w:hAnsi="ISOCPEUR"/>
                <w:sz w:val="24"/>
                <w:szCs w:val="24"/>
              </w:rPr>
            </w:pPr>
            <w:r>
              <w:rPr>
                <w:rFonts w:ascii="ISOCPEUR" w:hAnsi="ISOCPEUR"/>
                <w:sz w:val="24"/>
                <w:szCs w:val="24"/>
              </w:rPr>
              <w:t>ООО «[ОБЪЕКТ]»</w:t>
            </w:r>
          </w:p>
          <w:p w14:paraId="4037B8E9" w14:textId="77777777" w:rsidR="00C70061" w:rsidRPr="00C70061" w:rsidRDefault="00C70061" w:rsidP="00C7006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4BDA9E6" w14:textId="77777777" w:rsidR="00C70061" w:rsidRPr="00C70061" w:rsidRDefault="00C70061" w:rsidP="00C70061">
            <w:pPr>
              <w:jc w:val="center"/>
              <w:rPr>
                <w:rFonts w:ascii="ISOCPEUR" w:hAnsi="ISOCPEUR"/>
                <w:sz w:val="24"/>
                <w:szCs w:val="24"/>
              </w:rPr>
            </w:pPr>
            <w:r w:rsidRPr="00C70061">
              <w:rPr>
                <w:rFonts w:ascii="ISOCPEUR" w:hAnsi="ISOCPEUR"/>
                <w:sz w:val="24"/>
                <w:szCs w:val="24"/>
              </w:rPr>
              <w:t>шт</w:t>
            </w:r>
            <w:r w:rsidR="005B4F47">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6B2B9B91" w14:textId="77777777" w:rsidR="00C70061" w:rsidRPr="00C70061" w:rsidRDefault="00C70061" w:rsidP="00C7006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02FC00AA" w14:textId="77777777" w:rsidR="00C70061" w:rsidRPr="00C70061" w:rsidRDefault="00C70061" w:rsidP="00C7006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18B23E52" w14:textId="77777777" w:rsidR="00C70061" w:rsidRPr="00C70061" w:rsidRDefault="00C70061" w:rsidP="00C70061">
            <w:pPr>
              <w:jc w:val="center"/>
              <w:rPr>
                <w:rFonts w:ascii="ISOCPEUR" w:hAnsi="ISOCPEUR"/>
                <w:sz w:val="22"/>
                <w:szCs w:val="22"/>
              </w:rPr>
            </w:pPr>
            <w:r w:rsidRPr="00C70061">
              <w:rPr>
                <w:rFonts w:ascii="ISOCPEUR" w:hAnsi="ISOCPEUR"/>
                <w:sz w:val="22"/>
                <w:szCs w:val="22"/>
              </w:rPr>
              <w:t>Блок-модуль ОПУ</w:t>
            </w:r>
          </w:p>
        </w:tc>
      </w:tr>
      <w:tr w:rsidR="005B4F47" w14:paraId="33F9CCD2" w14:textId="77777777" w:rsidTr="00846ECC">
        <w:trPr>
          <w:trHeight w:val="340"/>
          <w:jc w:val="center"/>
        </w:trPr>
        <w:tc>
          <w:tcPr>
            <w:tcW w:w="1136" w:type="dxa"/>
            <w:tcBorders>
              <w:top w:val="single" w:sz="12" w:space="0" w:color="auto"/>
              <w:bottom w:val="single" w:sz="4" w:space="0" w:color="auto"/>
              <w:right w:val="single" w:sz="12" w:space="0" w:color="auto"/>
            </w:tcBorders>
            <w:vAlign w:val="center"/>
          </w:tcPr>
          <w:p w14:paraId="6799C30E" w14:textId="77777777" w:rsidR="005B4F47" w:rsidRPr="00C70061" w:rsidRDefault="005B4F47" w:rsidP="005B4F47">
            <w:pPr>
              <w:jc w:val="center"/>
              <w:rPr>
                <w:rFonts w:ascii="ISOCPEUR" w:hAnsi="ISOCPEUR"/>
                <w:sz w:val="24"/>
                <w:szCs w:val="24"/>
              </w:rPr>
            </w:pPr>
            <w:r w:rsidRPr="00C70061">
              <w:rPr>
                <w:rFonts w:ascii="ISOCPEUR" w:hAnsi="ISOCPEUR"/>
                <w:sz w:val="24"/>
                <w:szCs w:val="24"/>
              </w:rPr>
              <w:t>2</w:t>
            </w:r>
          </w:p>
        </w:tc>
        <w:tc>
          <w:tcPr>
            <w:tcW w:w="7369" w:type="dxa"/>
            <w:tcBorders>
              <w:top w:val="single" w:sz="12" w:space="0" w:color="auto"/>
              <w:left w:val="single" w:sz="12" w:space="0" w:color="auto"/>
              <w:bottom w:val="single" w:sz="4" w:space="0" w:color="auto"/>
              <w:right w:val="single" w:sz="12" w:space="0" w:color="auto"/>
            </w:tcBorders>
            <w:vAlign w:val="center"/>
          </w:tcPr>
          <w:p w14:paraId="10DCE44E" w14:textId="77777777" w:rsidR="005B4F47" w:rsidRPr="00C70061" w:rsidRDefault="005B4F47" w:rsidP="005B4F47">
            <w:pPr>
              <w:tabs>
                <w:tab w:val="left" w:pos="1152"/>
              </w:tabs>
              <w:rPr>
                <w:rFonts w:ascii="ISOCPEUR" w:hAnsi="ISOCPEUR"/>
                <w:sz w:val="24"/>
                <w:szCs w:val="24"/>
              </w:rPr>
            </w:pPr>
            <w:r w:rsidRPr="005B4F47">
              <w:rPr>
                <w:rFonts w:ascii="ISOCPEUR" w:hAnsi="ISOCPEUR"/>
                <w:sz w:val="24"/>
                <w:szCs w:val="24"/>
              </w:rPr>
              <w:t>Шкаф организации цепей напряжения</w:t>
            </w:r>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052F2D40" w14:textId="77777777" w:rsidR="005B4F47" w:rsidRPr="00C70061" w:rsidRDefault="005B4F47" w:rsidP="005B4F47">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DE7AA77" w14:textId="77777777" w:rsidR="005B4F47" w:rsidRPr="00C70061" w:rsidRDefault="005B4F47" w:rsidP="005B4F47">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3B839C9A" w14:textId="77777777" w:rsidR="00E95682" w:rsidRDefault="00E95682" w:rsidP="005B4F47">
            <w:pPr>
              <w:jc w:val="center"/>
              <w:rPr>
                <w:rFonts w:ascii="ISOCPEUR" w:hAnsi="ISOCPEUR"/>
                <w:sz w:val="24"/>
                <w:szCs w:val="24"/>
              </w:rPr>
            </w:pPr>
            <w:r>
              <w:rPr>
                <w:rFonts w:ascii="ISOCPEUR" w:hAnsi="ISOCPEUR"/>
                <w:sz w:val="24"/>
                <w:szCs w:val="24"/>
              </w:rPr>
              <w:t>ООО «[ОБЪЕКТ]»</w:t>
            </w:r>
          </w:p>
          <w:p w14:paraId="431BA613" w14:textId="77777777" w:rsidR="005B4F47" w:rsidRPr="00C70061" w:rsidRDefault="005B4F47" w:rsidP="005B4F47">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16BEF07C" w14:textId="77777777" w:rsidR="005B4F47" w:rsidRPr="00C70061" w:rsidRDefault="005B4F47" w:rsidP="005B4F47">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361C86C3" w14:textId="77777777" w:rsidR="005B4F47" w:rsidRPr="00C70061" w:rsidRDefault="005B4F47" w:rsidP="005B4F47">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7F6AA5C7" w14:textId="77777777" w:rsidR="005B4F47" w:rsidRPr="00C70061" w:rsidRDefault="005B4F47" w:rsidP="005B4F47">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3966B350" w14:textId="77777777" w:rsidR="005B4F47" w:rsidRPr="00C70061" w:rsidRDefault="005B4F47" w:rsidP="005B4F47">
            <w:pPr>
              <w:jc w:val="center"/>
              <w:rPr>
                <w:rFonts w:ascii="ISOCPEUR" w:hAnsi="ISOCPEUR"/>
                <w:sz w:val="22"/>
                <w:szCs w:val="22"/>
              </w:rPr>
            </w:pPr>
            <w:r w:rsidRPr="009021D4">
              <w:rPr>
                <w:rFonts w:ascii="ISOCPEUR" w:hAnsi="ISOCPEUR"/>
                <w:sz w:val="22"/>
                <w:szCs w:val="22"/>
              </w:rPr>
              <w:t>Блок-модуль ОПУ</w:t>
            </w:r>
          </w:p>
        </w:tc>
      </w:tr>
      <w:tr w:rsidR="005B4F47" w14:paraId="548C0234" w14:textId="77777777" w:rsidTr="00846ECC">
        <w:trPr>
          <w:trHeight w:val="340"/>
          <w:jc w:val="center"/>
        </w:trPr>
        <w:tc>
          <w:tcPr>
            <w:tcW w:w="1136" w:type="dxa"/>
            <w:tcBorders>
              <w:top w:val="single" w:sz="12" w:space="0" w:color="auto"/>
              <w:bottom w:val="single" w:sz="4" w:space="0" w:color="auto"/>
              <w:right w:val="single" w:sz="12" w:space="0" w:color="auto"/>
            </w:tcBorders>
            <w:vAlign w:val="center"/>
          </w:tcPr>
          <w:p w14:paraId="11335614" w14:textId="77777777" w:rsidR="005B4F47" w:rsidRPr="00C70061" w:rsidRDefault="005B4F47" w:rsidP="005B4F47">
            <w:pPr>
              <w:jc w:val="center"/>
              <w:rPr>
                <w:rFonts w:ascii="ISOCPEUR" w:hAnsi="ISOCPEUR"/>
                <w:sz w:val="24"/>
                <w:szCs w:val="24"/>
              </w:rPr>
            </w:pPr>
            <w:r w:rsidRPr="00C70061">
              <w:rPr>
                <w:rFonts w:ascii="ISOCPEUR" w:hAnsi="ISOCPEUR"/>
                <w:sz w:val="24"/>
                <w:szCs w:val="24"/>
              </w:rPr>
              <w:t>3</w:t>
            </w:r>
          </w:p>
        </w:tc>
        <w:tc>
          <w:tcPr>
            <w:tcW w:w="7369" w:type="dxa"/>
            <w:tcBorders>
              <w:top w:val="single" w:sz="12" w:space="0" w:color="auto"/>
              <w:left w:val="single" w:sz="12" w:space="0" w:color="auto"/>
              <w:bottom w:val="single" w:sz="4" w:space="0" w:color="auto"/>
              <w:right w:val="single" w:sz="12" w:space="0" w:color="auto"/>
            </w:tcBorders>
            <w:vAlign w:val="center"/>
          </w:tcPr>
          <w:p w14:paraId="797A032C" w14:textId="77777777" w:rsidR="005B4F47" w:rsidRPr="00C70061" w:rsidRDefault="005B4F47" w:rsidP="005B4F47">
            <w:pPr>
              <w:tabs>
                <w:tab w:val="left" w:pos="1152"/>
              </w:tabs>
              <w:rPr>
                <w:rFonts w:ascii="ISOCPEUR" w:hAnsi="ISOCPEUR"/>
                <w:sz w:val="24"/>
                <w:szCs w:val="24"/>
              </w:rPr>
            </w:pPr>
            <w:r w:rsidRPr="005B4F47">
              <w:rPr>
                <w:rFonts w:ascii="ISOCPEUR" w:hAnsi="ISOCPEUR"/>
                <w:sz w:val="24"/>
                <w:szCs w:val="24"/>
              </w:rPr>
              <w:t xml:space="preserve">Шкаф защит ВЛ 110 </w:t>
            </w:r>
            <w:proofErr w:type="spellStart"/>
            <w:r w:rsidRPr="005B4F47">
              <w:rPr>
                <w:rFonts w:ascii="ISOCPEUR" w:hAnsi="ISOCPEUR"/>
                <w:sz w:val="24"/>
                <w:szCs w:val="24"/>
              </w:rPr>
              <w:t>кВ</w:t>
            </w:r>
            <w:proofErr w:type="spellEnd"/>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58D89AE1" w14:textId="77777777" w:rsidR="005B4F47" w:rsidRPr="00C70061" w:rsidRDefault="005B4F47" w:rsidP="005B4F47">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8BA9929" w14:textId="77777777" w:rsidR="005B4F47" w:rsidRPr="00C70061" w:rsidRDefault="005B4F47" w:rsidP="005B4F47">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9927130" w14:textId="77777777" w:rsidR="00E95682" w:rsidRDefault="00E95682" w:rsidP="005B4F47">
            <w:pPr>
              <w:jc w:val="center"/>
              <w:rPr>
                <w:rFonts w:ascii="ISOCPEUR" w:hAnsi="ISOCPEUR"/>
                <w:sz w:val="24"/>
                <w:szCs w:val="24"/>
              </w:rPr>
            </w:pPr>
            <w:r>
              <w:rPr>
                <w:rFonts w:ascii="ISOCPEUR" w:hAnsi="ISOCPEUR"/>
                <w:sz w:val="24"/>
                <w:szCs w:val="24"/>
              </w:rPr>
              <w:t>ООО «[ОБЪЕКТ]»</w:t>
            </w:r>
          </w:p>
          <w:p w14:paraId="020D4098" w14:textId="77777777" w:rsidR="005B4F47" w:rsidRPr="00C70061" w:rsidRDefault="005B4F47" w:rsidP="005B4F47">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5173A7F6" w14:textId="77777777" w:rsidR="005B4F47" w:rsidRPr="00C70061" w:rsidRDefault="005B4F47" w:rsidP="005B4F47">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5CFF70AB" w14:textId="77777777" w:rsidR="005B4F47" w:rsidRPr="00C70061" w:rsidRDefault="005B4F47" w:rsidP="005B4F47">
            <w:pPr>
              <w:jc w:val="center"/>
              <w:rPr>
                <w:rFonts w:ascii="ISOCPEUR" w:hAnsi="ISOCPEUR"/>
                <w:sz w:val="24"/>
                <w:szCs w:val="24"/>
              </w:rPr>
            </w:pPr>
            <w:r>
              <w:rPr>
                <w:rFonts w:ascii="ISOCPEUR" w:hAnsi="ISOCPEUR"/>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4E923AF8" w14:textId="77777777" w:rsidR="005B4F47" w:rsidRPr="00C70061" w:rsidRDefault="005B4F47" w:rsidP="005B4F47">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5AED16AE" w14:textId="77777777" w:rsidR="005B4F47" w:rsidRPr="00C70061" w:rsidRDefault="005B4F47" w:rsidP="005B4F47">
            <w:pPr>
              <w:jc w:val="center"/>
              <w:rPr>
                <w:rFonts w:ascii="ISOCPEUR" w:hAnsi="ISOCPEUR"/>
                <w:sz w:val="22"/>
                <w:szCs w:val="22"/>
              </w:rPr>
            </w:pPr>
            <w:r w:rsidRPr="009021D4">
              <w:rPr>
                <w:rFonts w:ascii="ISOCPEUR" w:hAnsi="ISOCPEUR"/>
                <w:sz w:val="22"/>
                <w:szCs w:val="22"/>
              </w:rPr>
              <w:t>Блок-модуль ОПУ</w:t>
            </w:r>
          </w:p>
        </w:tc>
      </w:tr>
      <w:tr w:rsidR="005B4F47" w:rsidRPr="00FD7CAB" w14:paraId="0FEF5A45" w14:textId="77777777" w:rsidTr="00846ECC">
        <w:trPr>
          <w:trHeight w:val="340"/>
          <w:jc w:val="center"/>
        </w:trPr>
        <w:tc>
          <w:tcPr>
            <w:tcW w:w="1136" w:type="dxa"/>
            <w:tcBorders>
              <w:top w:val="single" w:sz="12" w:space="0" w:color="auto"/>
              <w:bottom w:val="single" w:sz="4" w:space="0" w:color="auto"/>
              <w:right w:val="single" w:sz="12" w:space="0" w:color="auto"/>
            </w:tcBorders>
            <w:vAlign w:val="center"/>
          </w:tcPr>
          <w:p w14:paraId="1A3D5B6F" w14:textId="77777777" w:rsidR="005B4F47" w:rsidRPr="00C70061" w:rsidRDefault="005B4F47" w:rsidP="005B4F47">
            <w:pPr>
              <w:jc w:val="center"/>
              <w:rPr>
                <w:rFonts w:ascii="ISOCPEUR" w:hAnsi="ISOCPEUR"/>
                <w:sz w:val="24"/>
                <w:szCs w:val="24"/>
              </w:rPr>
            </w:pPr>
            <w:r w:rsidRPr="00C70061">
              <w:rPr>
                <w:rFonts w:ascii="ISOCPEUR" w:hAnsi="ISOCPEUR"/>
                <w:sz w:val="24"/>
                <w:szCs w:val="24"/>
              </w:rPr>
              <w:t>4</w:t>
            </w:r>
          </w:p>
        </w:tc>
        <w:tc>
          <w:tcPr>
            <w:tcW w:w="7369" w:type="dxa"/>
            <w:tcBorders>
              <w:top w:val="single" w:sz="12" w:space="0" w:color="auto"/>
              <w:left w:val="single" w:sz="12" w:space="0" w:color="auto"/>
              <w:bottom w:val="single" w:sz="4" w:space="0" w:color="auto"/>
              <w:right w:val="single" w:sz="12" w:space="0" w:color="auto"/>
            </w:tcBorders>
            <w:vAlign w:val="center"/>
          </w:tcPr>
          <w:p w14:paraId="3EE9834C" w14:textId="77777777" w:rsidR="005B4F47" w:rsidRPr="00C70061" w:rsidRDefault="005B4F47" w:rsidP="005B4F47">
            <w:pPr>
              <w:tabs>
                <w:tab w:val="left" w:pos="1152"/>
              </w:tabs>
              <w:rPr>
                <w:rFonts w:ascii="ISOCPEUR" w:hAnsi="ISOCPEUR"/>
                <w:sz w:val="24"/>
                <w:szCs w:val="24"/>
              </w:rPr>
            </w:pPr>
            <w:r w:rsidRPr="005B4F47">
              <w:rPr>
                <w:rFonts w:ascii="ISOCPEUR" w:hAnsi="ISOCPEUR"/>
                <w:sz w:val="24"/>
                <w:szCs w:val="24"/>
              </w:rPr>
              <w:t xml:space="preserve">Шкаф автоматики управления выключателями ВЛ 110 </w:t>
            </w:r>
            <w:proofErr w:type="spellStart"/>
            <w:r w:rsidRPr="005B4F47">
              <w:rPr>
                <w:rFonts w:ascii="ISOCPEUR" w:hAnsi="ISOCPEUR"/>
                <w:sz w:val="24"/>
                <w:szCs w:val="24"/>
              </w:rPr>
              <w:t>кВ</w:t>
            </w:r>
            <w:proofErr w:type="spellEnd"/>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1F5EC983" w14:textId="77777777" w:rsidR="005B4F47" w:rsidRPr="00C70061" w:rsidRDefault="005B4F47" w:rsidP="005B4F47">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2656455" w14:textId="77777777" w:rsidR="005B4F47" w:rsidRPr="00C70061" w:rsidRDefault="005B4F47" w:rsidP="005B4F47">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56C6DE21" w14:textId="77777777" w:rsidR="00E95682" w:rsidRDefault="00E95682" w:rsidP="005B4F47">
            <w:pPr>
              <w:jc w:val="center"/>
              <w:rPr>
                <w:rFonts w:ascii="ISOCPEUR" w:hAnsi="ISOCPEUR"/>
                <w:sz w:val="24"/>
                <w:szCs w:val="24"/>
              </w:rPr>
            </w:pPr>
            <w:r>
              <w:rPr>
                <w:rFonts w:ascii="ISOCPEUR" w:hAnsi="ISOCPEUR"/>
                <w:sz w:val="24"/>
                <w:szCs w:val="24"/>
              </w:rPr>
              <w:t>ООО «[ОБЪЕКТ]»</w:t>
            </w:r>
          </w:p>
          <w:p w14:paraId="26447C3F" w14:textId="77777777" w:rsidR="005B4F47" w:rsidRPr="00C70061" w:rsidRDefault="005B4F47" w:rsidP="005B4F47">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2C5F31B6" w14:textId="77777777" w:rsidR="005B4F47" w:rsidRPr="00C70061" w:rsidRDefault="005B4F47" w:rsidP="005B4F47">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5B02EF21" w14:textId="77777777" w:rsidR="005B4F47" w:rsidRPr="00C70061" w:rsidRDefault="005B4F47" w:rsidP="005B4F47">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A9CA0EE" w14:textId="77777777" w:rsidR="005B4F47" w:rsidRPr="00C70061" w:rsidRDefault="005B4F47" w:rsidP="005B4F47">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05D67912" w14:textId="77777777" w:rsidR="005B4F47" w:rsidRPr="00C70061" w:rsidRDefault="005B4F47" w:rsidP="005B4F47">
            <w:pPr>
              <w:jc w:val="center"/>
              <w:rPr>
                <w:rFonts w:ascii="ISOCPEUR" w:hAnsi="ISOCPEUR"/>
                <w:sz w:val="22"/>
                <w:szCs w:val="22"/>
              </w:rPr>
            </w:pPr>
            <w:r w:rsidRPr="009021D4">
              <w:rPr>
                <w:rFonts w:ascii="ISOCPEUR" w:hAnsi="ISOCPEUR"/>
                <w:sz w:val="22"/>
                <w:szCs w:val="22"/>
              </w:rPr>
              <w:t>Блок-модуль ОПУ</w:t>
            </w:r>
          </w:p>
        </w:tc>
      </w:tr>
      <w:tr w:rsidR="005B4F47" w14:paraId="3C078276" w14:textId="77777777" w:rsidTr="00846ECC">
        <w:trPr>
          <w:trHeight w:val="340"/>
          <w:jc w:val="center"/>
        </w:trPr>
        <w:tc>
          <w:tcPr>
            <w:tcW w:w="1136" w:type="dxa"/>
            <w:tcBorders>
              <w:top w:val="single" w:sz="12" w:space="0" w:color="auto"/>
              <w:bottom w:val="single" w:sz="4" w:space="0" w:color="auto"/>
              <w:right w:val="single" w:sz="12" w:space="0" w:color="auto"/>
            </w:tcBorders>
            <w:vAlign w:val="center"/>
          </w:tcPr>
          <w:p w14:paraId="6C66BB6A" w14:textId="77777777" w:rsidR="005B4F47" w:rsidRPr="00C70061" w:rsidRDefault="005B4F47" w:rsidP="005B4F47">
            <w:pPr>
              <w:jc w:val="center"/>
              <w:rPr>
                <w:rFonts w:ascii="ISOCPEUR" w:hAnsi="ISOCPEUR"/>
                <w:sz w:val="24"/>
                <w:szCs w:val="24"/>
              </w:rPr>
            </w:pPr>
            <w:r w:rsidRPr="00C70061">
              <w:rPr>
                <w:rFonts w:ascii="ISOCPEUR" w:hAnsi="ISOCPEUR"/>
                <w:sz w:val="24"/>
                <w:szCs w:val="24"/>
              </w:rPr>
              <w:t>5</w:t>
            </w:r>
          </w:p>
        </w:tc>
        <w:tc>
          <w:tcPr>
            <w:tcW w:w="7369" w:type="dxa"/>
            <w:tcBorders>
              <w:top w:val="single" w:sz="12" w:space="0" w:color="auto"/>
              <w:left w:val="single" w:sz="12" w:space="0" w:color="auto"/>
              <w:bottom w:val="single" w:sz="4" w:space="0" w:color="auto"/>
              <w:right w:val="single" w:sz="12" w:space="0" w:color="auto"/>
            </w:tcBorders>
            <w:vAlign w:val="center"/>
          </w:tcPr>
          <w:p w14:paraId="3C30D41C" w14:textId="77777777" w:rsidR="005B4F47" w:rsidRPr="00C70061" w:rsidRDefault="005B4F47" w:rsidP="005B4F47">
            <w:pPr>
              <w:tabs>
                <w:tab w:val="left" w:pos="1152"/>
              </w:tabs>
              <w:rPr>
                <w:rFonts w:ascii="ISOCPEUR" w:hAnsi="ISOCPEUR"/>
                <w:sz w:val="24"/>
                <w:szCs w:val="24"/>
              </w:rPr>
            </w:pPr>
            <w:r w:rsidRPr="005B4F47">
              <w:rPr>
                <w:rFonts w:ascii="ISOCPEUR" w:hAnsi="ISOCPEUR"/>
                <w:sz w:val="24"/>
                <w:szCs w:val="24"/>
              </w:rPr>
              <w:t>Шкаф защит секционного выключателя</w:t>
            </w:r>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384600BA" w14:textId="77777777" w:rsidR="005B4F47" w:rsidRPr="00C70061" w:rsidRDefault="005B4F47" w:rsidP="005B4F47">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096AF24" w14:textId="77777777" w:rsidR="005B4F47" w:rsidRPr="00C70061" w:rsidRDefault="005B4F47" w:rsidP="005B4F47">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5FC9F488" w14:textId="77777777" w:rsidR="00E95682" w:rsidRDefault="00E95682" w:rsidP="005B4F47">
            <w:pPr>
              <w:jc w:val="center"/>
              <w:rPr>
                <w:rFonts w:ascii="ISOCPEUR" w:hAnsi="ISOCPEUR"/>
                <w:sz w:val="24"/>
                <w:szCs w:val="24"/>
              </w:rPr>
            </w:pPr>
            <w:r>
              <w:rPr>
                <w:rFonts w:ascii="ISOCPEUR" w:hAnsi="ISOCPEUR"/>
                <w:sz w:val="24"/>
                <w:szCs w:val="24"/>
              </w:rPr>
              <w:t>ООО «[ОБЪЕКТ]»</w:t>
            </w:r>
          </w:p>
          <w:p w14:paraId="61B6FA5E" w14:textId="77777777" w:rsidR="005B4F47" w:rsidRPr="00C70061" w:rsidRDefault="005B4F47" w:rsidP="005B4F47">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43AFD6BE" w14:textId="77777777" w:rsidR="005B4F47" w:rsidRPr="00C70061" w:rsidRDefault="005B4F47" w:rsidP="005B4F47">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4BCE14C2" w14:textId="77777777" w:rsidR="005B4F47" w:rsidRPr="00C70061" w:rsidRDefault="005B4F47" w:rsidP="005B4F47">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BFF393C" w14:textId="77777777" w:rsidR="005B4F47" w:rsidRPr="00C70061" w:rsidRDefault="005B4F47" w:rsidP="005B4F47">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494375B5" w14:textId="77777777" w:rsidR="005B4F47" w:rsidRPr="00C70061" w:rsidRDefault="005B4F47" w:rsidP="005B4F47">
            <w:pPr>
              <w:jc w:val="center"/>
              <w:rPr>
                <w:rFonts w:ascii="ISOCPEUR" w:hAnsi="ISOCPEUR"/>
                <w:sz w:val="22"/>
                <w:szCs w:val="22"/>
              </w:rPr>
            </w:pPr>
            <w:r w:rsidRPr="009021D4">
              <w:rPr>
                <w:rFonts w:ascii="ISOCPEUR" w:hAnsi="ISOCPEUR"/>
                <w:sz w:val="22"/>
                <w:szCs w:val="22"/>
              </w:rPr>
              <w:t>Блок-модуль ОПУ</w:t>
            </w:r>
          </w:p>
        </w:tc>
      </w:tr>
      <w:tr w:rsidR="005B4F47" w14:paraId="2B0237ED" w14:textId="77777777" w:rsidTr="00846ECC">
        <w:trPr>
          <w:trHeight w:val="340"/>
          <w:jc w:val="center"/>
        </w:trPr>
        <w:tc>
          <w:tcPr>
            <w:tcW w:w="1136" w:type="dxa"/>
            <w:tcBorders>
              <w:top w:val="single" w:sz="12" w:space="0" w:color="auto"/>
              <w:bottom w:val="single" w:sz="4" w:space="0" w:color="auto"/>
              <w:right w:val="single" w:sz="12" w:space="0" w:color="auto"/>
            </w:tcBorders>
            <w:vAlign w:val="center"/>
          </w:tcPr>
          <w:p w14:paraId="0724BD51" w14:textId="77777777" w:rsidR="005B4F47" w:rsidRPr="00C70061" w:rsidRDefault="005B4F47" w:rsidP="005B4F47">
            <w:pPr>
              <w:jc w:val="center"/>
              <w:rPr>
                <w:rFonts w:ascii="ISOCPEUR" w:hAnsi="ISOCPEUR"/>
                <w:sz w:val="24"/>
                <w:szCs w:val="24"/>
              </w:rPr>
            </w:pPr>
            <w:r w:rsidRPr="00C70061">
              <w:rPr>
                <w:rFonts w:ascii="ISOCPEUR" w:hAnsi="ISOCPEUR"/>
                <w:sz w:val="24"/>
                <w:szCs w:val="24"/>
              </w:rPr>
              <w:t>6</w:t>
            </w:r>
          </w:p>
        </w:tc>
        <w:tc>
          <w:tcPr>
            <w:tcW w:w="7369" w:type="dxa"/>
            <w:tcBorders>
              <w:top w:val="single" w:sz="12" w:space="0" w:color="auto"/>
              <w:left w:val="single" w:sz="12" w:space="0" w:color="auto"/>
              <w:bottom w:val="single" w:sz="4" w:space="0" w:color="auto"/>
              <w:right w:val="single" w:sz="12" w:space="0" w:color="auto"/>
            </w:tcBorders>
            <w:vAlign w:val="center"/>
          </w:tcPr>
          <w:p w14:paraId="277F74BD" w14:textId="77777777" w:rsidR="005B4F47" w:rsidRPr="00C70061" w:rsidRDefault="005B4F47" w:rsidP="005B4F47">
            <w:pPr>
              <w:tabs>
                <w:tab w:val="left" w:pos="1152"/>
              </w:tabs>
              <w:rPr>
                <w:rFonts w:ascii="ISOCPEUR" w:hAnsi="ISOCPEUR"/>
                <w:sz w:val="24"/>
                <w:szCs w:val="24"/>
              </w:rPr>
            </w:pPr>
            <w:r w:rsidRPr="005B4F47">
              <w:rPr>
                <w:rFonts w:ascii="ISOCPEUR" w:hAnsi="ISOCPEUR"/>
                <w:sz w:val="24"/>
                <w:szCs w:val="24"/>
              </w:rPr>
              <w:t>Шкаф дифференциальной защиты шин</w:t>
            </w:r>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5FAE45DC" w14:textId="77777777" w:rsidR="005B4F47" w:rsidRPr="00C70061" w:rsidRDefault="005B4F47" w:rsidP="005B4F47">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3BBAE289" w14:textId="77777777" w:rsidR="005B4F47" w:rsidRPr="00C70061" w:rsidRDefault="005B4F47" w:rsidP="005B4F47">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B9184E7" w14:textId="77777777" w:rsidR="00E95682" w:rsidRDefault="00E95682" w:rsidP="005B4F47">
            <w:pPr>
              <w:jc w:val="center"/>
              <w:rPr>
                <w:rFonts w:ascii="ISOCPEUR" w:hAnsi="ISOCPEUR"/>
                <w:sz w:val="24"/>
                <w:szCs w:val="24"/>
              </w:rPr>
            </w:pPr>
            <w:r>
              <w:rPr>
                <w:rFonts w:ascii="ISOCPEUR" w:hAnsi="ISOCPEUR"/>
                <w:sz w:val="24"/>
                <w:szCs w:val="24"/>
              </w:rPr>
              <w:t>ООО «[ОБЪЕКТ]»</w:t>
            </w:r>
          </w:p>
          <w:p w14:paraId="68A4514E" w14:textId="77777777" w:rsidR="005B4F47" w:rsidRPr="00C70061" w:rsidRDefault="005B4F47" w:rsidP="005B4F47">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02D010CE" w14:textId="77777777" w:rsidR="005B4F47" w:rsidRPr="00C70061" w:rsidRDefault="005B4F47" w:rsidP="005B4F47">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03215ECB" w14:textId="77777777" w:rsidR="005B4F47" w:rsidRPr="00C70061" w:rsidRDefault="005B4F47" w:rsidP="005B4F47">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23E4ED1" w14:textId="77777777" w:rsidR="005B4F47" w:rsidRPr="00C70061" w:rsidRDefault="005B4F47" w:rsidP="005B4F47">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1B6273D3" w14:textId="77777777" w:rsidR="005B4F47" w:rsidRPr="00C70061" w:rsidRDefault="005B4F47" w:rsidP="005B4F47">
            <w:pPr>
              <w:jc w:val="center"/>
              <w:rPr>
                <w:rFonts w:ascii="ISOCPEUR" w:hAnsi="ISOCPEUR"/>
                <w:sz w:val="22"/>
                <w:szCs w:val="22"/>
              </w:rPr>
            </w:pPr>
            <w:r w:rsidRPr="009021D4">
              <w:rPr>
                <w:rFonts w:ascii="ISOCPEUR" w:hAnsi="ISOCPEUR"/>
                <w:sz w:val="22"/>
                <w:szCs w:val="22"/>
              </w:rPr>
              <w:t>Блок-модуль ОПУ</w:t>
            </w:r>
          </w:p>
        </w:tc>
      </w:tr>
      <w:tr w:rsidR="005B4F47" w:rsidRPr="00FD7CAB" w14:paraId="73BE2584" w14:textId="77777777" w:rsidTr="00846ECC">
        <w:trPr>
          <w:trHeight w:val="340"/>
          <w:jc w:val="center"/>
        </w:trPr>
        <w:tc>
          <w:tcPr>
            <w:tcW w:w="1136" w:type="dxa"/>
            <w:tcBorders>
              <w:top w:val="single" w:sz="12" w:space="0" w:color="auto"/>
              <w:bottom w:val="single" w:sz="4" w:space="0" w:color="auto"/>
              <w:right w:val="single" w:sz="12" w:space="0" w:color="auto"/>
            </w:tcBorders>
            <w:vAlign w:val="center"/>
          </w:tcPr>
          <w:p w14:paraId="0F284383" w14:textId="77777777" w:rsidR="005B4F47" w:rsidRPr="00C70061" w:rsidRDefault="005B4F47" w:rsidP="005B4F47">
            <w:pPr>
              <w:jc w:val="center"/>
              <w:rPr>
                <w:rFonts w:ascii="ISOCPEUR" w:hAnsi="ISOCPEUR"/>
                <w:sz w:val="24"/>
                <w:szCs w:val="24"/>
              </w:rPr>
            </w:pPr>
            <w:r w:rsidRPr="00C70061">
              <w:rPr>
                <w:rFonts w:ascii="ISOCPEUR" w:hAnsi="ISOCPEUR"/>
                <w:sz w:val="24"/>
                <w:szCs w:val="24"/>
              </w:rPr>
              <w:t>7</w:t>
            </w:r>
          </w:p>
        </w:tc>
        <w:tc>
          <w:tcPr>
            <w:tcW w:w="7369" w:type="dxa"/>
            <w:tcBorders>
              <w:top w:val="single" w:sz="12" w:space="0" w:color="auto"/>
              <w:left w:val="single" w:sz="12" w:space="0" w:color="auto"/>
              <w:bottom w:val="single" w:sz="4" w:space="0" w:color="auto"/>
              <w:right w:val="single" w:sz="12" w:space="0" w:color="auto"/>
            </w:tcBorders>
            <w:vAlign w:val="center"/>
          </w:tcPr>
          <w:p w14:paraId="16B2A5D9" w14:textId="77777777" w:rsidR="005B4F47" w:rsidRPr="00C70061" w:rsidRDefault="005B4F47" w:rsidP="005B4F47">
            <w:pPr>
              <w:tabs>
                <w:tab w:val="left" w:pos="1152"/>
              </w:tabs>
              <w:rPr>
                <w:rFonts w:ascii="ISOCPEUR" w:hAnsi="ISOCPEUR"/>
                <w:sz w:val="24"/>
                <w:szCs w:val="24"/>
              </w:rPr>
            </w:pPr>
            <w:r w:rsidRPr="005B4F47">
              <w:rPr>
                <w:rFonts w:ascii="ISOCPEUR" w:hAnsi="ISOCPEUR"/>
                <w:sz w:val="24"/>
                <w:szCs w:val="24"/>
              </w:rPr>
              <w:t>Шкаф основных и резервных защит БСК</w:t>
            </w:r>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5E914495" w14:textId="77777777" w:rsidR="005B4F47" w:rsidRPr="00C70061" w:rsidRDefault="005B4F47" w:rsidP="005B4F47">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600DE4D" w14:textId="77777777" w:rsidR="005B4F47" w:rsidRPr="00C70061" w:rsidRDefault="005B4F47" w:rsidP="005B4F47">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A5CDF1A" w14:textId="77777777" w:rsidR="00E95682" w:rsidRDefault="00E95682" w:rsidP="005B4F47">
            <w:pPr>
              <w:jc w:val="center"/>
              <w:rPr>
                <w:rFonts w:ascii="ISOCPEUR" w:hAnsi="ISOCPEUR"/>
                <w:sz w:val="24"/>
                <w:szCs w:val="24"/>
              </w:rPr>
            </w:pPr>
            <w:r>
              <w:rPr>
                <w:rFonts w:ascii="ISOCPEUR" w:hAnsi="ISOCPEUR"/>
                <w:sz w:val="24"/>
                <w:szCs w:val="24"/>
              </w:rPr>
              <w:t>ООО «[ОБЪЕКТ]»</w:t>
            </w:r>
          </w:p>
          <w:p w14:paraId="07E7CBF4" w14:textId="77777777" w:rsidR="005B4F47" w:rsidRPr="00C70061" w:rsidRDefault="005B4F47" w:rsidP="005B4F47">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62880B82" w14:textId="77777777" w:rsidR="005B4F47" w:rsidRPr="00C70061" w:rsidRDefault="005B4F47" w:rsidP="005B4F47">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182E5917" w14:textId="77777777" w:rsidR="005B4F47" w:rsidRPr="00C70061" w:rsidRDefault="005B4F47" w:rsidP="005B4F47">
            <w:pPr>
              <w:jc w:val="center"/>
              <w:rPr>
                <w:rFonts w:ascii="ISOCPEUR" w:hAnsi="ISOCPEUR"/>
                <w:sz w:val="24"/>
                <w:szCs w:val="24"/>
              </w:rPr>
            </w:pPr>
            <w:r>
              <w:rPr>
                <w:rFonts w:ascii="ISOCPEUR" w:hAnsi="ISOCPEUR"/>
                <w:sz w:val="24"/>
                <w:szCs w:val="24"/>
              </w:rPr>
              <w:t>3</w:t>
            </w:r>
          </w:p>
        </w:tc>
        <w:tc>
          <w:tcPr>
            <w:tcW w:w="1418" w:type="dxa"/>
            <w:tcBorders>
              <w:top w:val="single" w:sz="12" w:space="0" w:color="auto"/>
              <w:left w:val="single" w:sz="12" w:space="0" w:color="auto"/>
              <w:bottom w:val="single" w:sz="4" w:space="0" w:color="auto"/>
              <w:right w:val="single" w:sz="12" w:space="0" w:color="auto"/>
            </w:tcBorders>
            <w:vAlign w:val="center"/>
          </w:tcPr>
          <w:p w14:paraId="451C792F" w14:textId="77777777" w:rsidR="005B4F47" w:rsidRPr="00C70061" w:rsidRDefault="005B4F47" w:rsidP="005B4F47">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7061D1E5" w14:textId="77777777" w:rsidR="005B4F47" w:rsidRPr="00C70061" w:rsidRDefault="005B4F47" w:rsidP="005B4F47">
            <w:pPr>
              <w:jc w:val="center"/>
              <w:rPr>
                <w:rFonts w:ascii="ISOCPEUR" w:hAnsi="ISOCPEUR"/>
                <w:sz w:val="22"/>
                <w:szCs w:val="22"/>
              </w:rPr>
            </w:pPr>
            <w:r w:rsidRPr="009021D4">
              <w:rPr>
                <w:rFonts w:ascii="ISOCPEUR" w:hAnsi="ISOCPEUR"/>
                <w:sz w:val="22"/>
                <w:szCs w:val="22"/>
              </w:rPr>
              <w:t>Блок-модуль ОПУ</w:t>
            </w:r>
          </w:p>
        </w:tc>
      </w:tr>
      <w:tr w:rsidR="005B4F47" w14:paraId="77468E76" w14:textId="77777777" w:rsidTr="00846ECC">
        <w:trPr>
          <w:trHeight w:val="340"/>
          <w:jc w:val="center"/>
        </w:trPr>
        <w:tc>
          <w:tcPr>
            <w:tcW w:w="1136" w:type="dxa"/>
            <w:tcBorders>
              <w:top w:val="single" w:sz="12" w:space="0" w:color="auto"/>
              <w:bottom w:val="single" w:sz="4" w:space="0" w:color="auto"/>
              <w:right w:val="single" w:sz="12" w:space="0" w:color="auto"/>
            </w:tcBorders>
            <w:vAlign w:val="center"/>
          </w:tcPr>
          <w:p w14:paraId="60B2255F" w14:textId="77777777" w:rsidR="005B4F47" w:rsidRPr="00C70061" w:rsidRDefault="005B4F47" w:rsidP="005B4F47">
            <w:pPr>
              <w:jc w:val="center"/>
              <w:rPr>
                <w:rFonts w:ascii="ISOCPEUR" w:hAnsi="ISOCPEUR"/>
                <w:sz w:val="24"/>
                <w:szCs w:val="24"/>
              </w:rPr>
            </w:pPr>
            <w:r w:rsidRPr="00C70061">
              <w:rPr>
                <w:rFonts w:ascii="ISOCPEUR" w:hAnsi="ISOCPEUR"/>
                <w:sz w:val="24"/>
                <w:szCs w:val="24"/>
              </w:rPr>
              <w:t>8</w:t>
            </w:r>
          </w:p>
        </w:tc>
        <w:tc>
          <w:tcPr>
            <w:tcW w:w="7369" w:type="dxa"/>
            <w:tcBorders>
              <w:top w:val="single" w:sz="12" w:space="0" w:color="auto"/>
              <w:left w:val="single" w:sz="12" w:space="0" w:color="auto"/>
              <w:bottom w:val="single" w:sz="4" w:space="0" w:color="auto"/>
              <w:right w:val="single" w:sz="12" w:space="0" w:color="auto"/>
            </w:tcBorders>
            <w:vAlign w:val="center"/>
          </w:tcPr>
          <w:p w14:paraId="2D50A76C" w14:textId="77777777" w:rsidR="005B4F47" w:rsidRPr="00C70061" w:rsidRDefault="005B4F47" w:rsidP="005B4F47">
            <w:pPr>
              <w:tabs>
                <w:tab w:val="left" w:pos="1152"/>
              </w:tabs>
              <w:rPr>
                <w:rFonts w:ascii="ISOCPEUR" w:hAnsi="ISOCPEUR"/>
                <w:sz w:val="24"/>
                <w:szCs w:val="24"/>
              </w:rPr>
            </w:pPr>
            <w:r w:rsidRPr="005B4F47">
              <w:rPr>
                <w:rFonts w:ascii="ISOCPEUR" w:hAnsi="ISOCPEUR"/>
                <w:sz w:val="24"/>
                <w:szCs w:val="24"/>
              </w:rPr>
              <w:t>Шкафа АЧР</w:t>
            </w:r>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0A33A205" w14:textId="77777777" w:rsidR="005B4F47" w:rsidRPr="00C70061" w:rsidRDefault="005B4F47" w:rsidP="005B4F47">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9DB4DBD" w14:textId="77777777" w:rsidR="005B4F47" w:rsidRPr="00C70061" w:rsidRDefault="005B4F47" w:rsidP="005B4F47">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D424724" w14:textId="77777777" w:rsidR="00E95682" w:rsidRDefault="00E95682" w:rsidP="005B4F47">
            <w:pPr>
              <w:jc w:val="center"/>
              <w:rPr>
                <w:rFonts w:ascii="ISOCPEUR" w:hAnsi="ISOCPEUR"/>
                <w:sz w:val="24"/>
                <w:szCs w:val="24"/>
              </w:rPr>
            </w:pPr>
            <w:r>
              <w:rPr>
                <w:rFonts w:ascii="ISOCPEUR" w:hAnsi="ISOCPEUR"/>
                <w:sz w:val="24"/>
                <w:szCs w:val="24"/>
              </w:rPr>
              <w:t>ООО «[ОБЪЕКТ]»</w:t>
            </w:r>
          </w:p>
          <w:p w14:paraId="22B0171B" w14:textId="77777777" w:rsidR="005B4F47" w:rsidRPr="00C70061" w:rsidRDefault="005B4F47" w:rsidP="005B4F47">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5873375B" w14:textId="77777777" w:rsidR="005B4F47" w:rsidRPr="00C70061" w:rsidRDefault="005B4F47" w:rsidP="005B4F47">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571F8203" w14:textId="77777777" w:rsidR="005B4F47" w:rsidRPr="00C70061" w:rsidRDefault="005B4F47" w:rsidP="005B4F47">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6ECB92C4" w14:textId="77777777" w:rsidR="005B4F47" w:rsidRPr="00C70061" w:rsidRDefault="005B4F47" w:rsidP="005B4F47">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12CA55B4" w14:textId="77777777" w:rsidR="005B4F47" w:rsidRPr="00C70061" w:rsidRDefault="005B4F47" w:rsidP="005B4F47">
            <w:pPr>
              <w:jc w:val="center"/>
              <w:rPr>
                <w:rFonts w:ascii="ISOCPEUR" w:hAnsi="ISOCPEUR"/>
                <w:sz w:val="22"/>
                <w:szCs w:val="22"/>
              </w:rPr>
            </w:pPr>
            <w:r w:rsidRPr="009021D4">
              <w:rPr>
                <w:rFonts w:ascii="ISOCPEUR" w:hAnsi="ISOCPEUR"/>
                <w:sz w:val="22"/>
                <w:szCs w:val="22"/>
              </w:rPr>
              <w:t>Блок-модуль ОПУ</w:t>
            </w:r>
          </w:p>
        </w:tc>
      </w:tr>
      <w:tr w:rsidR="005B4F47" w14:paraId="57571200" w14:textId="77777777" w:rsidTr="00846ECC">
        <w:trPr>
          <w:trHeight w:val="340"/>
          <w:jc w:val="center"/>
        </w:trPr>
        <w:tc>
          <w:tcPr>
            <w:tcW w:w="1136" w:type="dxa"/>
            <w:tcBorders>
              <w:top w:val="single" w:sz="12" w:space="0" w:color="auto"/>
              <w:bottom w:val="single" w:sz="4" w:space="0" w:color="auto"/>
              <w:right w:val="single" w:sz="12" w:space="0" w:color="auto"/>
            </w:tcBorders>
            <w:vAlign w:val="center"/>
          </w:tcPr>
          <w:p w14:paraId="68D44E49" w14:textId="77777777" w:rsidR="005B4F47" w:rsidRPr="00C70061" w:rsidRDefault="005B4F47" w:rsidP="005B4F47">
            <w:pPr>
              <w:jc w:val="center"/>
              <w:rPr>
                <w:rFonts w:ascii="ISOCPEUR" w:hAnsi="ISOCPEUR"/>
                <w:sz w:val="24"/>
                <w:szCs w:val="24"/>
              </w:rPr>
            </w:pPr>
            <w:r w:rsidRPr="00C70061">
              <w:rPr>
                <w:rFonts w:ascii="ISOCPEUR" w:hAnsi="ISOCPEUR"/>
                <w:sz w:val="24"/>
                <w:szCs w:val="24"/>
              </w:rPr>
              <w:t>9</w:t>
            </w:r>
          </w:p>
        </w:tc>
        <w:tc>
          <w:tcPr>
            <w:tcW w:w="7369" w:type="dxa"/>
            <w:tcBorders>
              <w:top w:val="single" w:sz="12" w:space="0" w:color="auto"/>
              <w:left w:val="single" w:sz="12" w:space="0" w:color="auto"/>
              <w:bottom w:val="single" w:sz="4" w:space="0" w:color="auto"/>
              <w:right w:val="single" w:sz="12" w:space="0" w:color="auto"/>
            </w:tcBorders>
            <w:vAlign w:val="center"/>
          </w:tcPr>
          <w:p w14:paraId="33CC2574" w14:textId="77777777" w:rsidR="005B4F47" w:rsidRPr="00C70061" w:rsidRDefault="005B4F47" w:rsidP="005B4F47">
            <w:pPr>
              <w:tabs>
                <w:tab w:val="left" w:pos="1152"/>
              </w:tabs>
              <w:rPr>
                <w:rFonts w:ascii="ISOCPEUR" w:hAnsi="ISOCPEUR"/>
                <w:sz w:val="24"/>
                <w:szCs w:val="24"/>
              </w:rPr>
            </w:pPr>
            <w:r w:rsidRPr="005B4F47">
              <w:rPr>
                <w:rFonts w:ascii="ISOCPEUR" w:hAnsi="ISOCPEUR"/>
                <w:sz w:val="24"/>
                <w:szCs w:val="24"/>
              </w:rPr>
              <w:t>Шкаф автоматики регулирования напряжения трансформаторов</w:t>
            </w:r>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39C5B24D" w14:textId="77777777" w:rsidR="005B4F47" w:rsidRPr="00C70061" w:rsidRDefault="005B4F47" w:rsidP="005B4F47">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05601AC" w14:textId="77777777" w:rsidR="005B4F47" w:rsidRPr="00C70061" w:rsidRDefault="005B4F47" w:rsidP="005B4F47">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E8B0B30" w14:textId="77777777" w:rsidR="00E95682" w:rsidRDefault="00E95682" w:rsidP="005B4F47">
            <w:pPr>
              <w:jc w:val="center"/>
              <w:rPr>
                <w:rFonts w:ascii="ISOCPEUR" w:hAnsi="ISOCPEUR"/>
                <w:sz w:val="24"/>
                <w:szCs w:val="24"/>
              </w:rPr>
            </w:pPr>
            <w:r>
              <w:rPr>
                <w:rFonts w:ascii="ISOCPEUR" w:hAnsi="ISOCPEUR"/>
                <w:sz w:val="24"/>
                <w:szCs w:val="24"/>
              </w:rPr>
              <w:t>ООО «[ОБЪЕКТ]»</w:t>
            </w:r>
          </w:p>
          <w:p w14:paraId="2738F2E7" w14:textId="77777777" w:rsidR="005B4F47" w:rsidRPr="00C70061" w:rsidRDefault="005B4F47" w:rsidP="005B4F47">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4ECB3FD0" w14:textId="77777777" w:rsidR="005B4F47" w:rsidRPr="00C70061" w:rsidRDefault="005B4F47" w:rsidP="005B4F47">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665BFBBB" w14:textId="77777777" w:rsidR="005B4F47" w:rsidRPr="00C70061" w:rsidRDefault="005B4F47" w:rsidP="005B4F47">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71D527B9" w14:textId="77777777" w:rsidR="005B4F47" w:rsidRPr="00C70061" w:rsidRDefault="005B4F47" w:rsidP="005B4F47">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1961C88A" w14:textId="77777777" w:rsidR="005B4F47" w:rsidRPr="00C70061" w:rsidRDefault="005B4F47" w:rsidP="005B4F47">
            <w:pPr>
              <w:jc w:val="center"/>
              <w:rPr>
                <w:rFonts w:ascii="ISOCPEUR" w:hAnsi="ISOCPEUR"/>
                <w:sz w:val="22"/>
                <w:szCs w:val="22"/>
              </w:rPr>
            </w:pPr>
            <w:r w:rsidRPr="009021D4">
              <w:rPr>
                <w:rFonts w:ascii="ISOCPEUR" w:hAnsi="ISOCPEUR"/>
                <w:sz w:val="22"/>
                <w:szCs w:val="22"/>
              </w:rPr>
              <w:t>Блок-модуль ОПУ</w:t>
            </w:r>
          </w:p>
        </w:tc>
      </w:tr>
      <w:tr w:rsidR="005B4F47" w14:paraId="34BA37C4" w14:textId="77777777" w:rsidTr="00846ECC">
        <w:trPr>
          <w:trHeight w:val="340"/>
          <w:jc w:val="center"/>
        </w:trPr>
        <w:tc>
          <w:tcPr>
            <w:tcW w:w="1136" w:type="dxa"/>
            <w:tcBorders>
              <w:top w:val="single" w:sz="12" w:space="0" w:color="auto"/>
              <w:bottom w:val="single" w:sz="4" w:space="0" w:color="auto"/>
              <w:right w:val="single" w:sz="12" w:space="0" w:color="auto"/>
            </w:tcBorders>
            <w:vAlign w:val="center"/>
          </w:tcPr>
          <w:p w14:paraId="425A68DC" w14:textId="77777777" w:rsidR="005B4F47" w:rsidRPr="00C70061" w:rsidRDefault="005B4F47" w:rsidP="005B4F47">
            <w:pPr>
              <w:jc w:val="center"/>
              <w:rPr>
                <w:rFonts w:ascii="ISOCPEUR" w:hAnsi="ISOCPEUR"/>
                <w:sz w:val="24"/>
                <w:szCs w:val="24"/>
              </w:rPr>
            </w:pPr>
            <w:r w:rsidRPr="00C70061">
              <w:rPr>
                <w:rFonts w:ascii="ISOCPEUR" w:hAnsi="ISOCPEUR"/>
                <w:sz w:val="24"/>
                <w:szCs w:val="24"/>
              </w:rPr>
              <w:t>10</w:t>
            </w:r>
          </w:p>
        </w:tc>
        <w:tc>
          <w:tcPr>
            <w:tcW w:w="7369" w:type="dxa"/>
            <w:tcBorders>
              <w:top w:val="single" w:sz="12" w:space="0" w:color="auto"/>
              <w:left w:val="single" w:sz="12" w:space="0" w:color="auto"/>
              <w:bottom w:val="single" w:sz="4" w:space="0" w:color="auto"/>
              <w:right w:val="single" w:sz="12" w:space="0" w:color="auto"/>
            </w:tcBorders>
            <w:vAlign w:val="center"/>
          </w:tcPr>
          <w:p w14:paraId="2175981D" w14:textId="77777777" w:rsidR="005B4F47" w:rsidRPr="00C70061" w:rsidRDefault="005B4F47" w:rsidP="005B4F47">
            <w:pPr>
              <w:tabs>
                <w:tab w:val="left" w:pos="1152"/>
              </w:tabs>
              <w:rPr>
                <w:rFonts w:ascii="ISOCPEUR" w:hAnsi="ISOCPEUR"/>
                <w:sz w:val="24"/>
                <w:szCs w:val="24"/>
              </w:rPr>
            </w:pPr>
            <w:r w:rsidRPr="005B4F47">
              <w:rPr>
                <w:rFonts w:ascii="ISOCPEUR" w:hAnsi="ISOCPEUR"/>
                <w:sz w:val="24"/>
                <w:szCs w:val="24"/>
              </w:rPr>
              <w:t>Шкаф защит трансформатора</w:t>
            </w:r>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3759625C" w14:textId="77777777" w:rsidR="005B4F47" w:rsidRPr="00C70061" w:rsidRDefault="005B4F47" w:rsidP="005B4F47">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B1F2462" w14:textId="77777777" w:rsidR="005B4F47" w:rsidRPr="00C70061" w:rsidRDefault="005B4F47" w:rsidP="005B4F47">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4C3AFF2" w14:textId="77777777" w:rsidR="00E95682" w:rsidRDefault="00E95682" w:rsidP="005B4F47">
            <w:pPr>
              <w:jc w:val="center"/>
              <w:rPr>
                <w:rFonts w:ascii="ISOCPEUR" w:hAnsi="ISOCPEUR"/>
                <w:sz w:val="24"/>
                <w:szCs w:val="24"/>
              </w:rPr>
            </w:pPr>
            <w:r>
              <w:rPr>
                <w:rFonts w:ascii="ISOCPEUR" w:hAnsi="ISOCPEUR"/>
                <w:sz w:val="24"/>
                <w:szCs w:val="24"/>
              </w:rPr>
              <w:t>ООО «[ОБЪЕКТ]»</w:t>
            </w:r>
          </w:p>
          <w:p w14:paraId="1241C9EF" w14:textId="77777777" w:rsidR="005B4F47" w:rsidRPr="00C70061" w:rsidRDefault="005B4F47" w:rsidP="005B4F47">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00EC8269" w14:textId="77777777" w:rsidR="005B4F47" w:rsidRPr="00C70061" w:rsidRDefault="005B4F47" w:rsidP="005B4F47">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0C53AC8C" w14:textId="77777777" w:rsidR="005B4F47" w:rsidRPr="00C70061" w:rsidRDefault="005B4F47" w:rsidP="005B4F47">
            <w:pPr>
              <w:jc w:val="center"/>
              <w:rPr>
                <w:rFonts w:ascii="ISOCPEUR" w:hAnsi="ISOCPEUR"/>
                <w:sz w:val="24"/>
                <w:szCs w:val="24"/>
              </w:rPr>
            </w:pPr>
            <w:r>
              <w:rPr>
                <w:rFonts w:ascii="ISOCPEUR" w:hAnsi="ISOCPEUR"/>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010F2565" w14:textId="77777777" w:rsidR="005B4F47" w:rsidRPr="00C70061" w:rsidRDefault="005B4F47" w:rsidP="005B4F47">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3D1A4AF4" w14:textId="77777777" w:rsidR="005B4F47" w:rsidRPr="00C70061" w:rsidRDefault="005B4F47" w:rsidP="005B4F47">
            <w:pPr>
              <w:jc w:val="center"/>
              <w:rPr>
                <w:rFonts w:ascii="ISOCPEUR" w:hAnsi="ISOCPEUR"/>
                <w:sz w:val="22"/>
                <w:szCs w:val="22"/>
              </w:rPr>
            </w:pPr>
            <w:r w:rsidRPr="009021D4">
              <w:rPr>
                <w:rFonts w:ascii="ISOCPEUR" w:hAnsi="ISOCPEUR"/>
                <w:sz w:val="22"/>
                <w:szCs w:val="22"/>
              </w:rPr>
              <w:t>Блок-модуль ОПУ</w:t>
            </w:r>
          </w:p>
        </w:tc>
      </w:tr>
      <w:tr w:rsidR="005B4F47" w:rsidRPr="0017783A" w14:paraId="70CDBC58" w14:textId="77777777" w:rsidTr="00846ECC">
        <w:trPr>
          <w:trHeight w:val="340"/>
          <w:jc w:val="center"/>
        </w:trPr>
        <w:tc>
          <w:tcPr>
            <w:tcW w:w="1136" w:type="dxa"/>
            <w:tcBorders>
              <w:top w:val="single" w:sz="12" w:space="0" w:color="auto"/>
              <w:bottom w:val="single" w:sz="4" w:space="0" w:color="auto"/>
              <w:right w:val="single" w:sz="12" w:space="0" w:color="auto"/>
            </w:tcBorders>
            <w:vAlign w:val="center"/>
          </w:tcPr>
          <w:p w14:paraId="66FA1B9D" w14:textId="77777777" w:rsidR="005B4F47" w:rsidRPr="00C70061" w:rsidRDefault="005B4F47" w:rsidP="005B4F47">
            <w:pPr>
              <w:jc w:val="center"/>
              <w:rPr>
                <w:rFonts w:ascii="ISOCPEUR" w:hAnsi="ISOCPEUR"/>
                <w:sz w:val="24"/>
                <w:szCs w:val="24"/>
              </w:rPr>
            </w:pPr>
            <w:r>
              <w:rPr>
                <w:rFonts w:ascii="ISOCPEUR" w:hAnsi="ISOCPEUR"/>
                <w:sz w:val="24"/>
                <w:szCs w:val="24"/>
              </w:rPr>
              <w:t>1</w:t>
            </w:r>
            <w:r w:rsidRPr="00C70061">
              <w:rPr>
                <w:rFonts w:ascii="ISOCPEUR" w:hAnsi="ISOCPEUR"/>
                <w:sz w:val="24"/>
                <w:szCs w:val="24"/>
              </w:rPr>
              <w:t>1</w:t>
            </w:r>
          </w:p>
        </w:tc>
        <w:tc>
          <w:tcPr>
            <w:tcW w:w="7369" w:type="dxa"/>
            <w:tcBorders>
              <w:top w:val="single" w:sz="12" w:space="0" w:color="auto"/>
              <w:left w:val="single" w:sz="12" w:space="0" w:color="auto"/>
              <w:bottom w:val="single" w:sz="4" w:space="0" w:color="auto"/>
              <w:right w:val="single" w:sz="12" w:space="0" w:color="auto"/>
            </w:tcBorders>
            <w:vAlign w:val="center"/>
          </w:tcPr>
          <w:p w14:paraId="240245D5" w14:textId="77777777" w:rsidR="005B4F47" w:rsidRPr="00C70061" w:rsidRDefault="005B4F47" w:rsidP="005B4F47">
            <w:pPr>
              <w:tabs>
                <w:tab w:val="left" w:pos="1152"/>
              </w:tabs>
              <w:rPr>
                <w:rFonts w:ascii="ISOCPEUR" w:hAnsi="ISOCPEUR"/>
                <w:sz w:val="24"/>
                <w:szCs w:val="24"/>
              </w:rPr>
            </w:pPr>
            <w:r w:rsidRPr="005B4F47">
              <w:rPr>
                <w:rFonts w:ascii="ISOCPEUR" w:hAnsi="ISOCPEUR"/>
                <w:sz w:val="24"/>
                <w:szCs w:val="24"/>
              </w:rPr>
              <w:t>Шкаф автоматики управления выключателями трансформаторов</w:t>
            </w:r>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063DB029" w14:textId="77777777" w:rsidR="005B4F47" w:rsidRPr="00C70061" w:rsidRDefault="005B4F47" w:rsidP="005B4F47">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79BB5B8" w14:textId="77777777" w:rsidR="005B4F47" w:rsidRPr="00C70061" w:rsidRDefault="005B4F47" w:rsidP="005B4F47">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B96F662" w14:textId="77777777" w:rsidR="00E95682" w:rsidRDefault="00E95682" w:rsidP="005B4F47">
            <w:pPr>
              <w:jc w:val="center"/>
              <w:rPr>
                <w:rFonts w:ascii="ISOCPEUR" w:hAnsi="ISOCPEUR"/>
                <w:sz w:val="24"/>
                <w:szCs w:val="24"/>
              </w:rPr>
            </w:pPr>
            <w:r>
              <w:rPr>
                <w:rFonts w:ascii="ISOCPEUR" w:hAnsi="ISOCPEUR"/>
                <w:sz w:val="24"/>
                <w:szCs w:val="24"/>
              </w:rPr>
              <w:t>ООО «[ОБЪЕКТ]»</w:t>
            </w:r>
          </w:p>
          <w:p w14:paraId="697703B0" w14:textId="77777777" w:rsidR="005B4F47" w:rsidRPr="00C70061" w:rsidRDefault="005B4F47" w:rsidP="005B4F47">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15D55AF8" w14:textId="77777777" w:rsidR="005B4F47" w:rsidRPr="00C70061" w:rsidRDefault="005B4F47" w:rsidP="005B4F47">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350FA261" w14:textId="77777777" w:rsidR="005B4F47" w:rsidRPr="00C70061" w:rsidRDefault="005B4F47" w:rsidP="005B4F47">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3D52540" w14:textId="77777777" w:rsidR="005B4F47" w:rsidRPr="00C70061" w:rsidRDefault="005B4F47" w:rsidP="005B4F47">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1302E311" w14:textId="77777777" w:rsidR="005B4F47" w:rsidRPr="00C70061" w:rsidRDefault="005B4F47" w:rsidP="005B4F47">
            <w:pPr>
              <w:jc w:val="center"/>
              <w:rPr>
                <w:rFonts w:ascii="ISOCPEUR" w:hAnsi="ISOCPEUR"/>
                <w:sz w:val="22"/>
                <w:szCs w:val="22"/>
              </w:rPr>
            </w:pPr>
            <w:r w:rsidRPr="009021D4">
              <w:rPr>
                <w:rFonts w:ascii="ISOCPEUR" w:hAnsi="ISOCPEUR"/>
                <w:sz w:val="22"/>
                <w:szCs w:val="22"/>
              </w:rPr>
              <w:t>Блок-модуль ОПУ</w:t>
            </w:r>
          </w:p>
        </w:tc>
      </w:tr>
      <w:tr w:rsidR="005B4F47" w:rsidRPr="0017783A" w14:paraId="240A3B38" w14:textId="77777777" w:rsidTr="00846ECC">
        <w:trPr>
          <w:trHeight w:val="340"/>
          <w:jc w:val="center"/>
        </w:trPr>
        <w:tc>
          <w:tcPr>
            <w:tcW w:w="1136" w:type="dxa"/>
            <w:tcBorders>
              <w:top w:val="single" w:sz="12" w:space="0" w:color="auto"/>
              <w:bottom w:val="single" w:sz="4" w:space="0" w:color="auto"/>
              <w:right w:val="single" w:sz="12" w:space="0" w:color="auto"/>
            </w:tcBorders>
            <w:vAlign w:val="center"/>
          </w:tcPr>
          <w:p w14:paraId="1FBF6C83" w14:textId="77777777" w:rsidR="005B4F47" w:rsidRPr="00C70061" w:rsidRDefault="005B4F47" w:rsidP="005B4F47">
            <w:pPr>
              <w:jc w:val="center"/>
              <w:rPr>
                <w:rFonts w:ascii="ISOCPEUR" w:hAnsi="ISOCPEUR"/>
                <w:sz w:val="24"/>
                <w:szCs w:val="24"/>
              </w:rPr>
            </w:pPr>
            <w:r>
              <w:rPr>
                <w:rFonts w:ascii="ISOCPEUR" w:hAnsi="ISOCPEUR"/>
                <w:sz w:val="24"/>
                <w:szCs w:val="24"/>
              </w:rPr>
              <w:t>1</w:t>
            </w:r>
            <w:r w:rsidRPr="00C70061">
              <w:rPr>
                <w:rFonts w:ascii="ISOCPEUR" w:hAnsi="ISOCPEUR"/>
                <w:sz w:val="24"/>
                <w:szCs w:val="24"/>
              </w:rPr>
              <w:t>2</w:t>
            </w:r>
          </w:p>
        </w:tc>
        <w:tc>
          <w:tcPr>
            <w:tcW w:w="7369" w:type="dxa"/>
            <w:tcBorders>
              <w:top w:val="single" w:sz="12" w:space="0" w:color="auto"/>
              <w:left w:val="single" w:sz="12" w:space="0" w:color="auto"/>
              <w:bottom w:val="single" w:sz="4" w:space="0" w:color="auto"/>
              <w:right w:val="single" w:sz="12" w:space="0" w:color="auto"/>
            </w:tcBorders>
            <w:vAlign w:val="center"/>
          </w:tcPr>
          <w:p w14:paraId="0DB2B0D7" w14:textId="77777777" w:rsidR="005B4F47" w:rsidRPr="00C70061" w:rsidRDefault="005B4F47" w:rsidP="005B4F47">
            <w:pPr>
              <w:tabs>
                <w:tab w:val="left" w:pos="1152"/>
              </w:tabs>
              <w:rPr>
                <w:rFonts w:ascii="ISOCPEUR" w:hAnsi="ISOCPEUR"/>
                <w:sz w:val="24"/>
                <w:szCs w:val="24"/>
              </w:rPr>
            </w:pPr>
            <w:r w:rsidRPr="005B4F47">
              <w:rPr>
                <w:rFonts w:ascii="ISOCPEUR" w:hAnsi="ISOCPEUR"/>
                <w:sz w:val="24"/>
                <w:szCs w:val="24"/>
              </w:rPr>
              <w:t>Шкаф управления шунтирующим реактором</w:t>
            </w:r>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1B36D404" w14:textId="77777777" w:rsidR="005B4F47" w:rsidRPr="00C70061" w:rsidRDefault="005B4F47" w:rsidP="005B4F47">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17061DD" w14:textId="77777777" w:rsidR="005B4F47" w:rsidRPr="00C70061" w:rsidRDefault="005B4F47" w:rsidP="005B4F47">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F672EE7" w14:textId="77777777" w:rsidR="00E95682" w:rsidRDefault="00E95682" w:rsidP="005B4F47">
            <w:pPr>
              <w:jc w:val="center"/>
              <w:rPr>
                <w:rFonts w:ascii="ISOCPEUR" w:hAnsi="ISOCPEUR"/>
                <w:sz w:val="24"/>
                <w:szCs w:val="24"/>
              </w:rPr>
            </w:pPr>
            <w:r>
              <w:rPr>
                <w:rFonts w:ascii="ISOCPEUR" w:hAnsi="ISOCPEUR"/>
                <w:sz w:val="24"/>
                <w:szCs w:val="24"/>
              </w:rPr>
              <w:t>ООО «[ОБЪЕКТ]»</w:t>
            </w:r>
          </w:p>
          <w:p w14:paraId="647F4907" w14:textId="77777777" w:rsidR="005B4F47" w:rsidRPr="00C70061" w:rsidRDefault="005B4F47" w:rsidP="005B4F47">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02218E27" w14:textId="77777777" w:rsidR="005B4F47" w:rsidRPr="00C70061" w:rsidRDefault="005B4F47" w:rsidP="005B4F47">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5C572444" w14:textId="77777777" w:rsidR="005B4F47" w:rsidRPr="00C70061" w:rsidRDefault="005B4F47" w:rsidP="005B4F47">
            <w:pPr>
              <w:jc w:val="center"/>
              <w:rPr>
                <w:rFonts w:ascii="ISOCPEUR" w:hAnsi="ISOCPEUR"/>
                <w:sz w:val="24"/>
                <w:szCs w:val="24"/>
              </w:rPr>
            </w:pPr>
            <w:r>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6172418" w14:textId="77777777" w:rsidR="005B4F47" w:rsidRPr="00C70061" w:rsidRDefault="005B4F47" w:rsidP="005B4F47">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10D0599B" w14:textId="77777777" w:rsidR="005B4F47" w:rsidRPr="00C70061" w:rsidRDefault="005B4F47" w:rsidP="005B4F47">
            <w:pPr>
              <w:jc w:val="center"/>
              <w:rPr>
                <w:rFonts w:ascii="ISOCPEUR" w:hAnsi="ISOCPEUR"/>
                <w:sz w:val="22"/>
                <w:szCs w:val="22"/>
              </w:rPr>
            </w:pPr>
            <w:r w:rsidRPr="009021D4">
              <w:rPr>
                <w:rFonts w:ascii="ISOCPEUR" w:hAnsi="ISOCPEUR"/>
                <w:sz w:val="22"/>
                <w:szCs w:val="22"/>
              </w:rPr>
              <w:t>Блок-модуль ОПУ</w:t>
            </w:r>
          </w:p>
        </w:tc>
      </w:tr>
      <w:tr w:rsidR="005B4F47" w:rsidRPr="0017783A" w14:paraId="6F6C972B" w14:textId="77777777" w:rsidTr="00846ECC">
        <w:trPr>
          <w:trHeight w:val="340"/>
          <w:jc w:val="center"/>
        </w:trPr>
        <w:tc>
          <w:tcPr>
            <w:tcW w:w="1136" w:type="dxa"/>
            <w:tcBorders>
              <w:top w:val="single" w:sz="12" w:space="0" w:color="auto"/>
              <w:bottom w:val="single" w:sz="4" w:space="0" w:color="auto"/>
              <w:right w:val="single" w:sz="12" w:space="0" w:color="auto"/>
            </w:tcBorders>
            <w:vAlign w:val="center"/>
          </w:tcPr>
          <w:p w14:paraId="378E97C1" w14:textId="77777777" w:rsidR="005B4F47" w:rsidRPr="00C70061" w:rsidRDefault="005B4F47" w:rsidP="005B4F47">
            <w:pPr>
              <w:jc w:val="center"/>
              <w:rPr>
                <w:rFonts w:ascii="ISOCPEUR" w:hAnsi="ISOCPEUR"/>
                <w:sz w:val="24"/>
                <w:szCs w:val="24"/>
              </w:rPr>
            </w:pPr>
            <w:r w:rsidRPr="00C70061">
              <w:rPr>
                <w:rFonts w:ascii="ISOCPEUR" w:hAnsi="ISOCPEUR"/>
                <w:sz w:val="24"/>
                <w:szCs w:val="24"/>
              </w:rPr>
              <w:t>13</w:t>
            </w:r>
          </w:p>
        </w:tc>
        <w:tc>
          <w:tcPr>
            <w:tcW w:w="7369" w:type="dxa"/>
            <w:tcBorders>
              <w:top w:val="single" w:sz="12" w:space="0" w:color="auto"/>
              <w:left w:val="single" w:sz="12" w:space="0" w:color="auto"/>
              <w:bottom w:val="single" w:sz="4" w:space="0" w:color="auto"/>
              <w:right w:val="single" w:sz="12" w:space="0" w:color="auto"/>
            </w:tcBorders>
            <w:vAlign w:val="center"/>
          </w:tcPr>
          <w:p w14:paraId="74609ABB" w14:textId="77777777" w:rsidR="005B4F47" w:rsidRPr="00C70061" w:rsidRDefault="005B4F47" w:rsidP="005B4F47">
            <w:pPr>
              <w:tabs>
                <w:tab w:val="left" w:pos="1152"/>
              </w:tabs>
              <w:rPr>
                <w:rFonts w:ascii="ISOCPEUR" w:hAnsi="ISOCPEUR"/>
                <w:sz w:val="24"/>
                <w:szCs w:val="24"/>
              </w:rPr>
            </w:pPr>
            <w:r w:rsidRPr="005B4F47">
              <w:rPr>
                <w:rFonts w:ascii="ISOCPEUR" w:hAnsi="ISOCPEUR"/>
                <w:sz w:val="24"/>
                <w:szCs w:val="24"/>
              </w:rPr>
              <w:t xml:space="preserve">Шкаф основных и резервных защит управляемого шунтирующего реактора 110 </w:t>
            </w:r>
            <w:proofErr w:type="spellStart"/>
            <w:r w:rsidRPr="005B4F47">
              <w:rPr>
                <w:rFonts w:ascii="ISOCPEUR" w:hAnsi="ISOCPEUR"/>
                <w:sz w:val="24"/>
                <w:szCs w:val="24"/>
              </w:rPr>
              <w:t>кВ</w:t>
            </w:r>
            <w:proofErr w:type="spellEnd"/>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391CED0C" w14:textId="77777777" w:rsidR="005B4F47" w:rsidRPr="00C70061" w:rsidRDefault="005B4F47" w:rsidP="005B4F47">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5BEBB9B" w14:textId="77777777" w:rsidR="005B4F47" w:rsidRPr="00C70061" w:rsidRDefault="005B4F47" w:rsidP="005B4F47">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12FDF69" w14:textId="77777777" w:rsidR="00E95682" w:rsidRDefault="00E95682" w:rsidP="005B4F47">
            <w:pPr>
              <w:jc w:val="center"/>
              <w:rPr>
                <w:rFonts w:ascii="ISOCPEUR" w:hAnsi="ISOCPEUR"/>
                <w:sz w:val="24"/>
                <w:szCs w:val="24"/>
              </w:rPr>
            </w:pPr>
            <w:r>
              <w:rPr>
                <w:rFonts w:ascii="ISOCPEUR" w:hAnsi="ISOCPEUR"/>
                <w:sz w:val="24"/>
                <w:szCs w:val="24"/>
              </w:rPr>
              <w:t>ООО «[ОБЪЕКТ]»</w:t>
            </w:r>
          </w:p>
          <w:p w14:paraId="449A782A" w14:textId="77777777" w:rsidR="005B4F47" w:rsidRPr="00C70061" w:rsidRDefault="005B4F47" w:rsidP="005B4F47">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7500C5DC" w14:textId="77777777" w:rsidR="005B4F47" w:rsidRPr="00C70061" w:rsidRDefault="005B4F47" w:rsidP="005B4F47">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39B38AA0" w14:textId="77777777" w:rsidR="005B4F47" w:rsidRPr="00C70061" w:rsidRDefault="005B4F47" w:rsidP="005B4F47">
            <w:pPr>
              <w:jc w:val="center"/>
              <w:rPr>
                <w:rFonts w:ascii="ISOCPEUR" w:hAnsi="ISOCPEUR"/>
                <w:sz w:val="24"/>
                <w:szCs w:val="24"/>
              </w:rPr>
            </w:pPr>
            <w:r>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7D9DFC9" w14:textId="77777777" w:rsidR="005B4F47" w:rsidRPr="00C70061" w:rsidRDefault="005B4F47" w:rsidP="005B4F47">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3C6AFCAF" w14:textId="77777777" w:rsidR="005B4F47" w:rsidRPr="00C70061" w:rsidRDefault="005B4F47" w:rsidP="005B4F47">
            <w:pPr>
              <w:jc w:val="center"/>
              <w:rPr>
                <w:rFonts w:ascii="ISOCPEUR" w:hAnsi="ISOCPEUR"/>
                <w:sz w:val="22"/>
                <w:szCs w:val="22"/>
              </w:rPr>
            </w:pPr>
            <w:r w:rsidRPr="009021D4">
              <w:rPr>
                <w:rFonts w:ascii="ISOCPEUR" w:hAnsi="ISOCPEUR"/>
                <w:sz w:val="22"/>
                <w:szCs w:val="22"/>
              </w:rPr>
              <w:t>Блок-модуль ОПУ</w:t>
            </w:r>
          </w:p>
        </w:tc>
      </w:tr>
      <w:tr w:rsidR="005B4F47" w:rsidRPr="0017783A" w14:paraId="6FBC35CA" w14:textId="77777777" w:rsidTr="00846ECC">
        <w:trPr>
          <w:trHeight w:val="340"/>
          <w:jc w:val="center"/>
        </w:trPr>
        <w:tc>
          <w:tcPr>
            <w:tcW w:w="1136" w:type="dxa"/>
            <w:tcBorders>
              <w:top w:val="single" w:sz="12" w:space="0" w:color="auto"/>
              <w:bottom w:val="single" w:sz="4" w:space="0" w:color="auto"/>
              <w:right w:val="single" w:sz="12" w:space="0" w:color="auto"/>
            </w:tcBorders>
            <w:vAlign w:val="center"/>
          </w:tcPr>
          <w:p w14:paraId="33F04568" w14:textId="77777777" w:rsidR="005B4F47" w:rsidRPr="00C70061" w:rsidRDefault="005B4F47" w:rsidP="005B4F47">
            <w:pPr>
              <w:jc w:val="center"/>
              <w:rPr>
                <w:rFonts w:ascii="ISOCPEUR" w:hAnsi="ISOCPEUR"/>
                <w:sz w:val="24"/>
                <w:szCs w:val="24"/>
              </w:rPr>
            </w:pPr>
            <w:r w:rsidRPr="00C70061">
              <w:rPr>
                <w:rFonts w:ascii="ISOCPEUR" w:hAnsi="ISOCPEUR"/>
                <w:sz w:val="24"/>
                <w:szCs w:val="24"/>
              </w:rPr>
              <w:t>14</w:t>
            </w:r>
          </w:p>
        </w:tc>
        <w:tc>
          <w:tcPr>
            <w:tcW w:w="7369" w:type="dxa"/>
            <w:tcBorders>
              <w:top w:val="single" w:sz="12" w:space="0" w:color="auto"/>
              <w:left w:val="single" w:sz="12" w:space="0" w:color="auto"/>
              <w:bottom w:val="single" w:sz="4" w:space="0" w:color="auto"/>
              <w:right w:val="single" w:sz="12" w:space="0" w:color="auto"/>
            </w:tcBorders>
            <w:vAlign w:val="center"/>
          </w:tcPr>
          <w:p w14:paraId="23A37921" w14:textId="77777777" w:rsidR="005B4F47" w:rsidRPr="00C70061" w:rsidRDefault="005B4F47" w:rsidP="005B4F47">
            <w:pPr>
              <w:tabs>
                <w:tab w:val="left" w:pos="1152"/>
              </w:tabs>
              <w:rPr>
                <w:rFonts w:ascii="ISOCPEUR" w:hAnsi="ISOCPEUR"/>
                <w:sz w:val="24"/>
                <w:szCs w:val="24"/>
              </w:rPr>
            </w:pPr>
            <w:r w:rsidRPr="005B4F47">
              <w:rPr>
                <w:rFonts w:ascii="ISOCPEUR" w:hAnsi="ISOCPEUR"/>
                <w:sz w:val="24"/>
                <w:szCs w:val="24"/>
              </w:rPr>
              <w:t>Шкаф регистрации аварийных событий</w:t>
            </w:r>
            <w:r>
              <w:rPr>
                <w:rFonts w:ascii="ISOCPEUR" w:hAnsi="ISOCPEUR"/>
                <w:sz w:val="24"/>
                <w:szCs w:val="24"/>
              </w:rPr>
              <w:t xml:space="preserve"> </w:t>
            </w:r>
            <w:r w:rsidRPr="005B4F47">
              <w:rPr>
                <w:rFonts w:ascii="ISOCPEUR" w:hAnsi="ISOCPEUR"/>
                <w:sz w:val="24"/>
                <w:szCs w:val="24"/>
              </w:rPr>
              <w:t>2</w:t>
            </w:r>
            <w:r w:rsidRPr="00C70061">
              <w:rPr>
                <w:rFonts w:ascii="ISOCPEUR" w:hAnsi="ISOCPEUR"/>
                <w:sz w:val="24"/>
                <w:szCs w:val="24"/>
              </w:rPr>
              <w:t>000(В)х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516AB25E" w14:textId="77777777" w:rsidR="005B4F47" w:rsidRPr="00C70061" w:rsidRDefault="005B4F47" w:rsidP="005B4F47">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5498FA7" w14:textId="77777777" w:rsidR="005B4F47" w:rsidRPr="00C70061" w:rsidRDefault="005B4F47" w:rsidP="005B4F47">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218A26D" w14:textId="77777777" w:rsidR="00E95682" w:rsidRDefault="00E95682" w:rsidP="005B4F47">
            <w:pPr>
              <w:jc w:val="center"/>
              <w:rPr>
                <w:rFonts w:ascii="ISOCPEUR" w:hAnsi="ISOCPEUR"/>
                <w:sz w:val="24"/>
                <w:szCs w:val="24"/>
              </w:rPr>
            </w:pPr>
            <w:r>
              <w:rPr>
                <w:rFonts w:ascii="ISOCPEUR" w:hAnsi="ISOCPEUR"/>
                <w:sz w:val="24"/>
                <w:szCs w:val="24"/>
              </w:rPr>
              <w:t>ООО «[ОБЪЕКТ]»</w:t>
            </w:r>
          </w:p>
          <w:p w14:paraId="361C289C" w14:textId="77777777" w:rsidR="005B4F47" w:rsidRPr="00C70061" w:rsidRDefault="005B4F47" w:rsidP="005B4F47">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tcPr>
          <w:p w14:paraId="714EA9A2" w14:textId="77777777" w:rsidR="005B4F47" w:rsidRPr="00C70061" w:rsidRDefault="005B4F47" w:rsidP="005B4F47">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4" w:space="0" w:color="auto"/>
              <w:right w:val="single" w:sz="12" w:space="0" w:color="auto"/>
            </w:tcBorders>
            <w:vAlign w:val="center"/>
          </w:tcPr>
          <w:p w14:paraId="71CE9832" w14:textId="77777777" w:rsidR="005B4F47" w:rsidRPr="00C70061" w:rsidRDefault="005B4F47" w:rsidP="005B4F47">
            <w:pPr>
              <w:jc w:val="center"/>
              <w:rPr>
                <w:rFonts w:ascii="ISOCPEUR" w:hAnsi="ISOCPEUR"/>
                <w:sz w:val="24"/>
                <w:szCs w:val="24"/>
              </w:rPr>
            </w:pPr>
            <w:r>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DB1A92E" w14:textId="77777777" w:rsidR="005B4F47" w:rsidRPr="00C70061" w:rsidRDefault="005B4F47" w:rsidP="005B4F47">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tcPr>
          <w:p w14:paraId="43B41CA8" w14:textId="77777777" w:rsidR="005B4F47" w:rsidRPr="00C70061" w:rsidRDefault="005B4F47" w:rsidP="005B4F47">
            <w:pPr>
              <w:jc w:val="center"/>
              <w:rPr>
                <w:rFonts w:ascii="ISOCPEUR" w:hAnsi="ISOCPEUR"/>
                <w:sz w:val="22"/>
                <w:szCs w:val="22"/>
              </w:rPr>
            </w:pPr>
            <w:r w:rsidRPr="009021D4">
              <w:rPr>
                <w:rFonts w:ascii="ISOCPEUR" w:hAnsi="ISOCPEUR"/>
                <w:sz w:val="22"/>
                <w:szCs w:val="22"/>
              </w:rPr>
              <w:t>Блок-модуль ОПУ</w:t>
            </w:r>
          </w:p>
        </w:tc>
      </w:tr>
    </w:tbl>
    <w:p w14:paraId="226881A4" w14:textId="77777777" w:rsidR="004E5E5B" w:rsidRPr="00BD2633" w:rsidRDefault="004E5E5B" w:rsidP="004C3F17">
      <w:pPr>
        <w:rPr>
          <w:rFonts w:ascii="ISOCPEUR" w:hAnsi="ISOCPEUR" w:cs="Arial"/>
        </w:rPr>
      </w:pPr>
    </w:p>
    <w:sectPr w:rsidR="004E5E5B" w:rsidRPr="00BD2633" w:rsidSect="00B7223C">
      <w:headerReference w:type="even" r:id="rId8"/>
      <w:headerReference w:type="default" r:id="rId9"/>
      <w:footerReference w:type="even" r:id="rId10"/>
      <w:footerReference w:type="default" r:id="rId11"/>
      <w:headerReference w:type="first" r:id="rId12"/>
      <w:footerReference w:type="first" r:id="rId13"/>
      <w:pgSz w:w="23814" w:h="16840" w:orient="landscape" w:code="8"/>
      <w:pgMar w:top="397" w:right="397" w:bottom="397" w:left="1021"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79E8B" w14:textId="77777777" w:rsidR="00281DC8" w:rsidRDefault="00281DC8" w:rsidP="001249E0">
      <w:r>
        <w:separator/>
      </w:r>
    </w:p>
  </w:endnote>
  <w:endnote w:type="continuationSeparator" w:id="0">
    <w:p w14:paraId="603B0F9E" w14:textId="77777777" w:rsidR="00281DC8" w:rsidRDefault="00281DC8" w:rsidP="00124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panose1 w:val="020B0604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6E57E" w14:textId="77777777" w:rsidR="00E95682" w:rsidRDefault="00E9568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09D9D" w14:textId="77777777" w:rsidR="003562F4" w:rsidRDefault="00281DC8">
    <w:pPr>
      <w:pStyle w:val="a5"/>
    </w:pPr>
    <w:r>
      <w:pict w14:anchorId="4C837F6F">
        <v:shapetype id="_x0000_t202" coordsize="21600,21600" o:spt="202" path="m,l,21600r21600,l21600,xe">
          <v:stroke joinstyle="miter"/>
          <v:path gradientshapeok="t" o:connecttype="rect"/>
        </v:shapetype>
        <v:shape id="_x0000_s2059" type="#_x0000_t202" style="position:absolute;margin-left:595.3pt;margin-top:779.55pt;width:524.4pt;height:42.5pt;z-index:4;mso-position-horizontal-relative:margin;mso-position-vertical-relative:page" filled="f" stroked="f">
          <v:textbox style="mso-next-textbox:#_x0000_s2059" inset="0,0,0,0">
            <w:txbxContent>
              <w:tbl>
                <w:tblPr>
                  <w:tblW w:w="0" w:type="auto"/>
                  <w:tblInd w:w="8" w:type="dxa"/>
                  <w:tblLayout w:type="fixed"/>
                  <w:tblCellMar>
                    <w:left w:w="0" w:type="dxa"/>
                    <w:right w:w="0" w:type="dxa"/>
                  </w:tblCellMar>
                  <w:tblLook w:val="0000" w:firstRow="0" w:lastRow="0" w:firstColumn="0" w:lastColumn="0" w:noHBand="0" w:noVBand="0"/>
                </w:tblPr>
                <w:tblGrid>
                  <w:gridCol w:w="567"/>
                  <w:gridCol w:w="567"/>
                  <w:gridCol w:w="566"/>
                  <w:gridCol w:w="568"/>
                  <w:gridCol w:w="851"/>
                  <w:gridCol w:w="567"/>
                  <w:gridCol w:w="6237"/>
                  <w:gridCol w:w="567"/>
                </w:tblGrid>
                <w:tr w:rsidR="003562F4" w14:paraId="1C077EEA" w14:textId="77777777" w:rsidTr="003422DE">
                  <w:trPr>
                    <w:cantSplit/>
                    <w:trHeight w:hRule="exact" w:val="284"/>
                  </w:trPr>
                  <w:tc>
                    <w:tcPr>
                      <w:tcW w:w="567" w:type="dxa"/>
                      <w:tcBorders>
                        <w:top w:val="single" w:sz="12" w:space="0" w:color="auto"/>
                        <w:left w:val="single" w:sz="12" w:space="0" w:color="auto"/>
                        <w:bottom w:val="single" w:sz="6" w:space="0" w:color="auto"/>
                        <w:right w:val="single" w:sz="12" w:space="0" w:color="auto"/>
                      </w:tcBorders>
                      <w:shd w:val="clear" w:color="auto" w:fill="auto"/>
                    </w:tcPr>
                    <w:p w14:paraId="6B6B6A8A" w14:textId="77777777" w:rsidR="003562F4" w:rsidRPr="005C4D4D" w:rsidRDefault="003562F4" w:rsidP="008257C1">
                      <w:pPr>
                        <w:jc w:val="center"/>
                      </w:pPr>
                      <w:bookmarkStart w:id="0" w:name="Shifr_LGIP_2" w:colFirst="6" w:colLast="6"/>
                    </w:p>
                  </w:tc>
                  <w:tc>
                    <w:tcPr>
                      <w:tcW w:w="567" w:type="dxa"/>
                      <w:tcBorders>
                        <w:top w:val="single" w:sz="12" w:space="0" w:color="auto"/>
                        <w:left w:val="single" w:sz="12" w:space="0" w:color="auto"/>
                        <w:bottom w:val="single" w:sz="6" w:space="0" w:color="auto"/>
                        <w:right w:val="single" w:sz="12" w:space="0" w:color="auto"/>
                      </w:tcBorders>
                      <w:shd w:val="clear" w:color="auto" w:fill="auto"/>
                    </w:tcPr>
                    <w:p w14:paraId="12E3216D" w14:textId="77777777" w:rsidR="003562F4" w:rsidRPr="005C4D4D" w:rsidRDefault="003562F4" w:rsidP="008257C1">
                      <w:pPr>
                        <w:jc w:val="center"/>
                      </w:pPr>
                    </w:p>
                  </w:tc>
                  <w:tc>
                    <w:tcPr>
                      <w:tcW w:w="566" w:type="dxa"/>
                      <w:tcBorders>
                        <w:top w:val="single" w:sz="12" w:space="0" w:color="auto"/>
                        <w:left w:val="single" w:sz="12" w:space="0" w:color="auto"/>
                        <w:bottom w:val="single" w:sz="6" w:space="0" w:color="auto"/>
                        <w:right w:val="single" w:sz="12" w:space="0" w:color="auto"/>
                      </w:tcBorders>
                      <w:shd w:val="clear" w:color="auto" w:fill="auto"/>
                    </w:tcPr>
                    <w:p w14:paraId="2E861EA7" w14:textId="77777777" w:rsidR="003562F4" w:rsidRPr="005C4D4D" w:rsidRDefault="003562F4" w:rsidP="008257C1">
                      <w:pPr>
                        <w:jc w:val="center"/>
                      </w:pPr>
                    </w:p>
                  </w:tc>
                  <w:tc>
                    <w:tcPr>
                      <w:tcW w:w="568" w:type="dxa"/>
                      <w:tcBorders>
                        <w:top w:val="single" w:sz="12" w:space="0" w:color="auto"/>
                        <w:left w:val="single" w:sz="12" w:space="0" w:color="auto"/>
                        <w:bottom w:val="single" w:sz="6" w:space="0" w:color="auto"/>
                        <w:right w:val="single" w:sz="12" w:space="0" w:color="auto"/>
                      </w:tcBorders>
                      <w:shd w:val="clear" w:color="auto" w:fill="auto"/>
                    </w:tcPr>
                    <w:p w14:paraId="6A52AE27" w14:textId="77777777" w:rsidR="003562F4" w:rsidRPr="005C4D4D" w:rsidRDefault="003562F4" w:rsidP="008257C1">
                      <w:pPr>
                        <w:jc w:val="center"/>
                      </w:pPr>
                    </w:p>
                  </w:tc>
                  <w:tc>
                    <w:tcPr>
                      <w:tcW w:w="851" w:type="dxa"/>
                      <w:tcBorders>
                        <w:top w:val="single" w:sz="12" w:space="0" w:color="auto"/>
                        <w:left w:val="single" w:sz="12" w:space="0" w:color="auto"/>
                        <w:bottom w:val="single" w:sz="6" w:space="0" w:color="auto"/>
                        <w:right w:val="single" w:sz="12" w:space="0" w:color="auto"/>
                      </w:tcBorders>
                      <w:shd w:val="clear" w:color="auto" w:fill="auto"/>
                    </w:tcPr>
                    <w:p w14:paraId="00F004EF" w14:textId="77777777" w:rsidR="003562F4" w:rsidRPr="005C4D4D" w:rsidRDefault="003562F4" w:rsidP="008257C1">
                      <w:pPr>
                        <w:jc w:val="center"/>
                      </w:pPr>
                    </w:p>
                  </w:tc>
                  <w:tc>
                    <w:tcPr>
                      <w:tcW w:w="567" w:type="dxa"/>
                      <w:tcBorders>
                        <w:top w:val="single" w:sz="12" w:space="0" w:color="auto"/>
                        <w:left w:val="single" w:sz="12" w:space="0" w:color="auto"/>
                        <w:bottom w:val="single" w:sz="6" w:space="0" w:color="auto"/>
                        <w:right w:val="single" w:sz="12" w:space="0" w:color="auto"/>
                      </w:tcBorders>
                      <w:shd w:val="clear" w:color="auto" w:fill="auto"/>
                    </w:tcPr>
                    <w:p w14:paraId="12F9F47B" w14:textId="77777777" w:rsidR="003562F4" w:rsidRPr="005C4D4D" w:rsidRDefault="003562F4" w:rsidP="008257C1">
                      <w:pPr>
                        <w:jc w:val="center"/>
                      </w:pPr>
                    </w:p>
                  </w:tc>
                  <w:tc>
                    <w:tcPr>
                      <w:tcW w:w="6237" w:type="dxa"/>
                      <w:vMerge w:val="restart"/>
                      <w:tcBorders>
                        <w:top w:val="single" w:sz="12" w:space="0" w:color="auto"/>
                        <w:left w:val="single" w:sz="12" w:space="0" w:color="auto"/>
                        <w:bottom w:val="single" w:sz="12" w:space="0" w:color="auto"/>
                        <w:right w:val="nil"/>
                      </w:tcBorders>
                      <w:shd w:val="clear" w:color="auto" w:fill="auto"/>
                      <w:vAlign w:val="center"/>
                    </w:tcPr>
                    <w:p w14:paraId="1A24DA3E" w14:textId="77777777" w:rsidR="003562F4" w:rsidRPr="00551380" w:rsidRDefault="003562F4" w:rsidP="008257C1">
                      <w:pPr>
                        <w:pStyle w:val="a9"/>
                        <w:spacing w:before="0" w:after="0" w:line="240" w:lineRule="auto"/>
                        <w:rPr>
                          <w:rFonts w:ascii="ISOCPEUR" w:hAnsi="ISOCPEUR"/>
                          <w:bCs/>
                        </w:rPr>
                      </w:pPr>
                    </w:p>
                  </w:tc>
                  <w:tc>
                    <w:tcPr>
                      <w:tcW w:w="567" w:type="dxa"/>
                      <w:tcBorders>
                        <w:top w:val="single" w:sz="12" w:space="0" w:color="auto"/>
                        <w:left w:val="single" w:sz="12" w:space="0" w:color="auto"/>
                        <w:bottom w:val="single" w:sz="12" w:space="0" w:color="auto"/>
                        <w:right w:val="nil"/>
                      </w:tcBorders>
                      <w:shd w:val="clear" w:color="auto" w:fill="auto"/>
                      <w:vAlign w:val="center"/>
                    </w:tcPr>
                    <w:p w14:paraId="12D54D69" w14:textId="77777777" w:rsidR="003562F4" w:rsidRPr="00BA6099" w:rsidRDefault="003562F4" w:rsidP="008257C1">
                      <w:pPr>
                        <w:pStyle w:val="a3"/>
                        <w:tabs>
                          <w:tab w:val="left" w:pos="708"/>
                        </w:tabs>
                        <w:jc w:val="center"/>
                        <w:rPr>
                          <w:rFonts w:ascii="ISOCPEUR" w:hAnsi="ISOCPEUR"/>
                        </w:rPr>
                      </w:pPr>
                      <w:r w:rsidRPr="00BA6099">
                        <w:rPr>
                          <w:rFonts w:ascii="ISOCPEUR" w:hAnsi="ISOCPEUR"/>
                        </w:rPr>
                        <w:t>Лист</w:t>
                      </w:r>
                    </w:p>
                  </w:tc>
                </w:tr>
                <w:bookmarkEnd w:id="0"/>
                <w:tr w:rsidR="003562F4" w:rsidRPr="002C317F" w14:paraId="54557965" w14:textId="77777777" w:rsidTr="003422DE">
                  <w:trPr>
                    <w:cantSplit/>
                    <w:trHeight w:hRule="exact" w:val="284"/>
                  </w:trPr>
                  <w:tc>
                    <w:tcPr>
                      <w:tcW w:w="567" w:type="dxa"/>
                      <w:tcBorders>
                        <w:top w:val="single" w:sz="6" w:space="0" w:color="auto"/>
                        <w:left w:val="single" w:sz="12" w:space="0" w:color="auto"/>
                        <w:bottom w:val="single" w:sz="6" w:space="0" w:color="auto"/>
                        <w:right w:val="single" w:sz="12" w:space="0" w:color="auto"/>
                      </w:tcBorders>
                      <w:shd w:val="clear" w:color="auto" w:fill="auto"/>
                    </w:tcPr>
                    <w:p w14:paraId="669C96F5" w14:textId="77777777" w:rsidR="003562F4" w:rsidRPr="00BA6099" w:rsidRDefault="003562F4" w:rsidP="008257C1">
                      <w:pPr>
                        <w:jc w:val="center"/>
                        <w:rPr>
                          <w:rFonts w:ascii="ISOCPEUR" w:hAnsi="ISOCPEUR"/>
                          <w:sz w:val="18"/>
                          <w:szCs w:val="18"/>
                        </w:rPr>
                      </w:pPr>
                    </w:p>
                  </w:tc>
                  <w:tc>
                    <w:tcPr>
                      <w:tcW w:w="567" w:type="dxa"/>
                      <w:tcBorders>
                        <w:top w:val="single" w:sz="6" w:space="0" w:color="auto"/>
                        <w:left w:val="single" w:sz="12" w:space="0" w:color="auto"/>
                        <w:bottom w:val="single" w:sz="6" w:space="0" w:color="auto"/>
                        <w:right w:val="single" w:sz="12" w:space="0" w:color="auto"/>
                      </w:tcBorders>
                      <w:shd w:val="clear" w:color="auto" w:fill="auto"/>
                    </w:tcPr>
                    <w:p w14:paraId="20582330" w14:textId="77777777" w:rsidR="003562F4" w:rsidRPr="005C4D4D" w:rsidRDefault="003562F4" w:rsidP="008257C1">
                      <w:pPr>
                        <w:jc w:val="center"/>
                      </w:pPr>
                    </w:p>
                  </w:tc>
                  <w:tc>
                    <w:tcPr>
                      <w:tcW w:w="566" w:type="dxa"/>
                      <w:tcBorders>
                        <w:top w:val="single" w:sz="6" w:space="0" w:color="auto"/>
                        <w:left w:val="single" w:sz="12" w:space="0" w:color="auto"/>
                        <w:bottom w:val="single" w:sz="6" w:space="0" w:color="auto"/>
                        <w:right w:val="single" w:sz="12" w:space="0" w:color="auto"/>
                      </w:tcBorders>
                      <w:shd w:val="clear" w:color="auto" w:fill="auto"/>
                    </w:tcPr>
                    <w:p w14:paraId="704AB310" w14:textId="77777777" w:rsidR="003562F4" w:rsidRPr="00BA6099" w:rsidRDefault="003562F4" w:rsidP="008257C1">
                      <w:pPr>
                        <w:jc w:val="center"/>
                        <w:rPr>
                          <w:rFonts w:ascii="ISOCPEUR" w:hAnsi="ISOCPEUR"/>
                          <w:sz w:val="18"/>
                          <w:szCs w:val="18"/>
                        </w:rPr>
                      </w:pPr>
                    </w:p>
                  </w:tc>
                  <w:tc>
                    <w:tcPr>
                      <w:tcW w:w="568" w:type="dxa"/>
                      <w:tcBorders>
                        <w:top w:val="single" w:sz="6" w:space="0" w:color="auto"/>
                        <w:left w:val="single" w:sz="12" w:space="0" w:color="auto"/>
                        <w:bottom w:val="single" w:sz="6" w:space="0" w:color="auto"/>
                        <w:right w:val="single" w:sz="12" w:space="0" w:color="auto"/>
                      </w:tcBorders>
                      <w:shd w:val="clear" w:color="auto" w:fill="auto"/>
                    </w:tcPr>
                    <w:p w14:paraId="7CC469B7" w14:textId="77777777" w:rsidR="003562F4" w:rsidRPr="00BA6099" w:rsidRDefault="003562F4" w:rsidP="008257C1">
                      <w:pPr>
                        <w:jc w:val="center"/>
                        <w:rPr>
                          <w:rFonts w:ascii="ISOCPEUR" w:hAnsi="ISOCPEUR"/>
                          <w:sz w:val="18"/>
                          <w:szCs w:val="18"/>
                        </w:rPr>
                      </w:pPr>
                    </w:p>
                  </w:tc>
                  <w:tc>
                    <w:tcPr>
                      <w:tcW w:w="851" w:type="dxa"/>
                      <w:tcBorders>
                        <w:top w:val="single" w:sz="6" w:space="0" w:color="auto"/>
                        <w:left w:val="single" w:sz="12" w:space="0" w:color="auto"/>
                        <w:bottom w:val="single" w:sz="6" w:space="0" w:color="auto"/>
                        <w:right w:val="single" w:sz="12" w:space="0" w:color="auto"/>
                      </w:tcBorders>
                      <w:shd w:val="clear" w:color="auto" w:fill="auto"/>
                    </w:tcPr>
                    <w:p w14:paraId="161889E5" w14:textId="77777777" w:rsidR="003562F4" w:rsidRPr="005C4D4D" w:rsidRDefault="003562F4" w:rsidP="008257C1">
                      <w:pPr>
                        <w:jc w:val="center"/>
                      </w:pPr>
                    </w:p>
                  </w:tc>
                  <w:tc>
                    <w:tcPr>
                      <w:tcW w:w="567" w:type="dxa"/>
                      <w:tcBorders>
                        <w:top w:val="single" w:sz="6" w:space="0" w:color="auto"/>
                        <w:left w:val="single" w:sz="12" w:space="0" w:color="auto"/>
                        <w:bottom w:val="single" w:sz="6" w:space="0" w:color="auto"/>
                        <w:right w:val="single" w:sz="12" w:space="0" w:color="auto"/>
                      </w:tcBorders>
                      <w:shd w:val="clear" w:color="auto" w:fill="auto"/>
                    </w:tcPr>
                    <w:p w14:paraId="466EC5C5" w14:textId="77777777" w:rsidR="003562F4" w:rsidRPr="00BA6099" w:rsidRDefault="003562F4" w:rsidP="008257C1">
                      <w:pPr>
                        <w:jc w:val="center"/>
                        <w:rPr>
                          <w:rFonts w:ascii="ISOCPEUR" w:hAnsi="ISOCPEUR"/>
                          <w:sz w:val="18"/>
                          <w:szCs w:val="18"/>
                        </w:rPr>
                      </w:pPr>
                    </w:p>
                  </w:tc>
                  <w:tc>
                    <w:tcPr>
                      <w:tcW w:w="6237" w:type="dxa"/>
                      <w:vMerge/>
                      <w:tcBorders>
                        <w:top w:val="single" w:sz="12" w:space="0" w:color="auto"/>
                        <w:left w:val="single" w:sz="12" w:space="0" w:color="auto"/>
                        <w:bottom w:val="single" w:sz="12" w:space="0" w:color="auto"/>
                        <w:right w:val="nil"/>
                      </w:tcBorders>
                      <w:shd w:val="clear" w:color="auto" w:fill="auto"/>
                      <w:vAlign w:val="center"/>
                    </w:tcPr>
                    <w:p w14:paraId="22A5FD85" w14:textId="77777777" w:rsidR="003562F4" w:rsidRDefault="003562F4" w:rsidP="008257C1">
                      <w:pPr>
                        <w:rPr>
                          <w:sz w:val="36"/>
                        </w:rPr>
                      </w:pPr>
                    </w:p>
                  </w:tc>
                  <w:tc>
                    <w:tcPr>
                      <w:tcW w:w="567" w:type="dxa"/>
                      <w:vMerge w:val="restart"/>
                      <w:tcBorders>
                        <w:top w:val="nil"/>
                        <w:left w:val="single" w:sz="12" w:space="0" w:color="auto"/>
                        <w:bottom w:val="single" w:sz="4" w:space="0" w:color="auto"/>
                        <w:right w:val="nil"/>
                      </w:tcBorders>
                      <w:shd w:val="clear" w:color="auto" w:fill="auto"/>
                      <w:vAlign w:val="center"/>
                    </w:tcPr>
                    <w:p w14:paraId="54FBA0D2" w14:textId="77777777" w:rsidR="003562F4" w:rsidRPr="00A353BB" w:rsidRDefault="003562F4" w:rsidP="008257C1">
                      <w:pPr>
                        <w:jc w:val="center"/>
                        <w:rPr>
                          <w:sz w:val="24"/>
                          <w:szCs w:val="24"/>
                          <w:lang w:val="en-US"/>
                        </w:rPr>
                      </w:pPr>
                      <w:r w:rsidRPr="00A353BB">
                        <w:rPr>
                          <w:rStyle w:val="a7"/>
                          <w:rFonts w:ascii="ISOCPEUR" w:hAnsi="ISOCPEUR"/>
                          <w:sz w:val="24"/>
                          <w:szCs w:val="24"/>
                        </w:rPr>
                        <w:t>1.</w:t>
                      </w:r>
                      <w:r w:rsidRPr="00A353BB">
                        <w:rPr>
                          <w:rStyle w:val="a7"/>
                          <w:rFonts w:ascii="ISOCPEUR" w:hAnsi="ISOCPEUR"/>
                          <w:sz w:val="24"/>
                          <w:szCs w:val="24"/>
                        </w:rPr>
                        <w:fldChar w:fldCharType="begin"/>
                      </w:r>
                      <w:r w:rsidRPr="00A353BB">
                        <w:rPr>
                          <w:rStyle w:val="a7"/>
                          <w:rFonts w:ascii="ISOCPEUR" w:hAnsi="ISOCPEUR"/>
                          <w:sz w:val="24"/>
                          <w:szCs w:val="24"/>
                        </w:rPr>
                        <w:instrText>PAGE   \* MERGEFORMAT</w:instrText>
                      </w:r>
                      <w:r w:rsidRPr="00A353BB">
                        <w:rPr>
                          <w:rStyle w:val="a7"/>
                          <w:rFonts w:ascii="ISOCPEUR" w:hAnsi="ISOCPEUR"/>
                          <w:sz w:val="24"/>
                          <w:szCs w:val="24"/>
                        </w:rPr>
                        <w:fldChar w:fldCharType="separate"/>
                      </w:r>
                      <w:r w:rsidR="00C70061">
                        <w:rPr>
                          <w:rStyle w:val="a7"/>
                          <w:rFonts w:ascii="ISOCPEUR" w:hAnsi="ISOCPEUR"/>
                          <w:noProof/>
                          <w:sz w:val="24"/>
                          <w:szCs w:val="24"/>
                        </w:rPr>
                        <w:t>2</w:t>
                      </w:r>
                      <w:r w:rsidRPr="00A353BB">
                        <w:rPr>
                          <w:rStyle w:val="a7"/>
                          <w:rFonts w:ascii="ISOCPEUR" w:hAnsi="ISOCPEUR"/>
                          <w:sz w:val="24"/>
                          <w:szCs w:val="24"/>
                        </w:rPr>
                        <w:fldChar w:fldCharType="end"/>
                      </w:r>
                    </w:p>
                  </w:tc>
                </w:tr>
                <w:tr w:rsidR="003562F4" w:rsidRPr="002C317F" w14:paraId="7D37A15C" w14:textId="77777777">
                  <w:trPr>
                    <w:cantSplit/>
                    <w:trHeight w:hRule="exact" w:val="284"/>
                  </w:trPr>
                  <w:tc>
                    <w:tcPr>
                      <w:tcW w:w="567" w:type="dxa"/>
                      <w:tcBorders>
                        <w:top w:val="single" w:sz="6" w:space="0" w:color="auto"/>
                        <w:left w:val="single" w:sz="12" w:space="0" w:color="auto"/>
                        <w:bottom w:val="nil"/>
                        <w:right w:val="single" w:sz="12" w:space="0" w:color="auto"/>
                      </w:tcBorders>
                      <w:shd w:val="clear" w:color="auto" w:fill="auto"/>
                    </w:tcPr>
                    <w:p w14:paraId="6E1F011D" w14:textId="77777777" w:rsidR="003562F4" w:rsidRPr="00BA6099" w:rsidRDefault="003562F4" w:rsidP="008257C1">
                      <w:pPr>
                        <w:jc w:val="center"/>
                        <w:rPr>
                          <w:rFonts w:ascii="ISOCPEUR" w:hAnsi="ISOCPEUR"/>
                          <w:sz w:val="24"/>
                          <w:szCs w:val="24"/>
                        </w:rPr>
                      </w:pPr>
                      <w:r w:rsidRPr="00BA6099">
                        <w:rPr>
                          <w:rFonts w:ascii="ISOCPEUR" w:hAnsi="ISOCPEUR"/>
                        </w:rPr>
                        <w:t>Изм</w:t>
                      </w:r>
                    </w:p>
                  </w:tc>
                  <w:tc>
                    <w:tcPr>
                      <w:tcW w:w="567" w:type="dxa"/>
                      <w:tcBorders>
                        <w:top w:val="single" w:sz="6" w:space="0" w:color="auto"/>
                        <w:left w:val="single" w:sz="12" w:space="0" w:color="auto"/>
                        <w:bottom w:val="nil"/>
                        <w:right w:val="single" w:sz="12" w:space="0" w:color="auto"/>
                      </w:tcBorders>
                      <w:shd w:val="clear" w:color="auto" w:fill="auto"/>
                    </w:tcPr>
                    <w:p w14:paraId="367AA52E" w14:textId="77777777" w:rsidR="003562F4" w:rsidRPr="00BA6099" w:rsidRDefault="003562F4" w:rsidP="008257C1">
                      <w:pPr>
                        <w:jc w:val="center"/>
                        <w:rPr>
                          <w:rFonts w:ascii="ISOCPEUR" w:hAnsi="ISOCPEUR"/>
                          <w:spacing w:val="-20"/>
                          <w:sz w:val="24"/>
                          <w:szCs w:val="24"/>
                        </w:rPr>
                      </w:pPr>
                      <w:r w:rsidRPr="00BA6099">
                        <w:rPr>
                          <w:rFonts w:ascii="ISOCPEUR" w:hAnsi="ISOCPEUR"/>
                          <w:spacing w:val="-20"/>
                        </w:rPr>
                        <w:t>Кол.уч</w:t>
                      </w:r>
                    </w:p>
                  </w:tc>
                  <w:tc>
                    <w:tcPr>
                      <w:tcW w:w="566" w:type="dxa"/>
                      <w:tcBorders>
                        <w:top w:val="single" w:sz="6" w:space="0" w:color="auto"/>
                        <w:left w:val="single" w:sz="12" w:space="0" w:color="auto"/>
                        <w:bottom w:val="nil"/>
                        <w:right w:val="single" w:sz="12" w:space="0" w:color="auto"/>
                      </w:tcBorders>
                      <w:shd w:val="clear" w:color="auto" w:fill="auto"/>
                    </w:tcPr>
                    <w:p w14:paraId="1A1FA211" w14:textId="77777777" w:rsidR="003562F4" w:rsidRPr="00BA6099" w:rsidRDefault="003562F4" w:rsidP="008257C1">
                      <w:pPr>
                        <w:jc w:val="center"/>
                        <w:rPr>
                          <w:rFonts w:ascii="ISOCPEUR" w:hAnsi="ISOCPEUR"/>
                          <w:spacing w:val="-20"/>
                          <w:sz w:val="24"/>
                          <w:szCs w:val="24"/>
                        </w:rPr>
                      </w:pPr>
                      <w:r w:rsidRPr="00BA6099">
                        <w:rPr>
                          <w:rFonts w:ascii="ISOCPEUR" w:hAnsi="ISOCPEUR"/>
                        </w:rPr>
                        <w:t>Лист</w:t>
                      </w:r>
                    </w:p>
                  </w:tc>
                  <w:tc>
                    <w:tcPr>
                      <w:tcW w:w="568" w:type="dxa"/>
                      <w:tcBorders>
                        <w:top w:val="single" w:sz="6" w:space="0" w:color="auto"/>
                        <w:left w:val="single" w:sz="12" w:space="0" w:color="auto"/>
                        <w:bottom w:val="nil"/>
                        <w:right w:val="single" w:sz="12" w:space="0" w:color="auto"/>
                      </w:tcBorders>
                      <w:shd w:val="clear" w:color="auto" w:fill="auto"/>
                    </w:tcPr>
                    <w:p w14:paraId="4A991D2C" w14:textId="77777777" w:rsidR="003562F4" w:rsidRPr="00BA6099" w:rsidRDefault="003562F4" w:rsidP="008257C1">
                      <w:pPr>
                        <w:jc w:val="center"/>
                        <w:rPr>
                          <w:rFonts w:ascii="ISOCPEUR" w:hAnsi="ISOCPEUR"/>
                          <w:sz w:val="24"/>
                          <w:szCs w:val="24"/>
                        </w:rPr>
                      </w:pPr>
                      <w:r w:rsidRPr="00BA6099">
                        <w:rPr>
                          <w:rFonts w:ascii="ISOCPEUR" w:hAnsi="ISOCPEUR"/>
                        </w:rPr>
                        <w:t>№док</w:t>
                      </w:r>
                    </w:p>
                  </w:tc>
                  <w:tc>
                    <w:tcPr>
                      <w:tcW w:w="851" w:type="dxa"/>
                      <w:tcBorders>
                        <w:top w:val="single" w:sz="6" w:space="0" w:color="auto"/>
                        <w:left w:val="single" w:sz="12" w:space="0" w:color="auto"/>
                        <w:bottom w:val="nil"/>
                        <w:right w:val="single" w:sz="12" w:space="0" w:color="auto"/>
                      </w:tcBorders>
                      <w:shd w:val="clear" w:color="auto" w:fill="auto"/>
                    </w:tcPr>
                    <w:p w14:paraId="6F010742" w14:textId="77777777" w:rsidR="003562F4" w:rsidRPr="00BA6099" w:rsidRDefault="003562F4" w:rsidP="008257C1">
                      <w:pPr>
                        <w:jc w:val="center"/>
                        <w:rPr>
                          <w:rFonts w:ascii="ISOCPEUR" w:hAnsi="ISOCPEUR"/>
                          <w:sz w:val="24"/>
                          <w:szCs w:val="24"/>
                        </w:rPr>
                      </w:pPr>
                      <w:r w:rsidRPr="00BA6099">
                        <w:rPr>
                          <w:rFonts w:ascii="ISOCPEUR" w:hAnsi="ISOCPEUR"/>
                        </w:rPr>
                        <w:t>Подпись</w:t>
                      </w:r>
                    </w:p>
                  </w:tc>
                  <w:tc>
                    <w:tcPr>
                      <w:tcW w:w="567" w:type="dxa"/>
                      <w:tcBorders>
                        <w:top w:val="single" w:sz="6" w:space="0" w:color="auto"/>
                        <w:left w:val="single" w:sz="12" w:space="0" w:color="auto"/>
                        <w:bottom w:val="nil"/>
                        <w:right w:val="single" w:sz="12" w:space="0" w:color="auto"/>
                      </w:tcBorders>
                      <w:shd w:val="clear" w:color="auto" w:fill="auto"/>
                    </w:tcPr>
                    <w:p w14:paraId="15806CDC" w14:textId="77777777" w:rsidR="003562F4" w:rsidRPr="00BA6099" w:rsidRDefault="003562F4" w:rsidP="008257C1">
                      <w:pPr>
                        <w:jc w:val="center"/>
                        <w:rPr>
                          <w:rFonts w:ascii="ISOCPEUR" w:hAnsi="ISOCPEUR"/>
                          <w:sz w:val="24"/>
                          <w:szCs w:val="24"/>
                        </w:rPr>
                      </w:pPr>
                      <w:r w:rsidRPr="00BA6099">
                        <w:rPr>
                          <w:rFonts w:ascii="ISOCPEUR" w:hAnsi="ISOCPEUR"/>
                        </w:rPr>
                        <w:t>Дата</w:t>
                      </w:r>
                    </w:p>
                  </w:tc>
                  <w:tc>
                    <w:tcPr>
                      <w:tcW w:w="6237" w:type="dxa"/>
                      <w:vMerge/>
                      <w:tcBorders>
                        <w:top w:val="single" w:sz="4" w:space="0" w:color="auto"/>
                        <w:left w:val="single" w:sz="12" w:space="0" w:color="auto"/>
                        <w:bottom w:val="nil"/>
                        <w:right w:val="single" w:sz="12" w:space="0" w:color="auto"/>
                      </w:tcBorders>
                      <w:shd w:val="clear" w:color="auto" w:fill="auto"/>
                      <w:vAlign w:val="center"/>
                    </w:tcPr>
                    <w:p w14:paraId="7ADCED63" w14:textId="77777777" w:rsidR="003562F4" w:rsidRDefault="003562F4" w:rsidP="008257C1">
                      <w:pPr>
                        <w:rPr>
                          <w:sz w:val="36"/>
                        </w:rPr>
                      </w:pPr>
                    </w:p>
                  </w:tc>
                  <w:tc>
                    <w:tcPr>
                      <w:tcW w:w="567" w:type="dxa"/>
                      <w:vMerge/>
                      <w:tcBorders>
                        <w:top w:val="single" w:sz="4" w:space="0" w:color="auto"/>
                        <w:left w:val="single" w:sz="12" w:space="0" w:color="auto"/>
                        <w:bottom w:val="nil"/>
                        <w:right w:val="nil"/>
                      </w:tcBorders>
                      <w:shd w:val="clear" w:color="auto" w:fill="auto"/>
                      <w:vAlign w:val="center"/>
                    </w:tcPr>
                    <w:p w14:paraId="088BFB62" w14:textId="77777777" w:rsidR="003562F4" w:rsidRPr="002C317F" w:rsidRDefault="003562F4" w:rsidP="008257C1">
                      <w:pPr>
                        <w:rPr>
                          <w:sz w:val="24"/>
                          <w:szCs w:val="24"/>
                        </w:rPr>
                      </w:pPr>
                    </w:p>
                  </w:tc>
                </w:tr>
              </w:tbl>
              <w:p w14:paraId="5A36408E" w14:textId="77777777" w:rsidR="003562F4" w:rsidRDefault="003562F4" w:rsidP="00757826"/>
            </w:txbxContent>
          </v:textbox>
          <w10:wrap type="topAndBottom" anchorx="margin"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1A492" w14:textId="77777777" w:rsidR="003562F4" w:rsidRDefault="00281DC8">
    <w:pPr>
      <w:pStyle w:val="a5"/>
    </w:pPr>
    <w:r>
      <w:pict w14:anchorId="3CB1B143">
        <v:shapetype id="_x0000_t202" coordsize="21600,21600" o:spt="202" path="m,l,21600r21600,l21600,xe">
          <v:stroke joinstyle="miter"/>
          <v:path gradientshapeok="t" o:connecttype="rect"/>
        </v:shapetype>
        <v:shape id="_x0000_s2058" type="#_x0000_t202" style="position:absolute;margin-left:595.3pt;margin-top:666.15pt;width:524.4pt;height:155.9pt;z-index:3;mso-wrap-distance-top:28.35pt;mso-position-horizontal-relative:margin;mso-position-vertical-relative:page" filled="f" stroked="f">
          <v:textbox style="mso-next-textbox:#_x0000_s2058" inset="0,0,0,0">
            <w:txbxContent>
              <w:tbl>
                <w:tblPr>
                  <w:tblW w:w="12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67"/>
                  <w:gridCol w:w="567"/>
                  <w:gridCol w:w="566"/>
                  <w:gridCol w:w="568"/>
                  <w:gridCol w:w="856"/>
                  <w:gridCol w:w="562"/>
                  <w:gridCol w:w="3969"/>
                  <w:gridCol w:w="851"/>
                  <w:gridCol w:w="851"/>
                  <w:gridCol w:w="1148"/>
                  <w:gridCol w:w="1772"/>
                </w:tblGrid>
                <w:tr w:rsidR="003562F4" w14:paraId="27B8BB97" w14:textId="77777777" w:rsidTr="00584BD6">
                  <w:trPr>
                    <w:gridAfter w:val="1"/>
                    <w:wAfter w:w="1772" w:type="dxa"/>
                    <w:cantSplit/>
                    <w:trHeight w:hRule="exact" w:val="284"/>
                  </w:trPr>
                  <w:tc>
                    <w:tcPr>
                      <w:tcW w:w="567" w:type="dxa"/>
                      <w:tcBorders>
                        <w:top w:val="single" w:sz="12" w:space="0" w:color="auto"/>
                        <w:left w:val="single" w:sz="4" w:space="0" w:color="auto"/>
                        <w:bottom w:val="single" w:sz="6" w:space="0" w:color="auto"/>
                        <w:right w:val="single" w:sz="12" w:space="0" w:color="auto"/>
                      </w:tcBorders>
                      <w:shd w:val="clear" w:color="auto" w:fill="auto"/>
                    </w:tcPr>
                    <w:p w14:paraId="2EC89295" w14:textId="77777777" w:rsidR="003562F4" w:rsidRDefault="003562F4">
                      <w:pPr>
                        <w:rPr>
                          <w:sz w:val="24"/>
                          <w:szCs w:val="24"/>
                        </w:rPr>
                      </w:pPr>
                      <w:bookmarkStart w:id="1" w:name="Shifr_LGIP_1" w:colFirst="6" w:colLast="6"/>
                    </w:p>
                  </w:tc>
                  <w:tc>
                    <w:tcPr>
                      <w:tcW w:w="567" w:type="dxa"/>
                      <w:tcBorders>
                        <w:top w:val="single" w:sz="12" w:space="0" w:color="auto"/>
                        <w:left w:val="single" w:sz="12" w:space="0" w:color="auto"/>
                        <w:bottom w:val="single" w:sz="6" w:space="0" w:color="auto"/>
                        <w:right w:val="single" w:sz="12" w:space="0" w:color="auto"/>
                      </w:tcBorders>
                      <w:shd w:val="clear" w:color="auto" w:fill="auto"/>
                    </w:tcPr>
                    <w:p w14:paraId="5FAC2E3A" w14:textId="77777777" w:rsidR="003562F4" w:rsidRDefault="003562F4">
                      <w:pPr>
                        <w:rPr>
                          <w:sz w:val="24"/>
                          <w:szCs w:val="24"/>
                        </w:rPr>
                      </w:pPr>
                    </w:p>
                  </w:tc>
                  <w:tc>
                    <w:tcPr>
                      <w:tcW w:w="566" w:type="dxa"/>
                      <w:tcBorders>
                        <w:top w:val="single" w:sz="12" w:space="0" w:color="auto"/>
                        <w:left w:val="single" w:sz="12" w:space="0" w:color="auto"/>
                        <w:bottom w:val="single" w:sz="6" w:space="0" w:color="auto"/>
                        <w:right w:val="single" w:sz="12" w:space="0" w:color="auto"/>
                      </w:tcBorders>
                      <w:shd w:val="clear" w:color="auto" w:fill="auto"/>
                    </w:tcPr>
                    <w:p w14:paraId="6B764793" w14:textId="77777777" w:rsidR="003562F4" w:rsidRDefault="003562F4">
                      <w:pPr>
                        <w:rPr>
                          <w:sz w:val="24"/>
                          <w:szCs w:val="24"/>
                        </w:rPr>
                      </w:pPr>
                    </w:p>
                  </w:tc>
                  <w:tc>
                    <w:tcPr>
                      <w:tcW w:w="568" w:type="dxa"/>
                      <w:tcBorders>
                        <w:top w:val="single" w:sz="12" w:space="0" w:color="auto"/>
                        <w:left w:val="single" w:sz="12" w:space="0" w:color="auto"/>
                        <w:bottom w:val="single" w:sz="6" w:space="0" w:color="auto"/>
                        <w:right w:val="single" w:sz="12" w:space="0" w:color="auto"/>
                      </w:tcBorders>
                      <w:shd w:val="clear" w:color="auto" w:fill="auto"/>
                    </w:tcPr>
                    <w:p w14:paraId="33A4D0CF" w14:textId="77777777" w:rsidR="003562F4" w:rsidRDefault="003562F4">
                      <w:pPr>
                        <w:rPr>
                          <w:sz w:val="24"/>
                          <w:szCs w:val="24"/>
                        </w:rPr>
                      </w:pPr>
                    </w:p>
                  </w:tc>
                  <w:tc>
                    <w:tcPr>
                      <w:tcW w:w="856" w:type="dxa"/>
                      <w:tcBorders>
                        <w:top w:val="single" w:sz="12" w:space="0" w:color="auto"/>
                        <w:left w:val="single" w:sz="12" w:space="0" w:color="auto"/>
                        <w:bottom w:val="single" w:sz="6" w:space="0" w:color="auto"/>
                        <w:right w:val="single" w:sz="12" w:space="0" w:color="auto"/>
                      </w:tcBorders>
                      <w:shd w:val="clear" w:color="auto" w:fill="auto"/>
                    </w:tcPr>
                    <w:p w14:paraId="54EB5929" w14:textId="77777777" w:rsidR="003562F4" w:rsidRDefault="003562F4">
                      <w:pPr>
                        <w:rPr>
                          <w:sz w:val="24"/>
                          <w:szCs w:val="24"/>
                        </w:rPr>
                      </w:pPr>
                    </w:p>
                  </w:tc>
                  <w:tc>
                    <w:tcPr>
                      <w:tcW w:w="562" w:type="dxa"/>
                      <w:tcBorders>
                        <w:top w:val="single" w:sz="12" w:space="0" w:color="auto"/>
                        <w:left w:val="single" w:sz="12" w:space="0" w:color="auto"/>
                        <w:bottom w:val="single" w:sz="6" w:space="0" w:color="auto"/>
                        <w:right w:val="single" w:sz="12" w:space="0" w:color="auto"/>
                      </w:tcBorders>
                      <w:shd w:val="clear" w:color="auto" w:fill="auto"/>
                    </w:tcPr>
                    <w:p w14:paraId="63C84A11" w14:textId="77777777" w:rsidR="003562F4" w:rsidRDefault="003562F4">
                      <w:pPr>
                        <w:rPr>
                          <w:sz w:val="24"/>
                          <w:szCs w:val="24"/>
                        </w:rPr>
                      </w:pPr>
                    </w:p>
                  </w:tc>
                  <w:tc>
                    <w:tcPr>
                      <w:tcW w:w="6819" w:type="dxa"/>
                      <w:gridSpan w:val="4"/>
                      <w:vMerge w:val="restart"/>
                      <w:tcBorders>
                        <w:top w:val="single" w:sz="12" w:space="0" w:color="auto"/>
                        <w:left w:val="single" w:sz="12" w:space="0" w:color="auto"/>
                        <w:bottom w:val="single" w:sz="12" w:space="0" w:color="auto"/>
                        <w:right w:val="nil"/>
                      </w:tcBorders>
                      <w:shd w:val="clear" w:color="auto" w:fill="auto"/>
                      <w:vAlign w:val="center"/>
                    </w:tcPr>
                    <w:p w14:paraId="15CE55A8" w14:textId="77777777" w:rsidR="003562F4" w:rsidRPr="00551380" w:rsidRDefault="003562F4" w:rsidP="007129BB">
                      <w:pPr>
                        <w:pStyle w:val="a9"/>
                        <w:spacing w:before="0" w:after="0" w:line="240" w:lineRule="auto"/>
                        <w:rPr>
                          <w:rFonts w:ascii="ISOCPEUR" w:hAnsi="ISOCPEUR"/>
                          <w:bCs/>
                        </w:rPr>
                      </w:pPr>
                      <w:bookmarkStart w:id="2" w:name="shifr"/>
                      <w:bookmarkEnd w:id="2"/>
                    </w:p>
                  </w:tc>
                </w:tr>
                <w:bookmarkEnd w:id="1"/>
                <w:tr w:rsidR="003562F4" w14:paraId="4B1C2CDB" w14:textId="77777777" w:rsidTr="00584BD6">
                  <w:trPr>
                    <w:gridAfter w:val="1"/>
                    <w:wAfter w:w="1772" w:type="dxa"/>
                    <w:cantSplit/>
                    <w:trHeight w:hRule="exact" w:val="284"/>
                  </w:trPr>
                  <w:tc>
                    <w:tcPr>
                      <w:tcW w:w="567" w:type="dxa"/>
                      <w:tcBorders>
                        <w:top w:val="single" w:sz="6" w:space="0" w:color="auto"/>
                        <w:left w:val="single" w:sz="4" w:space="0" w:color="auto"/>
                        <w:bottom w:val="single" w:sz="6" w:space="0" w:color="auto"/>
                        <w:right w:val="single" w:sz="12" w:space="0" w:color="auto"/>
                      </w:tcBorders>
                      <w:shd w:val="clear" w:color="auto" w:fill="auto"/>
                    </w:tcPr>
                    <w:p w14:paraId="7501541D" w14:textId="77777777" w:rsidR="003562F4" w:rsidRPr="005C4D4D" w:rsidRDefault="003562F4" w:rsidP="00735F6B">
                      <w:pPr>
                        <w:jc w:val="center"/>
                      </w:pPr>
                    </w:p>
                  </w:tc>
                  <w:tc>
                    <w:tcPr>
                      <w:tcW w:w="567" w:type="dxa"/>
                      <w:tcBorders>
                        <w:top w:val="nil"/>
                        <w:left w:val="single" w:sz="12" w:space="0" w:color="auto"/>
                        <w:bottom w:val="nil"/>
                        <w:right w:val="single" w:sz="12" w:space="0" w:color="auto"/>
                      </w:tcBorders>
                      <w:shd w:val="clear" w:color="auto" w:fill="auto"/>
                    </w:tcPr>
                    <w:p w14:paraId="4F04C895" w14:textId="77777777" w:rsidR="003562F4" w:rsidRPr="005C4D4D" w:rsidRDefault="003562F4" w:rsidP="00735F6B">
                      <w:pPr>
                        <w:jc w:val="center"/>
                      </w:pPr>
                    </w:p>
                  </w:tc>
                  <w:tc>
                    <w:tcPr>
                      <w:tcW w:w="566" w:type="dxa"/>
                      <w:tcBorders>
                        <w:top w:val="nil"/>
                        <w:left w:val="single" w:sz="12" w:space="0" w:color="auto"/>
                        <w:bottom w:val="nil"/>
                        <w:right w:val="single" w:sz="12" w:space="0" w:color="auto"/>
                      </w:tcBorders>
                      <w:shd w:val="clear" w:color="auto" w:fill="auto"/>
                    </w:tcPr>
                    <w:p w14:paraId="058FD346" w14:textId="77777777" w:rsidR="003562F4" w:rsidRPr="005C4D4D" w:rsidRDefault="003562F4" w:rsidP="00735F6B">
                      <w:pPr>
                        <w:jc w:val="center"/>
                      </w:pPr>
                    </w:p>
                  </w:tc>
                  <w:tc>
                    <w:tcPr>
                      <w:tcW w:w="568" w:type="dxa"/>
                      <w:tcBorders>
                        <w:top w:val="nil"/>
                        <w:left w:val="single" w:sz="12" w:space="0" w:color="auto"/>
                        <w:bottom w:val="nil"/>
                        <w:right w:val="single" w:sz="12" w:space="0" w:color="auto"/>
                      </w:tcBorders>
                      <w:shd w:val="clear" w:color="auto" w:fill="auto"/>
                    </w:tcPr>
                    <w:p w14:paraId="79A8E16B" w14:textId="77777777" w:rsidR="003562F4" w:rsidRPr="005C4D4D" w:rsidRDefault="003562F4" w:rsidP="00735F6B">
                      <w:pPr>
                        <w:jc w:val="center"/>
                      </w:pPr>
                    </w:p>
                  </w:tc>
                  <w:tc>
                    <w:tcPr>
                      <w:tcW w:w="856" w:type="dxa"/>
                      <w:tcBorders>
                        <w:top w:val="nil"/>
                        <w:left w:val="single" w:sz="12" w:space="0" w:color="auto"/>
                        <w:bottom w:val="nil"/>
                        <w:right w:val="single" w:sz="12" w:space="0" w:color="auto"/>
                      </w:tcBorders>
                      <w:shd w:val="clear" w:color="auto" w:fill="auto"/>
                    </w:tcPr>
                    <w:p w14:paraId="5EDCC087" w14:textId="77777777" w:rsidR="003562F4" w:rsidRPr="005C4D4D" w:rsidRDefault="003562F4" w:rsidP="00735F6B">
                      <w:pPr>
                        <w:jc w:val="center"/>
                      </w:pPr>
                    </w:p>
                  </w:tc>
                  <w:tc>
                    <w:tcPr>
                      <w:tcW w:w="562" w:type="dxa"/>
                      <w:tcBorders>
                        <w:top w:val="nil"/>
                        <w:left w:val="single" w:sz="12" w:space="0" w:color="auto"/>
                        <w:bottom w:val="nil"/>
                        <w:right w:val="single" w:sz="12" w:space="0" w:color="auto"/>
                      </w:tcBorders>
                      <w:shd w:val="clear" w:color="auto" w:fill="auto"/>
                    </w:tcPr>
                    <w:p w14:paraId="55D2E238" w14:textId="77777777" w:rsidR="003562F4" w:rsidRPr="005C4D4D" w:rsidRDefault="003562F4" w:rsidP="00F32747">
                      <w:pPr>
                        <w:jc w:val="center"/>
                      </w:pPr>
                    </w:p>
                  </w:tc>
                  <w:tc>
                    <w:tcPr>
                      <w:tcW w:w="6819" w:type="dxa"/>
                      <w:gridSpan w:val="4"/>
                      <w:vMerge/>
                      <w:tcBorders>
                        <w:top w:val="single" w:sz="12" w:space="0" w:color="auto"/>
                        <w:left w:val="single" w:sz="12" w:space="0" w:color="auto"/>
                        <w:bottom w:val="single" w:sz="12" w:space="0" w:color="auto"/>
                        <w:right w:val="nil"/>
                      </w:tcBorders>
                      <w:shd w:val="clear" w:color="auto" w:fill="auto"/>
                      <w:vAlign w:val="center"/>
                    </w:tcPr>
                    <w:p w14:paraId="163D5CC2" w14:textId="77777777" w:rsidR="003562F4" w:rsidRDefault="003562F4">
                      <w:pPr>
                        <w:rPr>
                          <w:bCs/>
                          <w:sz w:val="36"/>
                        </w:rPr>
                      </w:pPr>
                    </w:p>
                  </w:tc>
                </w:tr>
                <w:tr w:rsidR="003562F4" w14:paraId="661304A0" w14:textId="77777777" w:rsidTr="00584BD6">
                  <w:trPr>
                    <w:gridAfter w:val="1"/>
                    <w:wAfter w:w="1772" w:type="dxa"/>
                    <w:cantSplit/>
                    <w:trHeight w:hRule="exact" w:val="284"/>
                  </w:trPr>
                  <w:tc>
                    <w:tcPr>
                      <w:tcW w:w="567" w:type="dxa"/>
                      <w:tcBorders>
                        <w:top w:val="single" w:sz="6" w:space="0" w:color="auto"/>
                        <w:left w:val="single" w:sz="4" w:space="0" w:color="auto"/>
                        <w:bottom w:val="single" w:sz="6" w:space="0" w:color="auto"/>
                        <w:right w:val="single" w:sz="12" w:space="0" w:color="auto"/>
                      </w:tcBorders>
                      <w:shd w:val="clear" w:color="auto" w:fill="auto"/>
                    </w:tcPr>
                    <w:p w14:paraId="12F1B81C" w14:textId="77777777" w:rsidR="003562F4" w:rsidRPr="005C4D4D" w:rsidRDefault="003562F4" w:rsidP="00E01535">
                      <w:pPr>
                        <w:jc w:val="center"/>
                      </w:pPr>
                    </w:p>
                  </w:tc>
                  <w:tc>
                    <w:tcPr>
                      <w:tcW w:w="567" w:type="dxa"/>
                      <w:tcBorders>
                        <w:top w:val="single" w:sz="6" w:space="0" w:color="auto"/>
                        <w:left w:val="single" w:sz="12" w:space="0" w:color="auto"/>
                        <w:bottom w:val="single" w:sz="6" w:space="0" w:color="auto"/>
                        <w:right w:val="single" w:sz="12" w:space="0" w:color="auto"/>
                      </w:tcBorders>
                      <w:shd w:val="clear" w:color="auto" w:fill="auto"/>
                    </w:tcPr>
                    <w:p w14:paraId="5E30C8E3" w14:textId="77777777" w:rsidR="003562F4" w:rsidRPr="005C4D4D" w:rsidRDefault="003562F4" w:rsidP="00E01535">
                      <w:pPr>
                        <w:jc w:val="center"/>
                      </w:pPr>
                    </w:p>
                  </w:tc>
                  <w:tc>
                    <w:tcPr>
                      <w:tcW w:w="566" w:type="dxa"/>
                      <w:tcBorders>
                        <w:top w:val="single" w:sz="6" w:space="0" w:color="auto"/>
                        <w:left w:val="single" w:sz="12" w:space="0" w:color="auto"/>
                        <w:bottom w:val="single" w:sz="6" w:space="0" w:color="auto"/>
                        <w:right w:val="single" w:sz="12" w:space="0" w:color="auto"/>
                      </w:tcBorders>
                      <w:shd w:val="clear" w:color="auto" w:fill="auto"/>
                    </w:tcPr>
                    <w:p w14:paraId="10978795" w14:textId="77777777" w:rsidR="003562F4" w:rsidRPr="005C4D4D" w:rsidRDefault="003562F4" w:rsidP="00E01535">
                      <w:pPr>
                        <w:jc w:val="center"/>
                      </w:pPr>
                    </w:p>
                  </w:tc>
                  <w:tc>
                    <w:tcPr>
                      <w:tcW w:w="568" w:type="dxa"/>
                      <w:tcBorders>
                        <w:top w:val="single" w:sz="6" w:space="0" w:color="auto"/>
                        <w:left w:val="single" w:sz="12" w:space="0" w:color="auto"/>
                        <w:bottom w:val="single" w:sz="6" w:space="0" w:color="auto"/>
                        <w:right w:val="single" w:sz="12" w:space="0" w:color="auto"/>
                      </w:tcBorders>
                      <w:shd w:val="clear" w:color="auto" w:fill="auto"/>
                    </w:tcPr>
                    <w:p w14:paraId="20390DD0" w14:textId="77777777" w:rsidR="003562F4" w:rsidRPr="005C4D4D" w:rsidRDefault="003562F4" w:rsidP="00E01535">
                      <w:pPr>
                        <w:jc w:val="center"/>
                      </w:pPr>
                    </w:p>
                  </w:tc>
                  <w:tc>
                    <w:tcPr>
                      <w:tcW w:w="856" w:type="dxa"/>
                      <w:tcBorders>
                        <w:top w:val="single" w:sz="6" w:space="0" w:color="auto"/>
                        <w:left w:val="single" w:sz="12" w:space="0" w:color="auto"/>
                        <w:bottom w:val="single" w:sz="6" w:space="0" w:color="auto"/>
                        <w:right w:val="single" w:sz="12" w:space="0" w:color="auto"/>
                      </w:tcBorders>
                      <w:shd w:val="clear" w:color="auto" w:fill="auto"/>
                    </w:tcPr>
                    <w:p w14:paraId="47D39E42" w14:textId="77777777" w:rsidR="003562F4" w:rsidRPr="005C4D4D" w:rsidRDefault="003562F4" w:rsidP="00E01535">
                      <w:pPr>
                        <w:jc w:val="center"/>
                      </w:pPr>
                    </w:p>
                  </w:tc>
                  <w:tc>
                    <w:tcPr>
                      <w:tcW w:w="562" w:type="dxa"/>
                      <w:tcBorders>
                        <w:top w:val="single" w:sz="6" w:space="0" w:color="auto"/>
                        <w:left w:val="single" w:sz="12" w:space="0" w:color="auto"/>
                        <w:bottom w:val="single" w:sz="6" w:space="0" w:color="auto"/>
                        <w:right w:val="single" w:sz="12" w:space="0" w:color="auto"/>
                      </w:tcBorders>
                      <w:shd w:val="clear" w:color="auto" w:fill="auto"/>
                    </w:tcPr>
                    <w:p w14:paraId="1C6B1E93" w14:textId="77777777" w:rsidR="003562F4" w:rsidRPr="005C4D4D" w:rsidRDefault="003562F4" w:rsidP="00E01535">
                      <w:pPr>
                        <w:jc w:val="center"/>
                      </w:pPr>
                    </w:p>
                  </w:tc>
                  <w:tc>
                    <w:tcPr>
                      <w:tcW w:w="6819" w:type="dxa"/>
                      <w:gridSpan w:val="4"/>
                      <w:vMerge w:val="restart"/>
                      <w:tcBorders>
                        <w:top w:val="single" w:sz="12" w:space="0" w:color="auto"/>
                        <w:left w:val="single" w:sz="12" w:space="0" w:color="auto"/>
                        <w:bottom w:val="nil"/>
                        <w:right w:val="nil"/>
                      </w:tcBorders>
                      <w:shd w:val="clear" w:color="auto" w:fill="auto"/>
                      <w:vAlign w:val="center"/>
                    </w:tcPr>
                    <w:p w14:paraId="5480A3A6" w14:textId="023FDF81" w:rsidR="003562F4" w:rsidRPr="00551380" w:rsidRDefault="00223042" w:rsidP="00551380">
                      <w:pPr>
                        <w:autoSpaceDE w:val="0"/>
                        <w:autoSpaceDN w:val="0"/>
                        <w:adjustRightInd w:val="0"/>
                        <w:spacing w:line="192" w:lineRule="auto"/>
                        <w:jc w:val="center"/>
                        <w:rPr>
                          <w:rFonts w:ascii="ISOCPEUR" w:hAnsi="ISOCPEUR" w:cs="ISOCPEUR"/>
                          <w:color w:val="000000"/>
                          <w:sz w:val="24"/>
                          <w:szCs w:val="24"/>
                        </w:rPr>
                      </w:pPr>
                      <w:r>
                        <w:rPr>
                          <w:rFonts w:ascii="Arial Narrow" w:hAnsi="Arial Narrow" w:cs="Arial Narrow"/>
                          <w:color w:val="000000"/>
                          <w:sz w:val="24"/>
                          <w:szCs w:val="24"/>
                        </w:rPr>
                        <w:t xml:space="preserve">ПС 110 </w:t>
                      </w:r>
                      <w:proofErr w:type="spellStart"/>
                      <w:r>
                        <w:rPr>
                          <w:rFonts w:ascii="Arial Narrow" w:hAnsi="Arial Narrow" w:cs="Arial Narrow"/>
                          <w:color w:val="000000"/>
                          <w:sz w:val="24"/>
                          <w:szCs w:val="24"/>
                        </w:rPr>
                        <w:t>кВ</w:t>
                      </w:r>
                      <w:proofErr w:type="spellEnd"/>
                      <w:r>
                        <w:rPr>
                          <w:rFonts w:ascii="Arial Narrow" w:hAnsi="Arial Narrow" w:cs="Arial Narrow"/>
                          <w:color w:val="000000"/>
                          <w:sz w:val="24"/>
                          <w:szCs w:val="24"/>
                        </w:rPr>
                        <w:t xml:space="preserve"> </w:t>
                      </w:r>
                    </w:p>
                  </w:tc>
                </w:tr>
                <w:tr w:rsidR="003562F4" w14:paraId="126358B6" w14:textId="77777777" w:rsidTr="00584BD6">
                  <w:trPr>
                    <w:gridAfter w:val="1"/>
                    <w:wAfter w:w="1772" w:type="dxa"/>
                    <w:cantSplit/>
                    <w:trHeight w:hRule="exact" w:val="284"/>
                  </w:trPr>
                  <w:tc>
                    <w:tcPr>
                      <w:tcW w:w="567" w:type="dxa"/>
                      <w:tcBorders>
                        <w:top w:val="nil"/>
                        <w:left w:val="single" w:sz="12" w:space="0" w:color="auto"/>
                        <w:bottom w:val="single" w:sz="12" w:space="0" w:color="auto"/>
                        <w:right w:val="single" w:sz="12" w:space="0" w:color="auto"/>
                      </w:tcBorders>
                      <w:shd w:val="clear" w:color="auto" w:fill="auto"/>
                    </w:tcPr>
                    <w:p w14:paraId="02A5487E" w14:textId="77777777" w:rsidR="003562F4" w:rsidRPr="00551380" w:rsidRDefault="003562F4" w:rsidP="005C4D4D">
                      <w:pPr>
                        <w:jc w:val="center"/>
                        <w:rPr>
                          <w:rFonts w:ascii="ISOCPEUR" w:hAnsi="ISOCPEUR"/>
                        </w:rPr>
                      </w:pPr>
                    </w:p>
                  </w:tc>
                  <w:tc>
                    <w:tcPr>
                      <w:tcW w:w="567" w:type="dxa"/>
                      <w:tcBorders>
                        <w:top w:val="nil"/>
                        <w:left w:val="single" w:sz="12" w:space="0" w:color="auto"/>
                        <w:bottom w:val="single" w:sz="12" w:space="0" w:color="auto"/>
                        <w:right w:val="single" w:sz="12" w:space="0" w:color="auto"/>
                      </w:tcBorders>
                      <w:shd w:val="clear" w:color="auto" w:fill="auto"/>
                    </w:tcPr>
                    <w:p w14:paraId="19DABF80" w14:textId="77777777" w:rsidR="003562F4" w:rsidRPr="00551380" w:rsidRDefault="003562F4" w:rsidP="005C4D4D">
                      <w:pPr>
                        <w:jc w:val="center"/>
                        <w:rPr>
                          <w:rFonts w:ascii="ISOCPEUR" w:hAnsi="ISOCPEUR"/>
                        </w:rPr>
                      </w:pPr>
                    </w:p>
                  </w:tc>
                  <w:tc>
                    <w:tcPr>
                      <w:tcW w:w="566" w:type="dxa"/>
                      <w:tcBorders>
                        <w:top w:val="nil"/>
                        <w:left w:val="single" w:sz="12" w:space="0" w:color="auto"/>
                        <w:bottom w:val="single" w:sz="12" w:space="0" w:color="auto"/>
                        <w:right w:val="single" w:sz="12" w:space="0" w:color="auto"/>
                      </w:tcBorders>
                      <w:shd w:val="clear" w:color="auto" w:fill="auto"/>
                    </w:tcPr>
                    <w:p w14:paraId="77F14E0B" w14:textId="77777777" w:rsidR="003562F4" w:rsidRPr="00551380" w:rsidRDefault="003562F4" w:rsidP="005C4D4D">
                      <w:pPr>
                        <w:jc w:val="center"/>
                        <w:rPr>
                          <w:rFonts w:ascii="ISOCPEUR" w:hAnsi="ISOCPEUR"/>
                        </w:rPr>
                      </w:pPr>
                    </w:p>
                  </w:tc>
                  <w:tc>
                    <w:tcPr>
                      <w:tcW w:w="568" w:type="dxa"/>
                      <w:tcBorders>
                        <w:top w:val="nil"/>
                        <w:left w:val="single" w:sz="12" w:space="0" w:color="auto"/>
                        <w:bottom w:val="single" w:sz="12" w:space="0" w:color="auto"/>
                        <w:right w:val="single" w:sz="12" w:space="0" w:color="auto"/>
                      </w:tcBorders>
                      <w:shd w:val="clear" w:color="auto" w:fill="auto"/>
                    </w:tcPr>
                    <w:p w14:paraId="7F4BE3D8" w14:textId="77777777" w:rsidR="003562F4" w:rsidRPr="00551380" w:rsidRDefault="003562F4" w:rsidP="00551380">
                      <w:pPr>
                        <w:jc w:val="center"/>
                        <w:rPr>
                          <w:rFonts w:ascii="ISOCPEUR" w:hAnsi="ISOCPEUR"/>
                        </w:rPr>
                      </w:pPr>
                    </w:p>
                  </w:tc>
                  <w:tc>
                    <w:tcPr>
                      <w:tcW w:w="856" w:type="dxa"/>
                      <w:tcBorders>
                        <w:top w:val="nil"/>
                        <w:left w:val="single" w:sz="12" w:space="0" w:color="auto"/>
                        <w:bottom w:val="single" w:sz="12" w:space="0" w:color="auto"/>
                        <w:right w:val="single" w:sz="12" w:space="0" w:color="auto"/>
                      </w:tcBorders>
                      <w:shd w:val="clear" w:color="auto" w:fill="auto"/>
                    </w:tcPr>
                    <w:p w14:paraId="1D70CC62" w14:textId="77777777" w:rsidR="003562F4" w:rsidRPr="00551380" w:rsidRDefault="003562F4" w:rsidP="005C4D4D">
                      <w:pPr>
                        <w:jc w:val="center"/>
                        <w:rPr>
                          <w:rFonts w:ascii="ISOCPEUR" w:hAnsi="ISOCPEUR"/>
                        </w:rPr>
                      </w:pPr>
                    </w:p>
                  </w:tc>
                  <w:tc>
                    <w:tcPr>
                      <w:tcW w:w="562" w:type="dxa"/>
                      <w:tcBorders>
                        <w:top w:val="nil"/>
                        <w:left w:val="single" w:sz="12" w:space="0" w:color="auto"/>
                        <w:bottom w:val="single" w:sz="12" w:space="0" w:color="auto"/>
                        <w:right w:val="single" w:sz="12" w:space="0" w:color="auto"/>
                      </w:tcBorders>
                      <w:shd w:val="clear" w:color="auto" w:fill="auto"/>
                    </w:tcPr>
                    <w:p w14:paraId="0B5D8945" w14:textId="77777777" w:rsidR="003562F4" w:rsidRPr="00551380" w:rsidRDefault="003562F4" w:rsidP="000D68B5">
                      <w:pPr>
                        <w:jc w:val="center"/>
                        <w:rPr>
                          <w:rFonts w:ascii="ISOCPEUR" w:hAnsi="ISOCPEUR"/>
                        </w:rPr>
                      </w:pPr>
                    </w:p>
                  </w:tc>
                  <w:tc>
                    <w:tcPr>
                      <w:tcW w:w="6819" w:type="dxa"/>
                      <w:gridSpan w:val="4"/>
                      <w:vMerge/>
                      <w:tcBorders>
                        <w:top w:val="single" w:sz="12" w:space="0" w:color="auto"/>
                        <w:left w:val="single" w:sz="12" w:space="0" w:color="auto"/>
                        <w:bottom w:val="nil"/>
                        <w:right w:val="nil"/>
                      </w:tcBorders>
                      <w:shd w:val="clear" w:color="auto" w:fill="auto"/>
                      <w:vAlign w:val="center"/>
                    </w:tcPr>
                    <w:p w14:paraId="1E67E25A" w14:textId="77777777" w:rsidR="003562F4" w:rsidRPr="0061559B" w:rsidRDefault="003562F4">
                      <w:pPr>
                        <w:rPr>
                          <w:sz w:val="22"/>
                          <w:szCs w:val="22"/>
                        </w:rPr>
                      </w:pPr>
                    </w:p>
                  </w:tc>
                </w:tr>
                <w:tr w:rsidR="003562F4" w14:paraId="5C0FFF14" w14:textId="77777777" w:rsidTr="00584BD6">
                  <w:trPr>
                    <w:gridAfter w:val="1"/>
                    <w:wAfter w:w="1772" w:type="dxa"/>
                    <w:cantSplit/>
                    <w:trHeight w:hRule="exact" w:val="284"/>
                  </w:trPr>
                  <w:tc>
                    <w:tcPr>
                      <w:tcW w:w="567" w:type="dxa"/>
                      <w:tcBorders>
                        <w:top w:val="single" w:sz="12" w:space="0" w:color="auto"/>
                        <w:left w:val="single" w:sz="12" w:space="0" w:color="auto"/>
                        <w:bottom w:val="single" w:sz="12" w:space="0" w:color="auto"/>
                        <w:right w:val="single" w:sz="12" w:space="0" w:color="auto"/>
                      </w:tcBorders>
                      <w:shd w:val="clear" w:color="auto" w:fill="auto"/>
                    </w:tcPr>
                    <w:p w14:paraId="084EF292" w14:textId="77777777" w:rsidR="003562F4" w:rsidRPr="00551380" w:rsidRDefault="003562F4">
                      <w:pPr>
                        <w:jc w:val="center"/>
                        <w:rPr>
                          <w:rFonts w:ascii="ISOCPEUR" w:hAnsi="ISOCPEUR"/>
                          <w:sz w:val="24"/>
                          <w:szCs w:val="24"/>
                        </w:rPr>
                      </w:pPr>
                      <w:r w:rsidRPr="00551380">
                        <w:rPr>
                          <w:rFonts w:ascii="ISOCPEUR" w:hAnsi="ISOCPEUR"/>
                        </w:rPr>
                        <w:t>Изм</w:t>
                      </w:r>
                    </w:p>
                  </w:tc>
                  <w:tc>
                    <w:tcPr>
                      <w:tcW w:w="567" w:type="dxa"/>
                      <w:tcBorders>
                        <w:top w:val="single" w:sz="12" w:space="0" w:color="auto"/>
                        <w:left w:val="single" w:sz="12" w:space="0" w:color="auto"/>
                        <w:bottom w:val="single" w:sz="12" w:space="0" w:color="auto"/>
                        <w:right w:val="single" w:sz="12" w:space="0" w:color="auto"/>
                      </w:tcBorders>
                      <w:shd w:val="clear" w:color="auto" w:fill="auto"/>
                    </w:tcPr>
                    <w:p w14:paraId="57BC8435" w14:textId="77777777" w:rsidR="003562F4" w:rsidRPr="00551380" w:rsidRDefault="003562F4">
                      <w:pPr>
                        <w:jc w:val="center"/>
                        <w:rPr>
                          <w:rFonts w:ascii="ISOCPEUR" w:hAnsi="ISOCPEUR"/>
                          <w:spacing w:val="-20"/>
                          <w:sz w:val="24"/>
                          <w:szCs w:val="24"/>
                        </w:rPr>
                      </w:pPr>
                      <w:r w:rsidRPr="00551380">
                        <w:rPr>
                          <w:rFonts w:ascii="ISOCPEUR" w:hAnsi="ISOCPEUR"/>
                          <w:spacing w:val="-20"/>
                        </w:rPr>
                        <w:t>Кол.уч</w:t>
                      </w:r>
                    </w:p>
                  </w:tc>
                  <w:tc>
                    <w:tcPr>
                      <w:tcW w:w="566" w:type="dxa"/>
                      <w:tcBorders>
                        <w:top w:val="single" w:sz="12" w:space="0" w:color="auto"/>
                        <w:left w:val="single" w:sz="12" w:space="0" w:color="auto"/>
                        <w:bottom w:val="nil"/>
                        <w:right w:val="single" w:sz="12" w:space="0" w:color="auto"/>
                      </w:tcBorders>
                      <w:shd w:val="clear" w:color="auto" w:fill="auto"/>
                    </w:tcPr>
                    <w:p w14:paraId="7628D5CB" w14:textId="77777777" w:rsidR="003562F4" w:rsidRPr="00551380" w:rsidRDefault="003562F4">
                      <w:pPr>
                        <w:jc w:val="center"/>
                        <w:rPr>
                          <w:rFonts w:ascii="ISOCPEUR" w:hAnsi="ISOCPEUR"/>
                          <w:spacing w:val="-20"/>
                          <w:sz w:val="24"/>
                          <w:szCs w:val="24"/>
                        </w:rPr>
                      </w:pPr>
                      <w:r w:rsidRPr="00551380">
                        <w:rPr>
                          <w:rFonts w:ascii="ISOCPEUR" w:hAnsi="ISOCPEUR"/>
                        </w:rPr>
                        <w:t>Лист</w:t>
                      </w:r>
                    </w:p>
                  </w:tc>
                  <w:tc>
                    <w:tcPr>
                      <w:tcW w:w="568" w:type="dxa"/>
                      <w:tcBorders>
                        <w:top w:val="single" w:sz="12" w:space="0" w:color="auto"/>
                        <w:left w:val="single" w:sz="12" w:space="0" w:color="auto"/>
                        <w:bottom w:val="nil"/>
                        <w:right w:val="single" w:sz="12" w:space="0" w:color="auto"/>
                      </w:tcBorders>
                      <w:shd w:val="clear" w:color="auto" w:fill="auto"/>
                    </w:tcPr>
                    <w:p w14:paraId="179EC635" w14:textId="77777777" w:rsidR="003562F4" w:rsidRPr="00551380" w:rsidRDefault="003562F4">
                      <w:pPr>
                        <w:jc w:val="center"/>
                        <w:rPr>
                          <w:rFonts w:ascii="ISOCPEUR" w:hAnsi="ISOCPEUR"/>
                          <w:sz w:val="24"/>
                          <w:szCs w:val="24"/>
                        </w:rPr>
                      </w:pPr>
                      <w:r w:rsidRPr="00551380">
                        <w:rPr>
                          <w:rFonts w:ascii="ISOCPEUR" w:hAnsi="ISOCPEUR"/>
                        </w:rPr>
                        <w:t>№док</w:t>
                      </w:r>
                    </w:p>
                  </w:tc>
                  <w:tc>
                    <w:tcPr>
                      <w:tcW w:w="856" w:type="dxa"/>
                      <w:tcBorders>
                        <w:top w:val="single" w:sz="12" w:space="0" w:color="auto"/>
                        <w:left w:val="single" w:sz="12" w:space="0" w:color="auto"/>
                        <w:bottom w:val="nil"/>
                        <w:right w:val="single" w:sz="12" w:space="0" w:color="auto"/>
                      </w:tcBorders>
                      <w:shd w:val="clear" w:color="auto" w:fill="auto"/>
                    </w:tcPr>
                    <w:p w14:paraId="4126A3AA" w14:textId="77777777" w:rsidR="003562F4" w:rsidRPr="00551380" w:rsidRDefault="003562F4">
                      <w:pPr>
                        <w:jc w:val="center"/>
                        <w:rPr>
                          <w:rFonts w:ascii="ISOCPEUR" w:hAnsi="ISOCPEUR"/>
                          <w:sz w:val="24"/>
                          <w:szCs w:val="24"/>
                        </w:rPr>
                      </w:pPr>
                      <w:r w:rsidRPr="00551380">
                        <w:rPr>
                          <w:rFonts w:ascii="ISOCPEUR" w:hAnsi="ISOCPEUR"/>
                        </w:rPr>
                        <w:t>Подпись</w:t>
                      </w:r>
                    </w:p>
                  </w:tc>
                  <w:tc>
                    <w:tcPr>
                      <w:tcW w:w="562" w:type="dxa"/>
                      <w:tcBorders>
                        <w:top w:val="single" w:sz="12" w:space="0" w:color="auto"/>
                        <w:left w:val="single" w:sz="12" w:space="0" w:color="auto"/>
                        <w:bottom w:val="nil"/>
                        <w:right w:val="single" w:sz="12" w:space="0" w:color="auto"/>
                      </w:tcBorders>
                      <w:shd w:val="clear" w:color="auto" w:fill="auto"/>
                    </w:tcPr>
                    <w:p w14:paraId="02618462" w14:textId="77777777" w:rsidR="003562F4" w:rsidRPr="00551380" w:rsidRDefault="003562F4">
                      <w:pPr>
                        <w:jc w:val="center"/>
                        <w:rPr>
                          <w:rFonts w:ascii="ISOCPEUR" w:hAnsi="ISOCPEUR"/>
                          <w:sz w:val="24"/>
                          <w:szCs w:val="24"/>
                        </w:rPr>
                      </w:pPr>
                      <w:r w:rsidRPr="00551380">
                        <w:rPr>
                          <w:rFonts w:ascii="ISOCPEUR" w:hAnsi="ISOCPEUR"/>
                        </w:rPr>
                        <w:t>Дата</w:t>
                      </w:r>
                    </w:p>
                  </w:tc>
                  <w:tc>
                    <w:tcPr>
                      <w:tcW w:w="6819" w:type="dxa"/>
                      <w:gridSpan w:val="4"/>
                      <w:vMerge/>
                      <w:tcBorders>
                        <w:top w:val="single" w:sz="12" w:space="0" w:color="auto"/>
                        <w:left w:val="single" w:sz="12" w:space="0" w:color="auto"/>
                        <w:bottom w:val="nil"/>
                        <w:right w:val="nil"/>
                      </w:tcBorders>
                      <w:shd w:val="clear" w:color="auto" w:fill="auto"/>
                      <w:vAlign w:val="center"/>
                    </w:tcPr>
                    <w:p w14:paraId="72204BFC" w14:textId="77777777" w:rsidR="003562F4" w:rsidRPr="0061559B" w:rsidRDefault="003562F4">
                      <w:pPr>
                        <w:rPr>
                          <w:sz w:val="22"/>
                          <w:szCs w:val="22"/>
                        </w:rPr>
                      </w:pPr>
                    </w:p>
                  </w:tc>
                </w:tr>
                <w:tr w:rsidR="003562F4" w14:paraId="11C5B19A" w14:textId="77777777" w:rsidTr="00584BD6">
                  <w:trPr>
                    <w:gridAfter w:val="1"/>
                    <w:wAfter w:w="1772" w:type="dxa"/>
                    <w:cantSplit/>
                    <w:trHeight w:hRule="exact" w:val="284"/>
                  </w:trPr>
                  <w:tc>
                    <w:tcPr>
                      <w:tcW w:w="1134" w:type="dxa"/>
                      <w:gridSpan w:val="2"/>
                      <w:tcBorders>
                        <w:top w:val="single" w:sz="12" w:space="0" w:color="auto"/>
                        <w:left w:val="single" w:sz="12" w:space="0" w:color="auto"/>
                        <w:bottom w:val="single" w:sz="6" w:space="0" w:color="auto"/>
                        <w:right w:val="single" w:sz="12" w:space="0" w:color="auto"/>
                      </w:tcBorders>
                      <w:shd w:val="clear" w:color="auto" w:fill="auto"/>
                      <w:vAlign w:val="center"/>
                    </w:tcPr>
                    <w:p w14:paraId="6CB98ED6" w14:textId="49E72504" w:rsidR="003562F4" w:rsidRPr="00551380" w:rsidRDefault="003562F4" w:rsidP="005948B1">
                      <w:pPr>
                        <w:rPr>
                          <w:rFonts w:ascii="ISOCPEUR" w:hAnsi="ISOCPEUR"/>
                        </w:rPr>
                      </w:pPr>
                    </w:p>
                  </w:tc>
                  <w:tc>
                    <w:tcPr>
                      <w:tcW w:w="1134" w:type="dxa"/>
                      <w:gridSpan w:val="2"/>
                      <w:tcBorders>
                        <w:top w:val="single" w:sz="12" w:space="0" w:color="auto"/>
                        <w:left w:val="single" w:sz="12" w:space="0" w:color="auto"/>
                        <w:bottom w:val="single" w:sz="6" w:space="0" w:color="auto"/>
                        <w:right w:val="single" w:sz="12" w:space="0" w:color="auto"/>
                      </w:tcBorders>
                      <w:shd w:val="clear" w:color="auto" w:fill="auto"/>
                      <w:vAlign w:val="center"/>
                    </w:tcPr>
                    <w:p w14:paraId="25A98927" w14:textId="29F57DC8" w:rsidR="003562F4" w:rsidRPr="00551380" w:rsidRDefault="003562F4" w:rsidP="00551380">
                      <w:pPr>
                        <w:ind w:left="-6" w:right="-52"/>
                        <w:rPr>
                          <w:rFonts w:ascii="ISOCPEUR" w:hAnsi="ISOCPEUR"/>
                        </w:rPr>
                      </w:pPr>
                    </w:p>
                  </w:tc>
                  <w:tc>
                    <w:tcPr>
                      <w:tcW w:w="856" w:type="dxa"/>
                      <w:tcBorders>
                        <w:top w:val="single" w:sz="12" w:space="0" w:color="auto"/>
                        <w:left w:val="single" w:sz="12" w:space="0" w:color="auto"/>
                        <w:bottom w:val="single" w:sz="6" w:space="0" w:color="auto"/>
                        <w:right w:val="single" w:sz="12" w:space="0" w:color="auto"/>
                      </w:tcBorders>
                      <w:shd w:val="clear" w:color="auto" w:fill="auto"/>
                      <w:vAlign w:val="center"/>
                    </w:tcPr>
                    <w:p w14:paraId="73FF55BC" w14:textId="17B23059" w:rsidR="003562F4" w:rsidRPr="00551380" w:rsidRDefault="003562F4" w:rsidP="00BA6099">
                      <w:pPr>
                        <w:jc w:val="center"/>
                        <w:rPr>
                          <w:rFonts w:ascii="ISOCPEUR" w:hAnsi="ISOCPEUR"/>
                        </w:rPr>
                      </w:pPr>
                    </w:p>
                  </w:tc>
                  <w:tc>
                    <w:tcPr>
                      <w:tcW w:w="562" w:type="dxa"/>
                      <w:tcBorders>
                        <w:top w:val="single" w:sz="12" w:space="0" w:color="auto"/>
                        <w:left w:val="single" w:sz="12" w:space="0" w:color="auto"/>
                        <w:bottom w:val="single" w:sz="6" w:space="0" w:color="auto"/>
                        <w:right w:val="single" w:sz="12" w:space="0" w:color="auto"/>
                      </w:tcBorders>
                      <w:shd w:val="clear" w:color="auto" w:fill="auto"/>
                      <w:vAlign w:val="center"/>
                    </w:tcPr>
                    <w:p w14:paraId="258912D2" w14:textId="20D49DB0" w:rsidR="003562F4" w:rsidRPr="00551380" w:rsidRDefault="003562F4" w:rsidP="00C70061">
                      <w:pPr>
                        <w:jc w:val="center"/>
                        <w:rPr>
                          <w:rFonts w:ascii="ISOCPEUR" w:hAnsi="ISOCPEUR"/>
                        </w:rPr>
                      </w:pPr>
                    </w:p>
                  </w:tc>
                  <w:tc>
                    <w:tcPr>
                      <w:tcW w:w="3969" w:type="dxa"/>
                      <w:vMerge w:val="restart"/>
                      <w:tcBorders>
                        <w:top w:val="single" w:sz="12" w:space="0" w:color="auto"/>
                        <w:left w:val="single" w:sz="12" w:space="0" w:color="auto"/>
                        <w:bottom w:val="single" w:sz="12" w:space="0" w:color="auto"/>
                        <w:right w:val="single" w:sz="12" w:space="0" w:color="auto"/>
                      </w:tcBorders>
                      <w:shd w:val="clear" w:color="auto" w:fill="auto"/>
                      <w:vAlign w:val="center"/>
                    </w:tcPr>
                    <w:p w14:paraId="16A3D024" w14:textId="2509D8BB" w:rsidR="003562F4" w:rsidRPr="00551380" w:rsidRDefault="003562F4" w:rsidP="00584BD6">
                      <w:pPr>
                        <w:autoSpaceDE w:val="0"/>
                        <w:autoSpaceDN w:val="0"/>
                        <w:adjustRightInd w:val="0"/>
                        <w:spacing w:line="192" w:lineRule="auto"/>
                        <w:jc w:val="center"/>
                        <w:rPr>
                          <w:rFonts w:ascii="ISOCPEUR" w:hAnsi="ISOCPEUR"/>
                          <w:color w:val="000000"/>
                          <w:sz w:val="24"/>
                          <w:szCs w:val="24"/>
                        </w:rPr>
                      </w:pPr>
                    </w:p>
                  </w:tc>
                  <w:tc>
                    <w:tcPr>
                      <w:tcW w:w="851" w:type="dxa"/>
                      <w:tcBorders>
                        <w:top w:val="single" w:sz="12" w:space="0" w:color="auto"/>
                        <w:left w:val="single" w:sz="12" w:space="0" w:color="auto"/>
                        <w:bottom w:val="single" w:sz="12" w:space="0" w:color="auto"/>
                        <w:right w:val="single" w:sz="12" w:space="0" w:color="auto"/>
                      </w:tcBorders>
                      <w:shd w:val="clear" w:color="auto" w:fill="auto"/>
                    </w:tcPr>
                    <w:p w14:paraId="2574C45B" w14:textId="43977900" w:rsidR="003562F4" w:rsidRPr="00551380" w:rsidRDefault="003562F4">
                      <w:pPr>
                        <w:jc w:val="center"/>
                        <w:rPr>
                          <w:rFonts w:ascii="ISOCPEUR" w:hAnsi="ISOCPEUR"/>
                          <w:sz w:val="24"/>
                          <w:szCs w:val="24"/>
                        </w:rPr>
                      </w:pPr>
                    </w:p>
                  </w:tc>
                  <w:tc>
                    <w:tcPr>
                      <w:tcW w:w="851" w:type="dxa"/>
                      <w:tcBorders>
                        <w:top w:val="single" w:sz="12" w:space="0" w:color="auto"/>
                        <w:left w:val="single" w:sz="12" w:space="0" w:color="auto"/>
                        <w:bottom w:val="single" w:sz="12" w:space="0" w:color="auto"/>
                        <w:right w:val="single" w:sz="12" w:space="0" w:color="auto"/>
                      </w:tcBorders>
                      <w:shd w:val="clear" w:color="auto" w:fill="auto"/>
                    </w:tcPr>
                    <w:p w14:paraId="0B9D9148" w14:textId="40958837" w:rsidR="003562F4" w:rsidRPr="00551380" w:rsidRDefault="003562F4">
                      <w:pPr>
                        <w:jc w:val="center"/>
                        <w:rPr>
                          <w:rFonts w:ascii="ISOCPEUR" w:hAnsi="ISOCPEUR"/>
                          <w:sz w:val="24"/>
                          <w:szCs w:val="24"/>
                        </w:rPr>
                      </w:pPr>
                    </w:p>
                  </w:tc>
                  <w:tc>
                    <w:tcPr>
                      <w:tcW w:w="1148" w:type="dxa"/>
                      <w:tcBorders>
                        <w:top w:val="single" w:sz="12" w:space="0" w:color="auto"/>
                        <w:left w:val="single" w:sz="12" w:space="0" w:color="auto"/>
                        <w:bottom w:val="single" w:sz="12" w:space="0" w:color="auto"/>
                        <w:right w:val="nil"/>
                      </w:tcBorders>
                      <w:shd w:val="clear" w:color="auto" w:fill="auto"/>
                    </w:tcPr>
                    <w:p w14:paraId="36DB2FCE" w14:textId="45AAB2AE" w:rsidR="003562F4" w:rsidRPr="00551380" w:rsidRDefault="003562F4">
                      <w:pPr>
                        <w:jc w:val="center"/>
                        <w:rPr>
                          <w:rFonts w:ascii="ISOCPEUR" w:hAnsi="ISOCPEUR"/>
                          <w:sz w:val="24"/>
                          <w:szCs w:val="24"/>
                        </w:rPr>
                      </w:pPr>
                    </w:p>
                  </w:tc>
                </w:tr>
                <w:tr w:rsidR="003562F4" w14:paraId="15068AB5" w14:textId="77777777" w:rsidTr="00584BD6">
                  <w:trPr>
                    <w:gridAfter w:val="1"/>
                    <w:wAfter w:w="1772" w:type="dxa"/>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683B2A86" w14:textId="51EF97AF" w:rsidR="003562F4" w:rsidRPr="00551380" w:rsidRDefault="003562F4" w:rsidP="005948B1">
                      <w:pPr>
                        <w:rPr>
                          <w:rFonts w:ascii="ISOCPEUR" w:hAnsi="ISOCPEUR"/>
                        </w:rPr>
                      </w:pPr>
                    </w:p>
                  </w:tc>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40DB3EC1" w14:textId="0E6BA041" w:rsidR="003562F4" w:rsidRPr="00551380" w:rsidRDefault="003562F4" w:rsidP="00551380">
                      <w:pPr>
                        <w:rPr>
                          <w:rFonts w:ascii="ISOCPEUR" w:hAnsi="ISOCPEUR"/>
                        </w:rPr>
                      </w:pPr>
                    </w:p>
                  </w:tc>
                  <w:tc>
                    <w:tcPr>
                      <w:tcW w:w="856" w:type="dxa"/>
                      <w:tcBorders>
                        <w:top w:val="single" w:sz="6" w:space="0" w:color="auto"/>
                        <w:left w:val="single" w:sz="12" w:space="0" w:color="auto"/>
                        <w:bottom w:val="single" w:sz="6" w:space="0" w:color="auto"/>
                        <w:right w:val="single" w:sz="12" w:space="0" w:color="auto"/>
                      </w:tcBorders>
                      <w:shd w:val="clear" w:color="auto" w:fill="auto"/>
                      <w:vAlign w:val="center"/>
                    </w:tcPr>
                    <w:p w14:paraId="3603576B" w14:textId="378BEF64" w:rsidR="003562F4" w:rsidRPr="00A511F7" w:rsidRDefault="003562F4" w:rsidP="005A21A3">
                      <w:pPr>
                        <w:jc w:val="center"/>
                      </w:pPr>
                    </w:p>
                  </w:tc>
                  <w:tc>
                    <w:tcPr>
                      <w:tcW w:w="562" w:type="dxa"/>
                      <w:tcBorders>
                        <w:top w:val="single" w:sz="6" w:space="0" w:color="auto"/>
                        <w:left w:val="single" w:sz="12" w:space="0" w:color="auto"/>
                        <w:bottom w:val="single" w:sz="6" w:space="0" w:color="auto"/>
                        <w:right w:val="single" w:sz="12" w:space="0" w:color="auto"/>
                      </w:tcBorders>
                      <w:shd w:val="clear" w:color="auto" w:fill="auto"/>
                      <w:vAlign w:val="center"/>
                    </w:tcPr>
                    <w:p w14:paraId="393D6D87" w14:textId="4383EF9B" w:rsidR="003562F4" w:rsidRPr="00F17D3A" w:rsidRDefault="003562F4" w:rsidP="008257C1">
                      <w:pPr>
                        <w:jc w:val="center"/>
                      </w:pPr>
                    </w:p>
                  </w:tc>
                  <w:tc>
                    <w:tcPr>
                      <w:tcW w:w="3969"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049F9CBA" w14:textId="77777777" w:rsidR="003562F4" w:rsidRDefault="003562F4">
                      <w:pPr>
                        <w:rPr>
                          <w:sz w:val="24"/>
                          <w:szCs w:val="24"/>
                        </w:rPr>
                      </w:pPr>
                    </w:p>
                  </w:tc>
                  <w:tc>
                    <w:tcPr>
                      <w:tcW w:w="851" w:type="dxa"/>
                      <w:vMerge w:val="restart"/>
                      <w:tcBorders>
                        <w:top w:val="single" w:sz="12" w:space="0" w:color="auto"/>
                        <w:left w:val="single" w:sz="12" w:space="0" w:color="auto"/>
                        <w:bottom w:val="single" w:sz="12" w:space="0" w:color="auto"/>
                        <w:right w:val="single" w:sz="12" w:space="0" w:color="auto"/>
                      </w:tcBorders>
                      <w:shd w:val="clear" w:color="auto" w:fill="auto"/>
                      <w:vAlign w:val="center"/>
                    </w:tcPr>
                    <w:p w14:paraId="7A4C4663" w14:textId="09F44841" w:rsidR="003562F4" w:rsidRPr="00BA6099" w:rsidRDefault="003562F4">
                      <w:pPr>
                        <w:jc w:val="center"/>
                        <w:rPr>
                          <w:rFonts w:ascii="ISOCPEUR" w:hAnsi="ISOCPEUR"/>
                          <w:sz w:val="24"/>
                          <w:szCs w:val="24"/>
                        </w:rPr>
                      </w:pPr>
                    </w:p>
                  </w:tc>
                  <w:tc>
                    <w:tcPr>
                      <w:tcW w:w="851" w:type="dxa"/>
                      <w:vMerge w:val="restart"/>
                      <w:tcBorders>
                        <w:top w:val="single" w:sz="12" w:space="0" w:color="auto"/>
                        <w:left w:val="single" w:sz="12" w:space="0" w:color="auto"/>
                        <w:bottom w:val="single" w:sz="12" w:space="0" w:color="auto"/>
                        <w:right w:val="single" w:sz="12" w:space="0" w:color="auto"/>
                      </w:tcBorders>
                      <w:shd w:val="clear" w:color="auto" w:fill="auto"/>
                      <w:vAlign w:val="center"/>
                    </w:tcPr>
                    <w:p w14:paraId="5B35345B" w14:textId="05CC4EB6" w:rsidR="003562F4" w:rsidRPr="008F2108" w:rsidRDefault="003562F4">
                      <w:pPr>
                        <w:jc w:val="center"/>
                        <w:rPr>
                          <w:sz w:val="24"/>
                          <w:szCs w:val="24"/>
                          <w:lang w:val="en-US"/>
                        </w:rPr>
                      </w:pPr>
                    </w:p>
                  </w:tc>
                  <w:tc>
                    <w:tcPr>
                      <w:tcW w:w="1148" w:type="dxa"/>
                      <w:vMerge w:val="restart"/>
                      <w:tcBorders>
                        <w:top w:val="single" w:sz="12" w:space="0" w:color="auto"/>
                        <w:left w:val="single" w:sz="12" w:space="0" w:color="auto"/>
                        <w:bottom w:val="single" w:sz="12" w:space="0" w:color="auto"/>
                        <w:right w:val="nil"/>
                      </w:tcBorders>
                      <w:shd w:val="clear" w:color="auto" w:fill="auto"/>
                      <w:vAlign w:val="center"/>
                    </w:tcPr>
                    <w:p w14:paraId="23267295" w14:textId="77777777" w:rsidR="003562F4" w:rsidRPr="00BA6099" w:rsidRDefault="003562F4">
                      <w:pPr>
                        <w:jc w:val="center"/>
                        <w:rPr>
                          <w:rStyle w:val="a7"/>
                          <w:rFonts w:ascii="ISOCPEUR" w:hAnsi="ISOCPEUR"/>
                          <w:sz w:val="24"/>
                          <w:szCs w:val="24"/>
                        </w:rPr>
                      </w:pPr>
                    </w:p>
                  </w:tc>
                </w:tr>
                <w:tr w:rsidR="003562F4" w14:paraId="5883175C" w14:textId="77777777" w:rsidTr="00584BD6">
                  <w:trPr>
                    <w:gridAfter w:val="1"/>
                    <w:wAfter w:w="1772" w:type="dxa"/>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37040DA8" w14:textId="77777777" w:rsidR="003562F4" w:rsidRPr="00551380" w:rsidRDefault="003562F4" w:rsidP="005948B1">
                      <w:pPr>
                        <w:rPr>
                          <w:rFonts w:ascii="ISOCPEUR" w:hAnsi="ISOCPEUR"/>
                        </w:rPr>
                      </w:pPr>
                    </w:p>
                  </w:tc>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318CBFF2" w14:textId="77777777" w:rsidR="003562F4" w:rsidRPr="00BA6099" w:rsidRDefault="003562F4" w:rsidP="005948B1">
                      <w:pPr>
                        <w:rPr>
                          <w:rFonts w:ascii="ISOCPEUR" w:hAnsi="ISOCPEUR"/>
                          <w:spacing w:val="-16"/>
                        </w:rPr>
                      </w:pPr>
                    </w:p>
                  </w:tc>
                  <w:tc>
                    <w:tcPr>
                      <w:tcW w:w="856" w:type="dxa"/>
                      <w:tcBorders>
                        <w:top w:val="single" w:sz="6" w:space="0" w:color="auto"/>
                        <w:left w:val="single" w:sz="12" w:space="0" w:color="auto"/>
                        <w:bottom w:val="single" w:sz="6" w:space="0" w:color="auto"/>
                        <w:right w:val="single" w:sz="12" w:space="0" w:color="auto"/>
                      </w:tcBorders>
                      <w:shd w:val="clear" w:color="auto" w:fill="auto"/>
                      <w:vAlign w:val="center"/>
                    </w:tcPr>
                    <w:p w14:paraId="7FAC7F8D" w14:textId="77777777" w:rsidR="003562F4" w:rsidRPr="00F37DB2" w:rsidRDefault="003562F4" w:rsidP="005A21A3">
                      <w:pPr>
                        <w:jc w:val="center"/>
                      </w:pPr>
                    </w:p>
                  </w:tc>
                  <w:tc>
                    <w:tcPr>
                      <w:tcW w:w="562" w:type="dxa"/>
                      <w:tcBorders>
                        <w:top w:val="single" w:sz="6" w:space="0" w:color="auto"/>
                        <w:left w:val="single" w:sz="12" w:space="0" w:color="auto"/>
                        <w:bottom w:val="single" w:sz="6" w:space="0" w:color="auto"/>
                        <w:right w:val="single" w:sz="12" w:space="0" w:color="auto"/>
                      </w:tcBorders>
                      <w:shd w:val="clear" w:color="auto" w:fill="auto"/>
                      <w:vAlign w:val="center"/>
                    </w:tcPr>
                    <w:p w14:paraId="17A63FDB" w14:textId="77777777" w:rsidR="003562F4" w:rsidRPr="000E303B" w:rsidRDefault="003562F4" w:rsidP="008257C1">
                      <w:pPr>
                        <w:jc w:val="center"/>
                      </w:pPr>
                    </w:p>
                  </w:tc>
                  <w:tc>
                    <w:tcPr>
                      <w:tcW w:w="3969"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5FEC834E" w14:textId="77777777" w:rsidR="003562F4" w:rsidRDefault="003562F4">
                      <w:pPr>
                        <w:rPr>
                          <w:sz w:val="24"/>
                          <w:szCs w:val="24"/>
                        </w:rPr>
                      </w:pPr>
                    </w:p>
                  </w:tc>
                  <w:tc>
                    <w:tcPr>
                      <w:tcW w:w="851"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0F7643DF" w14:textId="77777777" w:rsidR="003562F4" w:rsidRDefault="003562F4">
                      <w:pPr>
                        <w:rPr>
                          <w:sz w:val="24"/>
                          <w:szCs w:val="24"/>
                        </w:rPr>
                      </w:pPr>
                    </w:p>
                  </w:tc>
                  <w:tc>
                    <w:tcPr>
                      <w:tcW w:w="851"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47167124" w14:textId="77777777" w:rsidR="003562F4" w:rsidRDefault="003562F4">
                      <w:pPr>
                        <w:rPr>
                          <w:sz w:val="24"/>
                          <w:szCs w:val="24"/>
                        </w:rPr>
                      </w:pPr>
                    </w:p>
                  </w:tc>
                  <w:tc>
                    <w:tcPr>
                      <w:tcW w:w="1148" w:type="dxa"/>
                      <w:vMerge/>
                      <w:tcBorders>
                        <w:top w:val="single" w:sz="12" w:space="0" w:color="auto"/>
                        <w:left w:val="single" w:sz="12" w:space="0" w:color="auto"/>
                        <w:bottom w:val="single" w:sz="12" w:space="0" w:color="auto"/>
                        <w:right w:val="nil"/>
                      </w:tcBorders>
                      <w:shd w:val="clear" w:color="auto" w:fill="auto"/>
                      <w:vAlign w:val="center"/>
                    </w:tcPr>
                    <w:p w14:paraId="42FF5595" w14:textId="77777777" w:rsidR="003562F4" w:rsidRDefault="003562F4">
                      <w:pPr>
                        <w:rPr>
                          <w:sz w:val="24"/>
                          <w:szCs w:val="24"/>
                        </w:rPr>
                      </w:pPr>
                    </w:p>
                  </w:tc>
                </w:tr>
                <w:tr w:rsidR="003562F4" w:rsidRPr="008C4E80" w14:paraId="11F4F7C1" w14:textId="77777777" w:rsidTr="00584BD6">
                  <w:trPr>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38240348" w14:textId="77777777" w:rsidR="003562F4" w:rsidRPr="00551380" w:rsidRDefault="003562F4" w:rsidP="005948B1">
                      <w:pPr>
                        <w:rPr>
                          <w:rFonts w:ascii="ISOCPEUR" w:hAnsi="ISOCPEUR"/>
                        </w:rPr>
                      </w:pPr>
                    </w:p>
                  </w:tc>
                  <w:tc>
                    <w:tcPr>
                      <w:tcW w:w="1134" w:type="dxa"/>
                      <w:gridSpan w:val="2"/>
                      <w:tcBorders>
                        <w:top w:val="nil"/>
                        <w:left w:val="single" w:sz="12" w:space="0" w:color="auto"/>
                        <w:bottom w:val="nil"/>
                        <w:right w:val="single" w:sz="12" w:space="0" w:color="auto"/>
                      </w:tcBorders>
                      <w:shd w:val="clear" w:color="auto" w:fill="auto"/>
                      <w:vAlign w:val="center"/>
                    </w:tcPr>
                    <w:p w14:paraId="589EB958" w14:textId="77777777" w:rsidR="003562F4" w:rsidRPr="00551380" w:rsidRDefault="003562F4" w:rsidP="005948B1">
                      <w:pPr>
                        <w:rPr>
                          <w:rFonts w:ascii="ISOCPEUR" w:hAnsi="ISOCPEUR"/>
                        </w:rPr>
                      </w:pPr>
                    </w:p>
                  </w:tc>
                  <w:tc>
                    <w:tcPr>
                      <w:tcW w:w="856" w:type="dxa"/>
                      <w:tcBorders>
                        <w:top w:val="nil"/>
                        <w:left w:val="single" w:sz="12" w:space="0" w:color="auto"/>
                        <w:bottom w:val="nil"/>
                        <w:right w:val="single" w:sz="12" w:space="0" w:color="auto"/>
                      </w:tcBorders>
                      <w:shd w:val="clear" w:color="auto" w:fill="auto"/>
                      <w:vAlign w:val="center"/>
                    </w:tcPr>
                    <w:p w14:paraId="5C395D27" w14:textId="77777777" w:rsidR="003562F4" w:rsidRPr="00E3525B" w:rsidRDefault="003562F4" w:rsidP="00584BD6">
                      <w:pPr>
                        <w:ind w:left="-55" w:hanging="14"/>
                        <w:jc w:val="center"/>
                      </w:pPr>
                    </w:p>
                  </w:tc>
                  <w:tc>
                    <w:tcPr>
                      <w:tcW w:w="562" w:type="dxa"/>
                      <w:tcBorders>
                        <w:top w:val="nil"/>
                        <w:left w:val="single" w:sz="12" w:space="0" w:color="auto"/>
                        <w:bottom w:val="nil"/>
                        <w:right w:val="single" w:sz="12" w:space="0" w:color="auto"/>
                      </w:tcBorders>
                      <w:shd w:val="clear" w:color="auto" w:fill="auto"/>
                      <w:vAlign w:val="center"/>
                    </w:tcPr>
                    <w:p w14:paraId="1FB7887F" w14:textId="77777777" w:rsidR="003562F4" w:rsidRPr="000E303B" w:rsidRDefault="003562F4" w:rsidP="008257C1">
                      <w:pPr>
                        <w:jc w:val="center"/>
                      </w:pPr>
                    </w:p>
                  </w:tc>
                  <w:tc>
                    <w:tcPr>
                      <w:tcW w:w="3969" w:type="dxa"/>
                      <w:vMerge w:val="restart"/>
                      <w:tcBorders>
                        <w:top w:val="single" w:sz="12" w:space="0" w:color="auto"/>
                        <w:left w:val="single" w:sz="12" w:space="0" w:color="auto"/>
                        <w:bottom w:val="nil"/>
                        <w:right w:val="single" w:sz="12" w:space="0" w:color="auto"/>
                      </w:tcBorders>
                      <w:shd w:val="clear" w:color="auto" w:fill="auto"/>
                      <w:vAlign w:val="center"/>
                    </w:tcPr>
                    <w:p w14:paraId="5EFC361E" w14:textId="77777777" w:rsidR="003562F4" w:rsidRPr="00584BD6" w:rsidRDefault="003562F4" w:rsidP="0034259D">
                      <w:pPr>
                        <w:jc w:val="center"/>
                        <w:rPr>
                          <w:rFonts w:ascii="ISOCPEUR" w:hAnsi="ISOCPEUR"/>
                          <w:sz w:val="24"/>
                          <w:szCs w:val="24"/>
                        </w:rPr>
                      </w:pPr>
                      <w:r w:rsidRPr="00584BD6">
                        <w:rPr>
                          <w:rFonts w:ascii="ISOCPEUR" w:hAnsi="ISOCPEUR"/>
                          <w:noProof/>
                          <w:sz w:val="24"/>
                          <w:szCs w:val="24"/>
                        </w:rPr>
                        <w:t>Спецификация оборудования, изделий и материалов</w:t>
                      </w:r>
                    </w:p>
                  </w:tc>
                  <w:tc>
                    <w:tcPr>
                      <w:tcW w:w="2850" w:type="dxa"/>
                      <w:gridSpan w:val="3"/>
                      <w:vMerge w:val="restart"/>
                      <w:tcBorders>
                        <w:top w:val="single" w:sz="12" w:space="0" w:color="auto"/>
                        <w:left w:val="single" w:sz="12" w:space="0" w:color="auto"/>
                        <w:right w:val="nil"/>
                      </w:tcBorders>
                      <w:shd w:val="clear" w:color="auto" w:fill="auto"/>
                      <w:vAlign w:val="center"/>
                    </w:tcPr>
                    <w:p w14:paraId="0CB50FC4" w14:textId="676E11C8" w:rsidR="003562F4" w:rsidRPr="00551380" w:rsidRDefault="003562F4" w:rsidP="00F17D3A">
                      <w:pPr>
                        <w:pStyle w:val="a5"/>
                        <w:ind w:left="-57" w:right="-57"/>
                        <w:jc w:val="center"/>
                        <w:rPr>
                          <w:rFonts w:ascii="ISOCPEUR" w:hAnsi="ISOCPEUR"/>
                          <w:sz w:val="28"/>
                          <w:szCs w:val="28"/>
                        </w:rPr>
                      </w:pPr>
                    </w:p>
                  </w:tc>
                  <w:tc>
                    <w:tcPr>
                      <w:tcW w:w="1772" w:type="dxa"/>
                      <w:vAlign w:val="center"/>
                    </w:tcPr>
                    <w:p w14:paraId="192A9724" w14:textId="77777777" w:rsidR="003562F4" w:rsidRPr="008D539F" w:rsidRDefault="00281DC8" w:rsidP="00CC5A33">
                      <w:pPr>
                        <w:pStyle w:val="a5"/>
                        <w:ind w:left="-57" w:right="-57"/>
                        <w:jc w:val="center"/>
                        <w:rPr>
                          <w:sz w:val="22"/>
                          <w:szCs w:val="22"/>
                        </w:rPr>
                      </w:pPr>
                      <w:r>
                        <w:pict w14:anchorId="3AE6D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3pt;height:32.25pt">
                            <v:imagedata r:id="rId1" o:title="Logo-0-0-0" cropleft="13608f" cropright="13579f"/>
                          </v:shape>
                        </w:pict>
                      </w:r>
                    </w:p>
                  </w:tc>
                </w:tr>
                <w:tr w:rsidR="003562F4" w:rsidRPr="008C4E80" w14:paraId="61AE4850" w14:textId="77777777" w:rsidTr="00584BD6">
                  <w:trPr>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7DD15903" w14:textId="05F6EBD2" w:rsidR="003562F4" w:rsidRPr="00551380" w:rsidRDefault="003562F4" w:rsidP="007129BB">
                      <w:pPr>
                        <w:rPr>
                          <w:rFonts w:ascii="ISOCPEUR" w:hAnsi="ISOCPEUR"/>
                        </w:rPr>
                      </w:pPr>
                    </w:p>
                  </w:tc>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6350C73E" w14:textId="65659AF7" w:rsidR="003562F4" w:rsidRPr="00551380" w:rsidRDefault="003562F4" w:rsidP="007129BB">
                      <w:pPr>
                        <w:rPr>
                          <w:rFonts w:ascii="ISOCPEUR" w:hAnsi="ISOCPEUR"/>
                        </w:rPr>
                      </w:pPr>
                    </w:p>
                  </w:tc>
                  <w:tc>
                    <w:tcPr>
                      <w:tcW w:w="856" w:type="dxa"/>
                      <w:tcBorders>
                        <w:top w:val="single" w:sz="6" w:space="0" w:color="auto"/>
                        <w:left w:val="single" w:sz="12" w:space="0" w:color="auto"/>
                        <w:bottom w:val="single" w:sz="6" w:space="0" w:color="auto"/>
                        <w:right w:val="single" w:sz="12" w:space="0" w:color="auto"/>
                      </w:tcBorders>
                      <w:shd w:val="clear" w:color="auto" w:fill="auto"/>
                      <w:vAlign w:val="center"/>
                    </w:tcPr>
                    <w:p w14:paraId="2CF878CE" w14:textId="2468D950" w:rsidR="003562F4" w:rsidRPr="00E3525B" w:rsidRDefault="003562F4" w:rsidP="007129BB">
                      <w:pPr>
                        <w:ind w:left="-55" w:hanging="14"/>
                        <w:jc w:val="center"/>
                      </w:pPr>
                    </w:p>
                  </w:tc>
                  <w:tc>
                    <w:tcPr>
                      <w:tcW w:w="562" w:type="dxa"/>
                      <w:tcBorders>
                        <w:top w:val="single" w:sz="6" w:space="0" w:color="auto"/>
                        <w:left w:val="single" w:sz="12" w:space="0" w:color="auto"/>
                        <w:bottom w:val="single" w:sz="6" w:space="0" w:color="auto"/>
                        <w:right w:val="single" w:sz="12" w:space="0" w:color="auto"/>
                      </w:tcBorders>
                      <w:shd w:val="clear" w:color="auto" w:fill="auto"/>
                      <w:vAlign w:val="center"/>
                    </w:tcPr>
                    <w:p w14:paraId="533F4429" w14:textId="6F9AE5A5" w:rsidR="003562F4" w:rsidRPr="000E303B" w:rsidRDefault="003562F4" w:rsidP="007129BB">
                      <w:pPr>
                        <w:jc w:val="center"/>
                      </w:pPr>
                    </w:p>
                  </w:tc>
                  <w:tc>
                    <w:tcPr>
                      <w:tcW w:w="3969" w:type="dxa"/>
                      <w:vMerge/>
                      <w:tcBorders>
                        <w:top w:val="single" w:sz="12" w:space="0" w:color="auto"/>
                        <w:left w:val="single" w:sz="12" w:space="0" w:color="auto"/>
                        <w:bottom w:val="nil"/>
                        <w:right w:val="single" w:sz="12" w:space="0" w:color="auto"/>
                      </w:tcBorders>
                      <w:shd w:val="clear" w:color="auto" w:fill="auto"/>
                      <w:vAlign w:val="center"/>
                    </w:tcPr>
                    <w:p w14:paraId="3D26C41E" w14:textId="77777777" w:rsidR="003562F4" w:rsidRDefault="003562F4">
                      <w:pPr>
                        <w:rPr>
                          <w:sz w:val="24"/>
                          <w:szCs w:val="24"/>
                        </w:rPr>
                      </w:pPr>
                    </w:p>
                  </w:tc>
                  <w:tc>
                    <w:tcPr>
                      <w:tcW w:w="2850" w:type="dxa"/>
                      <w:gridSpan w:val="3"/>
                      <w:vMerge/>
                      <w:tcBorders>
                        <w:left w:val="single" w:sz="12" w:space="0" w:color="auto"/>
                        <w:right w:val="nil"/>
                      </w:tcBorders>
                      <w:shd w:val="clear" w:color="auto" w:fill="auto"/>
                    </w:tcPr>
                    <w:p w14:paraId="133E89F8" w14:textId="77777777" w:rsidR="003562F4" w:rsidRPr="008C4E80" w:rsidRDefault="003562F4">
                      <w:pPr>
                        <w:rPr>
                          <w:sz w:val="24"/>
                          <w:szCs w:val="24"/>
                        </w:rPr>
                      </w:pPr>
                    </w:p>
                  </w:tc>
                  <w:tc>
                    <w:tcPr>
                      <w:tcW w:w="1772" w:type="dxa"/>
                    </w:tcPr>
                    <w:p w14:paraId="613FA51E" w14:textId="77777777" w:rsidR="003562F4" w:rsidRPr="008C4E80" w:rsidRDefault="003562F4">
                      <w:pPr>
                        <w:rPr>
                          <w:sz w:val="24"/>
                          <w:szCs w:val="24"/>
                        </w:rPr>
                      </w:pPr>
                    </w:p>
                  </w:tc>
                </w:tr>
                <w:tr w:rsidR="003562F4" w:rsidRPr="008C4E80" w14:paraId="327B13F1" w14:textId="77777777" w:rsidTr="00584BD6">
                  <w:trPr>
                    <w:cantSplit/>
                    <w:trHeight w:hRule="exact" w:val="284"/>
                  </w:trPr>
                  <w:tc>
                    <w:tcPr>
                      <w:tcW w:w="1134" w:type="dxa"/>
                      <w:gridSpan w:val="2"/>
                      <w:tcBorders>
                        <w:top w:val="single" w:sz="6" w:space="0" w:color="auto"/>
                        <w:left w:val="single" w:sz="12" w:space="0" w:color="auto"/>
                        <w:bottom w:val="nil"/>
                        <w:right w:val="single" w:sz="12" w:space="0" w:color="auto"/>
                      </w:tcBorders>
                      <w:shd w:val="clear" w:color="auto" w:fill="auto"/>
                      <w:vAlign w:val="center"/>
                    </w:tcPr>
                    <w:p w14:paraId="76190BC9" w14:textId="7A7A6CBE" w:rsidR="003562F4" w:rsidRPr="00551380" w:rsidRDefault="003562F4" w:rsidP="007129BB">
                      <w:pPr>
                        <w:rPr>
                          <w:rFonts w:ascii="ISOCPEUR" w:hAnsi="ISOCPEUR"/>
                        </w:rPr>
                      </w:pPr>
                    </w:p>
                  </w:tc>
                  <w:tc>
                    <w:tcPr>
                      <w:tcW w:w="1134" w:type="dxa"/>
                      <w:gridSpan w:val="2"/>
                      <w:tcBorders>
                        <w:top w:val="single" w:sz="6" w:space="0" w:color="auto"/>
                        <w:left w:val="single" w:sz="12" w:space="0" w:color="auto"/>
                        <w:bottom w:val="nil"/>
                        <w:right w:val="single" w:sz="12" w:space="0" w:color="auto"/>
                      </w:tcBorders>
                      <w:shd w:val="clear" w:color="auto" w:fill="auto"/>
                      <w:vAlign w:val="center"/>
                    </w:tcPr>
                    <w:p w14:paraId="39E61F59" w14:textId="0EE1760C" w:rsidR="003562F4" w:rsidRPr="00BA6099" w:rsidRDefault="003562F4" w:rsidP="007129BB">
                      <w:pPr>
                        <w:rPr>
                          <w:rFonts w:ascii="ISOCPEUR" w:hAnsi="ISOCPEUR"/>
                          <w:spacing w:val="-16"/>
                        </w:rPr>
                      </w:pPr>
                    </w:p>
                  </w:tc>
                  <w:tc>
                    <w:tcPr>
                      <w:tcW w:w="856" w:type="dxa"/>
                      <w:tcBorders>
                        <w:top w:val="single" w:sz="6" w:space="0" w:color="auto"/>
                        <w:left w:val="single" w:sz="12" w:space="0" w:color="auto"/>
                        <w:bottom w:val="nil"/>
                        <w:right w:val="single" w:sz="12" w:space="0" w:color="auto"/>
                      </w:tcBorders>
                      <w:shd w:val="clear" w:color="auto" w:fill="auto"/>
                      <w:vAlign w:val="center"/>
                    </w:tcPr>
                    <w:p w14:paraId="4C4D6097" w14:textId="597C4149" w:rsidR="003562F4" w:rsidRPr="00F37DB2" w:rsidRDefault="003562F4" w:rsidP="007129BB">
                      <w:pPr>
                        <w:jc w:val="center"/>
                      </w:pPr>
                    </w:p>
                  </w:tc>
                  <w:tc>
                    <w:tcPr>
                      <w:tcW w:w="562" w:type="dxa"/>
                      <w:tcBorders>
                        <w:top w:val="single" w:sz="6" w:space="0" w:color="auto"/>
                        <w:left w:val="single" w:sz="12" w:space="0" w:color="auto"/>
                        <w:bottom w:val="nil"/>
                        <w:right w:val="single" w:sz="12" w:space="0" w:color="auto"/>
                      </w:tcBorders>
                      <w:shd w:val="clear" w:color="auto" w:fill="auto"/>
                      <w:vAlign w:val="center"/>
                    </w:tcPr>
                    <w:p w14:paraId="4F7F50BA" w14:textId="6CC194F4" w:rsidR="003562F4" w:rsidRPr="000E303B" w:rsidRDefault="003562F4" w:rsidP="007129BB">
                      <w:pPr>
                        <w:jc w:val="center"/>
                      </w:pPr>
                    </w:p>
                  </w:tc>
                  <w:tc>
                    <w:tcPr>
                      <w:tcW w:w="3969" w:type="dxa"/>
                      <w:vMerge/>
                      <w:tcBorders>
                        <w:top w:val="single" w:sz="12" w:space="0" w:color="auto"/>
                        <w:left w:val="single" w:sz="12" w:space="0" w:color="auto"/>
                        <w:bottom w:val="nil"/>
                        <w:right w:val="single" w:sz="12" w:space="0" w:color="auto"/>
                      </w:tcBorders>
                      <w:shd w:val="clear" w:color="auto" w:fill="auto"/>
                      <w:vAlign w:val="center"/>
                    </w:tcPr>
                    <w:p w14:paraId="6248E189" w14:textId="77777777" w:rsidR="003562F4" w:rsidRDefault="003562F4">
                      <w:pPr>
                        <w:rPr>
                          <w:sz w:val="24"/>
                          <w:szCs w:val="24"/>
                        </w:rPr>
                      </w:pPr>
                    </w:p>
                  </w:tc>
                  <w:tc>
                    <w:tcPr>
                      <w:tcW w:w="2850" w:type="dxa"/>
                      <w:gridSpan w:val="3"/>
                      <w:vMerge/>
                      <w:tcBorders>
                        <w:left w:val="single" w:sz="12" w:space="0" w:color="auto"/>
                        <w:bottom w:val="single" w:sz="12" w:space="0" w:color="auto"/>
                        <w:right w:val="nil"/>
                      </w:tcBorders>
                      <w:shd w:val="clear" w:color="auto" w:fill="auto"/>
                    </w:tcPr>
                    <w:p w14:paraId="2101292D" w14:textId="77777777" w:rsidR="003562F4" w:rsidRPr="008C4E80" w:rsidRDefault="003562F4">
                      <w:pPr>
                        <w:rPr>
                          <w:sz w:val="24"/>
                          <w:szCs w:val="24"/>
                        </w:rPr>
                      </w:pPr>
                    </w:p>
                  </w:tc>
                  <w:tc>
                    <w:tcPr>
                      <w:tcW w:w="1772" w:type="dxa"/>
                    </w:tcPr>
                    <w:p w14:paraId="4495661C" w14:textId="77777777" w:rsidR="003562F4" w:rsidRPr="008C4E80" w:rsidRDefault="003562F4">
                      <w:pPr>
                        <w:rPr>
                          <w:sz w:val="24"/>
                          <w:szCs w:val="24"/>
                        </w:rPr>
                      </w:pPr>
                    </w:p>
                  </w:tc>
                </w:tr>
              </w:tbl>
              <w:p w14:paraId="36B8E13D" w14:textId="77777777" w:rsidR="003562F4" w:rsidRDefault="003562F4" w:rsidP="00757826"/>
            </w:txbxContent>
          </v:textbox>
          <w10:wrap type="topAndBottom" anchorx="margin"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5159A" w14:textId="77777777" w:rsidR="00281DC8" w:rsidRDefault="00281DC8" w:rsidP="001249E0">
      <w:r>
        <w:separator/>
      </w:r>
    </w:p>
  </w:footnote>
  <w:footnote w:type="continuationSeparator" w:id="0">
    <w:p w14:paraId="26C2E60C" w14:textId="77777777" w:rsidR="00281DC8" w:rsidRDefault="00281DC8" w:rsidP="00124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B8D3F" w14:textId="77777777" w:rsidR="00E95682" w:rsidRDefault="00E9568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99806" w14:textId="77777777" w:rsidR="003562F4" w:rsidRDefault="00281DC8">
    <w:pPr>
      <w:pStyle w:val="a3"/>
    </w:pPr>
    <w:r>
      <w:rPr>
        <w:noProof/>
      </w:rPr>
      <w:pict w14:anchorId="27002B22">
        <v:rect id="_x0000_s2052" style="position:absolute;margin-left:0;margin-top:0;width:1119.7pt;height:802.2pt;z-index:2;mso-position-horizontal-relative:margin;mso-position-vertical-relative:margin" o:allowincell="f" filled="f" strokeweight="1.5pt">
          <v:textbox>
            <w:txbxContent>
              <w:p w14:paraId="07EA1981" w14:textId="77777777" w:rsidR="003562F4" w:rsidRDefault="003562F4"/>
            </w:txbxContent>
          </v:textbox>
          <w10:wrap anchorx="margin" anchory="margin"/>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6F90B" w14:textId="77777777" w:rsidR="003562F4" w:rsidRDefault="00281DC8">
    <w:pPr>
      <w:pStyle w:val="a3"/>
    </w:pPr>
    <w:r>
      <w:rPr>
        <w:noProof/>
      </w:rPr>
      <w:pict w14:anchorId="6BBC951F">
        <v:rect id="_x0000_s2049" style="position:absolute;margin-left:0;margin-top:0;width:1119.7pt;height:802.2pt;z-index:1;mso-position-horizontal-relative:margin;mso-position-vertical-relative:margin" o:allowincell="f" filled="f" strokeweight="1.5pt">
          <v:textbox style="mso-next-textbox:#_x0000_s2049">
            <w:txbxContent>
              <w:p w14:paraId="29B45F19" w14:textId="77777777" w:rsidR="003562F4" w:rsidRDefault="003562F4"/>
            </w:txbxContent>
          </v:textbox>
          <w10:wrap anchorx="margin" anchory="margin"/>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27pt;height:35.25pt" o:bullet="t">
        <v:imagedata r:id="rId1" o:title=""/>
      </v:shape>
    </w:pict>
  </w:numPicBullet>
  <w:abstractNum w:abstractNumId="0" w15:restartNumberingAfterBreak="0">
    <w:nsid w:val="023131E7"/>
    <w:multiLevelType w:val="singleLevel"/>
    <w:tmpl w:val="0419000F"/>
    <w:lvl w:ilvl="0">
      <w:start w:val="1"/>
      <w:numFmt w:val="decimal"/>
      <w:lvlText w:val="%1."/>
      <w:lvlJc w:val="left"/>
      <w:pPr>
        <w:tabs>
          <w:tab w:val="num" w:pos="720"/>
        </w:tabs>
        <w:ind w:left="720" w:hanging="360"/>
      </w:pPr>
    </w:lvl>
  </w:abstractNum>
  <w:abstractNum w:abstractNumId="1" w15:restartNumberingAfterBreak="0">
    <w:nsid w:val="073C3AB2"/>
    <w:multiLevelType w:val="singleLevel"/>
    <w:tmpl w:val="D4242926"/>
    <w:lvl w:ilvl="0">
      <w:start w:val="1"/>
      <w:numFmt w:val="decimal"/>
      <w:lvlText w:val="%1"/>
      <w:lvlJc w:val="left"/>
      <w:pPr>
        <w:tabs>
          <w:tab w:val="num" w:pos="360"/>
        </w:tabs>
        <w:ind w:left="360" w:hanging="360"/>
      </w:pPr>
    </w:lvl>
  </w:abstractNum>
  <w:abstractNum w:abstractNumId="2" w15:restartNumberingAfterBreak="0">
    <w:nsid w:val="1BE670A8"/>
    <w:multiLevelType w:val="hybridMultilevel"/>
    <w:tmpl w:val="74B272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CCE0CDE"/>
    <w:multiLevelType w:val="singleLevel"/>
    <w:tmpl w:val="0419000F"/>
    <w:lvl w:ilvl="0">
      <w:start w:val="1"/>
      <w:numFmt w:val="decimal"/>
      <w:lvlText w:val="%1."/>
      <w:lvlJc w:val="left"/>
      <w:pPr>
        <w:tabs>
          <w:tab w:val="num" w:pos="360"/>
        </w:tabs>
        <w:ind w:left="360" w:hanging="360"/>
      </w:pPr>
    </w:lvl>
  </w:abstractNum>
  <w:abstractNum w:abstractNumId="4" w15:restartNumberingAfterBreak="0">
    <w:nsid w:val="2EB2148F"/>
    <w:multiLevelType w:val="hybridMultilevel"/>
    <w:tmpl w:val="74B272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7272446"/>
    <w:multiLevelType w:val="hybridMultilevel"/>
    <w:tmpl w:val="741AAD2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4B6E11BC"/>
    <w:multiLevelType w:val="singleLevel"/>
    <w:tmpl w:val="0419000F"/>
    <w:lvl w:ilvl="0">
      <w:start w:val="1"/>
      <w:numFmt w:val="decimal"/>
      <w:lvlText w:val="%1."/>
      <w:lvlJc w:val="left"/>
      <w:pPr>
        <w:tabs>
          <w:tab w:val="num" w:pos="720"/>
        </w:tabs>
        <w:ind w:left="720" w:hanging="360"/>
      </w:pPr>
    </w:lvl>
  </w:abstractNum>
  <w:abstractNum w:abstractNumId="7" w15:restartNumberingAfterBreak="0">
    <w:nsid w:val="4CAF24C4"/>
    <w:multiLevelType w:val="hybridMultilevel"/>
    <w:tmpl w:val="9CCEFC9A"/>
    <w:lvl w:ilvl="0" w:tplc="3CAABF3A">
      <w:start w:val="1"/>
      <w:numFmt w:val="decimal"/>
      <w:lvlText w:val="%1."/>
      <w:lvlJc w:val="left"/>
      <w:pPr>
        <w:tabs>
          <w:tab w:val="num" w:pos="720"/>
        </w:tabs>
        <w:ind w:left="720" w:hanging="360"/>
      </w:pPr>
      <w:rPr>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4E99073B"/>
    <w:multiLevelType w:val="singleLevel"/>
    <w:tmpl w:val="0419000F"/>
    <w:lvl w:ilvl="0">
      <w:start w:val="1"/>
      <w:numFmt w:val="decimal"/>
      <w:lvlText w:val="%1."/>
      <w:lvlJc w:val="left"/>
      <w:pPr>
        <w:tabs>
          <w:tab w:val="num" w:pos="360"/>
        </w:tabs>
        <w:ind w:left="360" w:hanging="360"/>
      </w:pPr>
    </w:lvl>
  </w:abstractNum>
  <w:abstractNum w:abstractNumId="9" w15:restartNumberingAfterBreak="0">
    <w:nsid w:val="59C65CDB"/>
    <w:multiLevelType w:val="hybridMultilevel"/>
    <w:tmpl w:val="8A0A02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0934044"/>
    <w:multiLevelType w:val="hybridMultilevel"/>
    <w:tmpl w:val="74B272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E1312E0"/>
    <w:multiLevelType w:val="hybridMultilevel"/>
    <w:tmpl w:val="98B4CFF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718A08CA"/>
    <w:multiLevelType w:val="singleLevel"/>
    <w:tmpl w:val="D4242926"/>
    <w:lvl w:ilvl="0">
      <w:start w:val="1"/>
      <w:numFmt w:val="decimal"/>
      <w:lvlText w:val="%1"/>
      <w:lvlJc w:val="left"/>
      <w:pPr>
        <w:tabs>
          <w:tab w:val="num" w:pos="360"/>
        </w:tabs>
        <w:ind w:left="360" w:hanging="360"/>
      </w:pPr>
    </w:lvl>
  </w:abstractNum>
  <w:abstractNum w:abstractNumId="13" w15:restartNumberingAfterBreak="0">
    <w:nsid w:val="75AB6D18"/>
    <w:multiLevelType w:val="hybridMultilevel"/>
    <w:tmpl w:val="01A08FA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7D6D03BA"/>
    <w:multiLevelType w:val="hybridMultilevel"/>
    <w:tmpl w:val="3B1C103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
  </w:num>
  <w:num w:numId="2">
    <w:abstractNumId w:val="12"/>
  </w:num>
  <w:num w:numId="3">
    <w:abstractNumId w:val="7"/>
  </w:num>
  <w:num w:numId="4">
    <w:abstractNumId w:val="8"/>
  </w:num>
  <w:num w:numId="5">
    <w:abstractNumId w:val="0"/>
  </w:num>
  <w:num w:numId="6">
    <w:abstractNumId w:val="13"/>
  </w:num>
  <w:num w:numId="7">
    <w:abstractNumId w:val="11"/>
  </w:num>
  <w:num w:numId="8">
    <w:abstractNumId w:val="6"/>
  </w:num>
  <w:num w:numId="9">
    <w:abstractNumId w:val="3"/>
  </w:num>
  <w:num w:numId="10">
    <w:abstractNumId w:val="5"/>
  </w:num>
  <w:num w:numId="11">
    <w:abstractNumId w:val="14"/>
  </w:num>
  <w:num w:numId="12">
    <w:abstractNumId w:val="9"/>
  </w:num>
  <w:num w:numId="13">
    <w:abstractNumId w:val="2"/>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LGIP_Template" w:val="Бланк.dot"/>
    <w:docVar w:name="LGIP_TemplateDate" w:val="13.02.2007 16:40:38"/>
    <w:docVar w:name="LGIPCreateUser" w:val="Полушина Татьяна Аскольдовна ( КП ) 31.08.2007 19:29:40"/>
    <w:docVar w:name="LGIPEditUser" w:val="Вихляев Александр Юрьевич ( КП ) 06.02.2012 17:40:21"/>
    <w:docVar w:name="PodpisLGIP" w:val="Да"/>
  </w:docVars>
  <w:rsids>
    <w:rsidRoot w:val="00CF6EA2"/>
    <w:rsid w:val="000014CF"/>
    <w:rsid w:val="00001FF1"/>
    <w:rsid w:val="0000450F"/>
    <w:rsid w:val="000060B4"/>
    <w:rsid w:val="00010305"/>
    <w:rsid w:val="00010BF1"/>
    <w:rsid w:val="00017908"/>
    <w:rsid w:val="00017FE3"/>
    <w:rsid w:val="000207F4"/>
    <w:rsid w:val="00022650"/>
    <w:rsid w:val="000261F9"/>
    <w:rsid w:val="00033529"/>
    <w:rsid w:val="00033C78"/>
    <w:rsid w:val="00034BD1"/>
    <w:rsid w:val="000350A9"/>
    <w:rsid w:val="0003609B"/>
    <w:rsid w:val="0003696E"/>
    <w:rsid w:val="00040A8F"/>
    <w:rsid w:val="00040D41"/>
    <w:rsid w:val="00041F49"/>
    <w:rsid w:val="0004214E"/>
    <w:rsid w:val="00044A23"/>
    <w:rsid w:val="0005727A"/>
    <w:rsid w:val="00060257"/>
    <w:rsid w:val="00070B33"/>
    <w:rsid w:val="00072933"/>
    <w:rsid w:val="00074666"/>
    <w:rsid w:val="00075AC5"/>
    <w:rsid w:val="000810C9"/>
    <w:rsid w:val="0008170A"/>
    <w:rsid w:val="00084BEA"/>
    <w:rsid w:val="00084FF1"/>
    <w:rsid w:val="00087B6F"/>
    <w:rsid w:val="00093121"/>
    <w:rsid w:val="00094644"/>
    <w:rsid w:val="00096179"/>
    <w:rsid w:val="000A098D"/>
    <w:rsid w:val="000A38EB"/>
    <w:rsid w:val="000A4BB2"/>
    <w:rsid w:val="000A59E5"/>
    <w:rsid w:val="000A6D3C"/>
    <w:rsid w:val="000B1222"/>
    <w:rsid w:val="000B27F6"/>
    <w:rsid w:val="000B35DD"/>
    <w:rsid w:val="000B551B"/>
    <w:rsid w:val="000C0CF4"/>
    <w:rsid w:val="000C0F17"/>
    <w:rsid w:val="000C1762"/>
    <w:rsid w:val="000C493B"/>
    <w:rsid w:val="000C5462"/>
    <w:rsid w:val="000C5582"/>
    <w:rsid w:val="000C5B9D"/>
    <w:rsid w:val="000C5DF3"/>
    <w:rsid w:val="000D2A57"/>
    <w:rsid w:val="000D31BF"/>
    <w:rsid w:val="000D5259"/>
    <w:rsid w:val="000D68B5"/>
    <w:rsid w:val="000E303B"/>
    <w:rsid w:val="000E4F6B"/>
    <w:rsid w:val="000F022A"/>
    <w:rsid w:val="000F176F"/>
    <w:rsid w:val="000F1EFA"/>
    <w:rsid w:val="000F4238"/>
    <w:rsid w:val="000F459E"/>
    <w:rsid w:val="00100ABF"/>
    <w:rsid w:val="001021EA"/>
    <w:rsid w:val="00105911"/>
    <w:rsid w:val="00110027"/>
    <w:rsid w:val="001107FA"/>
    <w:rsid w:val="001113B5"/>
    <w:rsid w:val="00111921"/>
    <w:rsid w:val="0011501A"/>
    <w:rsid w:val="00115970"/>
    <w:rsid w:val="00116C37"/>
    <w:rsid w:val="001172D8"/>
    <w:rsid w:val="00122C16"/>
    <w:rsid w:val="00122C65"/>
    <w:rsid w:val="001249E0"/>
    <w:rsid w:val="00124D75"/>
    <w:rsid w:val="00125D6C"/>
    <w:rsid w:val="001261AE"/>
    <w:rsid w:val="00126CF2"/>
    <w:rsid w:val="00127E84"/>
    <w:rsid w:val="0013015A"/>
    <w:rsid w:val="00132EB9"/>
    <w:rsid w:val="001377FE"/>
    <w:rsid w:val="00145568"/>
    <w:rsid w:val="001725B8"/>
    <w:rsid w:val="0018000A"/>
    <w:rsid w:val="0018097A"/>
    <w:rsid w:val="001853BC"/>
    <w:rsid w:val="00185D45"/>
    <w:rsid w:val="00192804"/>
    <w:rsid w:val="00194A31"/>
    <w:rsid w:val="00194B48"/>
    <w:rsid w:val="00195471"/>
    <w:rsid w:val="001963BA"/>
    <w:rsid w:val="001A017A"/>
    <w:rsid w:val="001A1F2B"/>
    <w:rsid w:val="001A304C"/>
    <w:rsid w:val="001A5D6E"/>
    <w:rsid w:val="001B037C"/>
    <w:rsid w:val="001B046B"/>
    <w:rsid w:val="001B0EE2"/>
    <w:rsid w:val="001C32AE"/>
    <w:rsid w:val="001C3F37"/>
    <w:rsid w:val="001C450A"/>
    <w:rsid w:val="001C4664"/>
    <w:rsid w:val="001C6030"/>
    <w:rsid w:val="001C678C"/>
    <w:rsid w:val="001D0CA0"/>
    <w:rsid w:val="001D5CC5"/>
    <w:rsid w:val="001D6D93"/>
    <w:rsid w:val="001E01D2"/>
    <w:rsid w:val="001E0E1F"/>
    <w:rsid w:val="001E2809"/>
    <w:rsid w:val="001E3516"/>
    <w:rsid w:val="001F278C"/>
    <w:rsid w:val="001F4795"/>
    <w:rsid w:val="001F55ED"/>
    <w:rsid w:val="001F65D4"/>
    <w:rsid w:val="002041E6"/>
    <w:rsid w:val="00205BEA"/>
    <w:rsid w:val="00206E2B"/>
    <w:rsid w:val="0021074E"/>
    <w:rsid w:val="00214312"/>
    <w:rsid w:val="00216DD8"/>
    <w:rsid w:val="0021711B"/>
    <w:rsid w:val="00223042"/>
    <w:rsid w:val="00225A6A"/>
    <w:rsid w:val="0023074D"/>
    <w:rsid w:val="00234445"/>
    <w:rsid w:val="002360F6"/>
    <w:rsid w:val="0024459F"/>
    <w:rsid w:val="00250EA3"/>
    <w:rsid w:val="00253CC1"/>
    <w:rsid w:val="00253D19"/>
    <w:rsid w:val="00253E67"/>
    <w:rsid w:val="002543AD"/>
    <w:rsid w:val="00256B66"/>
    <w:rsid w:val="0025727C"/>
    <w:rsid w:val="00260477"/>
    <w:rsid w:val="0026095F"/>
    <w:rsid w:val="00262EA2"/>
    <w:rsid w:val="00270A8D"/>
    <w:rsid w:val="00270DB4"/>
    <w:rsid w:val="002736CB"/>
    <w:rsid w:val="00281DA6"/>
    <w:rsid w:val="00281DC8"/>
    <w:rsid w:val="00283087"/>
    <w:rsid w:val="0029277F"/>
    <w:rsid w:val="00293FE1"/>
    <w:rsid w:val="00294F38"/>
    <w:rsid w:val="00294F87"/>
    <w:rsid w:val="00297106"/>
    <w:rsid w:val="002A0186"/>
    <w:rsid w:val="002A073C"/>
    <w:rsid w:val="002A767B"/>
    <w:rsid w:val="002A7C62"/>
    <w:rsid w:val="002B0EDF"/>
    <w:rsid w:val="002B2310"/>
    <w:rsid w:val="002C317F"/>
    <w:rsid w:val="002D0BAE"/>
    <w:rsid w:val="002D6CC6"/>
    <w:rsid w:val="002D7498"/>
    <w:rsid w:val="002E3D5C"/>
    <w:rsid w:val="002E4CF3"/>
    <w:rsid w:val="002E6930"/>
    <w:rsid w:val="002E69C9"/>
    <w:rsid w:val="002E7216"/>
    <w:rsid w:val="002F7BCC"/>
    <w:rsid w:val="003038DB"/>
    <w:rsid w:val="0030454E"/>
    <w:rsid w:val="00310497"/>
    <w:rsid w:val="00310527"/>
    <w:rsid w:val="0031535C"/>
    <w:rsid w:val="00316407"/>
    <w:rsid w:val="00320E44"/>
    <w:rsid w:val="00321B0D"/>
    <w:rsid w:val="00321B38"/>
    <w:rsid w:val="003220A4"/>
    <w:rsid w:val="003238A3"/>
    <w:rsid w:val="00330F1C"/>
    <w:rsid w:val="00331395"/>
    <w:rsid w:val="00334692"/>
    <w:rsid w:val="003347A3"/>
    <w:rsid w:val="00334E71"/>
    <w:rsid w:val="00336072"/>
    <w:rsid w:val="00336224"/>
    <w:rsid w:val="00341E3E"/>
    <w:rsid w:val="003422DE"/>
    <w:rsid w:val="0034259D"/>
    <w:rsid w:val="00343534"/>
    <w:rsid w:val="00344F12"/>
    <w:rsid w:val="00346D23"/>
    <w:rsid w:val="003471DC"/>
    <w:rsid w:val="003518D7"/>
    <w:rsid w:val="00353A05"/>
    <w:rsid w:val="00355A79"/>
    <w:rsid w:val="00355CAC"/>
    <w:rsid w:val="003562F4"/>
    <w:rsid w:val="00360276"/>
    <w:rsid w:val="00362168"/>
    <w:rsid w:val="003628CF"/>
    <w:rsid w:val="00362E5D"/>
    <w:rsid w:val="003716E8"/>
    <w:rsid w:val="00380334"/>
    <w:rsid w:val="00380B05"/>
    <w:rsid w:val="00382277"/>
    <w:rsid w:val="00387555"/>
    <w:rsid w:val="00392374"/>
    <w:rsid w:val="003970B3"/>
    <w:rsid w:val="003A189A"/>
    <w:rsid w:val="003A1BB7"/>
    <w:rsid w:val="003A2A3C"/>
    <w:rsid w:val="003A3876"/>
    <w:rsid w:val="003A4F95"/>
    <w:rsid w:val="003A577F"/>
    <w:rsid w:val="003B0C47"/>
    <w:rsid w:val="003B1199"/>
    <w:rsid w:val="003B2DC4"/>
    <w:rsid w:val="003B49C3"/>
    <w:rsid w:val="003B6188"/>
    <w:rsid w:val="003B7A00"/>
    <w:rsid w:val="003C065C"/>
    <w:rsid w:val="003C3F5F"/>
    <w:rsid w:val="003C44B5"/>
    <w:rsid w:val="003C551F"/>
    <w:rsid w:val="003C6744"/>
    <w:rsid w:val="003D325C"/>
    <w:rsid w:val="003D3611"/>
    <w:rsid w:val="003D383A"/>
    <w:rsid w:val="003D3C2C"/>
    <w:rsid w:val="003D71F5"/>
    <w:rsid w:val="003D786F"/>
    <w:rsid w:val="003E1390"/>
    <w:rsid w:val="003E2BA6"/>
    <w:rsid w:val="003F04A9"/>
    <w:rsid w:val="003F0D44"/>
    <w:rsid w:val="003F7EA3"/>
    <w:rsid w:val="00401A04"/>
    <w:rsid w:val="00402C90"/>
    <w:rsid w:val="004030C0"/>
    <w:rsid w:val="00404F56"/>
    <w:rsid w:val="00407DED"/>
    <w:rsid w:val="00410451"/>
    <w:rsid w:val="00411729"/>
    <w:rsid w:val="00414287"/>
    <w:rsid w:val="00417920"/>
    <w:rsid w:val="004274CD"/>
    <w:rsid w:val="00430557"/>
    <w:rsid w:val="00433B80"/>
    <w:rsid w:val="0043430D"/>
    <w:rsid w:val="00434366"/>
    <w:rsid w:val="004353DF"/>
    <w:rsid w:val="00435853"/>
    <w:rsid w:val="00440337"/>
    <w:rsid w:val="0044414D"/>
    <w:rsid w:val="0044529E"/>
    <w:rsid w:val="00450044"/>
    <w:rsid w:val="004521BD"/>
    <w:rsid w:val="00452290"/>
    <w:rsid w:val="004532A4"/>
    <w:rsid w:val="00453541"/>
    <w:rsid w:val="00456CB9"/>
    <w:rsid w:val="00463932"/>
    <w:rsid w:val="00465F19"/>
    <w:rsid w:val="00470B8D"/>
    <w:rsid w:val="00472FD6"/>
    <w:rsid w:val="004737CE"/>
    <w:rsid w:val="00475B2F"/>
    <w:rsid w:val="00475F68"/>
    <w:rsid w:val="00477040"/>
    <w:rsid w:val="00484B2D"/>
    <w:rsid w:val="00485971"/>
    <w:rsid w:val="00485DA0"/>
    <w:rsid w:val="0049106F"/>
    <w:rsid w:val="004A05EC"/>
    <w:rsid w:val="004A5A90"/>
    <w:rsid w:val="004A7972"/>
    <w:rsid w:val="004B0FA6"/>
    <w:rsid w:val="004B5F34"/>
    <w:rsid w:val="004B6051"/>
    <w:rsid w:val="004B7444"/>
    <w:rsid w:val="004B7BF8"/>
    <w:rsid w:val="004C0C58"/>
    <w:rsid w:val="004C0DE8"/>
    <w:rsid w:val="004C0FFA"/>
    <w:rsid w:val="004C3F17"/>
    <w:rsid w:val="004C508D"/>
    <w:rsid w:val="004D0DB2"/>
    <w:rsid w:val="004D1ABF"/>
    <w:rsid w:val="004D2D51"/>
    <w:rsid w:val="004D36C2"/>
    <w:rsid w:val="004D4580"/>
    <w:rsid w:val="004D51C3"/>
    <w:rsid w:val="004E1DFF"/>
    <w:rsid w:val="004E211F"/>
    <w:rsid w:val="004E4858"/>
    <w:rsid w:val="004E4A08"/>
    <w:rsid w:val="004E5E5B"/>
    <w:rsid w:val="004E6D8D"/>
    <w:rsid w:val="004F070C"/>
    <w:rsid w:val="004F1766"/>
    <w:rsid w:val="004F1A48"/>
    <w:rsid w:val="004F229F"/>
    <w:rsid w:val="004F2755"/>
    <w:rsid w:val="004F4EE8"/>
    <w:rsid w:val="004F6AF6"/>
    <w:rsid w:val="004F74D3"/>
    <w:rsid w:val="004F7E3A"/>
    <w:rsid w:val="005026E2"/>
    <w:rsid w:val="005032C6"/>
    <w:rsid w:val="00506DDD"/>
    <w:rsid w:val="00513443"/>
    <w:rsid w:val="00515114"/>
    <w:rsid w:val="00522837"/>
    <w:rsid w:val="005229BA"/>
    <w:rsid w:val="0052308B"/>
    <w:rsid w:val="00524056"/>
    <w:rsid w:val="00527911"/>
    <w:rsid w:val="005332BA"/>
    <w:rsid w:val="00542A2B"/>
    <w:rsid w:val="00546F19"/>
    <w:rsid w:val="005503AC"/>
    <w:rsid w:val="00551380"/>
    <w:rsid w:val="0055188C"/>
    <w:rsid w:val="00552F39"/>
    <w:rsid w:val="0055658F"/>
    <w:rsid w:val="00557430"/>
    <w:rsid w:val="005612C8"/>
    <w:rsid w:val="00563E38"/>
    <w:rsid w:val="0056474A"/>
    <w:rsid w:val="00566D9E"/>
    <w:rsid w:val="00567C79"/>
    <w:rsid w:val="00571F83"/>
    <w:rsid w:val="00575ED6"/>
    <w:rsid w:val="0058139B"/>
    <w:rsid w:val="00583F7F"/>
    <w:rsid w:val="00584705"/>
    <w:rsid w:val="00584A24"/>
    <w:rsid w:val="00584BD6"/>
    <w:rsid w:val="00585130"/>
    <w:rsid w:val="00585236"/>
    <w:rsid w:val="0059002A"/>
    <w:rsid w:val="00590543"/>
    <w:rsid w:val="00590C46"/>
    <w:rsid w:val="005911F3"/>
    <w:rsid w:val="005948B1"/>
    <w:rsid w:val="005A1790"/>
    <w:rsid w:val="005A21A3"/>
    <w:rsid w:val="005A3CE4"/>
    <w:rsid w:val="005A4901"/>
    <w:rsid w:val="005A4BD8"/>
    <w:rsid w:val="005A613B"/>
    <w:rsid w:val="005B18F0"/>
    <w:rsid w:val="005B2640"/>
    <w:rsid w:val="005B2DC0"/>
    <w:rsid w:val="005B4F47"/>
    <w:rsid w:val="005B628A"/>
    <w:rsid w:val="005B6FC6"/>
    <w:rsid w:val="005C12FF"/>
    <w:rsid w:val="005C1911"/>
    <w:rsid w:val="005C2E23"/>
    <w:rsid w:val="005C3493"/>
    <w:rsid w:val="005C4D4D"/>
    <w:rsid w:val="005C677C"/>
    <w:rsid w:val="005C7243"/>
    <w:rsid w:val="005D0F28"/>
    <w:rsid w:val="005D6A24"/>
    <w:rsid w:val="005E4875"/>
    <w:rsid w:val="005E5E03"/>
    <w:rsid w:val="005E5F28"/>
    <w:rsid w:val="005E65DD"/>
    <w:rsid w:val="005E7ABF"/>
    <w:rsid w:val="005E7C02"/>
    <w:rsid w:val="005F13A7"/>
    <w:rsid w:val="005F1BCD"/>
    <w:rsid w:val="005F3335"/>
    <w:rsid w:val="005F76AD"/>
    <w:rsid w:val="00600BD6"/>
    <w:rsid w:val="006047B1"/>
    <w:rsid w:val="0060638C"/>
    <w:rsid w:val="006069E6"/>
    <w:rsid w:val="006072F4"/>
    <w:rsid w:val="00607E88"/>
    <w:rsid w:val="0061124A"/>
    <w:rsid w:val="0061559B"/>
    <w:rsid w:val="00615A8C"/>
    <w:rsid w:val="006178B1"/>
    <w:rsid w:val="006201C3"/>
    <w:rsid w:val="006209AA"/>
    <w:rsid w:val="00622EA6"/>
    <w:rsid w:val="0062460C"/>
    <w:rsid w:val="006274F2"/>
    <w:rsid w:val="00627CB1"/>
    <w:rsid w:val="0063028D"/>
    <w:rsid w:val="0063105A"/>
    <w:rsid w:val="006354FF"/>
    <w:rsid w:val="00640904"/>
    <w:rsid w:val="00642007"/>
    <w:rsid w:val="00642E2A"/>
    <w:rsid w:val="00643182"/>
    <w:rsid w:val="0065013A"/>
    <w:rsid w:val="006511B8"/>
    <w:rsid w:val="006519EF"/>
    <w:rsid w:val="00655059"/>
    <w:rsid w:val="0065760E"/>
    <w:rsid w:val="0066154C"/>
    <w:rsid w:val="006628B8"/>
    <w:rsid w:val="00662C87"/>
    <w:rsid w:val="006715B4"/>
    <w:rsid w:val="006724E7"/>
    <w:rsid w:val="00676D96"/>
    <w:rsid w:val="00685BD4"/>
    <w:rsid w:val="00692899"/>
    <w:rsid w:val="00693032"/>
    <w:rsid w:val="0069657D"/>
    <w:rsid w:val="006969AC"/>
    <w:rsid w:val="006A0815"/>
    <w:rsid w:val="006B73E9"/>
    <w:rsid w:val="006C04BC"/>
    <w:rsid w:val="006C204C"/>
    <w:rsid w:val="006C38D7"/>
    <w:rsid w:val="006C6B3E"/>
    <w:rsid w:val="006C704D"/>
    <w:rsid w:val="006D3F0D"/>
    <w:rsid w:val="006D4D07"/>
    <w:rsid w:val="006D62E6"/>
    <w:rsid w:val="006D76A8"/>
    <w:rsid w:val="006E1E12"/>
    <w:rsid w:val="006E7FB7"/>
    <w:rsid w:val="006F1325"/>
    <w:rsid w:val="006F53A2"/>
    <w:rsid w:val="006F6911"/>
    <w:rsid w:val="006F6A98"/>
    <w:rsid w:val="007010C1"/>
    <w:rsid w:val="00703DF5"/>
    <w:rsid w:val="00705D11"/>
    <w:rsid w:val="00707107"/>
    <w:rsid w:val="00711943"/>
    <w:rsid w:val="007129BB"/>
    <w:rsid w:val="00715DDF"/>
    <w:rsid w:val="00716F89"/>
    <w:rsid w:val="007208AC"/>
    <w:rsid w:val="00724A25"/>
    <w:rsid w:val="00727427"/>
    <w:rsid w:val="00735F6B"/>
    <w:rsid w:val="00736BEF"/>
    <w:rsid w:val="00740B51"/>
    <w:rsid w:val="00743D37"/>
    <w:rsid w:val="00745EE1"/>
    <w:rsid w:val="00746F0B"/>
    <w:rsid w:val="00752724"/>
    <w:rsid w:val="00757826"/>
    <w:rsid w:val="007605E9"/>
    <w:rsid w:val="00760928"/>
    <w:rsid w:val="00764ED3"/>
    <w:rsid w:val="0076517E"/>
    <w:rsid w:val="00773029"/>
    <w:rsid w:val="007736D8"/>
    <w:rsid w:val="00775FFC"/>
    <w:rsid w:val="007819EF"/>
    <w:rsid w:val="007825E7"/>
    <w:rsid w:val="00784320"/>
    <w:rsid w:val="00784A39"/>
    <w:rsid w:val="007876C3"/>
    <w:rsid w:val="00791B1A"/>
    <w:rsid w:val="007930C5"/>
    <w:rsid w:val="00793474"/>
    <w:rsid w:val="00793A7E"/>
    <w:rsid w:val="007947C7"/>
    <w:rsid w:val="007A217C"/>
    <w:rsid w:val="007A3C71"/>
    <w:rsid w:val="007A4E41"/>
    <w:rsid w:val="007A61DC"/>
    <w:rsid w:val="007B094E"/>
    <w:rsid w:val="007B3801"/>
    <w:rsid w:val="007B4C28"/>
    <w:rsid w:val="007C16F5"/>
    <w:rsid w:val="007C393F"/>
    <w:rsid w:val="007D0EC2"/>
    <w:rsid w:val="007D354C"/>
    <w:rsid w:val="007D51FC"/>
    <w:rsid w:val="007D56C9"/>
    <w:rsid w:val="007D730A"/>
    <w:rsid w:val="007E0321"/>
    <w:rsid w:val="007E31D7"/>
    <w:rsid w:val="007E3762"/>
    <w:rsid w:val="007E4077"/>
    <w:rsid w:val="007F3C64"/>
    <w:rsid w:val="007F3D6B"/>
    <w:rsid w:val="00800A11"/>
    <w:rsid w:val="00800F66"/>
    <w:rsid w:val="00803DBD"/>
    <w:rsid w:val="00804E32"/>
    <w:rsid w:val="008052BF"/>
    <w:rsid w:val="00806CD5"/>
    <w:rsid w:val="00807BB5"/>
    <w:rsid w:val="00821959"/>
    <w:rsid w:val="00822C1F"/>
    <w:rsid w:val="008233F0"/>
    <w:rsid w:val="008257C1"/>
    <w:rsid w:val="00827EB2"/>
    <w:rsid w:val="00831977"/>
    <w:rsid w:val="008345DC"/>
    <w:rsid w:val="00836F06"/>
    <w:rsid w:val="00840B87"/>
    <w:rsid w:val="00846ECC"/>
    <w:rsid w:val="00851D4C"/>
    <w:rsid w:val="008531D9"/>
    <w:rsid w:val="00856253"/>
    <w:rsid w:val="00860CB1"/>
    <w:rsid w:val="00860DCF"/>
    <w:rsid w:val="0086389D"/>
    <w:rsid w:val="00863E92"/>
    <w:rsid w:val="00865F60"/>
    <w:rsid w:val="008679BD"/>
    <w:rsid w:val="00870F85"/>
    <w:rsid w:val="00871A8D"/>
    <w:rsid w:val="0087485B"/>
    <w:rsid w:val="00876C7F"/>
    <w:rsid w:val="00890580"/>
    <w:rsid w:val="00892F60"/>
    <w:rsid w:val="00895F6E"/>
    <w:rsid w:val="00897853"/>
    <w:rsid w:val="008A1D62"/>
    <w:rsid w:val="008A6BE5"/>
    <w:rsid w:val="008A7EE6"/>
    <w:rsid w:val="008B1203"/>
    <w:rsid w:val="008B3817"/>
    <w:rsid w:val="008B3BA1"/>
    <w:rsid w:val="008C4E80"/>
    <w:rsid w:val="008C5FC8"/>
    <w:rsid w:val="008C749F"/>
    <w:rsid w:val="008D1A63"/>
    <w:rsid w:val="008D4AFD"/>
    <w:rsid w:val="008D507A"/>
    <w:rsid w:val="008D6269"/>
    <w:rsid w:val="008D6C5F"/>
    <w:rsid w:val="008D7EEB"/>
    <w:rsid w:val="008E7C98"/>
    <w:rsid w:val="008F2108"/>
    <w:rsid w:val="008F43CF"/>
    <w:rsid w:val="008F65E0"/>
    <w:rsid w:val="009043C0"/>
    <w:rsid w:val="0090444A"/>
    <w:rsid w:val="00911231"/>
    <w:rsid w:val="0091139F"/>
    <w:rsid w:val="00916929"/>
    <w:rsid w:val="00925594"/>
    <w:rsid w:val="0093132F"/>
    <w:rsid w:val="0093286D"/>
    <w:rsid w:val="00933C03"/>
    <w:rsid w:val="0093447D"/>
    <w:rsid w:val="00936FD9"/>
    <w:rsid w:val="00937547"/>
    <w:rsid w:val="009410A3"/>
    <w:rsid w:val="00941496"/>
    <w:rsid w:val="00950FAA"/>
    <w:rsid w:val="00952C1B"/>
    <w:rsid w:val="009534ED"/>
    <w:rsid w:val="00961542"/>
    <w:rsid w:val="00963B68"/>
    <w:rsid w:val="00963BF2"/>
    <w:rsid w:val="00966E30"/>
    <w:rsid w:val="0096757B"/>
    <w:rsid w:val="00980938"/>
    <w:rsid w:val="0098103C"/>
    <w:rsid w:val="00981677"/>
    <w:rsid w:val="00987A0B"/>
    <w:rsid w:val="0099031E"/>
    <w:rsid w:val="00990DC2"/>
    <w:rsid w:val="00991256"/>
    <w:rsid w:val="00992CAE"/>
    <w:rsid w:val="009A20D3"/>
    <w:rsid w:val="009A2126"/>
    <w:rsid w:val="009A213A"/>
    <w:rsid w:val="009A3619"/>
    <w:rsid w:val="009B4E79"/>
    <w:rsid w:val="009B5403"/>
    <w:rsid w:val="009B6517"/>
    <w:rsid w:val="009B77BE"/>
    <w:rsid w:val="009C0576"/>
    <w:rsid w:val="009C1440"/>
    <w:rsid w:val="009C1688"/>
    <w:rsid w:val="009C19F5"/>
    <w:rsid w:val="009C1FE7"/>
    <w:rsid w:val="009C2EAA"/>
    <w:rsid w:val="009C6811"/>
    <w:rsid w:val="009D0422"/>
    <w:rsid w:val="009D2D46"/>
    <w:rsid w:val="009D369B"/>
    <w:rsid w:val="009D4959"/>
    <w:rsid w:val="009D669D"/>
    <w:rsid w:val="009D741B"/>
    <w:rsid w:val="009E1297"/>
    <w:rsid w:val="009E15E8"/>
    <w:rsid w:val="009E1C13"/>
    <w:rsid w:val="009E2048"/>
    <w:rsid w:val="009E49BB"/>
    <w:rsid w:val="009E4D85"/>
    <w:rsid w:val="009E58D4"/>
    <w:rsid w:val="009F212C"/>
    <w:rsid w:val="009F39B5"/>
    <w:rsid w:val="00A019DE"/>
    <w:rsid w:val="00A05606"/>
    <w:rsid w:val="00A075E8"/>
    <w:rsid w:val="00A107A0"/>
    <w:rsid w:val="00A12EAF"/>
    <w:rsid w:val="00A13D42"/>
    <w:rsid w:val="00A20F3F"/>
    <w:rsid w:val="00A21A9A"/>
    <w:rsid w:val="00A21BC9"/>
    <w:rsid w:val="00A222AC"/>
    <w:rsid w:val="00A22A8B"/>
    <w:rsid w:val="00A22FCD"/>
    <w:rsid w:val="00A23669"/>
    <w:rsid w:val="00A2445A"/>
    <w:rsid w:val="00A2450E"/>
    <w:rsid w:val="00A27F65"/>
    <w:rsid w:val="00A31668"/>
    <w:rsid w:val="00A353BB"/>
    <w:rsid w:val="00A37813"/>
    <w:rsid w:val="00A37983"/>
    <w:rsid w:val="00A42D14"/>
    <w:rsid w:val="00A4332B"/>
    <w:rsid w:val="00A4364F"/>
    <w:rsid w:val="00A439C0"/>
    <w:rsid w:val="00A4647A"/>
    <w:rsid w:val="00A47BC4"/>
    <w:rsid w:val="00A5020B"/>
    <w:rsid w:val="00A542B4"/>
    <w:rsid w:val="00A55339"/>
    <w:rsid w:val="00A57872"/>
    <w:rsid w:val="00A57E41"/>
    <w:rsid w:val="00A6314E"/>
    <w:rsid w:val="00A64428"/>
    <w:rsid w:val="00A64AA1"/>
    <w:rsid w:val="00A67F23"/>
    <w:rsid w:val="00A70B9A"/>
    <w:rsid w:val="00A7312E"/>
    <w:rsid w:val="00A77C12"/>
    <w:rsid w:val="00A80F22"/>
    <w:rsid w:val="00A8119C"/>
    <w:rsid w:val="00A877DD"/>
    <w:rsid w:val="00A910F2"/>
    <w:rsid w:val="00A9594D"/>
    <w:rsid w:val="00AA12DD"/>
    <w:rsid w:val="00AB29D1"/>
    <w:rsid w:val="00AB2E42"/>
    <w:rsid w:val="00AB307F"/>
    <w:rsid w:val="00AB3730"/>
    <w:rsid w:val="00AB4902"/>
    <w:rsid w:val="00AC5074"/>
    <w:rsid w:val="00AD010B"/>
    <w:rsid w:val="00AD0985"/>
    <w:rsid w:val="00AD29D8"/>
    <w:rsid w:val="00AD4EBA"/>
    <w:rsid w:val="00AD568F"/>
    <w:rsid w:val="00AD6033"/>
    <w:rsid w:val="00AD713E"/>
    <w:rsid w:val="00AD7F07"/>
    <w:rsid w:val="00AF17E4"/>
    <w:rsid w:val="00AF37A1"/>
    <w:rsid w:val="00AF3BC3"/>
    <w:rsid w:val="00AF42CD"/>
    <w:rsid w:val="00AF6EEB"/>
    <w:rsid w:val="00B018E8"/>
    <w:rsid w:val="00B02D09"/>
    <w:rsid w:val="00B12A2B"/>
    <w:rsid w:val="00B16D67"/>
    <w:rsid w:val="00B170DD"/>
    <w:rsid w:val="00B173B4"/>
    <w:rsid w:val="00B23842"/>
    <w:rsid w:val="00B24BED"/>
    <w:rsid w:val="00B25ECE"/>
    <w:rsid w:val="00B30E64"/>
    <w:rsid w:val="00B323E0"/>
    <w:rsid w:val="00B37DE1"/>
    <w:rsid w:val="00B40401"/>
    <w:rsid w:val="00B41747"/>
    <w:rsid w:val="00B43C50"/>
    <w:rsid w:val="00B46E0B"/>
    <w:rsid w:val="00B52416"/>
    <w:rsid w:val="00B62046"/>
    <w:rsid w:val="00B63178"/>
    <w:rsid w:val="00B64370"/>
    <w:rsid w:val="00B64425"/>
    <w:rsid w:val="00B65C49"/>
    <w:rsid w:val="00B65F64"/>
    <w:rsid w:val="00B670E8"/>
    <w:rsid w:val="00B6732E"/>
    <w:rsid w:val="00B7223C"/>
    <w:rsid w:val="00B72E86"/>
    <w:rsid w:val="00B72FD2"/>
    <w:rsid w:val="00B8540F"/>
    <w:rsid w:val="00B9077A"/>
    <w:rsid w:val="00B926BC"/>
    <w:rsid w:val="00B95106"/>
    <w:rsid w:val="00BA1735"/>
    <w:rsid w:val="00BA25AA"/>
    <w:rsid w:val="00BA6099"/>
    <w:rsid w:val="00BA7918"/>
    <w:rsid w:val="00BA7964"/>
    <w:rsid w:val="00BB1C6E"/>
    <w:rsid w:val="00BB4A20"/>
    <w:rsid w:val="00BB77C1"/>
    <w:rsid w:val="00BB7B97"/>
    <w:rsid w:val="00BC0639"/>
    <w:rsid w:val="00BC0B6D"/>
    <w:rsid w:val="00BC106E"/>
    <w:rsid w:val="00BC180A"/>
    <w:rsid w:val="00BC1F17"/>
    <w:rsid w:val="00BC57E2"/>
    <w:rsid w:val="00BC6A07"/>
    <w:rsid w:val="00BD0658"/>
    <w:rsid w:val="00BD2633"/>
    <w:rsid w:val="00BD2A7A"/>
    <w:rsid w:val="00BD3F71"/>
    <w:rsid w:val="00BD4465"/>
    <w:rsid w:val="00BD4B42"/>
    <w:rsid w:val="00BD68D6"/>
    <w:rsid w:val="00BD7D24"/>
    <w:rsid w:val="00BE1239"/>
    <w:rsid w:val="00BE3AD5"/>
    <w:rsid w:val="00BE3F8E"/>
    <w:rsid w:val="00BE68F9"/>
    <w:rsid w:val="00BF0BB2"/>
    <w:rsid w:val="00BF5E68"/>
    <w:rsid w:val="00BF791B"/>
    <w:rsid w:val="00C024EC"/>
    <w:rsid w:val="00C026D0"/>
    <w:rsid w:val="00C10BD6"/>
    <w:rsid w:val="00C13A11"/>
    <w:rsid w:val="00C16D60"/>
    <w:rsid w:val="00C176B1"/>
    <w:rsid w:val="00C17BDF"/>
    <w:rsid w:val="00C21349"/>
    <w:rsid w:val="00C2223A"/>
    <w:rsid w:val="00C23A3C"/>
    <w:rsid w:val="00C23FD6"/>
    <w:rsid w:val="00C2610A"/>
    <w:rsid w:val="00C31A43"/>
    <w:rsid w:val="00C31F86"/>
    <w:rsid w:val="00C34B45"/>
    <w:rsid w:val="00C365A7"/>
    <w:rsid w:val="00C409A0"/>
    <w:rsid w:val="00C445EB"/>
    <w:rsid w:val="00C454F8"/>
    <w:rsid w:val="00C6249A"/>
    <w:rsid w:val="00C6421A"/>
    <w:rsid w:val="00C70061"/>
    <w:rsid w:val="00C7285A"/>
    <w:rsid w:val="00C74518"/>
    <w:rsid w:val="00C748C3"/>
    <w:rsid w:val="00C74D7D"/>
    <w:rsid w:val="00C75BF6"/>
    <w:rsid w:val="00C75D90"/>
    <w:rsid w:val="00C813FB"/>
    <w:rsid w:val="00C829DE"/>
    <w:rsid w:val="00C834D3"/>
    <w:rsid w:val="00C83689"/>
    <w:rsid w:val="00C86F25"/>
    <w:rsid w:val="00C93974"/>
    <w:rsid w:val="00C949CE"/>
    <w:rsid w:val="00CA267E"/>
    <w:rsid w:val="00CA5640"/>
    <w:rsid w:val="00CA785E"/>
    <w:rsid w:val="00CB06D1"/>
    <w:rsid w:val="00CB1371"/>
    <w:rsid w:val="00CB30FD"/>
    <w:rsid w:val="00CB372D"/>
    <w:rsid w:val="00CB3A1D"/>
    <w:rsid w:val="00CB4CE5"/>
    <w:rsid w:val="00CB7F6B"/>
    <w:rsid w:val="00CC10F6"/>
    <w:rsid w:val="00CC16BF"/>
    <w:rsid w:val="00CC274E"/>
    <w:rsid w:val="00CC3E18"/>
    <w:rsid w:val="00CC5A33"/>
    <w:rsid w:val="00CC73A8"/>
    <w:rsid w:val="00CD689E"/>
    <w:rsid w:val="00CD70B0"/>
    <w:rsid w:val="00CE0F2C"/>
    <w:rsid w:val="00CE26FA"/>
    <w:rsid w:val="00CE33D8"/>
    <w:rsid w:val="00CE3B2A"/>
    <w:rsid w:val="00CE3C5B"/>
    <w:rsid w:val="00CF1982"/>
    <w:rsid w:val="00CF4893"/>
    <w:rsid w:val="00CF6EA2"/>
    <w:rsid w:val="00CF7A7C"/>
    <w:rsid w:val="00D01D58"/>
    <w:rsid w:val="00D025D6"/>
    <w:rsid w:val="00D02868"/>
    <w:rsid w:val="00D1177A"/>
    <w:rsid w:val="00D11E96"/>
    <w:rsid w:val="00D1289F"/>
    <w:rsid w:val="00D142EA"/>
    <w:rsid w:val="00D14945"/>
    <w:rsid w:val="00D14D4E"/>
    <w:rsid w:val="00D173AC"/>
    <w:rsid w:val="00D20C85"/>
    <w:rsid w:val="00D21627"/>
    <w:rsid w:val="00D226C3"/>
    <w:rsid w:val="00D228B1"/>
    <w:rsid w:val="00D23EBF"/>
    <w:rsid w:val="00D24B2F"/>
    <w:rsid w:val="00D24FFC"/>
    <w:rsid w:val="00D250DC"/>
    <w:rsid w:val="00D2512B"/>
    <w:rsid w:val="00D260E5"/>
    <w:rsid w:val="00D279A0"/>
    <w:rsid w:val="00D30FB9"/>
    <w:rsid w:val="00D33AFF"/>
    <w:rsid w:val="00D369DA"/>
    <w:rsid w:val="00D501E1"/>
    <w:rsid w:val="00D55D49"/>
    <w:rsid w:val="00D600E6"/>
    <w:rsid w:val="00D602EE"/>
    <w:rsid w:val="00D60493"/>
    <w:rsid w:val="00D609DC"/>
    <w:rsid w:val="00D6372C"/>
    <w:rsid w:val="00D65CA0"/>
    <w:rsid w:val="00D660D7"/>
    <w:rsid w:val="00D666F0"/>
    <w:rsid w:val="00D66E35"/>
    <w:rsid w:val="00D70194"/>
    <w:rsid w:val="00D704E3"/>
    <w:rsid w:val="00D713A6"/>
    <w:rsid w:val="00D71B56"/>
    <w:rsid w:val="00D7241C"/>
    <w:rsid w:val="00D76106"/>
    <w:rsid w:val="00D7661C"/>
    <w:rsid w:val="00D93D14"/>
    <w:rsid w:val="00D95C78"/>
    <w:rsid w:val="00D973E4"/>
    <w:rsid w:val="00D97D61"/>
    <w:rsid w:val="00DA328A"/>
    <w:rsid w:val="00DA36A3"/>
    <w:rsid w:val="00DA38A6"/>
    <w:rsid w:val="00DA4C5F"/>
    <w:rsid w:val="00DA68EF"/>
    <w:rsid w:val="00DA6921"/>
    <w:rsid w:val="00DB050D"/>
    <w:rsid w:val="00DB12C9"/>
    <w:rsid w:val="00DB131A"/>
    <w:rsid w:val="00DB2CD7"/>
    <w:rsid w:val="00DB4241"/>
    <w:rsid w:val="00DB7D2B"/>
    <w:rsid w:val="00DC1317"/>
    <w:rsid w:val="00DC66C1"/>
    <w:rsid w:val="00DC6823"/>
    <w:rsid w:val="00DC6FE3"/>
    <w:rsid w:val="00DD2E08"/>
    <w:rsid w:val="00DD323D"/>
    <w:rsid w:val="00DD37FF"/>
    <w:rsid w:val="00DD5145"/>
    <w:rsid w:val="00DD6C11"/>
    <w:rsid w:val="00DE3217"/>
    <w:rsid w:val="00DE478E"/>
    <w:rsid w:val="00DE5EE3"/>
    <w:rsid w:val="00DF2599"/>
    <w:rsid w:val="00DF47E5"/>
    <w:rsid w:val="00E01535"/>
    <w:rsid w:val="00E02564"/>
    <w:rsid w:val="00E03AEF"/>
    <w:rsid w:val="00E05812"/>
    <w:rsid w:val="00E12217"/>
    <w:rsid w:val="00E133D0"/>
    <w:rsid w:val="00E148BF"/>
    <w:rsid w:val="00E155A3"/>
    <w:rsid w:val="00E16077"/>
    <w:rsid w:val="00E20210"/>
    <w:rsid w:val="00E21940"/>
    <w:rsid w:val="00E21BEB"/>
    <w:rsid w:val="00E2791D"/>
    <w:rsid w:val="00E35BBC"/>
    <w:rsid w:val="00E37843"/>
    <w:rsid w:val="00E417C2"/>
    <w:rsid w:val="00E440FB"/>
    <w:rsid w:val="00E452E3"/>
    <w:rsid w:val="00E50013"/>
    <w:rsid w:val="00E51889"/>
    <w:rsid w:val="00E51D51"/>
    <w:rsid w:val="00E5252C"/>
    <w:rsid w:val="00E5283E"/>
    <w:rsid w:val="00E556D5"/>
    <w:rsid w:val="00E573E5"/>
    <w:rsid w:val="00E5772D"/>
    <w:rsid w:val="00E60BDA"/>
    <w:rsid w:val="00E61275"/>
    <w:rsid w:val="00E6154A"/>
    <w:rsid w:val="00E61812"/>
    <w:rsid w:val="00E6301E"/>
    <w:rsid w:val="00E64300"/>
    <w:rsid w:val="00E67D46"/>
    <w:rsid w:val="00E723AA"/>
    <w:rsid w:val="00E80DDE"/>
    <w:rsid w:val="00E815E6"/>
    <w:rsid w:val="00E81A55"/>
    <w:rsid w:val="00E81C60"/>
    <w:rsid w:val="00E83E7D"/>
    <w:rsid w:val="00E856BA"/>
    <w:rsid w:val="00E86E35"/>
    <w:rsid w:val="00E9176B"/>
    <w:rsid w:val="00E9202D"/>
    <w:rsid w:val="00E93C66"/>
    <w:rsid w:val="00E94B94"/>
    <w:rsid w:val="00E95682"/>
    <w:rsid w:val="00EA0966"/>
    <w:rsid w:val="00EA3BA1"/>
    <w:rsid w:val="00EA63F8"/>
    <w:rsid w:val="00EB012D"/>
    <w:rsid w:val="00EB12BC"/>
    <w:rsid w:val="00EB22C5"/>
    <w:rsid w:val="00EB357C"/>
    <w:rsid w:val="00EB421F"/>
    <w:rsid w:val="00EB4326"/>
    <w:rsid w:val="00EB45F0"/>
    <w:rsid w:val="00EB75A8"/>
    <w:rsid w:val="00EC116B"/>
    <w:rsid w:val="00EC13A7"/>
    <w:rsid w:val="00EC4EE2"/>
    <w:rsid w:val="00EC77F4"/>
    <w:rsid w:val="00EC7C04"/>
    <w:rsid w:val="00ED21CE"/>
    <w:rsid w:val="00ED229B"/>
    <w:rsid w:val="00ED47BB"/>
    <w:rsid w:val="00ED55AF"/>
    <w:rsid w:val="00ED5A36"/>
    <w:rsid w:val="00ED6018"/>
    <w:rsid w:val="00ED78BE"/>
    <w:rsid w:val="00EE157E"/>
    <w:rsid w:val="00EE2A3D"/>
    <w:rsid w:val="00EE5772"/>
    <w:rsid w:val="00EE701F"/>
    <w:rsid w:val="00EF5D60"/>
    <w:rsid w:val="00F01385"/>
    <w:rsid w:val="00F02AC6"/>
    <w:rsid w:val="00F06CFF"/>
    <w:rsid w:val="00F113DB"/>
    <w:rsid w:val="00F11530"/>
    <w:rsid w:val="00F169CF"/>
    <w:rsid w:val="00F17D3A"/>
    <w:rsid w:val="00F202BE"/>
    <w:rsid w:val="00F20B69"/>
    <w:rsid w:val="00F23E0A"/>
    <w:rsid w:val="00F23ED6"/>
    <w:rsid w:val="00F24BFC"/>
    <w:rsid w:val="00F24E63"/>
    <w:rsid w:val="00F251AE"/>
    <w:rsid w:val="00F25F0C"/>
    <w:rsid w:val="00F27A28"/>
    <w:rsid w:val="00F32747"/>
    <w:rsid w:val="00F34D4B"/>
    <w:rsid w:val="00F370CF"/>
    <w:rsid w:val="00F37169"/>
    <w:rsid w:val="00F37BDE"/>
    <w:rsid w:val="00F37C8E"/>
    <w:rsid w:val="00F42856"/>
    <w:rsid w:val="00F432BC"/>
    <w:rsid w:val="00F51422"/>
    <w:rsid w:val="00F564E9"/>
    <w:rsid w:val="00F57C05"/>
    <w:rsid w:val="00F61138"/>
    <w:rsid w:val="00F62FF2"/>
    <w:rsid w:val="00F6642E"/>
    <w:rsid w:val="00F73A0B"/>
    <w:rsid w:val="00F774AF"/>
    <w:rsid w:val="00F80085"/>
    <w:rsid w:val="00F81435"/>
    <w:rsid w:val="00F82497"/>
    <w:rsid w:val="00F84766"/>
    <w:rsid w:val="00F84824"/>
    <w:rsid w:val="00F92618"/>
    <w:rsid w:val="00F96D68"/>
    <w:rsid w:val="00FA0EA8"/>
    <w:rsid w:val="00FA29F6"/>
    <w:rsid w:val="00FA39AD"/>
    <w:rsid w:val="00FA3BB1"/>
    <w:rsid w:val="00FA7AF5"/>
    <w:rsid w:val="00FB1838"/>
    <w:rsid w:val="00FC04F2"/>
    <w:rsid w:val="00FC07AB"/>
    <w:rsid w:val="00FC1EFD"/>
    <w:rsid w:val="00FC221A"/>
    <w:rsid w:val="00FC6025"/>
    <w:rsid w:val="00FC723B"/>
    <w:rsid w:val="00FD1613"/>
    <w:rsid w:val="00FD2F66"/>
    <w:rsid w:val="00FD410C"/>
    <w:rsid w:val="00FD6469"/>
    <w:rsid w:val="00FD6D69"/>
    <w:rsid w:val="00FD714E"/>
    <w:rsid w:val="00FE07E1"/>
    <w:rsid w:val="00FE58B3"/>
    <w:rsid w:val="00FE67F9"/>
    <w:rsid w:val="00FE688F"/>
    <w:rsid w:val="00FF0DFB"/>
    <w:rsid w:val="00FF56BE"/>
    <w:rsid w:val="00FF70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1"/>
    </o:shapelayout>
  </w:shapeDefaults>
  <w:decimalSymbol w:val=","/>
  <w:listSeparator w:val=";"/>
  <w14:docId w14:val="2C0F4D72"/>
  <w15:chartTrackingRefBased/>
  <w15:docId w15:val="{4A61097C-F491-496E-AE40-7B6E5C20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qFormat/>
    <w:pPr>
      <w:keepNext/>
      <w:outlineLvl w:val="0"/>
    </w:pPr>
    <w:rPr>
      <w:color w:val="C0C0C0"/>
      <w:sz w:val="24"/>
    </w:rPr>
  </w:style>
  <w:style w:type="paragraph" w:styleId="2">
    <w:name w:val="heading 2"/>
    <w:basedOn w:val="a"/>
    <w:next w:val="a"/>
    <w:qFormat/>
    <w:rsid w:val="00D228B1"/>
    <w:pPr>
      <w:keepNext/>
      <w:jc w:val="center"/>
      <w:outlineLvl w:val="1"/>
    </w:pPr>
    <w:rPr>
      <w:sz w:val="24"/>
    </w:rPr>
  </w:style>
  <w:style w:type="paragraph" w:styleId="3">
    <w:name w:val="heading 3"/>
    <w:basedOn w:val="a"/>
    <w:next w:val="a"/>
    <w:link w:val="30"/>
    <w:qFormat/>
    <w:rsid w:val="000A59E5"/>
    <w:pPr>
      <w:keepNext/>
      <w:jc w:val="center"/>
      <w:outlineLvl w:val="2"/>
    </w:pPr>
    <w:rPr>
      <w:sz w:val="24"/>
    </w:rPr>
  </w:style>
  <w:style w:type="paragraph" w:styleId="4">
    <w:name w:val="heading 4"/>
    <w:basedOn w:val="a"/>
    <w:next w:val="a"/>
    <w:qFormat/>
    <w:rsid w:val="00A9594D"/>
    <w:pPr>
      <w:keepNext/>
      <w:outlineLvl w:val="3"/>
    </w:pPr>
    <w:rPr>
      <w:sz w:val="24"/>
    </w:rPr>
  </w:style>
  <w:style w:type="paragraph" w:styleId="5">
    <w:name w:val="heading 5"/>
    <w:basedOn w:val="a"/>
    <w:next w:val="a"/>
    <w:qFormat/>
    <w:rsid w:val="00A9594D"/>
    <w:pPr>
      <w:keepNext/>
      <w:outlineLvl w:val="4"/>
    </w:pPr>
    <w:rPr>
      <w:color w:val="FF66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Верхний колонтитул Знак Знак Знак Знак Знак Знак Знак Знак,Верхний колонтитул Знак Знак Знак,Верхний колонтитул Знак Знак Знак Знак Знак Знак Знак Знак Знак Знак Знак Знак Знак Знак Знак Знак,Title Up,Верхний колонтитул Знак2 Знак"/>
    <w:basedOn w:val="a"/>
    <w:link w:val="a4"/>
    <w:pPr>
      <w:tabs>
        <w:tab w:val="center" w:pos="4153"/>
        <w:tab w:val="right" w:pos="8306"/>
      </w:tabs>
    </w:pPr>
  </w:style>
  <w:style w:type="paragraph" w:styleId="a5">
    <w:name w:val="footer"/>
    <w:basedOn w:val="a"/>
    <w:link w:val="a6"/>
    <w:pPr>
      <w:tabs>
        <w:tab w:val="center" w:pos="4153"/>
        <w:tab w:val="right" w:pos="8306"/>
      </w:tabs>
    </w:pPr>
  </w:style>
  <w:style w:type="character" w:styleId="a7">
    <w:name w:val="page number"/>
    <w:basedOn w:val="a0"/>
  </w:style>
  <w:style w:type="paragraph" w:styleId="10">
    <w:name w:val="index 1"/>
    <w:basedOn w:val="a"/>
    <w:next w:val="a"/>
    <w:autoRedefine/>
    <w:semiHidden/>
    <w:rsid w:val="00EB45F0"/>
    <w:pPr>
      <w:ind w:left="200" w:hanging="200"/>
    </w:pPr>
  </w:style>
  <w:style w:type="paragraph" w:styleId="a8">
    <w:name w:val="index heading"/>
    <w:basedOn w:val="a"/>
    <w:next w:val="10"/>
    <w:semiHidden/>
    <w:rsid w:val="00EB45F0"/>
    <w:pPr>
      <w:jc w:val="center"/>
    </w:pPr>
    <w:rPr>
      <w:sz w:val="24"/>
    </w:rPr>
  </w:style>
  <w:style w:type="paragraph" w:customStyle="1" w:styleId="a9">
    <w:name w:val="Групповой заголовок"/>
    <w:basedOn w:val="a"/>
    <w:rsid w:val="00EB45F0"/>
    <w:pPr>
      <w:spacing w:before="360" w:after="360" w:line="360" w:lineRule="auto"/>
      <w:jc w:val="center"/>
    </w:pPr>
    <w:rPr>
      <w:b/>
      <w:sz w:val="36"/>
    </w:rPr>
  </w:style>
  <w:style w:type="character" w:customStyle="1" w:styleId="apple-style-span">
    <w:name w:val="apple-style-span"/>
    <w:basedOn w:val="a0"/>
    <w:rsid w:val="00764ED3"/>
  </w:style>
  <w:style w:type="character" w:customStyle="1" w:styleId="a4">
    <w:name w:val="Верхний колонтитул Знак"/>
    <w:aliases w:val="Верхний колонтитул Знак Знак Знак Знак Знак Знак Знак Знак Знак,Верхний колонтитул Знак Знак Знак Знак,Верхний колонтитул Знак Знак Знак Знак Знак Знак Знак Знак Знак Знак Знак Знак Знак Знак Знак Знак Знак,Title Up Знак"/>
    <w:link w:val="a3"/>
    <w:rsid w:val="00330F1C"/>
  </w:style>
  <w:style w:type="paragraph" w:styleId="aa">
    <w:name w:val="Balloon Text"/>
    <w:basedOn w:val="a"/>
    <w:link w:val="ab"/>
    <w:rsid w:val="00195471"/>
    <w:rPr>
      <w:rFonts w:ascii="Tahoma" w:hAnsi="Tahoma"/>
      <w:sz w:val="16"/>
      <w:szCs w:val="16"/>
      <w:lang w:val="x-none" w:eastAsia="x-none"/>
    </w:rPr>
  </w:style>
  <w:style w:type="character" w:customStyle="1" w:styleId="ab">
    <w:name w:val="Текст выноски Знак"/>
    <w:link w:val="aa"/>
    <w:rsid w:val="00195471"/>
    <w:rPr>
      <w:rFonts w:ascii="Tahoma" w:hAnsi="Tahoma" w:cs="Tahoma"/>
      <w:sz w:val="16"/>
      <w:szCs w:val="16"/>
    </w:rPr>
  </w:style>
  <w:style w:type="character" w:customStyle="1" w:styleId="a6">
    <w:name w:val="Нижний колонтитул Знак"/>
    <w:basedOn w:val="a0"/>
    <w:link w:val="a5"/>
    <w:rsid w:val="000A38EB"/>
  </w:style>
  <w:style w:type="character" w:customStyle="1" w:styleId="30">
    <w:name w:val="Заголовок 3 Знак"/>
    <w:link w:val="3"/>
    <w:rsid w:val="000D31BF"/>
    <w:rPr>
      <w:sz w:val="24"/>
    </w:rPr>
  </w:style>
  <w:style w:type="paragraph" w:styleId="ac">
    <w:name w:val="Body Text Indent"/>
    <w:basedOn w:val="a"/>
    <w:link w:val="ad"/>
    <w:rsid w:val="000D31BF"/>
    <w:pPr>
      <w:ind w:left="795"/>
    </w:pPr>
    <w:rPr>
      <w:sz w:val="28"/>
    </w:rPr>
  </w:style>
  <w:style w:type="character" w:customStyle="1" w:styleId="ad">
    <w:name w:val="Основной текст с отступом Знак"/>
    <w:link w:val="ac"/>
    <w:rsid w:val="000D31BF"/>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527903">
      <w:bodyDiv w:val="1"/>
      <w:marLeft w:val="0"/>
      <w:marRight w:val="0"/>
      <w:marTop w:val="0"/>
      <w:marBottom w:val="0"/>
      <w:divBdr>
        <w:top w:val="none" w:sz="0" w:space="0" w:color="auto"/>
        <w:left w:val="none" w:sz="0" w:space="0" w:color="auto"/>
        <w:bottom w:val="none" w:sz="0" w:space="0" w:color="auto"/>
        <w:right w:val="none" w:sz="0" w:space="0" w:color="auto"/>
      </w:divBdr>
      <w:divsChild>
        <w:div w:id="1379863517">
          <w:marLeft w:val="0"/>
          <w:marRight w:val="0"/>
          <w:marTop w:val="0"/>
          <w:marBottom w:val="0"/>
          <w:divBdr>
            <w:top w:val="none" w:sz="0" w:space="0" w:color="auto"/>
            <w:left w:val="none" w:sz="0" w:space="0" w:color="auto"/>
            <w:bottom w:val="none" w:sz="0" w:space="0" w:color="auto"/>
            <w:right w:val="none" w:sz="0" w:space="0" w:color="auto"/>
          </w:divBdr>
        </w:div>
        <w:div w:id="1656832996">
          <w:marLeft w:val="0"/>
          <w:marRight w:val="150"/>
          <w:marTop w:val="0"/>
          <w:marBottom w:val="450"/>
          <w:divBdr>
            <w:top w:val="none" w:sz="0" w:space="0" w:color="auto"/>
            <w:left w:val="none" w:sz="0" w:space="0" w:color="auto"/>
            <w:bottom w:val="none" w:sz="0" w:space="0" w:color="auto"/>
            <w:right w:val="none" w:sz="0" w:space="0" w:color="auto"/>
          </w:divBdr>
          <w:divsChild>
            <w:div w:id="964626281">
              <w:marLeft w:val="0"/>
              <w:marRight w:val="0"/>
              <w:marTop w:val="0"/>
              <w:marBottom w:val="0"/>
              <w:divBdr>
                <w:top w:val="none" w:sz="0" w:space="0" w:color="auto"/>
                <w:left w:val="none" w:sz="0" w:space="0" w:color="auto"/>
                <w:bottom w:val="none" w:sz="0" w:space="0" w:color="auto"/>
                <w:right w:val="none" w:sz="0" w:space="0" w:color="auto"/>
              </w:divBdr>
              <w:divsChild>
                <w:div w:id="1315530384">
                  <w:marLeft w:val="0"/>
                  <w:marRight w:val="0"/>
                  <w:marTop w:val="0"/>
                  <w:marBottom w:val="450"/>
                  <w:divBdr>
                    <w:top w:val="single" w:sz="6" w:space="0" w:color="CCCCCC"/>
                    <w:left w:val="none" w:sz="0" w:space="0" w:color="auto"/>
                    <w:bottom w:val="none" w:sz="0" w:space="0" w:color="auto"/>
                    <w:right w:val="none" w:sz="0" w:space="0" w:color="auto"/>
                  </w:divBdr>
                  <w:divsChild>
                    <w:div w:id="555892135">
                      <w:marLeft w:val="0"/>
                      <w:marRight w:val="0"/>
                      <w:marTop w:val="0"/>
                      <w:marBottom w:val="0"/>
                      <w:divBdr>
                        <w:top w:val="none" w:sz="0" w:space="0" w:color="auto"/>
                        <w:left w:val="none" w:sz="0" w:space="0" w:color="auto"/>
                        <w:bottom w:val="none" w:sz="0" w:space="0" w:color="auto"/>
                        <w:right w:val="none" w:sz="0" w:space="0" w:color="auto"/>
                      </w:divBdr>
                      <w:divsChild>
                        <w:div w:id="375860805">
                          <w:marLeft w:val="0"/>
                          <w:marRight w:val="0"/>
                          <w:marTop w:val="0"/>
                          <w:marBottom w:val="0"/>
                          <w:divBdr>
                            <w:top w:val="none" w:sz="0" w:space="0" w:color="auto"/>
                            <w:left w:val="none" w:sz="0" w:space="0" w:color="auto"/>
                            <w:bottom w:val="none" w:sz="0" w:space="0" w:color="auto"/>
                            <w:right w:val="none" w:sz="0" w:space="0" w:color="auto"/>
                          </w:divBdr>
                          <w:divsChild>
                            <w:div w:id="1988126861">
                              <w:marLeft w:val="0"/>
                              <w:marRight w:val="0"/>
                              <w:marTop w:val="0"/>
                              <w:marBottom w:val="0"/>
                              <w:divBdr>
                                <w:top w:val="none" w:sz="0" w:space="0" w:color="auto"/>
                                <w:left w:val="none" w:sz="0" w:space="0" w:color="auto"/>
                                <w:bottom w:val="none" w:sz="0" w:space="0" w:color="auto"/>
                                <w:right w:val="none" w:sz="0" w:space="0" w:color="auto"/>
                              </w:divBdr>
                              <w:divsChild>
                                <w:div w:id="59096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414287">
      <w:bodyDiv w:val="1"/>
      <w:marLeft w:val="0"/>
      <w:marRight w:val="0"/>
      <w:marTop w:val="0"/>
      <w:marBottom w:val="0"/>
      <w:divBdr>
        <w:top w:val="none" w:sz="0" w:space="0" w:color="auto"/>
        <w:left w:val="none" w:sz="0" w:space="0" w:color="auto"/>
        <w:bottom w:val="none" w:sz="0" w:space="0" w:color="auto"/>
        <w:right w:val="none" w:sz="0" w:space="0" w:color="auto"/>
      </w:divBdr>
    </w:div>
    <w:div w:id="881988879">
      <w:bodyDiv w:val="1"/>
      <w:marLeft w:val="0"/>
      <w:marRight w:val="0"/>
      <w:marTop w:val="0"/>
      <w:marBottom w:val="0"/>
      <w:divBdr>
        <w:top w:val="none" w:sz="0" w:space="0" w:color="auto"/>
        <w:left w:val="none" w:sz="0" w:space="0" w:color="auto"/>
        <w:bottom w:val="none" w:sz="0" w:space="0" w:color="auto"/>
        <w:right w:val="none" w:sz="0" w:space="0" w:color="auto"/>
      </w:divBdr>
    </w:div>
    <w:div w:id="1013456939">
      <w:bodyDiv w:val="1"/>
      <w:marLeft w:val="0"/>
      <w:marRight w:val="0"/>
      <w:marTop w:val="0"/>
      <w:marBottom w:val="0"/>
      <w:divBdr>
        <w:top w:val="none" w:sz="0" w:space="0" w:color="auto"/>
        <w:left w:val="none" w:sz="0" w:space="0" w:color="auto"/>
        <w:bottom w:val="none" w:sz="0" w:space="0" w:color="auto"/>
        <w:right w:val="none" w:sz="0" w:space="0" w:color="auto"/>
      </w:divBdr>
    </w:div>
    <w:div w:id="157076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wmf"/></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lgip\Shablons\TemplateLgip\&#1057;&#1087;&#1077;&#1094;&#1080;&#1092;&#1080;&#1082;&#1072;&#1094;&#1080;&#1080;%20&#1086;&#1073;&#1086;&#1088;&#1091;&#1076;&#1086;&#1074;&#1072;&#1085;&#1080;&#1103;\&#1041;&#1083;&#1072;&#1085;&#1082;.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1F6E22-162C-4DE1-92FB-4AE1FEBB3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Бланк.dot</Template>
  <TotalTime>3</TotalTime>
  <Pages>1</Pages>
  <Words>252</Words>
  <Characters>1437</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Позиция</vt:lpstr>
    </vt:vector>
  </TitlesOfParts>
  <Company>ООО СП "ИНТАР"</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Позиция</dc:title>
  <dc:subject/>
  <dc:creator>ClearWater04</dc:creator>
  <cp:keywords/>
  <dc:description>ООО СП "ИНТАР"</dc:description>
  <cp:lastModifiedBy>Денис</cp:lastModifiedBy>
  <cp:revision>4</cp:revision>
  <cp:lastPrinted>2020-12-10T12:07:00Z</cp:lastPrinted>
  <dcterms:created xsi:type="dcterms:W3CDTF">2026-06-15T17:31:00Z</dcterms:created>
  <dcterms:modified xsi:type="dcterms:W3CDTF">2026-06-16T09:53:00Z</dcterms:modified>
</cp:coreProperties>
</file>