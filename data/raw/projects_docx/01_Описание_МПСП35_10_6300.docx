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13F54" w14:textId="77777777" w:rsidR="00AB4261" w:rsidRPr="00514133" w:rsidRDefault="00625FA4" w:rsidP="00533EFF">
      <w:pPr>
        <w:pStyle w:val="affffffffff9"/>
        <w:rPr>
          <w:rFonts w:ascii="Arial Narrow" w:hAnsi="Arial Narrow"/>
          <w:lang w:val="en-US"/>
        </w:rPr>
      </w:pPr>
      <w:bookmarkStart w:id="0" w:name="_Toc358022366"/>
      <w:bookmarkStart w:id="1" w:name="_Toc332027948"/>
      <w:r w:rsidRPr="00514133">
        <w:rPr>
          <w:rFonts w:ascii="Arial Narrow" w:hAnsi="Arial Narrow"/>
        </w:rPr>
        <w:t>СОДЕРЖАНИЕ</w:t>
      </w:r>
      <w:bookmarkEnd w:id="0"/>
    </w:p>
    <w:sdt>
      <w:sdtPr>
        <w:rPr>
          <w:rFonts w:ascii="Arial Narrow" w:hAnsi="Arial Narrow"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4137638A" w14:textId="77777777" w:rsidR="00064BB4" w:rsidRDefault="00B53195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r w:rsidRPr="00514133">
            <w:rPr>
              <w:rFonts w:ascii="Arial Narrow" w:hAnsi="Arial Narrow"/>
              <w:sz w:val="20"/>
            </w:rPr>
            <w:fldChar w:fldCharType="begin"/>
          </w:r>
          <w:r w:rsidR="0056035A" w:rsidRPr="00514133">
            <w:rPr>
              <w:rFonts w:ascii="Arial Narrow" w:hAnsi="Arial Narrow"/>
            </w:rPr>
            <w:instrText xml:space="preserve"> TOC \h \z \t "ПЗ_Заголовки;3" </w:instrText>
          </w:r>
          <w:r w:rsidRPr="00514133">
            <w:rPr>
              <w:rFonts w:ascii="Arial Narrow" w:hAnsi="Arial Narrow"/>
              <w:sz w:val="20"/>
            </w:rPr>
            <w:fldChar w:fldCharType="separate"/>
          </w:r>
          <w:hyperlink w:anchor="_Toc65250526" w:history="1">
            <w:r w:rsidR="00064BB4" w:rsidRPr="00B52F17">
              <w:rPr>
                <w:rStyle w:val="afb"/>
                <w:rFonts w:ascii="Arial Narrow" w:hAnsi="Arial Narrow"/>
              </w:rPr>
              <w:t>ПРИНЯТЫЕ УСЛОВНЫЕ СОКРАЩЕНИЯ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_Toc65250526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</w:t>
            </w:r>
            <w:r w:rsidR="00064BB4">
              <w:rPr>
                <w:webHidden/>
              </w:rPr>
              <w:fldChar w:fldCharType="end"/>
            </w:r>
          </w:hyperlink>
        </w:p>
        <w:p w14:paraId="04F27FCD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27" w:history="1">
            <w:r w:rsidR="00064BB4" w:rsidRPr="00B52F17">
              <w:rPr>
                <w:rStyle w:val="afb"/>
              </w:rPr>
              <w:t>1.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ИСХОДНЫЕ ДАННЫЕ И ПОЛОЖЕНИЯ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_Toc65250527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4</w:t>
            </w:r>
            <w:r w:rsidR="00064BB4">
              <w:rPr>
                <w:webHidden/>
              </w:rPr>
              <w:fldChar w:fldCharType="end"/>
            </w:r>
          </w:hyperlink>
        </w:p>
        <w:p w14:paraId="661D86B4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28" w:history="1">
            <w:r w:rsidR="00064BB4" w:rsidRPr="00B52F17">
              <w:rPr>
                <w:rStyle w:val="afb"/>
              </w:rPr>
              <w:t>2.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КРАТКАЯ ХАРАКТЕРИСТИКА ОБЪЕКТА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_Toc65250528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4</w:t>
            </w:r>
            <w:r w:rsidR="00064BB4">
              <w:rPr>
                <w:webHidden/>
              </w:rPr>
              <w:fldChar w:fldCharType="end"/>
            </w:r>
          </w:hyperlink>
        </w:p>
        <w:p w14:paraId="15C5A02E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29" w:history="1">
            <w:r w:rsidR="00064BB4" w:rsidRPr="00B52F17">
              <w:rPr>
                <w:rStyle w:val="afb"/>
              </w:rPr>
              <w:t>3.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ОБОСНОВАНИЕ ПРИНЯТОЙ СХЕМЫ ЭЛЕКТРОСНАБЖЕНИЯ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_Toc65250529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4</w:t>
            </w:r>
            <w:r w:rsidR="00064BB4">
              <w:rPr>
                <w:webHidden/>
              </w:rPr>
              <w:fldChar w:fldCharType="end"/>
            </w:r>
          </w:hyperlink>
        </w:p>
        <w:p w14:paraId="599EB0B1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30" w:history="1">
            <w:r w:rsidR="00064BB4" w:rsidRPr="00B52F17">
              <w:rPr>
                <w:rStyle w:val="afb"/>
              </w:rPr>
              <w:t>4.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ОСНОВНЫЕ ТЕХНИЧЕСКИЕ ХАРАКТЕРИСТИКИ ОБОРУДОВАНИЯ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_Toc65250530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4</w:t>
            </w:r>
            <w:r w:rsidR="00064BB4">
              <w:rPr>
                <w:webHidden/>
              </w:rPr>
              <w:fldChar w:fldCharType="end"/>
            </w:r>
          </w:hyperlink>
        </w:p>
        <w:p w14:paraId="37ED680B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34" w:history="1">
            <w:r w:rsidR="00064BB4" w:rsidRPr="00B52F17">
              <w:rPr>
                <w:rStyle w:val="afb"/>
              </w:rPr>
              <w:t>5.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РАБОЧИЙ И АВАРИЙНЫЙ РЕЖИМЫ РАБОТЫ ТРАНСФОРМАТОРНОЙ ПОДСТАНЦИИ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_Toc65250534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5</w:t>
            </w:r>
            <w:r w:rsidR="00064BB4">
              <w:rPr>
                <w:webHidden/>
              </w:rPr>
              <w:fldChar w:fldCharType="end"/>
            </w:r>
          </w:hyperlink>
        </w:p>
        <w:p w14:paraId="29BD3D7F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0" w:history="1">
            <w:r w:rsidR="00064BB4" w:rsidRPr="00B52F17">
              <w:rPr>
                <w:rStyle w:val="afb"/>
              </w:rPr>
              <w:t>6.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ОСНОВНЫЕ КОНСТРУКТИВНО-КОМПОНОВОЧНЫЕ И ТЕХНИЧЕСКИЕ РЕШЕНИЯ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6</w:t>
            </w:r>
            <w:r w:rsidR="00064BB4">
              <w:rPr>
                <w:webHidden/>
              </w:rPr>
              <w:fldChar w:fldCharType="end"/>
            </w:r>
          </w:hyperlink>
        </w:p>
        <w:p w14:paraId="5BED0042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3" w:history="1">
            <w:r w:rsidR="00064BB4" w:rsidRPr="00B52F17">
              <w:rPr>
                <w:rStyle w:val="afb"/>
              </w:rPr>
              <w:t>7.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СОБСТВЕННЫЕ НУЖДЫ ПЕРЕМЕННОГО ТОКА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_Toc65250543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8</w:t>
            </w:r>
            <w:r w:rsidR="00064BB4">
              <w:rPr>
                <w:webHidden/>
              </w:rPr>
              <w:fldChar w:fldCharType="end"/>
            </w:r>
          </w:hyperlink>
        </w:p>
        <w:p w14:paraId="2E2FDCFD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4" w:history="1">
            <w:r w:rsidR="00064BB4" w:rsidRPr="00B52F17">
              <w:rPr>
                <w:rStyle w:val="afb"/>
              </w:rPr>
              <w:t>8.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СОБСТВЕННЫЕ НУЖДЫ ПОСТОЯННОГО ТОКА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_Toc65250544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8</w:t>
            </w:r>
            <w:r w:rsidR="00064BB4">
              <w:rPr>
                <w:webHidden/>
              </w:rPr>
              <w:fldChar w:fldCharType="end"/>
            </w:r>
          </w:hyperlink>
        </w:p>
        <w:p w14:paraId="7D3D96CB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5" w:history="1">
            <w:r w:rsidR="00064BB4" w:rsidRPr="00B52F17">
              <w:rPr>
                <w:rStyle w:val="afb"/>
              </w:rPr>
              <w:t>9.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СИСТЕМА РАБОЧЕГО И АВАРИЙНОГО ОСВЕЩЕНИЯ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_Toc65250545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9</w:t>
            </w:r>
            <w:r w:rsidR="00064BB4">
              <w:rPr>
                <w:webHidden/>
              </w:rPr>
              <w:fldChar w:fldCharType="end"/>
            </w:r>
          </w:hyperlink>
        </w:p>
        <w:p w14:paraId="3ECEF57D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6" w:history="1">
            <w:r w:rsidR="00064BB4" w:rsidRPr="00B52F17">
              <w:rPr>
                <w:rStyle w:val="afb"/>
              </w:rPr>
              <w:t>10.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КАБЕЛЬНОЕ ХОЗЯЙСТВО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_Toc65250546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24AC8D1C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7" w:history="1">
            <w:r w:rsidR="00064BB4" w:rsidRPr="00B52F17">
              <w:rPr>
                <w:rStyle w:val="afb"/>
              </w:rPr>
              <w:t>11.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МАСЛОХОЗЯЙСТВО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_Toc65250547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0AAE36B4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8" w:history="1">
            <w:r w:rsidR="00064BB4" w:rsidRPr="00B52F17">
              <w:rPr>
                <w:rStyle w:val="afb"/>
              </w:rPr>
              <w:t>12.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ИЗОЛЯЦИЯ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_Toc65250548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58754E76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9" w:history="1">
            <w:r w:rsidR="00064BB4" w:rsidRPr="00B52F17">
              <w:rPr>
                <w:rStyle w:val="afb"/>
              </w:rPr>
              <w:t>13.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ЗАЩИТА ОТ ВНУТРЕННИХ И ГРОЗОВЫХ ПЕРЕНАПРЯЖЕНИЙ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_Toc65250549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274FF21D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50" w:history="1">
            <w:r w:rsidR="00064BB4" w:rsidRPr="00B52F17">
              <w:rPr>
                <w:rStyle w:val="afb"/>
              </w:rPr>
              <w:t>14.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МОЛНИЕЗАЩИТА И ЗАЗЕМЛЕНИЕ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_Toc65250550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410815EE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54" w:history="1">
            <w:r w:rsidR="00064BB4" w:rsidRPr="00B52F17">
              <w:rPr>
                <w:rStyle w:val="afb"/>
              </w:rPr>
              <w:t>15.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РЕЛЕЙНАЯ ЗАЩИТА И АВТОМАТИКА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_Toc65250554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12</w:t>
            </w:r>
            <w:r w:rsidR="00064BB4">
              <w:rPr>
                <w:webHidden/>
              </w:rPr>
              <w:fldChar w:fldCharType="end"/>
            </w:r>
          </w:hyperlink>
        </w:p>
        <w:p w14:paraId="6E3E2BAB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59" w:history="1">
            <w:r w:rsidR="00064BB4" w:rsidRPr="00B52F17">
              <w:rPr>
                <w:rStyle w:val="afb"/>
                <w:lang w:eastAsia="en-US"/>
              </w:rPr>
              <w:t>16.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ОРГАНИЗАЦИЯ СИСТЕМЫ ДИСПЕТЧЕРИЗАЦИИ И УПРАВЛЕНИЯ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_Toc65250559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17</w:t>
            </w:r>
            <w:r w:rsidR="00064BB4">
              <w:rPr>
                <w:webHidden/>
              </w:rPr>
              <w:fldChar w:fldCharType="end"/>
            </w:r>
          </w:hyperlink>
        </w:p>
        <w:p w14:paraId="621E21A6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60" w:history="1">
            <w:r w:rsidR="00064BB4" w:rsidRPr="00B52F17">
              <w:rPr>
                <w:rStyle w:val="afb"/>
                <w:lang w:eastAsia="en-US"/>
              </w:rPr>
              <w:t>17.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СИСТЕМА ТЕЛЕМЕХАНИКИ И СВЯЗИ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_Toc65250560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18</w:t>
            </w:r>
            <w:r w:rsidR="00064BB4">
              <w:rPr>
                <w:webHidden/>
              </w:rPr>
              <w:fldChar w:fldCharType="end"/>
            </w:r>
          </w:hyperlink>
        </w:p>
        <w:p w14:paraId="38FDD81D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61" w:history="1">
            <w:r w:rsidR="00064BB4" w:rsidRPr="00B52F17">
              <w:rPr>
                <w:rStyle w:val="afb"/>
              </w:rPr>
              <w:t>18.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ОРГАНИЗАЦИЯ СИСТЕМЫ УЧЁТА ЭЛЕКТРОЭНЕРГИИ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_Toc65250561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20</w:t>
            </w:r>
            <w:r w:rsidR="00064BB4">
              <w:rPr>
                <w:webHidden/>
              </w:rPr>
              <w:fldChar w:fldCharType="end"/>
            </w:r>
          </w:hyperlink>
        </w:p>
        <w:p w14:paraId="7D589F35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76" w:history="1">
            <w:r w:rsidR="00064BB4" w:rsidRPr="00B52F17">
              <w:rPr>
                <w:rStyle w:val="afb"/>
              </w:rPr>
              <w:t>19.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СЕТИ И СВЯЗИ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_Toc65250576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26</w:t>
            </w:r>
            <w:r w:rsidR="00064BB4">
              <w:rPr>
                <w:webHidden/>
              </w:rPr>
              <w:fldChar w:fldCharType="end"/>
            </w:r>
          </w:hyperlink>
        </w:p>
        <w:p w14:paraId="4BE0A9D1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78" w:history="1">
            <w:r w:rsidR="00064BB4" w:rsidRPr="00B52F17">
              <w:rPr>
                <w:rStyle w:val="afb"/>
              </w:rPr>
              <w:t>20.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ОХРАННО-ПОЖАРНАЯ СИГНАЛИЗАЦИЯ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_Toc65250578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26</w:t>
            </w:r>
            <w:r w:rsidR="00064BB4">
              <w:rPr>
                <w:webHidden/>
              </w:rPr>
              <w:fldChar w:fldCharType="end"/>
            </w:r>
          </w:hyperlink>
        </w:p>
        <w:p w14:paraId="04DF909E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1" w:history="1">
            <w:r w:rsidR="00064BB4" w:rsidRPr="00B52F17">
              <w:rPr>
                <w:rStyle w:val="afb"/>
              </w:rPr>
              <w:t>21.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ТРЕБОВАНИЯ БЕЗОПАСНОСТИ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_Toc65250581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27</w:t>
            </w:r>
            <w:r w:rsidR="00064BB4">
              <w:rPr>
                <w:webHidden/>
              </w:rPr>
              <w:fldChar w:fldCharType="end"/>
            </w:r>
          </w:hyperlink>
        </w:p>
        <w:p w14:paraId="0FBBC123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2" w:history="1">
            <w:r w:rsidR="00064BB4" w:rsidRPr="00B52F17">
              <w:rPr>
                <w:rStyle w:val="afb"/>
              </w:rPr>
              <w:t>22.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ПРАВИЛА ПРИЕМКИ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_Toc65250582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28</w:t>
            </w:r>
            <w:r w:rsidR="00064BB4">
              <w:rPr>
                <w:webHidden/>
              </w:rPr>
              <w:fldChar w:fldCharType="end"/>
            </w:r>
          </w:hyperlink>
        </w:p>
        <w:p w14:paraId="30ED16FC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3" w:history="1">
            <w:r w:rsidR="00064BB4" w:rsidRPr="00B52F17">
              <w:rPr>
                <w:rStyle w:val="afb"/>
              </w:rPr>
              <w:t>23.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ТРАНСПОРТИРОВАНИЕ И ХРАНЕНИЕ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_Toc65250583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28</w:t>
            </w:r>
            <w:r w:rsidR="00064BB4">
              <w:rPr>
                <w:webHidden/>
              </w:rPr>
              <w:fldChar w:fldCharType="end"/>
            </w:r>
          </w:hyperlink>
        </w:p>
        <w:p w14:paraId="12978F07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4" w:history="1">
            <w:r w:rsidR="00064BB4" w:rsidRPr="00B52F17">
              <w:rPr>
                <w:rStyle w:val="afb"/>
              </w:rPr>
              <w:t>24.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ТРЕБОВАНИЯ К НАДЁЖНОСТИ И ЖИВУЧЕСТИ ОБОРУДОВАНИЯ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_Toc65250584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29</w:t>
            </w:r>
            <w:r w:rsidR="00064BB4">
              <w:rPr>
                <w:webHidden/>
              </w:rPr>
              <w:fldChar w:fldCharType="end"/>
            </w:r>
          </w:hyperlink>
        </w:p>
        <w:p w14:paraId="5B56ABF9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5" w:history="1">
            <w:r w:rsidR="00064BB4" w:rsidRPr="00B52F17">
              <w:rPr>
                <w:rStyle w:val="afb"/>
              </w:rPr>
              <w:t>25.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ТРЕБОВАНИЯ К ПОКАЗАТЕЛЯМ НАДЕЖНОСТИ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_Toc65250585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29</w:t>
            </w:r>
            <w:r w:rsidR="00064BB4">
              <w:rPr>
                <w:webHidden/>
              </w:rPr>
              <w:fldChar w:fldCharType="end"/>
            </w:r>
          </w:hyperlink>
        </w:p>
        <w:p w14:paraId="271064A6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9" w:history="1">
            <w:r w:rsidR="00064BB4" w:rsidRPr="00B52F17">
              <w:rPr>
                <w:rStyle w:val="afb"/>
              </w:rPr>
              <w:t>26.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ТЕХНИЧЕСКИЕ УСЛУГИ ПОСТАВЩИКА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_Toc65250589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30</w:t>
            </w:r>
            <w:r w:rsidR="00064BB4">
              <w:rPr>
                <w:webHidden/>
              </w:rPr>
              <w:fldChar w:fldCharType="end"/>
            </w:r>
          </w:hyperlink>
        </w:p>
        <w:p w14:paraId="3AF1EB14" w14:textId="77777777" w:rsidR="00064BB4" w:rsidRDefault="00731346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90" w:history="1">
            <w:r w:rsidR="00064BB4" w:rsidRPr="00B52F17">
              <w:rPr>
                <w:rStyle w:val="afb"/>
                <w:rFonts w:ascii="Arial Narrow" w:hAnsi="Arial Narrow"/>
              </w:rPr>
              <w:t>ССЫЛОЧНЫЕ И НОРМАТИВНЫЕ ДОКУМЕНТЫ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_Toc65250590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31</w:t>
            </w:r>
            <w:r w:rsidR="00064BB4">
              <w:rPr>
                <w:webHidden/>
              </w:rPr>
              <w:fldChar w:fldCharType="end"/>
            </w:r>
          </w:hyperlink>
        </w:p>
        <w:p w14:paraId="6DD42FA3" w14:textId="77777777" w:rsidR="0056035A" w:rsidRPr="00514133" w:rsidRDefault="00B53195" w:rsidP="00064BB4">
          <w:pPr>
            <w:pStyle w:val="afd"/>
            <w:tabs>
              <w:tab w:val="left" w:pos="709"/>
            </w:tabs>
            <w:ind w:left="142" w:firstLine="0"/>
            <w:rPr>
              <w:rFonts w:ascii="Arial Narrow" w:hAnsi="Arial Narrow" w:cstheme="minorHAnsi"/>
            </w:rPr>
          </w:pPr>
          <w:r w:rsidRPr="00514133">
            <w:rPr>
              <w:rFonts w:ascii="Arial Narrow" w:hAnsi="Arial Narrow" w:cstheme="minorHAnsi"/>
              <w:szCs w:val="20"/>
            </w:rPr>
            <w:fldChar w:fldCharType="end"/>
          </w:r>
        </w:p>
      </w:sdtContent>
    </w:sdt>
    <w:p w14:paraId="00346419" w14:textId="77777777" w:rsidR="00823868" w:rsidRPr="00514133" w:rsidRDefault="00823868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color w:val="181717"/>
          <w:sz w:val="32"/>
        </w:rPr>
      </w:pPr>
      <w:bookmarkStart w:id="2" w:name="_Toc65250526"/>
      <w:r w:rsidRPr="00514133">
        <w:rPr>
          <w:rFonts w:ascii="Arial Narrow" w:hAnsi="Arial Narrow" w:cstheme="minorHAnsi"/>
        </w:rPr>
        <w:lastRenderedPageBreak/>
        <w:t>ПРИНЯТЫЕ УСЛОВНЫЕ СОКРАЩЕНИЯ</w:t>
      </w:r>
      <w:bookmarkEnd w:id="2"/>
    </w:p>
    <w:p w14:paraId="74F0CB8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АБ – аккумуляторная батарея;</w:t>
      </w:r>
    </w:p>
    <w:p w14:paraId="54BBE516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АВР – автоматический ввод резерва;</w:t>
      </w:r>
    </w:p>
    <w:p w14:paraId="47506152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АИИС КУЭ – автоматизированная информационно-измерительная система коммерческого учёта электроэнергии;</w:t>
      </w:r>
    </w:p>
    <w:p w14:paraId="71B268F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АПВ – автоматическое повторное включение;</w:t>
      </w:r>
    </w:p>
    <w:p w14:paraId="6470E3C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АРНТ – автоматическое регулирование напряжения трансформатора;</w:t>
      </w:r>
    </w:p>
    <w:p w14:paraId="59E0323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АСУ ТП – автоматизированная система управления технологическим процессом;</w:t>
      </w:r>
    </w:p>
    <w:p w14:paraId="08F38D2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АЧР – автоматическая частотная разгрузка;</w:t>
      </w:r>
    </w:p>
    <w:p w14:paraId="0279C4F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ВН – высшее напряжение;</w:t>
      </w:r>
    </w:p>
    <w:p w14:paraId="1486F8E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ВНР – восстановление нормального режима;</w:t>
      </w:r>
    </w:p>
    <w:p w14:paraId="1906707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ГЗ – газовая защита;</w:t>
      </w:r>
    </w:p>
    <w:p w14:paraId="27161DF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ДЗТ –дифференциальная защита трансформатора;</w:t>
      </w:r>
    </w:p>
    <w:p w14:paraId="16893DB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ЗДЗ – защита от дуговых замыканий;</w:t>
      </w:r>
    </w:p>
    <w:p w14:paraId="2A106D6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ЗИП – запасные части, инструменты и приспособления;</w:t>
      </w:r>
    </w:p>
    <w:p w14:paraId="53426B9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ЗМН – защита минимального напряжения;</w:t>
      </w:r>
    </w:p>
    <w:p w14:paraId="3626C29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ЗОН – заземлитель однополюсный наружный нейтрали трансформатора;</w:t>
      </w:r>
    </w:p>
    <w:p w14:paraId="08041E4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ЗП – защита от перегрузки;</w:t>
      </w:r>
    </w:p>
    <w:p w14:paraId="210A7A9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ЗРУ – закрытое распределительное устройство;</w:t>
      </w:r>
    </w:p>
    <w:p w14:paraId="2A0CA7F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ИЭУ – интеллектуальные электронные устройства;</w:t>
      </w:r>
    </w:p>
    <w:p w14:paraId="4293F39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КРУ – комплектное распределительное устройство;</w:t>
      </w:r>
    </w:p>
    <w:p w14:paraId="40F59BD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ЛЗШ – логическая защита шин;</w:t>
      </w:r>
    </w:p>
    <w:p w14:paraId="296742DF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модуль ВН – модуль высокого напряжения 35 кВ;</w:t>
      </w:r>
    </w:p>
    <w:p w14:paraId="797D2359" w14:textId="166C196A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модуль СН – модуль среднего напряжения </w:t>
      </w:r>
      <w:r w:rsidR="003C057C">
        <w:rPr>
          <w:rFonts w:ascii="Arial Narrow" w:hAnsi="Arial Narrow"/>
          <w:color w:val="auto"/>
        </w:rPr>
        <w:t>10</w:t>
      </w:r>
      <w:r w:rsidRPr="00514133">
        <w:rPr>
          <w:rFonts w:ascii="Arial Narrow" w:hAnsi="Arial Narrow"/>
          <w:color w:val="auto"/>
        </w:rPr>
        <w:t> кВ;</w:t>
      </w:r>
    </w:p>
    <w:p w14:paraId="50C2125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МП – микропроцессорный; </w:t>
      </w:r>
    </w:p>
    <w:p w14:paraId="40460A3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МПС – мобильная подстанция;</w:t>
      </w:r>
    </w:p>
    <w:p w14:paraId="5A03AB5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МПСП – мобильная трансформаторная подстанция на полуприцепе;</w:t>
      </w:r>
    </w:p>
    <w:p w14:paraId="59CFFE2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МТЗ – максимальная токовая защита;</w:t>
      </w:r>
    </w:p>
    <w:p w14:paraId="1B55A25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НН – низшее напряжение;</w:t>
      </w:r>
    </w:p>
    <w:p w14:paraId="3F42AA3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ОПН – ограничитель перенапряжения нелинейный;</w:t>
      </w:r>
    </w:p>
    <w:p w14:paraId="7B88F76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ОПС – охранно-пожарная сигнализация;</w:t>
      </w:r>
    </w:p>
    <w:p w14:paraId="50888BE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ОПУ – общеподстанционный пункт управления;</w:t>
      </w:r>
    </w:p>
    <w:p w14:paraId="216AFFA5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ПДС – преобразователь дискретных сигналов;</w:t>
      </w:r>
    </w:p>
    <w:p w14:paraId="20DE2CA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ПС – подстанция;</w:t>
      </w:r>
    </w:p>
    <w:p w14:paraId="066459C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ПУ – панель управления;</w:t>
      </w:r>
    </w:p>
    <w:p w14:paraId="52D560A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РЗА – релейная защита и автоматика;</w:t>
      </w:r>
    </w:p>
    <w:p w14:paraId="5EEA4222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РПН – регулирование напряжения под нагрузкой;</w:t>
      </w:r>
    </w:p>
    <w:p w14:paraId="5BF7ED2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РУ – распределительное устройство;</w:t>
      </w:r>
    </w:p>
    <w:p w14:paraId="515243C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СОПТ – система оперативного постоянного тока;</w:t>
      </w:r>
    </w:p>
    <w:p w14:paraId="5BFF8CEC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ТН – трансформатор напряжения;</w:t>
      </w:r>
    </w:p>
    <w:p w14:paraId="75CE333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ТС – телесигнализация;</w:t>
      </w:r>
    </w:p>
    <w:p w14:paraId="028EC98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ТСН – трансформатор собственных нужд;</w:t>
      </w:r>
    </w:p>
    <w:p w14:paraId="3AD50027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ТУ – телеуправление;</w:t>
      </w:r>
    </w:p>
    <w:p w14:paraId="1873AB0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УРОВ – устройство резервирования отказа выключателя;</w:t>
      </w:r>
    </w:p>
    <w:p w14:paraId="28758B6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ЦПС – цифровая подстанция;</w:t>
      </w:r>
    </w:p>
    <w:p w14:paraId="4072CAE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ЧАПВ – частотное автоматическое повторное включение;</w:t>
      </w:r>
    </w:p>
    <w:p w14:paraId="0EDF1F3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ШЗТ и АРНТ – шкаф защиты трансформатора и автоматики регулирования напряжения трансформатора;</w:t>
      </w:r>
    </w:p>
    <w:p w14:paraId="20BD614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lastRenderedPageBreak/>
        <w:t>ШТМиС – шкаф систем телемеханики и связи;</w:t>
      </w:r>
    </w:p>
    <w:p w14:paraId="1C4930D7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ШТН и ПОБ – шкаф ТН 35 кВ и питания цепей оперативной блокировки;</w:t>
      </w:r>
    </w:p>
    <w:p w14:paraId="3EE3785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ШУС – шкаф управления и сигнализации;</w:t>
      </w:r>
    </w:p>
    <w:p w14:paraId="378D032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ЩПТ – щит постоянного тока;</w:t>
      </w:r>
    </w:p>
    <w:p w14:paraId="37BE4BE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ЩСН – щит собственных нужд;</w:t>
      </w:r>
    </w:p>
    <w:p w14:paraId="1A71BB6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ЩСН – щит собственных нужд;</w:t>
      </w:r>
    </w:p>
    <w:p w14:paraId="182E140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ЭМО – электромагнит отключения.</w:t>
      </w:r>
    </w:p>
    <w:p w14:paraId="3AC38605" w14:textId="77777777" w:rsidR="002F64FD" w:rsidRPr="00514133" w:rsidRDefault="002F64FD" w:rsidP="002F64FD">
      <w:pPr>
        <w:pStyle w:val="afffffffffff2"/>
        <w:numPr>
          <w:ilvl w:val="0"/>
          <w:numId w:val="0"/>
        </w:numPr>
        <w:ind w:left="1353" w:hanging="360"/>
        <w:rPr>
          <w:rFonts w:ascii="Arial Narrow" w:hAnsi="Arial Narrow"/>
          <w:color w:val="auto"/>
        </w:rPr>
      </w:pPr>
    </w:p>
    <w:p w14:paraId="79F9451B" w14:textId="77777777" w:rsidR="008859AB" w:rsidRPr="00514133" w:rsidRDefault="008859AB" w:rsidP="00F77BE2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3" w:name="_Toc391758443"/>
      <w:bookmarkStart w:id="4" w:name="_Toc407297120"/>
      <w:bookmarkStart w:id="5" w:name="_Toc440636051"/>
      <w:bookmarkEnd w:id="1"/>
      <w:r w:rsidRPr="00514133">
        <w:rPr>
          <w:rFonts w:ascii="Arial Narrow" w:hAnsi="Arial Narrow" w:cstheme="minorHAnsi"/>
          <w:lang w:val="ru-RU"/>
        </w:rPr>
        <w:br w:type="page"/>
      </w:r>
    </w:p>
    <w:p w14:paraId="6ADD0E19" w14:textId="77777777" w:rsidR="00823868" w:rsidRPr="00514133" w:rsidRDefault="00823868" w:rsidP="00143E64">
      <w:pPr>
        <w:pStyle w:val="a7"/>
        <w:numPr>
          <w:ilvl w:val="0"/>
          <w:numId w:val="24"/>
        </w:numPr>
        <w:outlineLvl w:val="0"/>
        <w:rPr>
          <w:rFonts w:ascii="Arial Narrow" w:hAnsi="Arial Narrow" w:cstheme="minorHAnsi"/>
        </w:rPr>
      </w:pPr>
      <w:bookmarkStart w:id="6" w:name="_Toc65250527"/>
      <w:r w:rsidRPr="00514133">
        <w:rPr>
          <w:rFonts w:ascii="Arial Narrow" w:hAnsi="Arial Narrow" w:cstheme="minorHAnsi"/>
        </w:rPr>
        <w:lastRenderedPageBreak/>
        <w:t>ИСХОДНЫЕ ДАННЫЕ И ПОЛОЖЕНИЯ</w:t>
      </w:r>
      <w:bookmarkEnd w:id="3"/>
      <w:bookmarkEnd w:id="4"/>
      <w:bookmarkEnd w:id="5"/>
      <w:bookmarkEnd w:id="6"/>
    </w:p>
    <w:p w14:paraId="3D72C77F" w14:textId="2DB4960F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bookmarkStart w:id="7" w:name="_Toc344997324"/>
      <w:r w:rsidRPr="00514133">
        <w:rPr>
          <w:rFonts w:ascii="Arial Narrow" w:hAnsi="Arial Narrow" w:cstheme="minorHAnsi"/>
        </w:rPr>
        <w:t xml:space="preserve">В настоящей </w:t>
      </w:r>
      <w:r w:rsidR="00E6754B" w:rsidRPr="00514133">
        <w:rPr>
          <w:rFonts w:ascii="Arial Narrow" w:hAnsi="Arial Narrow" w:cstheme="minorHAnsi"/>
        </w:rPr>
        <w:t>д</w:t>
      </w:r>
      <w:r w:rsidRPr="00514133">
        <w:rPr>
          <w:rFonts w:ascii="Arial Narrow" w:hAnsi="Arial Narrow" w:cstheme="minorHAnsi"/>
        </w:rPr>
        <w:t xml:space="preserve">окументации разработаны </w:t>
      </w:r>
      <w:r w:rsidR="00E6754B" w:rsidRPr="00514133">
        <w:rPr>
          <w:rFonts w:ascii="Arial Narrow" w:hAnsi="Arial Narrow" w:cstheme="minorHAnsi"/>
        </w:rPr>
        <w:t xml:space="preserve">общие </w:t>
      </w:r>
      <w:r w:rsidRPr="00514133">
        <w:rPr>
          <w:rFonts w:ascii="Arial Narrow" w:hAnsi="Arial Narrow" w:cstheme="minorHAnsi"/>
        </w:rPr>
        <w:t xml:space="preserve">инженерно-технические решения по изготовлению объекта: «мобильная </w:t>
      </w:r>
      <w:r w:rsidR="00E6754B" w:rsidRPr="00514133">
        <w:rPr>
          <w:rFonts w:ascii="Arial Narrow" w:hAnsi="Arial Narrow" w:cstheme="minorHAnsi"/>
        </w:rPr>
        <w:t>трансформ</w:t>
      </w:r>
      <w:r w:rsidR="00547E7E" w:rsidRPr="00514133">
        <w:rPr>
          <w:rFonts w:ascii="Arial Narrow" w:hAnsi="Arial Narrow" w:cstheme="minorHAnsi"/>
        </w:rPr>
        <w:t xml:space="preserve">аторная </w:t>
      </w:r>
      <w:r w:rsidRPr="00514133">
        <w:rPr>
          <w:rFonts w:ascii="Arial Narrow" w:hAnsi="Arial Narrow" w:cstheme="minorHAnsi"/>
        </w:rPr>
        <w:t xml:space="preserve">подстанция </w:t>
      </w:r>
      <w:r w:rsidR="008859AB" w:rsidRPr="00514133">
        <w:rPr>
          <w:rFonts w:ascii="Arial Narrow" w:hAnsi="Arial Narrow" w:cstheme="minorHAnsi"/>
        </w:rPr>
        <w:t>35</w:t>
      </w:r>
      <w:r w:rsidRPr="00514133">
        <w:rPr>
          <w:rFonts w:ascii="Arial Narrow" w:hAnsi="Arial Narrow" w:cstheme="minorHAnsi"/>
        </w:rPr>
        <w:t>/</w:t>
      </w:r>
      <w:r w:rsidR="003C057C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мощностью </w:t>
      </w:r>
      <w:r w:rsidR="008859AB" w:rsidRPr="00514133">
        <w:rPr>
          <w:rFonts w:ascii="Arial Narrow" w:hAnsi="Arial Narrow" w:cstheme="minorHAnsi"/>
        </w:rPr>
        <w:t xml:space="preserve">6,3 </w:t>
      </w:r>
      <w:r w:rsidR="00982493" w:rsidRPr="00514133">
        <w:rPr>
          <w:rFonts w:ascii="Arial Narrow" w:hAnsi="Arial Narrow" w:cstheme="minorHAnsi"/>
        </w:rPr>
        <w:t>МВА</w:t>
      </w:r>
      <w:r w:rsidR="0056638F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наружного исполнения на полуприцеп</w:t>
      </w:r>
      <w:r w:rsidR="00901CC1" w:rsidRPr="00514133">
        <w:rPr>
          <w:rFonts w:ascii="Arial Narrow" w:hAnsi="Arial Narrow" w:cstheme="minorHAnsi"/>
        </w:rPr>
        <w:t>ах</w:t>
      </w:r>
      <w:r w:rsidR="00E8546D" w:rsidRPr="00514133">
        <w:rPr>
          <w:rFonts w:ascii="Arial Narrow" w:hAnsi="Arial Narrow" w:cstheme="minorHAnsi"/>
        </w:rPr>
        <w:t xml:space="preserve"> </w:t>
      </w:r>
      <w:r w:rsidR="008859AB" w:rsidRPr="00514133">
        <w:rPr>
          <w:rFonts w:ascii="Arial Narrow" w:hAnsi="Arial Narrow" w:cstheme="minorHAnsi"/>
        </w:rPr>
        <w:t>МПСП35</w:t>
      </w:r>
      <w:r w:rsidR="00E8546D" w:rsidRPr="00514133">
        <w:rPr>
          <w:rFonts w:ascii="Arial Narrow" w:hAnsi="Arial Narrow" w:cstheme="minorHAnsi"/>
        </w:rPr>
        <w:t>/</w:t>
      </w:r>
      <w:r w:rsidR="003C057C">
        <w:rPr>
          <w:rFonts w:ascii="Arial Narrow" w:hAnsi="Arial Narrow" w:cstheme="minorHAnsi"/>
        </w:rPr>
        <w:t>10</w:t>
      </w:r>
      <w:r w:rsidR="00E8546D" w:rsidRPr="00514133">
        <w:rPr>
          <w:rFonts w:ascii="Arial Narrow" w:hAnsi="Arial Narrow" w:cstheme="minorHAnsi"/>
        </w:rPr>
        <w:t>-</w:t>
      </w:r>
      <w:r w:rsidR="008859AB" w:rsidRPr="00514133">
        <w:rPr>
          <w:rFonts w:ascii="Arial Narrow" w:hAnsi="Arial Narrow" w:cstheme="minorHAnsi"/>
        </w:rPr>
        <w:t>6300</w:t>
      </w:r>
      <w:r w:rsidR="00E8546D" w:rsidRPr="00514133">
        <w:rPr>
          <w:rFonts w:ascii="Arial Narrow" w:hAnsi="Arial Narrow" w:cstheme="minorHAnsi"/>
        </w:rPr>
        <w:t>-</w:t>
      </w:r>
      <w:r w:rsidR="008859AB" w:rsidRPr="00514133">
        <w:rPr>
          <w:rFonts w:ascii="Arial Narrow" w:hAnsi="Arial Narrow" w:cstheme="minorHAnsi"/>
        </w:rPr>
        <w:t>Н</w:t>
      </w:r>
      <w:r w:rsidR="00E8546D" w:rsidRPr="00514133">
        <w:rPr>
          <w:rFonts w:ascii="Arial Narrow" w:hAnsi="Arial Narrow" w:cstheme="minorHAnsi"/>
        </w:rPr>
        <w:t>-</w:t>
      </w:r>
      <w:r w:rsidR="008859AB" w:rsidRPr="00514133">
        <w:rPr>
          <w:rFonts w:ascii="Arial Narrow" w:hAnsi="Arial Narrow" w:cstheme="minorHAnsi"/>
        </w:rPr>
        <w:t>4</w:t>
      </w:r>
      <w:r w:rsidR="00E8546D" w:rsidRPr="00514133">
        <w:rPr>
          <w:rFonts w:ascii="Arial Narrow" w:hAnsi="Arial Narrow" w:cstheme="minorHAnsi"/>
        </w:rPr>
        <w:t>-М</w:t>
      </w:r>
      <w:r w:rsidRPr="00514133">
        <w:rPr>
          <w:rFonts w:ascii="Arial Narrow" w:hAnsi="Arial Narrow" w:cstheme="minorHAnsi"/>
        </w:rPr>
        <w:t>».</w:t>
      </w:r>
    </w:p>
    <w:p w14:paraId="775C3B0F" w14:textId="124645D6" w:rsidR="00823868" w:rsidRPr="00514133" w:rsidRDefault="00E6754B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</w:t>
      </w:r>
      <w:r w:rsidR="00823868" w:rsidRPr="00514133">
        <w:rPr>
          <w:rFonts w:ascii="Arial Narrow" w:hAnsi="Arial Narrow" w:cstheme="minorHAnsi"/>
        </w:rPr>
        <w:t>окументация разрабатывается с соблюдением действующи</w:t>
      </w:r>
      <w:r w:rsidR="00A16384" w:rsidRPr="00514133">
        <w:rPr>
          <w:rFonts w:ascii="Arial Narrow" w:hAnsi="Arial Narrow" w:cstheme="minorHAnsi"/>
        </w:rPr>
        <w:t>х</w:t>
      </w:r>
      <w:r w:rsidR="00823868" w:rsidRPr="00514133">
        <w:rPr>
          <w:rFonts w:ascii="Arial Narrow" w:hAnsi="Arial Narrow" w:cstheme="minorHAnsi"/>
        </w:rPr>
        <w:t xml:space="preserve"> норм и правил, а также технических регламентов и стандартов предприяти</w:t>
      </w:r>
      <w:r w:rsidR="00E8546D" w:rsidRPr="00514133">
        <w:rPr>
          <w:rFonts w:ascii="Arial Narrow" w:hAnsi="Arial Narrow" w:cstheme="minorHAnsi"/>
        </w:rPr>
        <w:t xml:space="preserve">й АО </w:t>
      </w:r>
      <w:r w:rsidR="003C057C">
        <w:rPr>
          <w:rFonts w:ascii="Arial Narrow" w:hAnsi="Arial Narrow" w:cstheme="minorHAnsi"/>
        </w:rPr>
        <w:t>«ВИС»</w:t>
      </w:r>
    </w:p>
    <w:p w14:paraId="2852AC2E" w14:textId="77777777" w:rsidR="00823868" w:rsidRPr="00514133" w:rsidRDefault="00823868" w:rsidP="00B05149">
      <w:pPr>
        <w:pStyle w:val="a7"/>
        <w:outlineLvl w:val="0"/>
        <w:rPr>
          <w:rFonts w:ascii="Arial Narrow" w:hAnsi="Arial Narrow" w:cstheme="minorHAnsi"/>
        </w:rPr>
      </w:pPr>
      <w:bookmarkStart w:id="8" w:name="_Toc391758444"/>
      <w:bookmarkStart w:id="9" w:name="_Toc407297121"/>
      <w:bookmarkStart w:id="10" w:name="_Toc440636052"/>
      <w:bookmarkStart w:id="11" w:name="_Toc65250528"/>
      <w:r w:rsidRPr="00514133">
        <w:rPr>
          <w:rFonts w:ascii="Arial Narrow" w:hAnsi="Arial Narrow" w:cstheme="minorHAnsi"/>
        </w:rPr>
        <w:t>КРАТКАЯ ХАРАКТЕРИСТИКА ОБЪЕКТА</w:t>
      </w:r>
      <w:bookmarkEnd w:id="8"/>
      <w:bookmarkEnd w:id="9"/>
      <w:bookmarkEnd w:id="10"/>
      <w:bookmarkEnd w:id="11"/>
    </w:p>
    <w:p w14:paraId="06A432C3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Мобильная подстанция (МПС) предназначена для организации временного электроснабжения объектов</w:t>
      </w:r>
      <w:r w:rsidR="00E8546D" w:rsidRPr="00514133">
        <w:rPr>
          <w:rFonts w:ascii="Arial Narrow" w:hAnsi="Arial Narrow" w:cstheme="minorHAnsi"/>
        </w:rPr>
        <w:t xml:space="preserve"> </w:t>
      </w:r>
      <w:r w:rsidR="00901CC1" w:rsidRPr="00514133">
        <w:rPr>
          <w:rFonts w:ascii="Arial Narrow" w:hAnsi="Arial Narrow" w:cstheme="minorHAnsi"/>
        </w:rPr>
        <w:t>ЗАКАЗЧИКА</w:t>
      </w:r>
      <w:r w:rsidRPr="00514133">
        <w:rPr>
          <w:rFonts w:ascii="Arial Narrow" w:hAnsi="Arial Narrow" w:cstheme="minorHAnsi"/>
        </w:rPr>
        <w:t>.</w:t>
      </w:r>
    </w:p>
    <w:p w14:paraId="643C1258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Мобильная подстанция выполнена в виде </w:t>
      </w:r>
      <w:r w:rsidR="008859AB" w:rsidRPr="00514133">
        <w:rPr>
          <w:rFonts w:ascii="Arial Narrow" w:hAnsi="Arial Narrow" w:cstheme="minorHAnsi"/>
        </w:rPr>
        <w:t>одного</w:t>
      </w:r>
      <w:r w:rsidRPr="00514133">
        <w:rPr>
          <w:rFonts w:ascii="Arial Narrow" w:hAnsi="Arial Narrow" w:cstheme="minorHAnsi"/>
        </w:rPr>
        <w:t xml:space="preserve"> </w:t>
      </w:r>
      <w:r w:rsidR="008859AB" w:rsidRPr="00514133">
        <w:rPr>
          <w:rFonts w:ascii="Arial Narrow" w:hAnsi="Arial Narrow" w:cstheme="minorHAnsi"/>
        </w:rPr>
        <w:t xml:space="preserve">модуля </w:t>
      </w:r>
      <w:r w:rsidRPr="00514133">
        <w:rPr>
          <w:rFonts w:ascii="Arial Narrow" w:hAnsi="Arial Narrow" w:cstheme="minorHAnsi"/>
        </w:rPr>
        <w:t xml:space="preserve">с возможностью перевозки автомобильным транспортом на </w:t>
      </w:r>
      <w:r w:rsidR="008859AB" w:rsidRPr="00514133">
        <w:rPr>
          <w:rFonts w:ascii="Arial Narrow" w:hAnsi="Arial Narrow" w:cstheme="minorHAnsi"/>
        </w:rPr>
        <w:t>полуприцепе</w:t>
      </w:r>
      <w:r w:rsidRPr="00514133">
        <w:rPr>
          <w:rFonts w:ascii="Arial Narrow" w:hAnsi="Arial Narrow" w:cstheme="minorHAnsi"/>
        </w:rPr>
        <w:t xml:space="preserve">. </w:t>
      </w:r>
    </w:p>
    <w:p w14:paraId="6F9899F3" w14:textId="77777777" w:rsidR="004B7D04" w:rsidRPr="00514133" w:rsidRDefault="004B7D04" w:rsidP="004B7D04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МПС предназначена для работы в одиночном режиме работы трансформаторной подстанции для обеспечения потребителей временным или основным электропитанием </w:t>
      </w:r>
      <w:r w:rsidR="00C311D4" w:rsidRPr="00514133">
        <w:rPr>
          <w:rFonts w:ascii="Arial Narrow" w:hAnsi="Arial Narrow"/>
        </w:rPr>
        <w:t>третьей</w:t>
      </w:r>
      <w:r w:rsidRPr="00514133">
        <w:rPr>
          <w:rFonts w:ascii="Arial Narrow" w:hAnsi="Arial Narrow"/>
        </w:rPr>
        <w:t xml:space="preserve"> категории </w:t>
      </w:r>
      <w:r w:rsidR="00D7264F" w:rsidRPr="00514133">
        <w:rPr>
          <w:rFonts w:ascii="Arial Narrow" w:hAnsi="Arial Narrow"/>
        </w:rPr>
        <w:t>надёжности</w:t>
      </w:r>
      <w:r w:rsidRPr="00514133">
        <w:rPr>
          <w:rFonts w:ascii="Arial Narrow" w:hAnsi="Arial Narrow"/>
        </w:rPr>
        <w:t>.</w:t>
      </w:r>
    </w:p>
    <w:p w14:paraId="4C56F344" w14:textId="77777777" w:rsidR="00823868" w:rsidRPr="00514133" w:rsidRDefault="00A45CF3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/>
        </w:rPr>
        <w:t>Оборудование, установленное на МПС открыто</w:t>
      </w:r>
      <w:r w:rsidR="00901CC1" w:rsidRPr="00514133">
        <w:rPr>
          <w:rFonts w:ascii="Arial Narrow" w:hAnsi="Arial Narrow"/>
        </w:rPr>
        <w:t>,</w:t>
      </w:r>
      <w:r w:rsidRPr="00514133">
        <w:rPr>
          <w:rFonts w:ascii="Arial Narrow" w:hAnsi="Arial Narrow"/>
        </w:rPr>
        <w:t xml:space="preserve"> имеет климатическое исполнение У</w:t>
      </w:r>
      <w:r w:rsidR="00D05DC3" w:rsidRPr="00514133">
        <w:rPr>
          <w:rFonts w:ascii="Arial Narrow" w:hAnsi="Arial Narrow"/>
        </w:rPr>
        <w:t>ХЛ</w:t>
      </w:r>
      <w:r w:rsidRPr="00514133">
        <w:rPr>
          <w:rFonts w:ascii="Arial Narrow" w:hAnsi="Arial Narrow"/>
        </w:rPr>
        <w:t>1 (</w:t>
      </w:r>
      <w:r w:rsidRPr="00514133">
        <w:rPr>
          <w:rFonts w:ascii="Arial Narrow" w:hAnsi="Arial Narrow"/>
          <w:bCs/>
        </w:rPr>
        <w:t>ГОСТ 15150-69</w:t>
      </w:r>
      <w:r w:rsidRPr="00514133">
        <w:rPr>
          <w:rFonts w:ascii="Arial Narrow" w:hAnsi="Arial Narrow"/>
        </w:rPr>
        <w:t>), и рассчитан</w:t>
      </w:r>
      <w:r w:rsidR="00901CC1" w:rsidRPr="00514133">
        <w:rPr>
          <w:rFonts w:ascii="Arial Narrow" w:hAnsi="Arial Narrow"/>
        </w:rPr>
        <w:t>о</w:t>
      </w:r>
      <w:r w:rsidRPr="00514133">
        <w:rPr>
          <w:rFonts w:ascii="Arial Narrow" w:hAnsi="Arial Narrow"/>
        </w:rPr>
        <w:t xml:space="preserve"> на работу при температуре окружающего воздуха от минус </w:t>
      </w:r>
      <w:r w:rsidR="00841CD8" w:rsidRPr="00514133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>0</w:t>
      </w:r>
      <w:r w:rsidR="00F42D6F" w:rsidRPr="00514133">
        <w:rPr>
          <w:rFonts w:ascii="Arial Narrow" w:hAnsi="Arial Narrow"/>
        </w:rPr>
        <w:t> </w:t>
      </w:r>
      <w:r w:rsidRPr="00514133">
        <w:rPr>
          <w:rFonts w:ascii="Arial Narrow" w:hAnsi="Arial Narrow"/>
        </w:rPr>
        <w:t>°C до +40</w:t>
      </w:r>
      <w:r w:rsidR="006143CB" w:rsidRPr="00514133">
        <w:rPr>
          <w:rFonts w:ascii="Arial Narrow" w:hAnsi="Arial Narrow"/>
        </w:rPr>
        <w:t> </w:t>
      </w:r>
      <w:r w:rsidR="00F42D6F" w:rsidRPr="00514133">
        <w:rPr>
          <w:rFonts w:ascii="Arial Narrow" w:hAnsi="Arial Narrow"/>
        </w:rPr>
        <w:t>°С</w:t>
      </w:r>
      <w:r w:rsidRPr="00514133">
        <w:rPr>
          <w:rFonts w:ascii="Arial Narrow" w:hAnsi="Arial Narrow"/>
        </w:rPr>
        <w:t xml:space="preserve">, с предельным рабочим режимом температуры от </w:t>
      </w:r>
      <w:r w:rsidR="00841CD8" w:rsidRPr="00514133">
        <w:rPr>
          <w:rFonts w:ascii="Arial Narrow" w:hAnsi="Arial Narrow"/>
        </w:rPr>
        <w:t>минус 70</w:t>
      </w:r>
      <w:r w:rsidR="00F42D6F" w:rsidRPr="00514133">
        <w:rPr>
          <w:rFonts w:ascii="Arial Narrow" w:hAnsi="Arial Narrow"/>
        </w:rPr>
        <w:t> °С</w:t>
      </w:r>
      <w:r w:rsidRPr="00514133">
        <w:rPr>
          <w:rFonts w:ascii="Arial Narrow" w:hAnsi="Arial Narrow"/>
        </w:rPr>
        <w:t xml:space="preserve"> до </w:t>
      </w:r>
      <w:r w:rsidR="00841CD8" w:rsidRPr="00514133">
        <w:rPr>
          <w:rFonts w:ascii="Arial Narrow" w:hAnsi="Arial Narrow"/>
        </w:rPr>
        <w:t>+45</w:t>
      </w:r>
      <w:r w:rsidRPr="00514133">
        <w:rPr>
          <w:rFonts w:ascii="Arial Narrow" w:hAnsi="Arial Narrow"/>
        </w:rPr>
        <w:t> °C. Оборудование и оболочки рассчитаны на относительную влажность воздуха 75% при температуре +15</w:t>
      </w:r>
      <w:r w:rsidR="006143CB" w:rsidRPr="00514133">
        <w:rPr>
          <w:rFonts w:ascii="Arial Narrow" w:hAnsi="Arial Narrow"/>
        </w:rPr>
        <w:t> </w:t>
      </w:r>
      <w:r w:rsidR="00F42D6F" w:rsidRPr="00514133">
        <w:rPr>
          <w:rFonts w:ascii="Arial Narrow" w:hAnsi="Arial Narrow"/>
        </w:rPr>
        <w:t>°С</w:t>
      </w:r>
      <w:r w:rsidRPr="00514133">
        <w:rPr>
          <w:rFonts w:ascii="Arial Narrow" w:hAnsi="Arial Narrow"/>
        </w:rPr>
        <w:t xml:space="preserve"> (среднегодовое значение), и </w:t>
      </w:r>
      <w:r w:rsidR="008859AB" w:rsidRPr="00514133">
        <w:rPr>
          <w:rFonts w:ascii="Arial Narrow" w:hAnsi="Arial Narrow"/>
        </w:rPr>
        <w:t>100</w:t>
      </w:r>
      <w:r w:rsidRPr="00514133">
        <w:rPr>
          <w:rFonts w:ascii="Arial Narrow" w:hAnsi="Arial Narrow"/>
        </w:rPr>
        <w:t>% при температуре +25</w:t>
      </w:r>
      <w:r w:rsidR="00F42D6F" w:rsidRPr="00514133">
        <w:rPr>
          <w:rFonts w:ascii="Arial Narrow" w:hAnsi="Arial Narrow"/>
        </w:rPr>
        <w:t> °С</w:t>
      </w:r>
      <w:r w:rsidRPr="00514133">
        <w:rPr>
          <w:rFonts w:ascii="Arial Narrow" w:hAnsi="Arial Narrow"/>
        </w:rPr>
        <w:t xml:space="preserve"> (верхнее значение - наблюдается конденсация влаги).</w:t>
      </w:r>
    </w:p>
    <w:p w14:paraId="3EBF5870" w14:textId="77777777" w:rsidR="00823868" w:rsidRPr="00514133" w:rsidRDefault="00823868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2" w:name="_Toc440636053"/>
      <w:bookmarkStart w:id="13" w:name="_Toc65250529"/>
      <w:r w:rsidRPr="00514133">
        <w:rPr>
          <w:rFonts w:ascii="Arial Narrow" w:hAnsi="Arial Narrow" w:cstheme="minorHAnsi"/>
        </w:rPr>
        <w:t>ОБОСНОВАНИЕ ПРИНЯТОЙ СХЕМЫ ЭЛЕКТРОСНАБЖЕНИЯ</w:t>
      </w:r>
      <w:bookmarkEnd w:id="12"/>
      <w:bookmarkEnd w:id="13"/>
    </w:p>
    <w:p w14:paraId="4DB08745" w14:textId="77777777" w:rsidR="00823868" w:rsidRPr="00514133" w:rsidRDefault="005206BD" w:rsidP="004B7D04">
      <w:pPr>
        <w:pStyle w:val="affffffffff7"/>
        <w:rPr>
          <w:rFonts w:ascii="Arial Narrow" w:hAnsi="Arial Narrow"/>
          <w:highlight w:val="yellow"/>
        </w:rPr>
      </w:pPr>
      <w:r w:rsidRPr="00514133">
        <w:rPr>
          <w:rFonts w:ascii="Arial Narrow" w:hAnsi="Arial Narrow" w:cstheme="minorHAnsi"/>
        </w:rPr>
        <w:t>П</w:t>
      </w:r>
      <w:r w:rsidR="00823868" w:rsidRPr="00514133">
        <w:rPr>
          <w:rFonts w:ascii="Arial Narrow" w:hAnsi="Arial Narrow" w:cstheme="minorHAnsi"/>
        </w:rPr>
        <w:t xml:space="preserve">о высокой стороне </w:t>
      </w:r>
      <w:r w:rsidR="008859AB" w:rsidRPr="00514133">
        <w:rPr>
          <w:rFonts w:ascii="Arial Narrow" w:hAnsi="Arial Narrow" w:cstheme="minorHAnsi"/>
        </w:rPr>
        <w:t>35 </w:t>
      </w:r>
      <w:r w:rsidR="006713D0" w:rsidRPr="00514133">
        <w:rPr>
          <w:rFonts w:ascii="Arial Narrow" w:hAnsi="Arial Narrow" w:cstheme="minorHAnsi"/>
        </w:rPr>
        <w:t>кВ</w:t>
      </w:r>
      <w:r w:rsidR="00823868" w:rsidRPr="00514133">
        <w:rPr>
          <w:rFonts w:ascii="Arial Narrow" w:hAnsi="Arial Narrow" w:cstheme="minorHAnsi"/>
        </w:rPr>
        <w:t xml:space="preserve"> однолинейная схема МПС</w:t>
      </w:r>
      <w:r w:rsidR="008859AB" w:rsidRPr="00514133">
        <w:rPr>
          <w:rFonts w:ascii="Arial Narrow" w:hAnsi="Arial Narrow" w:cstheme="minorHAnsi"/>
        </w:rPr>
        <w:t>П</w:t>
      </w:r>
      <w:r w:rsidR="00823868" w:rsidRPr="00514133">
        <w:rPr>
          <w:rFonts w:ascii="Arial Narrow" w:hAnsi="Arial Narrow" w:cstheme="minorHAnsi"/>
        </w:rPr>
        <w:t xml:space="preserve"> выполняется аналогично схеме №</w:t>
      </w:r>
      <w:r w:rsidR="008859AB" w:rsidRPr="00514133">
        <w:rPr>
          <w:rFonts w:ascii="Arial Narrow" w:hAnsi="Arial Narrow" w:cstheme="minorHAnsi"/>
        </w:rPr>
        <w:t>35</w:t>
      </w:r>
      <w:r w:rsidR="00823868" w:rsidRPr="00514133">
        <w:rPr>
          <w:rFonts w:ascii="Arial Narrow" w:hAnsi="Arial Narrow" w:cstheme="minorHAnsi"/>
        </w:rPr>
        <w:t>-3Н СТО 56947007-29.240.30.010-2008 «Блок (линия-тра</w:t>
      </w:r>
      <w:r w:rsidR="00C311D4" w:rsidRPr="00514133">
        <w:rPr>
          <w:rFonts w:ascii="Arial Narrow" w:hAnsi="Arial Narrow" w:cstheme="minorHAnsi"/>
        </w:rPr>
        <w:t>нсформатор) с выключателем» [3]</w:t>
      </w:r>
      <w:r w:rsidR="00823868" w:rsidRPr="00514133">
        <w:rPr>
          <w:rFonts w:ascii="Arial Narrow" w:hAnsi="Arial Narrow" w:cstheme="minorHAnsi"/>
        </w:rPr>
        <w:t>.</w:t>
      </w:r>
      <w:r w:rsidR="00C311D4" w:rsidRPr="00514133">
        <w:rPr>
          <w:rFonts w:ascii="Arial Narrow" w:hAnsi="Arial Narrow" w:cstheme="minorHAnsi"/>
        </w:rPr>
        <w:t xml:space="preserve"> </w:t>
      </w:r>
      <w:r w:rsidR="004B7D04" w:rsidRPr="00514133">
        <w:rPr>
          <w:rFonts w:ascii="Arial Narrow" w:hAnsi="Arial Narrow"/>
        </w:rPr>
        <w:t xml:space="preserve">Применение </w:t>
      </w:r>
      <w:r w:rsidR="00C311D4" w:rsidRPr="00514133">
        <w:rPr>
          <w:rFonts w:ascii="Arial Narrow" w:hAnsi="Arial Narrow"/>
        </w:rPr>
        <w:t xml:space="preserve">схемы </w:t>
      </w:r>
      <w:r w:rsidR="004B7D04" w:rsidRPr="00514133">
        <w:rPr>
          <w:rFonts w:ascii="Arial Narrow" w:hAnsi="Arial Narrow"/>
        </w:rPr>
        <w:t>подключения оборудования на МПС</w:t>
      </w:r>
      <w:r w:rsidR="009F5223" w:rsidRPr="00514133">
        <w:rPr>
          <w:rFonts w:ascii="Arial Narrow" w:hAnsi="Arial Narrow"/>
        </w:rPr>
        <w:t>П</w:t>
      </w:r>
      <w:r w:rsidR="004B7D04" w:rsidRPr="00514133">
        <w:rPr>
          <w:rFonts w:ascii="Arial Narrow" w:hAnsi="Arial Narrow"/>
        </w:rPr>
        <w:t xml:space="preserve"> обосновывается </w:t>
      </w:r>
      <w:r w:rsidR="00C311D4" w:rsidRPr="00514133">
        <w:rPr>
          <w:rFonts w:ascii="Arial Narrow" w:hAnsi="Arial Narrow"/>
        </w:rPr>
        <w:t xml:space="preserve">необходимостью </w:t>
      </w:r>
      <w:r w:rsidR="004B7D04" w:rsidRPr="00514133">
        <w:rPr>
          <w:rFonts w:ascii="Arial Narrow" w:hAnsi="Arial Narrow"/>
        </w:rPr>
        <w:t>её использования в качестве тупиковой трансформаторной подстанции, с питанием потребителей по III категории надёжности.</w:t>
      </w:r>
    </w:p>
    <w:p w14:paraId="08423FF5" w14:textId="77777777" w:rsidR="00823868" w:rsidRPr="00514133" w:rsidRDefault="0019114E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4" w:name="_Toc65250530"/>
      <w:r w:rsidRPr="00514133">
        <w:rPr>
          <w:rFonts w:ascii="Arial Narrow" w:hAnsi="Arial Narrow" w:cstheme="minorHAnsi"/>
          <w:lang w:val="ru-RU"/>
        </w:rPr>
        <w:t>ОСНОВНЫЕ ТЕХНИЧЕСКИЕ ХАРАКТЕРИСТИКИ ОБОРУДОВАНИЯ</w:t>
      </w:r>
      <w:bookmarkEnd w:id="14"/>
      <w:r w:rsidRPr="00514133">
        <w:rPr>
          <w:rFonts w:ascii="Arial Narrow" w:hAnsi="Arial Narrow" w:cstheme="minorHAnsi"/>
          <w:lang w:val="ru-RU"/>
        </w:rPr>
        <w:t xml:space="preserve"> </w:t>
      </w:r>
    </w:p>
    <w:p w14:paraId="709C3DF8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" w:name="_Toc440636055"/>
      <w:bookmarkStart w:id="16" w:name="_Toc65249330"/>
      <w:bookmarkStart w:id="17" w:name="_Toc65250531"/>
      <w:r w:rsidRPr="00514133">
        <w:rPr>
          <w:rFonts w:ascii="Arial Narrow" w:hAnsi="Arial Narrow" w:cstheme="minorHAnsi"/>
          <w:lang w:val="ru-RU"/>
        </w:rPr>
        <w:t>Основные параметры и характеристики</w:t>
      </w:r>
      <w:bookmarkEnd w:id="15"/>
      <w:r w:rsidR="00925474" w:rsidRPr="00514133">
        <w:rPr>
          <w:rFonts w:ascii="Arial Narrow" w:hAnsi="Arial Narrow" w:cstheme="minorHAnsi"/>
          <w:lang w:val="ru-RU"/>
        </w:rPr>
        <w:t xml:space="preserve"> МПС</w:t>
      </w:r>
      <w:r w:rsidR="009F5223" w:rsidRPr="00514133">
        <w:rPr>
          <w:rFonts w:ascii="Arial Narrow" w:hAnsi="Arial Narrow" w:cstheme="minorHAnsi"/>
          <w:lang w:val="ru-RU"/>
        </w:rPr>
        <w:t>П</w:t>
      </w:r>
      <w:bookmarkEnd w:id="16"/>
      <w:bookmarkEnd w:id="17"/>
    </w:p>
    <w:p w14:paraId="35023420" w14:textId="3C76CEC8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Модульная </w:t>
      </w:r>
      <w:r w:rsidR="00E6754B" w:rsidRPr="00514133">
        <w:rPr>
          <w:rFonts w:ascii="Arial Narrow" w:hAnsi="Arial Narrow" w:cstheme="minorHAnsi"/>
        </w:rPr>
        <w:t>трансформ</w:t>
      </w:r>
      <w:r w:rsidRPr="00514133">
        <w:rPr>
          <w:rFonts w:ascii="Arial Narrow" w:hAnsi="Arial Narrow" w:cstheme="minorHAnsi"/>
        </w:rPr>
        <w:t>аторная подстанция</w:t>
      </w:r>
      <w:r w:rsidR="009F5223" w:rsidRPr="00514133">
        <w:rPr>
          <w:rFonts w:ascii="Arial Narrow" w:hAnsi="Arial Narrow" w:cstheme="minorHAnsi"/>
        </w:rPr>
        <w:t xml:space="preserve"> на полуприцепе</w:t>
      </w:r>
      <w:r w:rsidR="0005441A" w:rsidRPr="00514133">
        <w:rPr>
          <w:rFonts w:ascii="Arial Narrow" w:hAnsi="Arial Narrow" w:cstheme="minorHAnsi"/>
        </w:rPr>
        <w:t xml:space="preserve"> </w:t>
      </w:r>
      <w:r w:rsidR="003C057C">
        <w:rPr>
          <w:rFonts w:ascii="Arial Narrow" w:hAnsi="Arial Narrow" w:cstheme="minorHAnsi"/>
        </w:rPr>
        <w:t>МПСП35/10-6300</w:t>
      </w:r>
      <w:r w:rsidR="009F5223" w:rsidRPr="00514133">
        <w:rPr>
          <w:rFonts w:ascii="Arial Narrow" w:hAnsi="Arial Narrow" w:cstheme="minorHAnsi"/>
        </w:rPr>
        <w:t>-Н-4-М</w:t>
      </w:r>
      <w:r w:rsidRPr="00514133">
        <w:rPr>
          <w:rFonts w:ascii="Arial Narrow" w:hAnsi="Arial Narrow" w:cstheme="minorHAnsi"/>
        </w:rPr>
        <w:t xml:space="preserve"> выполнена в виде </w:t>
      </w:r>
      <w:r w:rsidR="009F5223" w:rsidRPr="00514133">
        <w:rPr>
          <w:rFonts w:ascii="Arial Narrow" w:hAnsi="Arial Narrow" w:cstheme="minorHAnsi"/>
        </w:rPr>
        <w:t>модуля</w:t>
      </w:r>
      <w:r w:rsidRPr="00514133">
        <w:rPr>
          <w:rFonts w:ascii="Arial Narrow" w:hAnsi="Arial Narrow" w:cstheme="minorHAnsi"/>
        </w:rPr>
        <w:t xml:space="preserve"> контейнерного типа</w:t>
      </w:r>
      <w:r w:rsidR="0005441A" w:rsidRPr="00514133">
        <w:rPr>
          <w:rFonts w:ascii="Arial Narrow" w:hAnsi="Arial Narrow" w:cstheme="minorHAnsi"/>
        </w:rPr>
        <w:t xml:space="preserve"> установленного </w:t>
      </w:r>
      <w:r w:rsidRPr="00514133">
        <w:rPr>
          <w:rFonts w:ascii="Arial Narrow" w:hAnsi="Arial Narrow" w:cstheme="minorHAnsi"/>
        </w:rPr>
        <w:t xml:space="preserve">на </w:t>
      </w:r>
      <w:r w:rsidR="00C311D4" w:rsidRPr="00514133">
        <w:rPr>
          <w:rFonts w:ascii="Arial Narrow" w:hAnsi="Arial Narrow" w:cstheme="minorHAnsi"/>
        </w:rPr>
        <w:t>пятиосном полуприцеп</w:t>
      </w:r>
      <w:r w:rsidR="0005441A" w:rsidRPr="00514133">
        <w:rPr>
          <w:rFonts w:ascii="Arial Narrow" w:hAnsi="Arial Narrow" w:cstheme="minorHAnsi"/>
        </w:rPr>
        <w:t>е</w:t>
      </w:r>
      <w:r w:rsidR="00275003" w:rsidRPr="00514133">
        <w:rPr>
          <w:rFonts w:ascii="Arial Narrow" w:hAnsi="Arial Narrow" w:cstheme="minorHAnsi"/>
        </w:rPr>
        <w:t>.</w:t>
      </w:r>
    </w:p>
    <w:p w14:paraId="30969228" w14:textId="379CEE98" w:rsidR="0005441A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платформе устанавливается контейнер </w:t>
      </w:r>
      <w:r w:rsidRPr="00514133">
        <w:rPr>
          <w:rFonts w:ascii="Arial Narrow" w:hAnsi="Arial Narrow" w:cstheme="minorHAnsi"/>
          <w:lang w:val="en-US"/>
        </w:rPr>
        <w:t>c</w:t>
      </w:r>
      <w:r w:rsidRPr="00514133">
        <w:rPr>
          <w:rFonts w:ascii="Arial Narrow" w:hAnsi="Arial Narrow" w:cstheme="minorHAnsi"/>
        </w:rPr>
        <w:t xml:space="preserve"> </w:t>
      </w:r>
      <w:r w:rsidR="0005441A" w:rsidRPr="00514133">
        <w:rPr>
          <w:rFonts w:ascii="Arial Narrow" w:hAnsi="Arial Narrow" w:cstheme="minorHAnsi"/>
        </w:rPr>
        <w:t>ОРУ 35 кВ</w:t>
      </w:r>
      <w:r w:rsidR="00A672FB" w:rsidRPr="00514133">
        <w:rPr>
          <w:rFonts w:ascii="Arial Narrow" w:hAnsi="Arial Narrow" w:cstheme="minorHAnsi"/>
        </w:rPr>
        <w:t xml:space="preserve">, </w:t>
      </w:r>
      <w:r w:rsidRPr="00514133">
        <w:rPr>
          <w:rFonts w:ascii="Arial Narrow" w:hAnsi="Arial Narrow" w:cstheme="minorHAnsi"/>
        </w:rPr>
        <w:t>трансформатор</w:t>
      </w:r>
      <w:r w:rsidR="00C311D4" w:rsidRPr="00514133">
        <w:rPr>
          <w:rFonts w:ascii="Arial Narrow" w:hAnsi="Arial Narrow" w:cstheme="minorHAnsi"/>
        </w:rPr>
        <w:t>ом</w:t>
      </w:r>
      <w:r w:rsidR="00A672FB" w:rsidRPr="00514133">
        <w:rPr>
          <w:rFonts w:ascii="Arial Narrow" w:hAnsi="Arial Narrow" w:cstheme="minorHAnsi"/>
        </w:rPr>
        <w:t xml:space="preserve"> и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 xml:space="preserve">. </w:t>
      </w:r>
    </w:p>
    <w:p w14:paraId="1B71DCE7" w14:textId="6A87BC9F" w:rsidR="0005441A" w:rsidRPr="00514133" w:rsidRDefault="0005441A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ОРУ 35 кВ расположено на верхней площадке (над седельно-сцепным устройством) полуприцепа, </w:t>
      </w:r>
      <w:r w:rsidR="00A92CEF" w:rsidRPr="00514133">
        <w:rPr>
          <w:rFonts w:ascii="Arial Narrow" w:hAnsi="Arial Narrow" w:cstheme="minorHAnsi"/>
        </w:rPr>
        <w:t xml:space="preserve">трансформатор и </w:t>
      </w:r>
      <w:r w:rsidR="003C057C">
        <w:rPr>
          <w:rFonts w:ascii="Arial Narrow" w:hAnsi="Arial Narrow" w:cstheme="minorHAnsi"/>
        </w:rPr>
        <w:t xml:space="preserve">ЗРУ 10 кВ </w:t>
      </w:r>
      <w:r w:rsidR="00A92CEF" w:rsidRPr="00514133">
        <w:rPr>
          <w:rFonts w:ascii="Arial Narrow" w:hAnsi="Arial Narrow" w:cstheme="minorHAnsi"/>
        </w:rPr>
        <w:t>установлено на основной площадке полуприцепа.</w:t>
      </w:r>
    </w:p>
    <w:p w14:paraId="7A34519F" w14:textId="4AF2A526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Подключение питающей </w:t>
      </w:r>
      <w:r w:rsidR="0005441A" w:rsidRPr="00514133">
        <w:rPr>
          <w:rFonts w:ascii="Arial Narrow" w:hAnsi="Arial Narrow" w:cstheme="minorHAnsi"/>
        </w:rPr>
        <w:t xml:space="preserve">воздушной </w:t>
      </w:r>
      <w:r w:rsidRPr="00514133">
        <w:rPr>
          <w:rFonts w:ascii="Arial Narrow" w:hAnsi="Arial Narrow" w:cstheme="minorHAnsi"/>
        </w:rPr>
        <w:t xml:space="preserve">линии </w:t>
      </w:r>
      <w:r w:rsidR="00A92CEF" w:rsidRPr="00514133">
        <w:rPr>
          <w:rFonts w:ascii="Arial Narrow" w:hAnsi="Arial Narrow" w:cstheme="minorHAnsi"/>
        </w:rPr>
        <w:t xml:space="preserve">к ОРУ 35 кВ </w:t>
      </w:r>
      <w:r w:rsidRPr="00514133">
        <w:rPr>
          <w:rFonts w:ascii="Arial Narrow" w:hAnsi="Arial Narrow" w:cstheme="minorHAnsi"/>
        </w:rPr>
        <w:t xml:space="preserve">осуществляется посредством </w:t>
      </w:r>
      <w:r w:rsidR="0005441A" w:rsidRPr="00514133">
        <w:rPr>
          <w:rFonts w:ascii="Arial Narrow" w:hAnsi="Arial Narrow" w:cstheme="minorHAnsi"/>
        </w:rPr>
        <w:t>приемного портала, имеющего возможность преобразования в транспортное положение</w:t>
      </w:r>
      <w:r w:rsidRPr="00514133">
        <w:rPr>
          <w:rFonts w:ascii="Arial Narrow" w:hAnsi="Arial Narrow" w:cstheme="minorHAnsi"/>
        </w:rPr>
        <w:t xml:space="preserve">. </w:t>
      </w:r>
      <w:r w:rsidR="00A92CEF" w:rsidRPr="00514133">
        <w:rPr>
          <w:rFonts w:ascii="Arial Narrow" w:hAnsi="Arial Narrow" w:cstheme="minorHAnsi"/>
        </w:rPr>
        <w:t xml:space="preserve">Ошиновка ОРУ 35 кВ гибкая, проводом АС. Шинный мост </w:t>
      </w:r>
      <w:r w:rsidR="00BA7488">
        <w:rPr>
          <w:rFonts w:ascii="Arial Narrow" w:hAnsi="Arial Narrow" w:cstheme="minorHAnsi"/>
        </w:rPr>
        <w:t xml:space="preserve">10 кВ </w:t>
      </w:r>
      <w:r w:rsidR="00A92CEF" w:rsidRPr="00514133">
        <w:rPr>
          <w:rFonts w:ascii="Arial Narrow" w:hAnsi="Arial Narrow" w:cstheme="minorHAnsi"/>
        </w:rPr>
        <w:t xml:space="preserve">от трансформатора до </w:t>
      </w:r>
      <w:r w:rsidR="003C057C">
        <w:rPr>
          <w:rFonts w:ascii="Arial Narrow" w:hAnsi="Arial Narrow" w:cstheme="minorHAnsi"/>
        </w:rPr>
        <w:t xml:space="preserve">КРУ 10 кВ </w:t>
      </w:r>
      <w:r w:rsidR="00A92CEF" w:rsidRPr="00514133">
        <w:rPr>
          <w:rFonts w:ascii="Arial Narrow" w:hAnsi="Arial Narrow" w:cstheme="minorHAnsi"/>
        </w:rPr>
        <w:t>– гибкий, выполнен проводом АС.</w:t>
      </w:r>
    </w:p>
    <w:p w14:paraId="442C3A72" w14:textId="33A3815D" w:rsidR="00823868" w:rsidRDefault="00A92CEF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ТСН установлен в ячейке </w:t>
      </w:r>
      <w:r w:rsidR="003C057C">
        <w:rPr>
          <w:rFonts w:ascii="Arial Narrow" w:hAnsi="Arial Narrow" w:cstheme="minorHAnsi"/>
        </w:rPr>
        <w:t xml:space="preserve">КРУ 10 </w:t>
      </w:r>
      <w:r w:rsidRPr="00514133">
        <w:rPr>
          <w:rFonts w:ascii="Arial Narrow" w:hAnsi="Arial Narrow" w:cstheme="minorHAnsi"/>
        </w:rPr>
        <w:t>кВ</w:t>
      </w:r>
      <w:r w:rsidR="00A37935" w:rsidRPr="00514133">
        <w:rPr>
          <w:rFonts w:ascii="Arial Narrow" w:hAnsi="Arial Narrow" w:cstheme="minorHAnsi"/>
        </w:rPr>
        <w:t>.</w:t>
      </w:r>
    </w:p>
    <w:p w14:paraId="6FCB00A7" w14:textId="3540ACEE" w:rsidR="00EA341F" w:rsidRPr="00514133" w:rsidRDefault="00EA341F" w:rsidP="00062A5D">
      <w:pPr>
        <w:pStyle w:val="affffffffff7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Масса </w:t>
      </w:r>
      <w:r w:rsidR="003C057C">
        <w:rPr>
          <w:rFonts w:ascii="Arial Narrow" w:hAnsi="Arial Narrow" w:cstheme="minorHAnsi"/>
        </w:rPr>
        <w:t>МПСП35/10-6300</w:t>
      </w:r>
      <w:r>
        <w:rPr>
          <w:rFonts w:ascii="Arial Narrow" w:hAnsi="Arial Narrow" w:cstheme="minorHAnsi"/>
        </w:rPr>
        <w:t>-Н-4-М в транспортном положении – 40 т (с учетом массы полуприцепа).</w:t>
      </w:r>
    </w:p>
    <w:p w14:paraId="59E4ED52" w14:textId="77777777" w:rsidR="00D13C98" w:rsidRPr="00514133" w:rsidRDefault="00D13C98" w:rsidP="00D13C9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8" w:name="_Toc65249331"/>
      <w:bookmarkStart w:id="19" w:name="_Toc65250532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</w:t>
      </w:r>
      <w:r w:rsidR="00A37935" w:rsidRPr="00514133">
        <w:rPr>
          <w:rFonts w:ascii="Arial Narrow" w:hAnsi="Arial Narrow" w:cstheme="minorHAnsi"/>
          <w:lang w:val="ru-RU"/>
        </w:rPr>
        <w:t>РУ 35</w:t>
      </w:r>
      <w:r w:rsidR="006713D0" w:rsidRPr="00514133">
        <w:rPr>
          <w:rFonts w:ascii="Arial Narrow" w:hAnsi="Arial Narrow" w:cstheme="minorHAnsi"/>
          <w:lang w:val="ru-RU"/>
        </w:rPr>
        <w:t> кВ</w:t>
      </w:r>
      <w:bookmarkEnd w:id="18"/>
      <w:bookmarkEnd w:id="19"/>
    </w:p>
    <w:p w14:paraId="3E7136EF" w14:textId="77777777" w:rsidR="00D13C98" w:rsidRPr="00514133" w:rsidRDefault="00A37935" w:rsidP="00D13C9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>Распределительное устройство 35 кВ выполнено в открытом исполнении и</w:t>
      </w:r>
      <w:r w:rsidR="00D13C98" w:rsidRPr="00514133">
        <w:rPr>
          <w:rFonts w:ascii="Arial Narrow" w:hAnsi="Arial Narrow" w:cstheme="minorHAnsi"/>
        </w:rPr>
        <w:t xml:space="preserve"> имеет следующие основные технические характеристики:</w:t>
      </w:r>
    </w:p>
    <w:p w14:paraId="185547FE" w14:textId="77777777" w:rsidR="00A37935" w:rsidRPr="00514133" w:rsidRDefault="00A37935" w:rsidP="008469D6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Номинальное напряжение 35 кВ;</w:t>
      </w:r>
    </w:p>
    <w:p w14:paraId="1AB79499" w14:textId="77777777" w:rsidR="00D13C98" w:rsidRPr="00514133" w:rsidRDefault="008469D6" w:rsidP="008469D6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Наибольшее рабочее</w:t>
      </w:r>
      <w:r w:rsidR="00D13C98" w:rsidRPr="00514133">
        <w:rPr>
          <w:rFonts w:ascii="Arial Narrow" w:hAnsi="Arial Narrow"/>
        </w:rPr>
        <w:t xml:space="preserve"> напряжение</w:t>
      </w:r>
      <w:r w:rsidR="005C46E4" w:rsidRPr="00514133">
        <w:rPr>
          <w:rFonts w:ascii="Arial Narrow" w:hAnsi="Arial Narrow"/>
        </w:rPr>
        <w:t xml:space="preserve"> </w:t>
      </w:r>
      <w:r w:rsidR="00D13C98" w:rsidRPr="00514133">
        <w:rPr>
          <w:rFonts w:ascii="Arial Narrow" w:hAnsi="Arial Narrow"/>
        </w:rPr>
        <w:t xml:space="preserve"> </w:t>
      </w:r>
      <w:r w:rsidR="00A37935" w:rsidRPr="00514133">
        <w:rPr>
          <w:rFonts w:ascii="Arial Narrow" w:hAnsi="Arial Narrow"/>
        </w:rPr>
        <w:t>40,5</w:t>
      </w:r>
      <w:r w:rsidR="006713D0" w:rsidRPr="00514133">
        <w:rPr>
          <w:rFonts w:ascii="Arial Narrow" w:hAnsi="Arial Narrow"/>
        </w:rPr>
        <w:t> кВ</w:t>
      </w:r>
      <w:r w:rsidR="00D13C98" w:rsidRPr="00514133">
        <w:rPr>
          <w:rFonts w:ascii="Arial Narrow" w:hAnsi="Arial Narrow"/>
        </w:rPr>
        <w:t>;</w:t>
      </w:r>
    </w:p>
    <w:p w14:paraId="0FCC6356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Номинальный ток </w:t>
      </w:r>
      <w:r w:rsidR="005C46E4" w:rsidRPr="00514133">
        <w:rPr>
          <w:rFonts w:ascii="Arial Narrow" w:hAnsi="Arial Narrow"/>
          <w:color w:val="auto"/>
        </w:rPr>
        <w:t>630</w:t>
      </w:r>
      <w:r w:rsidRPr="00514133">
        <w:rPr>
          <w:rFonts w:ascii="Arial Narrow" w:hAnsi="Arial Narrow"/>
        </w:rPr>
        <w:t xml:space="preserve"> А;</w:t>
      </w:r>
    </w:p>
    <w:p w14:paraId="2F0BA519" w14:textId="77777777" w:rsidR="00D13C98" w:rsidRPr="00514133" w:rsidRDefault="00A37935" w:rsidP="00A37935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Ток трёхсекундной термической стойкости выключателя 25</w:t>
      </w:r>
      <w:r w:rsidR="00D13C98" w:rsidRPr="00514133">
        <w:rPr>
          <w:rFonts w:ascii="Arial Narrow" w:hAnsi="Arial Narrow"/>
        </w:rPr>
        <w:t xml:space="preserve"> кА;</w:t>
      </w:r>
      <w:r w:rsidR="00D13C98" w:rsidRPr="00514133">
        <w:rPr>
          <w:rFonts w:ascii="Arial Narrow" w:hAnsi="Arial Narrow"/>
        </w:rPr>
        <w:tab/>
      </w:r>
    </w:p>
    <w:p w14:paraId="6CC9752A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</w:t>
      </w:r>
      <w:r w:rsidR="00A37935" w:rsidRPr="00514133">
        <w:rPr>
          <w:rFonts w:ascii="Arial Narrow" w:hAnsi="Arial Narrow"/>
        </w:rPr>
        <w:t>ок электродинамической стойкости выключателя 64 кА</w:t>
      </w:r>
      <w:r w:rsidRPr="00514133">
        <w:rPr>
          <w:rFonts w:ascii="Arial Narrow" w:hAnsi="Arial Narrow"/>
        </w:rPr>
        <w:t>;</w:t>
      </w:r>
    </w:p>
    <w:p w14:paraId="07A0B83C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Верхний предел температуры эксплуатации +</w:t>
      </w:r>
      <w:r w:rsidR="00A37935" w:rsidRPr="00514133">
        <w:rPr>
          <w:rFonts w:ascii="Arial Narrow" w:hAnsi="Arial Narrow"/>
        </w:rPr>
        <w:t>40</w:t>
      </w:r>
      <w:r w:rsidR="00F42D6F" w:rsidRPr="00514133">
        <w:rPr>
          <w:rFonts w:ascii="Arial Narrow" w:hAnsi="Arial Narrow"/>
        </w:rPr>
        <w:t> °С</w:t>
      </w:r>
      <w:r w:rsidR="00A37935" w:rsidRPr="00514133">
        <w:rPr>
          <w:rFonts w:ascii="Arial Narrow" w:hAnsi="Arial Narrow"/>
        </w:rPr>
        <w:t>;</w:t>
      </w:r>
    </w:p>
    <w:p w14:paraId="3BC87F88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lastRenderedPageBreak/>
        <w:t xml:space="preserve">Нижний предел температуры эксплуатации </w:t>
      </w:r>
      <w:r w:rsidR="00A37935" w:rsidRPr="00514133">
        <w:rPr>
          <w:rFonts w:ascii="Arial Narrow" w:hAnsi="Arial Narrow"/>
        </w:rPr>
        <w:t>-60</w:t>
      </w:r>
      <w:r w:rsidR="00F42D6F" w:rsidRPr="00514133">
        <w:rPr>
          <w:rFonts w:ascii="Arial Narrow" w:hAnsi="Arial Narrow"/>
        </w:rPr>
        <w:t> °С</w:t>
      </w:r>
      <w:r w:rsidR="00A37935" w:rsidRPr="00514133">
        <w:rPr>
          <w:rFonts w:ascii="Arial Narrow" w:hAnsi="Arial Narrow"/>
        </w:rPr>
        <w:t>.</w:t>
      </w:r>
    </w:p>
    <w:p w14:paraId="15D164EB" w14:textId="77777777" w:rsidR="00823868" w:rsidRPr="00514133" w:rsidRDefault="008A1E36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0" w:name="_Toc440636056"/>
      <w:bookmarkStart w:id="21" w:name="_Toc65249332"/>
      <w:bookmarkStart w:id="22" w:name="_Toc65250533"/>
      <w:r w:rsidRPr="00514133">
        <w:rPr>
          <w:rFonts w:ascii="Arial Narrow" w:hAnsi="Arial Narrow" w:cstheme="minorHAnsi"/>
          <w:lang w:val="ru-RU"/>
        </w:rPr>
        <w:t>Основные т</w:t>
      </w:r>
      <w:r w:rsidR="00823868" w:rsidRPr="00514133">
        <w:rPr>
          <w:rFonts w:ascii="Arial Narrow" w:hAnsi="Arial Narrow" w:cstheme="minorHAnsi"/>
          <w:lang w:val="ru-RU"/>
        </w:rPr>
        <w:t>ехнические характеристики силового трансформатора</w:t>
      </w:r>
      <w:bookmarkEnd w:id="20"/>
      <w:bookmarkEnd w:id="21"/>
      <w:bookmarkEnd w:id="22"/>
    </w:p>
    <w:p w14:paraId="1D193D0D" w14:textId="77777777" w:rsidR="00823868" w:rsidRPr="00514133" w:rsidRDefault="00902EF7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Трансформатор силовой </w:t>
      </w:r>
      <w:r w:rsidR="00D46459" w:rsidRPr="00514133">
        <w:rPr>
          <w:rFonts w:ascii="Arial Narrow" w:hAnsi="Arial Narrow" w:cstheme="minorHAnsi"/>
        </w:rPr>
        <w:t>ТД</w:t>
      </w:r>
      <w:r w:rsidR="000418A0" w:rsidRPr="00514133">
        <w:rPr>
          <w:rFonts w:ascii="Arial Narrow" w:hAnsi="Arial Narrow" w:cstheme="minorHAnsi"/>
        </w:rPr>
        <w:t>Ц</w:t>
      </w:r>
      <w:r w:rsidR="00D46459" w:rsidRPr="00514133">
        <w:rPr>
          <w:rFonts w:ascii="Arial Narrow" w:hAnsi="Arial Narrow" w:cstheme="minorHAnsi"/>
        </w:rPr>
        <w:t>Н-</w:t>
      </w:r>
      <w:r w:rsidR="001F22F9" w:rsidRPr="00514133">
        <w:rPr>
          <w:rFonts w:ascii="Arial Narrow" w:hAnsi="Arial Narrow" w:cstheme="minorHAnsi"/>
        </w:rPr>
        <w:t>63</w:t>
      </w:r>
      <w:r w:rsidR="00D46459" w:rsidRPr="00514133">
        <w:rPr>
          <w:rFonts w:ascii="Arial Narrow" w:hAnsi="Arial Narrow" w:cstheme="minorHAnsi"/>
        </w:rPr>
        <w:t>00</w:t>
      </w:r>
      <w:r w:rsidR="00823868" w:rsidRPr="00514133">
        <w:rPr>
          <w:rFonts w:ascii="Arial Narrow" w:hAnsi="Arial Narrow" w:cstheme="minorHAnsi"/>
        </w:rPr>
        <w:t>/</w:t>
      </w:r>
      <w:r w:rsidR="001F22F9" w:rsidRPr="00514133">
        <w:rPr>
          <w:rFonts w:ascii="Arial Narrow" w:hAnsi="Arial Narrow" w:cstheme="minorHAnsi"/>
        </w:rPr>
        <w:t>35</w:t>
      </w:r>
      <w:r w:rsidR="00823868" w:rsidRPr="00514133">
        <w:rPr>
          <w:rFonts w:ascii="Arial Narrow" w:hAnsi="Arial Narrow" w:cstheme="minorHAnsi"/>
        </w:rPr>
        <w:t>-У</w:t>
      </w:r>
      <w:r w:rsidR="002D2D7F" w:rsidRPr="00514133">
        <w:rPr>
          <w:rFonts w:ascii="Arial Narrow" w:hAnsi="Arial Narrow" w:cstheme="minorHAnsi"/>
        </w:rPr>
        <w:t>ХЛ</w:t>
      </w:r>
      <w:r w:rsidR="00823868" w:rsidRPr="00514133">
        <w:rPr>
          <w:rFonts w:ascii="Arial Narrow" w:hAnsi="Arial Narrow" w:cstheme="minorHAnsi"/>
        </w:rPr>
        <w:t>1 имеет следующие характеристики:</w:t>
      </w:r>
    </w:p>
    <w:p w14:paraId="6C47DF9B" w14:textId="77777777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обмотки ВН </w:t>
      </w:r>
      <w:r w:rsidR="001F22F9" w:rsidRPr="00514133">
        <w:rPr>
          <w:rFonts w:ascii="Arial Narrow" w:hAnsi="Arial Narrow"/>
        </w:rPr>
        <w:t xml:space="preserve">35 </w:t>
      </w:r>
      <w:r w:rsidRPr="00514133">
        <w:rPr>
          <w:rFonts w:ascii="Arial Narrow" w:hAnsi="Arial Narrow"/>
        </w:rPr>
        <w:t>кB;</w:t>
      </w:r>
    </w:p>
    <w:p w14:paraId="1C5A2CE1" w14:textId="68FC763B" w:rsidR="00823868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</w:t>
      </w:r>
      <w:r w:rsidR="00902EF7" w:rsidRPr="00514133">
        <w:rPr>
          <w:rFonts w:ascii="Arial Narrow" w:hAnsi="Arial Narrow"/>
        </w:rPr>
        <w:t xml:space="preserve">инальное напряжение обмотки </w:t>
      </w:r>
      <w:r w:rsidR="00B75BFB">
        <w:rPr>
          <w:rFonts w:ascii="Arial Narrow" w:hAnsi="Arial Narrow"/>
        </w:rPr>
        <w:t>Н</w:t>
      </w:r>
      <w:r w:rsidR="00902EF7" w:rsidRPr="00514133">
        <w:rPr>
          <w:rFonts w:ascii="Arial Narrow" w:hAnsi="Arial Narrow"/>
        </w:rPr>
        <w:t xml:space="preserve">Н </w:t>
      </w:r>
      <w:r w:rsidR="003C057C">
        <w:rPr>
          <w:rFonts w:ascii="Arial Narrow" w:hAnsi="Arial Narrow"/>
        </w:rPr>
        <w:t>10 кВ</w:t>
      </w:r>
      <w:r w:rsidRPr="00514133">
        <w:rPr>
          <w:rFonts w:ascii="Arial Narrow" w:hAnsi="Arial Narrow"/>
        </w:rPr>
        <w:t>;</w:t>
      </w:r>
    </w:p>
    <w:p w14:paraId="4A78790C" w14:textId="6CD6E163" w:rsidR="00B75BFB" w:rsidRPr="00514133" w:rsidRDefault="00B75BFB" w:rsidP="008E717B">
      <w:pPr>
        <w:pStyle w:val="afffffffffff2"/>
        <w:rPr>
          <w:rFonts w:ascii="Arial Narrow" w:hAnsi="Arial Narrow"/>
        </w:rPr>
      </w:pPr>
      <w:r w:rsidRPr="00B75BFB">
        <w:rPr>
          <w:rFonts w:ascii="Arial Narrow" w:hAnsi="Arial Narrow"/>
        </w:rPr>
        <w:t xml:space="preserve">наибольшее рабочее напряжение ВН = 40,5 кВ, НН = </w:t>
      </w:r>
      <w:r w:rsidR="003C057C">
        <w:rPr>
          <w:rFonts w:ascii="Arial Narrow" w:hAnsi="Arial Narrow"/>
        </w:rPr>
        <w:t>10,5 кВ</w:t>
      </w:r>
      <w:r>
        <w:rPr>
          <w:rFonts w:ascii="Arial Narrow" w:hAnsi="Arial Narrow"/>
        </w:rPr>
        <w:t>;</w:t>
      </w:r>
    </w:p>
    <w:p w14:paraId="0AC89BE0" w14:textId="77777777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группа соединения обмоток </w:t>
      </w:r>
      <w:r w:rsidR="001F22F9" w:rsidRPr="00514133">
        <w:rPr>
          <w:rFonts w:ascii="Arial Narrow" w:hAnsi="Arial Narrow"/>
        </w:rPr>
        <w:t>У/Д</w:t>
      </w:r>
      <w:r w:rsidRPr="00514133">
        <w:rPr>
          <w:rFonts w:ascii="Arial Narrow" w:hAnsi="Arial Narrow"/>
        </w:rPr>
        <w:t xml:space="preserve">-11; </w:t>
      </w:r>
    </w:p>
    <w:p w14:paraId="4D10A409" w14:textId="77777777" w:rsidR="00823868" w:rsidRDefault="009077E2" w:rsidP="008E717B">
      <w:pPr>
        <w:pStyle w:val="afffffffffff2"/>
        <w:rPr>
          <w:rFonts w:ascii="Arial Narrow" w:hAnsi="Arial Narrow"/>
          <w:color w:val="auto"/>
        </w:rPr>
      </w:pPr>
      <w:r w:rsidRPr="009077E2">
        <w:rPr>
          <w:rFonts w:ascii="Arial Narrow" w:hAnsi="Arial Narrow"/>
        </w:rPr>
        <w:t>с регулированием напряжения под нагрузкой (РПН) на стороне ВН в диапазоне  ± 8 х 1,5%</w:t>
      </w:r>
      <w:r w:rsidR="00823868" w:rsidRPr="00514133">
        <w:rPr>
          <w:rFonts w:ascii="Arial Narrow" w:hAnsi="Arial Narrow"/>
          <w:color w:val="auto"/>
        </w:rPr>
        <w:t>;</w:t>
      </w:r>
    </w:p>
    <w:p w14:paraId="1271C7F0" w14:textId="77777777" w:rsidR="009077E2" w:rsidRDefault="009077E2" w:rsidP="008E717B">
      <w:pPr>
        <w:pStyle w:val="afffffffffff2"/>
        <w:rPr>
          <w:rFonts w:ascii="Arial Narrow" w:hAnsi="Arial Narrow"/>
          <w:color w:val="auto"/>
        </w:rPr>
      </w:pPr>
      <w:r w:rsidRPr="009077E2">
        <w:rPr>
          <w:rFonts w:ascii="Arial Narrow" w:hAnsi="Arial Narrow"/>
          <w:color w:val="auto"/>
        </w:rPr>
        <w:t xml:space="preserve">Uкз(ВН-НН) = 7,5 %; </w:t>
      </w:r>
    </w:p>
    <w:p w14:paraId="320FED6C" w14:textId="77777777" w:rsidR="009077E2" w:rsidRDefault="009077E2" w:rsidP="008E717B">
      <w:pPr>
        <w:pStyle w:val="afffffffffff2"/>
        <w:rPr>
          <w:rFonts w:ascii="Arial Narrow" w:hAnsi="Arial Narrow"/>
          <w:color w:val="auto"/>
        </w:rPr>
      </w:pPr>
      <w:r w:rsidRPr="009077E2">
        <w:rPr>
          <w:rFonts w:ascii="Arial Narrow" w:hAnsi="Arial Narrow"/>
          <w:color w:val="auto"/>
          <w:lang w:val="en-US"/>
        </w:rPr>
        <w:t>I</w:t>
      </w:r>
      <w:r w:rsidRPr="009077E2">
        <w:rPr>
          <w:rFonts w:ascii="Arial Narrow" w:hAnsi="Arial Narrow"/>
          <w:color w:val="auto"/>
        </w:rPr>
        <w:t>хх = 0,3 %</w:t>
      </w:r>
      <w:r w:rsidR="00B75BFB">
        <w:rPr>
          <w:rFonts w:ascii="Arial Narrow" w:hAnsi="Arial Narrow"/>
          <w:color w:val="auto"/>
        </w:rPr>
        <w:t>;</w:t>
      </w:r>
    </w:p>
    <w:p w14:paraId="28141AA8" w14:textId="77777777" w:rsidR="00B75BFB" w:rsidRDefault="00B75BF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 xml:space="preserve">потери КЗ  </w:t>
      </w:r>
      <w:r w:rsidRPr="00B75BFB">
        <w:rPr>
          <w:rFonts w:ascii="Arial Narrow" w:hAnsi="Arial Narrow"/>
          <w:color w:val="auto"/>
        </w:rPr>
        <w:t>46,5</w:t>
      </w:r>
      <w:r>
        <w:rPr>
          <w:rFonts w:ascii="Arial Narrow" w:hAnsi="Arial Narrow"/>
          <w:color w:val="auto"/>
        </w:rPr>
        <w:t xml:space="preserve"> кВт:</w:t>
      </w:r>
    </w:p>
    <w:p w14:paraId="264F7161" w14:textId="77777777" w:rsidR="00B75BFB" w:rsidRDefault="00B75BF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потери холостого хода 7,6 кВт;</w:t>
      </w:r>
    </w:p>
    <w:p w14:paraId="50BD619E" w14:textId="77777777" w:rsidR="009077E2" w:rsidRDefault="00DD296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материал обмоток медь;</w:t>
      </w:r>
    </w:p>
    <w:p w14:paraId="0C56B9E7" w14:textId="77777777" w:rsidR="00DD296B" w:rsidRDefault="00DD296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 xml:space="preserve">система охлаждения ДЦ, с навесными пластинчатыми радиаторами окрашенными в цвет бака, </w:t>
      </w:r>
      <w:r>
        <w:rPr>
          <w:rFonts w:ascii="Arial Narrow" w:hAnsi="Arial Narrow"/>
          <w:color w:val="auto"/>
          <w:lang w:val="en-US"/>
        </w:rPr>
        <w:t>U</w:t>
      </w:r>
      <w:r>
        <w:rPr>
          <w:rFonts w:ascii="Arial Narrow" w:hAnsi="Arial Narrow"/>
          <w:color w:val="auto"/>
        </w:rPr>
        <w:t>ном. эл. двигателей системы охлаждения = 380 В (</w:t>
      </w:r>
      <w:r>
        <w:rPr>
          <w:rFonts w:ascii="Arial Narrow" w:hAnsi="Arial Narrow"/>
          <w:color w:val="auto"/>
          <w:lang w:val="en-US"/>
        </w:rPr>
        <w:t>AC</w:t>
      </w:r>
      <w:r>
        <w:rPr>
          <w:rFonts w:ascii="Arial Narrow" w:hAnsi="Arial Narrow"/>
          <w:color w:val="auto"/>
        </w:rPr>
        <w:t xml:space="preserve">), </w:t>
      </w:r>
      <w:r>
        <w:rPr>
          <w:rFonts w:ascii="Arial Narrow" w:hAnsi="Arial Narrow"/>
          <w:color w:val="auto"/>
          <w:lang w:val="en-US"/>
        </w:rPr>
        <w:t>U</w:t>
      </w:r>
      <w:r>
        <w:rPr>
          <w:rFonts w:ascii="Arial Narrow" w:hAnsi="Arial Narrow"/>
          <w:color w:val="auto"/>
        </w:rPr>
        <w:t>ном.оперативного тока системы охлаждения = 220 В (</w:t>
      </w:r>
      <w:r>
        <w:rPr>
          <w:rFonts w:ascii="Arial Narrow" w:hAnsi="Arial Narrow"/>
          <w:color w:val="auto"/>
          <w:lang w:val="en-US"/>
        </w:rPr>
        <w:t>DC</w:t>
      </w:r>
      <w:r>
        <w:rPr>
          <w:rFonts w:ascii="Arial Narrow" w:hAnsi="Arial Narrow"/>
          <w:color w:val="auto"/>
        </w:rPr>
        <w:t>), в</w:t>
      </w:r>
      <w:r w:rsidRPr="00DD296B">
        <w:rPr>
          <w:rFonts w:ascii="Arial Narrow" w:hAnsi="Arial Narrow"/>
          <w:color w:val="auto"/>
        </w:rPr>
        <w:t>ключение/отключение групп установленных вентиляторов обдува</w:t>
      </w:r>
      <w:r>
        <w:rPr>
          <w:rFonts w:ascii="Arial Narrow" w:hAnsi="Arial Narrow"/>
          <w:color w:val="auto"/>
        </w:rPr>
        <w:t xml:space="preserve"> а</w:t>
      </w:r>
      <w:r w:rsidRPr="00DD296B">
        <w:rPr>
          <w:rFonts w:ascii="Arial Narrow" w:hAnsi="Arial Narrow"/>
          <w:color w:val="auto"/>
        </w:rPr>
        <w:t>втоматическое и ручное (местное и дистанционное)</w:t>
      </w:r>
      <w:r>
        <w:rPr>
          <w:rFonts w:ascii="Arial Narrow" w:hAnsi="Arial Narrow"/>
          <w:color w:val="auto"/>
        </w:rPr>
        <w:t>, при температуре ниже заданной установки запрет включения электродвигателей вентиляторов;</w:t>
      </w:r>
    </w:p>
    <w:p w14:paraId="76267BAD" w14:textId="77777777" w:rsidR="00DD296B" w:rsidRPr="00514133" w:rsidRDefault="00DD296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трансформаторное масло ГК.</w:t>
      </w:r>
    </w:p>
    <w:p w14:paraId="3D6394D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Силовой трансформатор соответствует требованиям ГОСТ Р 52719—2007 «Трансформаторы силовые. Общие технические условия» [10] и </w:t>
      </w:r>
      <w:r w:rsidR="002D36C1" w:rsidRPr="00514133">
        <w:rPr>
          <w:rFonts w:ascii="Arial Narrow" w:hAnsi="Arial Narrow" w:cstheme="minorHAnsi"/>
        </w:rPr>
        <w:t>ГОСТ 11920-85 Трансформаторы силовые масляные общего назначения напряжением до 35 кВ включительно</w:t>
      </w:r>
      <w:r w:rsidRPr="00514133">
        <w:rPr>
          <w:rFonts w:ascii="Arial Narrow" w:hAnsi="Arial Narrow" w:cstheme="minorHAnsi"/>
        </w:rPr>
        <w:t xml:space="preserve"> [11].</w:t>
      </w:r>
    </w:p>
    <w:p w14:paraId="30527CE3" w14:textId="77777777" w:rsidR="00823868" w:rsidRPr="00514133" w:rsidRDefault="00551A0F" w:rsidP="009860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3" w:name="_Toc407297129"/>
      <w:bookmarkStart w:id="24" w:name="_Toc440636057"/>
      <w:bookmarkStart w:id="25" w:name="_Toc65250534"/>
      <w:r w:rsidRPr="00514133">
        <w:rPr>
          <w:rFonts w:ascii="Arial Narrow" w:hAnsi="Arial Narrow" w:cstheme="minorHAnsi"/>
          <w:lang w:val="ru-RU"/>
        </w:rPr>
        <w:t xml:space="preserve">РАБОЧИЙ И АВАРИЙНЫЙ РЕЖИМЫ РАБОТЫ </w:t>
      </w:r>
      <w:r w:rsidR="00E6754B" w:rsidRPr="00514133">
        <w:rPr>
          <w:rFonts w:ascii="Arial Narrow" w:hAnsi="Arial Narrow" w:cstheme="minorHAnsi"/>
          <w:lang w:val="ru-RU"/>
        </w:rPr>
        <w:t>ТРАНСФОРМ</w:t>
      </w:r>
      <w:r w:rsidRPr="00514133">
        <w:rPr>
          <w:rFonts w:ascii="Arial Narrow" w:hAnsi="Arial Narrow" w:cstheme="minorHAnsi"/>
          <w:lang w:val="ru-RU"/>
        </w:rPr>
        <w:t>АТОРНОЙ ПОДСТАНЦИИ</w:t>
      </w:r>
      <w:bookmarkEnd w:id="23"/>
      <w:bookmarkEnd w:id="24"/>
      <w:bookmarkEnd w:id="25"/>
    </w:p>
    <w:p w14:paraId="678DD672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Мобильная трансформаторная подстанция может осуществлять работу в одиночном р</w:t>
      </w:r>
      <w:r w:rsidR="00F42D6F" w:rsidRPr="00514133">
        <w:rPr>
          <w:rFonts w:ascii="Arial Narrow" w:hAnsi="Arial Narrow" w:cstheme="minorHAnsi"/>
        </w:rPr>
        <w:t>ежиме – в качестве тупиковой ПС</w:t>
      </w:r>
      <w:r w:rsidRPr="00514133">
        <w:rPr>
          <w:rFonts w:ascii="Arial Narrow" w:hAnsi="Arial Narrow" w:cstheme="minorHAnsi"/>
        </w:rPr>
        <w:t>.</w:t>
      </w:r>
    </w:p>
    <w:p w14:paraId="4768C647" w14:textId="60E2E027" w:rsidR="00823868" w:rsidRPr="00514133" w:rsidRDefault="00582540" w:rsidP="00F42D6F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</w:t>
      </w:r>
      <w:r w:rsidR="00823868" w:rsidRPr="00514133">
        <w:rPr>
          <w:rFonts w:ascii="Arial Narrow" w:hAnsi="Arial Narrow" w:cstheme="minorHAnsi"/>
        </w:rPr>
        <w:t>оличество отходящих от РУ</w:t>
      </w:r>
      <w:r w:rsidR="00823868" w:rsidRPr="00514133">
        <w:rPr>
          <w:rFonts w:ascii="Arial Narrow" w:hAnsi="Arial Narrow" w:cstheme="minorHAnsi"/>
        </w:rPr>
        <w:noBreakHyphen/>
      </w:r>
      <w:r w:rsidR="003C057C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кВ</w:t>
      </w:r>
      <w:r w:rsidR="00823868" w:rsidRPr="00514133">
        <w:rPr>
          <w:rFonts w:ascii="Arial Narrow" w:hAnsi="Arial Narrow" w:cstheme="minorHAnsi"/>
        </w:rPr>
        <w:t xml:space="preserve"> линий равно </w:t>
      </w:r>
      <w:r w:rsidR="002D36C1" w:rsidRPr="00514133">
        <w:rPr>
          <w:rFonts w:ascii="Arial Narrow" w:hAnsi="Arial Narrow" w:cstheme="minorHAnsi"/>
        </w:rPr>
        <w:t>четырем</w:t>
      </w:r>
      <w:r w:rsidR="00823868" w:rsidRPr="00514133">
        <w:rPr>
          <w:rFonts w:ascii="Arial Narrow" w:hAnsi="Arial Narrow" w:cstheme="minorHAnsi"/>
        </w:rPr>
        <w:t xml:space="preserve">. </w:t>
      </w:r>
      <w:r w:rsidRPr="00514133">
        <w:rPr>
          <w:rFonts w:ascii="Arial Narrow" w:hAnsi="Arial Narrow" w:cstheme="minorHAnsi"/>
        </w:rPr>
        <w:t>Работа в одиночном режиме позволяет осуществлять электроснабжение потребителей по III категор</w:t>
      </w:r>
      <w:r w:rsidR="00F42D6F" w:rsidRPr="00514133">
        <w:rPr>
          <w:rFonts w:ascii="Arial Narrow" w:hAnsi="Arial Narrow" w:cstheme="minorHAnsi"/>
        </w:rPr>
        <w:t>ии надёжности электроснабжения.</w:t>
      </w:r>
    </w:p>
    <w:p w14:paraId="198B7D18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  <w:lang w:val="ru-RU"/>
        </w:rPr>
      </w:pPr>
      <w:bookmarkStart w:id="26" w:name="_Toc440636058"/>
      <w:bookmarkStart w:id="27" w:name="_Toc65249334"/>
      <w:bookmarkStart w:id="28" w:name="_Toc65250535"/>
      <w:r w:rsidRPr="00514133">
        <w:rPr>
          <w:rFonts w:ascii="Arial Narrow" w:hAnsi="Arial Narrow" w:cstheme="minorHAnsi"/>
          <w:lang w:val="ru-RU"/>
        </w:rPr>
        <w:t>Срабатывание устройств РЗА на отключение</w:t>
      </w:r>
      <w:bookmarkEnd w:id="26"/>
      <w:bookmarkEnd w:id="27"/>
      <w:bookmarkEnd w:id="28"/>
    </w:p>
    <w:p w14:paraId="174AB965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При срабатывании устройств РЗА происходит селективное отключение (локализация) поврежденного элемента МПС и выполняется тем самым </w:t>
      </w:r>
      <w:r w:rsidR="00606E12" w:rsidRPr="00514133">
        <w:rPr>
          <w:rFonts w:ascii="Arial Narrow" w:hAnsi="Arial Narrow" w:cstheme="minorHAnsi"/>
        </w:rPr>
        <w:t>локализацию</w:t>
      </w:r>
      <w:r w:rsidRPr="00514133">
        <w:rPr>
          <w:rFonts w:ascii="Arial Narrow" w:hAnsi="Arial Narrow" w:cstheme="minorHAnsi"/>
        </w:rPr>
        <w:t xml:space="preserve"> аварийного режима. Срабатывание устройств РЗА фиксируется встроенными в эти устройства</w:t>
      </w:r>
      <w:r w:rsidR="00425FC9" w:rsidRPr="00514133">
        <w:rPr>
          <w:rFonts w:ascii="Arial Narrow" w:hAnsi="Arial Narrow" w:cstheme="minorHAnsi"/>
        </w:rPr>
        <w:t>,</w:t>
      </w:r>
      <w:r w:rsidRPr="00514133">
        <w:rPr>
          <w:rFonts w:ascii="Arial Narrow" w:hAnsi="Arial Narrow" w:cstheme="minorHAnsi"/>
        </w:rPr>
        <w:t xml:space="preserve"> РАС происходит срабатывание сигнализации на ПС и передача сигнала по каналам телемеханики о</w:t>
      </w:r>
      <w:r w:rsidR="00425FC9" w:rsidRPr="00514133">
        <w:rPr>
          <w:rFonts w:ascii="Arial Narrow" w:hAnsi="Arial Narrow" w:cstheme="minorHAnsi"/>
        </w:rPr>
        <w:t>б</w:t>
      </w:r>
      <w:r w:rsidRPr="00514133">
        <w:rPr>
          <w:rFonts w:ascii="Arial Narrow" w:hAnsi="Arial Narrow" w:cstheme="minorHAnsi"/>
        </w:rPr>
        <w:t xml:space="preserve"> аварийном отключении, и причине его вызвавшей. По поступившему сигналу происходит отправка на МПС выездной бригады для ликвидации причин и последствий аварии.</w:t>
      </w:r>
    </w:p>
    <w:p w14:paraId="28B70998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АБ. В этом режиме все устройства ПС отключаются после разряда АБ. Минимальная длительность такого режима работы - 2 часа (выбранное расчетное время питание от АБ – </w:t>
      </w:r>
      <w:r w:rsidR="00870C00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 xml:space="preserve"> часа). При </w:t>
      </w:r>
      <w:r w:rsidR="00BB7CAC" w:rsidRPr="00514133">
        <w:rPr>
          <w:rFonts w:ascii="Arial Narrow" w:hAnsi="Arial Narrow" w:cstheme="minorHAnsi"/>
        </w:rPr>
        <w:t>исчезновении</w:t>
      </w:r>
      <w:r w:rsidRPr="00514133">
        <w:rPr>
          <w:rFonts w:ascii="Arial Narrow" w:hAnsi="Arial Narrow" w:cstheme="minorHAnsi"/>
        </w:rPr>
        <w:t xml:space="preserve"> питания на щите ЩСН</w:t>
      </w:r>
      <w:r w:rsidR="007520A3" w:rsidRPr="00514133">
        <w:rPr>
          <w:rFonts w:ascii="Arial Narrow" w:hAnsi="Arial Narrow" w:cstheme="minorHAnsi"/>
        </w:rPr>
        <w:t>,</w:t>
      </w:r>
      <w:r w:rsidRPr="00514133">
        <w:rPr>
          <w:rFonts w:ascii="Arial Narrow" w:hAnsi="Arial Narrow" w:cstheme="minorHAnsi"/>
        </w:rPr>
        <w:t xml:space="preserve"> происходит срабатывание сигнализации на ПС и  передача ТС по каналам телемеханики о данном событии.</w:t>
      </w:r>
    </w:p>
    <w:p w14:paraId="10F7E503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</w:rPr>
      </w:pPr>
      <w:bookmarkStart w:id="29" w:name="_Toc440636059"/>
      <w:bookmarkStart w:id="30" w:name="_Toc65249335"/>
      <w:bookmarkStart w:id="31" w:name="_Toc65250536"/>
      <w:r w:rsidRPr="00514133">
        <w:rPr>
          <w:rFonts w:ascii="Arial Narrow" w:hAnsi="Arial Narrow" w:cstheme="minorHAnsi"/>
        </w:rPr>
        <w:t>Срабатывание устройств РЗА на сигнал</w:t>
      </w:r>
      <w:bookmarkEnd w:id="29"/>
      <w:bookmarkEnd w:id="30"/>
      <w:bookmarkEnd w:id="31"/>
    </w:p>
    <w:p w14:paraId="111960E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и  передача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514133">
        <w:rPr>
          <w:rFonts w:ascii="Arial Narrow" w:hAnsi="Arial Narrow" w:cstheme="minorHAnsi"/>
        </w:rPr>
        <w:t>а</w:t>
      </w:r>
      <w:r w:rsidRPr="00514133">
        <w:rPr>
          <w:rFonts w:ascii="Arial Narrow" w:hAnsi="Arial Narrow" w:cstheme="minorHAnsi"/>
        </w:rPr>
        <w:t xml:space="preserve"> ТУ для недопущения аварии либо отправке на МПС выездной бригады для устранения неисправности.</w:t>
      </w:r>
    </w:p>
    <w:p w14:paraId="15A8772F" w14:textId="77777777" w:rsidR="00823868" w:rsidRPr="00514133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32" w:name="_Toc440636061"/>
      <w:bookmarkStart w:id="33" w:name="_Toc65249336"/>
      <w:bookmarkStart w:id="34" w:name="_Toc65250537"/>
      <w:r w:rsidRPr="00514133">
        <w:rPr>
          <w:rFonts w:ascii="Arial Narrow" w:hAnsi="Arial Narrow" w:cstheme="minorHAnsi"/>
        </w:rPr>
        <w:lastRenderedPageBreak/>
        <w:t>Срабатывание датчиков пожарной сигнализации</w:t>
      </w:r>
      <w:bookmarkEnd w:id="32"/>
      <w:bookmarkEnd w:id="33"/>
      <w:bookmarkEnd w:id="34"/>
    </w:p>
    <w:p w14:paraId="7AF10F0D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недопущения распространения огня в 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МПС пожарной бригады для ликвидации пожара.</w:t>
      </w:r>
    </w:p>
    <w:p w14:paraId="0CDB62C8" w14:textId="77777777" w:rsidR="00823868" w:rsidRPr="00514133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35" w:name="_Toc440636063"/>
      <w:bookmarkStart w:id="36" w:name="_Toc65249337"/>
      <w:bookmarkStart w:id="37" w:name="_Toc65250538"/>
      <w:r w:rsidRPr="00514133">
        <w:rPr>
          <w:rFonts w:ascii="Arial Narrow" w:hAnsi="Arial Narrow" w:cstheme="minorHAnsi"/>
          <w:lang w:val="ru-RU"/>
        </w:rPr>
        <w:t xml:space="preserve">Выход из строя одного из щитов </w:t>
      </w:r>
      <w:bookmarkEnd w:id="35"/>
      <w:r w:rsidR="00F03F84" w:rsidRPr="00514133">
        <w:rPr>
          <w:rFonts w:ascii="Arial Narrow" w:hAnsi="Arial Narrow" w:cstheme="minorHAnsi"/>
          <w:lang w:val="ru-RU"/>
        </w:rPr>
        <w:t>СОПТ</w:t>
      </w:r>
      <w:bookmarkEnd w:id="36"/>
      <w:bookmarkEnd w:id="37"/>
    </w:p>
    <w:p w14:paraId="57694C4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случае выхода из строя одного из </w:t>
      </w:r>
      <w:r w:rsidR="00CB02EC" w:rsidRPr="00514133">
        <w:rPr>
          <w:rFonts w:ascii="Arial Narrow" w:hAnsi="Arial Narrow" w:cstheme="minorHAnsi"/>
        </w:rPr>
        <w:t>зарядно-выпрямительных устройств</w:t>
      </w:r>
      <w:r w:rsidRPr="00514133">
        <w:rPr>
          <w:rFonts w:ascii="Arial Narrow" w:hAnsi="Arial Narrow" w:cstheme="minorHAnsi"/>
        </w:rPr>
        <w:t xml:space="preserve"> щита </w:t>
      </w:r>
      <w:r w:rsidR="00CB02EC" w:rsidRPr="00514133">
        <w:rPr>
          <w:rFonts w:ascii="Arial Narrow" w:hAnsi="Arial Narrow" w:cstheme="minorHAnsi"/>
        </w:rPr>
        <w:t>СОПТ</w:t>
      </w:r>
      <w:r w:rsidRPr="00514133">
        <w:rPr>
          <w:rFonts w:ascii="Arial Narrow" w:hAnsi="Arial Narrow" w:cstheme="minorHAnsi"/>
        </w:rPr>
        <w:t>, восстановление напряжении на аварийной секции производится вручную оперативным персоналом.</w:t>
      </w:r>
    </w:p>
    <w:p w14:paraId="7DA00D6A" w14:textId="77777777" w:rsidR="006C50EF" w:rsidRPr="00514133" w:rsidRDefault="006C50EF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38" w:name="_Toc65249338"/>
      <w:bookmarkStart w:id="39" w:name="_Toc65250539"/>
      <w:r w:rsidRPr="00514133">
        <w:rPr>
          <w:rFonts w:ascii="Arial Narrow" w:hAnsi="Arial Narrow" w:cstheme="minorHAnsi"/>
          <w:lang w:val="ru-RU"/>
        </w:rPr>
        <w:t>Перегрев трансформатора собственных нужд</w:t>
      </w:r>
      <w:r w:rsidR="005F6D85" w:rsidRPr="00514133">
        <w:rPr>
          <w:rFonts w:ascii="Arial Narrow" w:hAnsi="Arial Narrow" w:cstheme="minorHAnsi"/>
          <w:lang w:val="ru-RU"/>
        </w:rPr>
        <w:t xml:space="preserve"> ТСН</w:t>
      </w:r>
      <w:bookmarkEnd w:id="38"/>
      <w:bookmarkEnd w:id="39"/>
    </w:p>
    <w:p w14:paraId="002FA29C" w14:textId="6C5EF04C" w:rsidR="006C50EF" w:rsidRPr="00514133" w:rsidRDefault="006C50EF" w:rsidP="006C50EF">
      <w:pPr>
        <w:pStyle w:val="affffffffff7"/>
        <w:rPr>
          <w:rFonts w:ascii="Arial Narrow" w:hAnsi="Arial Narrow" w:cstheme="minorHAnsi"/>
        </w:rPr>
      </w:pPr>
      <w:bookmarkStart w:id="40" w:name="_Toc440636064"/>
      <w:r w:rsidRPr="00514133">
        <w:rPr>
          <w:rFonts w:ascii="Arial Narrow" w:hAnsi="Arial Narrow" w:cstheme="minorHAnsi"/>
        </w:rPr>
        <w:t>В случае перегрева тра</w:t>
      </w:r>
      <w:r w:rsidR="005F6D85" w:rsidRPr="00514133">
        <w:rPr>
          <w:rFonts w:ascii="Arial Narrow" w:hAnsi="Arial Narrow" w:cstheme="minorHAnsi"/>
        </w:rPr>
        <w:t>нсформатора собственных нужд, происходит</w:t>
      </w:r>
      <w:r w:rsidRPr="00514133">
        <w:rPr>
          <w:rFonts w:ascii="Arial Narrow" w:hAnsi="Arial Narrow" w:cstheme="minorHAnsi"/>
        </w:rPr>
        <w:t xml:space="preserve"> </w:t>
      </w:r>
      <w:r w:rsidR="005F6D85" w:rsidRPr="00514133">
        <w:rPr>
          <w:rFonts w:ascii="Arial Narrow" w:hAnsi="Arial Narrow" w:cstheme="minorHAnsi"/>
        </w:rPr>
        <w:t xml:space="preserve">срабатывание выключателя нагрузки в ячейке </w:t>
      </w:r>
      <w:r w:rsidR="003C057C">
        <w:rPr>
          <w:rFonts w:ascii="Arial Narrow" w:hAnsi="Arial Narrow" w:cstheme="minorHAnsi"/>
        </w:rPr>
        <w:t xml:space="preserve">КРУ 10 кВ </w:t>
      </w:r>
      <w:r w:rsidR="005F6D85" w:rsidRPr="00514133">
        <w:rPr>
          <w:rFonts w:ascii="Arial Narrow" w:hAnsi="Arial Narrow" w:cstheme="minorHAnsi"/>
        </w:rPr>
        <w:t xml:space="preserve">и ТСН отключатся. При пропадании питания на щите ЩСН-НН со стороны ТСН </w:t>
      </w:r>
      <w:r w:rsidR="003C057C">
        <w:rPr>
          <w:rFonts w:ascii="Arial Narrow" w:hAnsi="Arial Narrow" w:cstheme="minorHAnsi"/>
        </w:rPr>
        <w:t xml:space="preserve">КРУ 10 </w:t>
      </w:r>
      <w:r w:rsidR="006713D0" w:rsidRPr="00514133">
        <w:rPr>
          <w:rFonts w:ascii="Arial Narrow" w:hAnsi="Arial Narrow" w:cstheme="minorHAnsi"/>
        </w:rPr>
        <w:t>кВ</w:t>
      </w:r>
      <w:r w:rsidR="005F6D85" w:rsidRPr="00514133">
        <w:rPr>
          <w:rFonts w:ascii="Arial Narrow" w:hAnsi="Arial Narrow" w:cstheme="minorHAnsi"/>
        </w:rPr>
        <w:t>, в щите ЩСН-НН срабатывает АВР – включается секционный выключатель, и напряжение на секции шин восстанавливается.</w:t>
      </w:r>
    </w:p>
    <w:p w14:paraId="3E7DDAF7" w14:textId="77777777" w:rsidR="00823868" w:rsidRPr="00514133" w:rsidRDefault="00551A0F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41" w:name="_Toc65250540"/>
      <w:r w:rsidRPr="00514133">
        <w:rPr>
          <w:rFonts w:ascii="Arial Narrow" w:hAnsi="Arial Narrow" w:cstheme="minorHAnsi"/>
          <w:lang w:val="ru-RU"/>
        </w:rPr>
        <w:t xml:space="preserve">ОСНОВНЫЕ КОНСТРУКТИВНО-КОМПОНОВОЧНЫЕ </w:t>
      </w:r>
      <w:r w:rsidR="00520062" w:rsidRPr="00514133">
        <w:rPr>
          <w:rFonts w:ascii="Arial Narrow" w:hAnsi="Arial Narrow" w:cstheme="minorHAnsi"/>
          <w:lang w:val="ru-RU"/>
        </w:rPr>
        <w:t xml:space="preserve">И ТЕХНИЧЕСКИЕ </w:t>
      </w:r>
      <w:r w:rsidRPr="00514133">
        <w:rPr>
          <w:rFonts w:ascii="Arial Narrow" w:hAnsi="Arial Narrow" w:cstheme="minorHAnsi"/>
          <w:lang w:val="ru-RU"/>
        </w:rPr>
        <w:t>РЕШЕНИЯ</w:t>
      </w:r>
      <w:bookmarkEnd w:id="40"/>
      <w:bookmarkEnd w:id="41"/>
    </w:p>
    <w:p w14:paraId="7D461A95" w14:textId="77777777" w:rsidR="00823868" w:rsidRPr="00514133" w:rsidRDefault="002D36C1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ОРУ 35 кВ расположено на верхней площадке (над седельно-сцепным устройством) полуприцепа </w:t>
      </w:r>
      <w:r w:rsidR="00823868" w:rsidRPr="00514133">
        <w:rPr>
          <w:rFonts w:ascii="Arial Narrow" w:hAnsi="Arial Narrow" w:cstheme="minorHAnsi"/>
        </w:rPr>
        <w:t xml:space="preserve">и состоит из: </w:t>
      </w:r>
    </w:p>
    <w:p w14:paraId="0576C117" w14:textId="77777777" w:rsidR="00823868" w:rsidRPr="00514133" w:rsidRDefault="002D36C1" w:rsidP="002D36C1">
      <w:pPr>
        <w:pStyle w:val="00"/>
        <w:spacing w:after="0" w:line="240" w:lineRule="auto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>Выключатель вакуумный, колонковый наружной установки ВР35НТ-35-25/1600-0/0 УХЛ1</w:t>
      </w:r>
      <w:r w:rsidR="00823868" w:rsidRPr="00514133">
        <w:rPr>
          <w:rFonts w:ascii="Arial Narrow" w:hAnsi="Arial Narrow"/>
        </w:rPr>
        <w:t xml:space="preserve">; </w:t>
      </w:r>
    </w:p>
    <w:p w14:paraId="37DA45AE" w14:textId="77777777" w:rsidR="002D36C1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Разъединитель  трехполюсный горизонтально-поворотный 35 кВ с двумя ножами заземления РГП-2-35.II/1000 УХЛ1, с двигательными приводами для управления главными и заземляющими ножами  ПД-14;</w:t>
      </w:r>
    </w:p>
    <w:p w14:paraId="4BAFF223" w14:textId="77777777" w:rsidR="004D5783" w:rsidRPr="00514133" w:rsidRDefault="004D5783" w:rsidP="00D540AD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 тока</w:t>
      </w:r>
      <w:r w:rsidR="00D540AD" w:rsidRPr="00514133">
        <w:rPr>
          <w:rFonts w:ascii="Arial Narrow" w:hAnsi="Arial Narrow" w:cstheme="minorHAnsi"/>
        </w:rPr>
        <w:t xml:space="preserve"> ТОЛ-НТЗ-35-IV</w:t>
      </w:r>
      <w:r w:rsidRPr="00514133">
        <w:rPr>
          <w:rFonts w:ascii="Arial Narrow" w:hAnsi="Arial Narrow" w:cstheme="minorHAnsi"/>
        </w:rPr>
        <w:t>;</w:t>
      </w:r>
    </w:p>
    <w:p w14:paraId="37E8FEF5" w14:textId="77777777" w:rsidR="004D5783" w:rsidRPr="00514133" w:rsidRDefault="004D5783" w:rsidP="00D540AD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 напряжения трёхфазный антирезонансный наружной установки</w:t>
      </w:r>
      <w:r w:rsidR="00D540AD" w:rsidRPr="00514133">
        <w:rPr>
          <w:rFonts w:ascii="Arial Narrow" w:hAnsi="Arial Narrow" w:cstheme="minorHAnsi"/>
        </w:rPr>
        <w:t xml:space="preserve"> НАЛИ-НТЗ-35 УХЛ1</w:t>
      </w:r>
      <w:r w:rsidRPr="00514133">
        <w:rPr>
          <w:rFonts w:ascii="Arial Narrow" w:hAnsi="Arial Narrow" w:cstheme="minorHAnsi"/>
        </w:rPr>
        <w:t>;</w:t>
      </w:r>
    </w:p>
    <w:p w14:paraId="0089D978" w14:textId="77777777" w:rsidR="004D5783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Ограничитель перенапряжений 35 кВ с изолирующим основанием ОПН-П1-35/40,5/10/2 III УХЛ1;</w:t>
      </w:r>
    </w:p>
    <w:p w14:paraId="4368899D" w14:textId="77777777" w:rsidR="004D5783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Предохранитель токоограничивающий Uном.=35 кВ; Iном.=0,2 А    ПКН-001-35 У1;</w:t>
      </w:r>
    </w:p>
    <w:p w14:paraId="1C742EA5" w14:textId="77777777" w:rsidR="004D5783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Приемный портал.</w:t>
      </w:r>
    </w:p>
    <w:p w14:paraId="302E3062" w14:textId="77777777" w:rsidR="004D5783" w:rsidRPr="00514133" w:rsidRDefault="004D5783" w:rsidP="004D5783">
      <w:pPr>
        <w:pStyle w:val="00"/>
        <w:numPr>
          <w:ilvl w:val="0"/>
          <w:numId w:val="0"/>
        </w:numPr>
        <w:spacing w:after="0" w:line="240" w:lineRule="auto"/>
        <w:ind w:left="1353"/>
        <w:rPr>
          <w:rFonts w:ascii="Arial Narrow" w:hAnsi="Arial Narrow" w:cstheme="minorHAnsi"/>
        </w:rPr>
      </w:pPr>
    </w:p>
    <w:p w14:paraId="7702DB2B" w14:textId="77777777" w:rsidR="004D5783" w:rsidRPr="00514133" w:rsidRDefault="004D5783" w:rsidP="00F30554">
      <w:pPr>
        <w:pStyle w:val="00"/>
        <w:numPr>
          <w:ilvl w:val="0"/>
          <w:numId w:val="0"/>
        </w:numPr>
        <w:spacing w:after="0" w:line="240" w:lineRule="auto"/>
        <w:ind w:left="284" w:firstLine="567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514133">
        <w:rPr>
          <w:rFonts w:ascii="Arial Narrow" w:eastAsia="Times New Roman" w:hAnsi="Arial Narrow" w:cstheme="minorHAnsi"/>
          <w:color w:val="auto"/>
          <w:szCs w:val="24"/>
          <w:lang w:eastAsia="en-US"/>
        </w:rPr>
        <w:t>Силовой трансформатор установлен на основной площадке полуприце</w:t>
      </w:r>
      <w:r w:rsidR="00E223B1" w:rsidRPr="00514133">
        <w:rPr>
          <w:rFonts w:ascii="Arial Narrow" w:eastAsia="Times New Roman" w:hAnsi="Arial Narrow" w:cstheme="minorHAnsi"/>
          <w:color w:val="auto"/>
          <w:szCs w:val="24"/>
          <w:lang w:eastAsia="en-US"/>
        </w:rPr>
        <w:t>пе</w:t>
      </w:r>
      <w:r w:rsidRPr="00514133">
        <w:rPr>
          <w:rFonts w:ascii="Arial Narrow" w:eastAsia="Times New Roman" w:hAnsi="Arial Narrow" w:cstheme="minorHAnsi"/>
          <w:color w:val="auto"/>
          <w:szCs w:val="24"/>
          <w:lang w:eastAsia="en-US"/>
        </w:rPr>
        <w:t>:</w:t>
      </w:r>
    </w:p>
    <w:p w14:paraId="439EE9F8" w14:textId="7A031A51" w:rsidR="00823868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</w:t>
      </w:r>
      <w:r w:rsidR="00823868" w:rsidRPr="00514133">
        <w:rPr>
          <w:rFonts w:ascii="Arial Narrow" w:hAnsi="Arial Narrow" w:cstheme="minorHAnsi"/>
        </w:rPr>
        <w:t xml:space="preserve"> силово</w:t>
      </w:r>
      <w:r w:rsidRPr="00514133">
        <w:rPr>
          <w:rFonts w:ascii="Arial Narrow" w:hAnsi="Arial Narrow" w:cstheme="minorHAnsi"/>
        </w:rPr>
        <w:t>й</w:t>
      </w:r>
      <w:r w:rsidR="00823868" w:rsidRPr="00514133">
        <w:rPr>
          <w:rFonts w:ascii="Arial Narrow" w:hAnsi="Arial Narrow" w:cstheme="minorHAnsi"/>
        </w:rPr>
        <w:t xml:space="preserve"> </w:t>
      </w:r>
      <w:r w:rsidR="003C057C">
        <w:rPr>
          <w:rFonts w:ascii="Arial Narrow" w:hAnsi="Arial Narrow" w:cstheme="minorHAnsi"/>
        </w:rPr>
        <w:t xml:space="preserve">35/10 </w:t>
      </w:r>
      <w:r w:rsidR="006713D0" w:rsidRPr="00514133">
        <w:rPr>
          <w:rFonts w:ascii="Arial Narrow" w:hAnsi="Arial Narrow" w:cstheme="minorHAnsi"/>
        </w:rPr>
        <w:t>кВ</w:t>
      </w:r>
      <w:r w:rsidR="00823868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6,3</w:t>
      </w:r>
      <w:r w:rsidR="00982493" w:rsidRPr="00514133">
        <w:rPr>
          <w:rFonts w:ascii="Arial Narrow" w:hAnsi="Arial Narrow" w:cstheme="minorHAnsi"/>
        </w:rPr>
        <w:t xml:space="preserve"> МВА</w:t>
      </w:r>
      <w:r w:rsidR="0056638F" w:rsidRPr="00514133">
        <w:rPr>
          <w:rFonts w:ascii="Arial Narrow" w:hAnsi="Arial Narrow" w:cstheme="minorHAnsi"/>
        </w:rPr>
        <w:t xml:space="preserve"> </w:t>
      </w:r>
      <w:r w:rsidR="00823868" w:rsidRPr="00514133">
        <w:rPr>
          <w:rFonts w:ascii="Arial Narrow" w:hAnsi="Arial Narrow" w:cstheme="minorHAnsi"/>
        </w:rPr>
        <w:t xml:space="preserve">типа </w:t>
      </w:r>
      <w:r w:rsidR="00D46459" w:rsidRPr="00514133">
        <w:rPr>
          <w:rFonts w:ascii="Arial Narrow" w:hAnsi="Arial Narrow" w:cstheme="minorHAnsi"/>
        </w:rPr>
        <w:t>ТД</w:t>
      </w:r>
      <w:r w:rsidR="000418A0" w:rsidRPr="00514133">
        <w:rPr>
          <w:rFonts w:ascii="Arial Narrow" w:hAnsi="Arial Narrow" w:cstheme="minorHAnsi"/>
        </w:rPr>
        <w:t>Ц</w:t>
      </w:r>
      <w:r w:rsidR="00D46459" w:rsidRPr="00514133">
        <w:rPr>
          <w:rFonts w:ascii="Arial Narrow" w:hAnsi="Arial Narrow" w:cstheme="minorHAnsi"/>
        </w:rPr>
        <w:t>Н-</w:t>
      </w:r>
      <w:r w:rsidRPr="00514133">
        <w:rPr>
          <w:rFonts w:ascii="Arial Narrow" w:hAnsi="Arial Narrow" w:cstheme="minorHAnsi"/>
        </w:rPr>
        <w:t>63</w:t>
      </w:r>
      <w:r w:rsidR="00D46459" w:rsidRPr="00514133">
        <w:rPr>
          <w:rFonts w:ascii="Arial Narrow" w:hAnsi="Arial Narrow" w:cstheme="minorHAnsi"/>
        </w:rPr>
        <w:t>00</w:t>
      </w:r>
      <w:r w:rsidR="00823868" w:rsidRPr="00514133">
        <w:rPr>
          <w:rFonts w:ascii="Arial Narrow" w:hAnsi="Arial Narrow" w:cstheme="minorHAnsi"/>
        </w:rPr>
        <w:t>/</w:t>
      </w:r>
      <w:r w:rsidRPr="00514133">
        <w:rPr>
          <w:rFonts w:ascii="Arial Narrow" w:hAnsi="Arial Narrow" w:cstheme="minorHAnsi"/>
        </w:rPr>
        <w:t>35</w:t>
      </w:r>
      <w:r w:rsidR="00823868" w:rsidRPr="00514133">
        <w:rPr>
          <w:rFonts w:ascii="Arial Narrow" w:hAnsi="Arial Narrow" w:cstheme="minorHAnsi"/>
        </w:rPr>
        <w:t>-У</w:t>
      </w:r>
      <w:r w:rsidR="00D14F3C" w:rsidRPr="00514133">
        <w:rPr>
          <w:rFonts w:ascii="Arial Narrow" w:hAnsi="Arial Narrow" w:cstheme="minorHAnsi"/>
        </w:rPr>
        <w:t>ХЛ</w:t>
      </w:r>
      <w:r w:rsidR="00823868" w:rsidRPr="00514133">
        <w:rPr>
          <w:rFonts w:ascii="Arial Narrow" w:hAnsi="Arial Narrow" w:cstheme="minorHAnsi"/>
        </w:rPr>
        <w:t xml:space="preserve">1, с установленным </w:t>
      </w:r>
      <w:r w:rsidR="00B74A42" w:rsidRPr="00514133">
        <w:rPr>
          <w:rFonts w:ascii="Arial Narrow" w:hAnsi="Arial Narrow" w:cstheme="minorHAnsi"/>
        </w:rPr>
        <w:t>РПН</w:t>
      </w:r>
      <w:r w:rsidRPr="00514133">
        <w:rPr>
          <w:rFonts w:ascii="Arial Narrow" w:hAnsi="Arial Narrow" w:cstheme="minorHAnsi"/>
        </w:rPr>
        <w:t>.</w:t>
      </w:r>
    </w:p>
    <w:p w14:paraId="4282B7EB" w14:textId="77777777" w:rsidR="004D5783" w:rsidRPr="00514133" w:rsidRDefault="004D5783" w:rsidP="004D5783">
      <w:pPr>
        <w:pStyle w:val="00"/>
        <w:numPr>
          <w:ilvl w:val="0"/>
          <w:numId w:val="0"/>
        </w:numPr>
        <w:spacing w:after="0" w:line="240" w:lineRule="auto"/>
        <w:ind w:left="1353"/>
        <w:rPr>
          <w:rFonts w:ascii="Arial Narrow" w:hAnsi="Arial Narrow" w:cstheme="minorHAnsi"/>
        </w:rPr>
      </w:pPr>
    </w:p>
    <w:p w14:paraId="2BD690A2" w14:textId="62D521FC" w:rsidR="00823868" w:rsidRPr="00514133" w:rsidRDefault="000C336B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Модуль </w:t>
      </w:r>
      <w:r w:rsidR="003C057C">
        <w:rPr>
          <w:rFonts w:ascii="Arial Narrow" w:hAnsi="Arial Narrow" w:cstheme="minorHAnsi"/>
        </w:rPr>
        <w:t xml:space="preserve">ЗРУ 10 кВ </w:t>
      </w:r>
      <w:r w:rsidR="00823868" w:rsidRPr="00514133">
        <w:rPr>
          <w:rFonts w:ascii="Arial Narrow" w:hAnsi="Arial Narrow" w:cstheme="minorHAnsi"/>
        </w:rPr>
        <w:t xml:space="preserve">располагается на </w:t>
      </w:r>
      <w:r w:rsidR="004D5783" w:rsidRPr="00514133">
        <w:rPr>
          <w:rFonts w:ascii="Arial Narrow" w:hAnsi="Arial Narrow" w:cstheme="minorHAnsi"/>
        </w:rPr>
        <w:t>основной площадке</w:t>
      </w:r>
      <w:r w:rsidR="00823868" w:rsidRPr="00514133">
        <w:rPr>
          <w:rFonts w:ascii="Arial Narrow" w:hAnsi="Arial Narrow" w:cstheme="minorHAnsi"/>
        </w:rPr>
        <w:t xml:space="preserve"> полуприцепе</w:t>
      </w:r>
      <w:r w:rsidR="004D5783" w:rsidRPr="00514133">
        <w:rPr>
          <w:rFonts w:ascii="Arial Narrow" w:hAnsi="Arial Narrow" w:cstheme="minorHAnsi"/>
        </w:rPr>
        <w:t xml:space="preserve">. В модуле располагаются </w:t>
      </w:r>
      <w:r w:rsidR="003C057C">
        <w:rPr>
          <w:rFonts w:ascii="Arial Narrow" w:hAnsi="Arial Narrow" w:cstheme="minorHAnsi"/>
        </w:rPr>
        <w:t xml:space="preserve">КРУ 10 кВ </w:t>
      </w:r>
      <w:r w:rsidR="004D5783" w:rsidRPr="00514133">
        <w:rPr>
          <w:rFonts w:ascii="Arial Narrow" w:hAnsi="Arial Narrow" w:cstheme="minorHAnsi"/>
        </w:rPr>
        <w:t>и ОПУ</w:t>
      </w:r>
      <w:r w:rsidR="00823868" w:rsidRPr="00514133">
        <w:rPr>
          <w:rFonts w:ascii="Arial Narrow" w:hAnsi="Arial Narrow" w:cstheme="minorHAnsi"/>
        </w:rPr>
        <w:t>:</w:t>
      </w:r>
    </w:p>
    <w:p w14:paraId="61775DA8" w14:textId="7AAB1782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состав секции </w:t>
      </w:r>
      <w:r w:rsidR="003C057C">
        <w:rPr>
          <w:rFonts w:ascii="Arial Narrow" w:hAnsi="Arial Narrow" w:cstheme="minorHAnsi"/>
        </w:rPr>
        <w:t>РУ 10 кВ</w:t>
      </w:r>
      <w:r w:rsidRPr="00514133">
        <w:rPr>
          <w:rFonts w:ascii="Arial Narrow" w:hAnsi="Arial Narrow" w:cstheme="minorHAnsi"/>
        </w:rPr>
        <w:t xml:space="preserve"> входят:</w:t>
      </w:r>
    </w:p>
    <w:p w14:paraId="3B50E8D2" w14:textId="3E54E6AB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ячейка вводная с вакуумным выключателем </w:t>
      </w:r>
      <w:r w:rsidR="00582633" w:rsidRPr="00514133">
        <w:rPr>
          <w:rFonts w:ascii="Arial Narrow" w:hAnsi="Arial Narrow"/>
        </w:rPr>
        <w:t>10кВ</w:t>
      </w:r>
      <w:r w:rsidRPr="00514133">
        <w:rPr>
          <w:rFonts w:ascii="Arial Narrow" w:hAnsi="Arial Narrow"/>
        </w:rPr>
        <w:t xml:space="preserve"> </w:t>
      </w:r>
      <w:r w:rsidR="00F30554" w:rsidRPr="00514133">
        <w:rPr>
          <w:rFonts w:ascii="Arial Narrow" w:hAnsi="Arial Narrow"/>
        </w:rPr>
        <w:t>VF12-М-10-20</w:t>
      </w:r>
      <w:r w:rsidRPr="00514133">
        <w:rPr>
          <w:rFonts w:ascii="Arial Narrow" w:hAnsi="Arial Narrow"/>
        </w:rPr>
        <w:t xml:space="preserve">, </w:t>
      </w:r>
      <w:r w:rsidR="00F30554" w:rsidRPr="00514133">
        <w:rPr>
          <w:rFonts w:ascii="Arial Narrow" w:hAnsi="Arial Narrow"/>
        </w:rPr>
        <w:t>1</w:t>
      </w:r>
      <w:r w:rsidR="00425FC9" w:rsidRPr="00514133">
        <w:rPr>
          <w:rFonts w:ascii="Arial Narrow" w:hAnsi="Arial Narrow"/>
        </w:rPr>
        <w:t>00</w:t>
      </w:r>
      <w:r w:rsidR="003B0FF2" w:rsidRPr="00514133">
        <w:rPr>
          <w:rFonts w:ascii="Arial Narrow" w:hAnsi="Arial Narrow"/>
        </w:rPr>
        <w:t>0</w:t>
      </w:r>
      <w:r w:rsidR="0066588A" w:rsidRPr="00514133">
        <w:rPr>
          <w:rFonts w:ascii="Arial Narrow" w:hAnsi="Arial Narrow"/>
        </w:rPr>
        <w:t> А</w:t>
      </w:r>
      <w:r w:rsidRPr="00514133">
        <w:rPr>
          <w:rFonts w:ascii="Arial Narrow" w:hAnsi="Arial Narrow"/>
        </w:rPr>
        <w:t xml:space="preserve"> – 1шт.;</w:t>
      </w:r>
    </w:p>
    <w:p w14:paraId="2A00A49F" w14:textId="7FAB4D70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ячейки отходящей линии с вакуумным выключателем </w:t>
      </w:r>
      <w:r w:rsidR="00C311D4" w:rsidRPr="00514133">
        <w:rPr>
          <w:rFonts w:ascii="Arial Narrow" w:hAnsi="Arial Narrow"/>
        </w:rPr>
        <w:t>10</w:t>
      </w:r>
      <w:r w:rsidR="006713D0" w:rsidRPr="00514133">
        <w:rPr>
          <w:rFonts w:ascii="Arial Narrow" w:hAnsi="Arial Narrow"/>
        </w:rPr>
        <w:t> кВ</w:t>
      </w:r>
      <w:r w:rsidRPr="00514133">
        <w:rPr>
          <w:rFonts w:ascii="Arial Narrow" w:hAnsi="Arial Narrow"/>
        </w:rPr>
        <w:t xml:space="preserve"> VF</w:t>
      </w:r>
      <w:r w:rsidR="00582633" w:rsidRPr="00514133">
        <w:rPr>
          <w:rFonts w:ascii="Arial Narrow" w:hAnsi="Arial Narrow"/>
        </w:rPr>
        <w:t>12</w:t>
      </w:r>
      <w:r w:rsidR="00F30554" w:rsidRPr="00514133">
        <w:rPr>
          <w:rFonts w:ascii="Arial Narrow" w:hAnsi="Arial Narrow"/>
        </w:rPr>
        <w:t>-М-10-20</w:t>
      </w:r>
      <w:r w:rsidRPr="00514133">
        <w:rPr>
          <w:rFonts w:ascii="Arial Narrow" w:hAnsi="Arial Narrow"/>
        </w:rPr>
        <w:t xml:space="preserve">, </w:t>
      </w:r>
      <w:r w:rsidR="00230A95" w:rsidRPr="00514133">
        <w:rPr>
          <w:rFonts w:ascii="Arial Narrow" w:hAnsi="Arial Narrow"/>
        </w:rPr>
        <w:t>630</w:t>
      </w:r>
      <w:r w:rsidR="0066588A" w:rsidRPr="00514133">
        <w:rPr>
          <w:rFonts w:ascii="Arial Narrow" w:hAnsi="Arial Narrow"/>
        </w:rPr>
        <w:t> А</w:t>
      </w:r>
      <w:r w:rsidRPr="00514133">
        <w:rPr>
          <w:rFonts w:ascii="Arial Narrow" w:hAnsi="Arial Narrow"/>
        </w:rPr>
        <w:t xml:space="preserve"> – </w:t>
      </w:r>
      <w:r w:rsidR="00F30554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 xml:space="preserve"> шт.;</w:t>
      </w:r>
    </w:p>
    <w:p w14:paraId="75B8238D" w14:textId="77777777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ячейка с силовым трансформатором собственных нужд (ТСН) 40</w:t>
      </w:r>
      <w:r w:rsidR="006713D0" w:rsidRPr="00514133">
        <w:rPr>
          <w:rFonts w:ascii="Arial Narrow" w:hAnsi="Arial Narrow"/>
        </w:rPr>
        <w:t> кВ</w:t>
      </w:r>
      <w:r w:rsidRPr="00514133">
        <w:rPr>
          <w:rFonts w:ascii="Arial Narrow" w:hAnsi="Arial Narrow"/>
        </w:rPr>
        <w:t xml:space="preserve">А – 1 шт.; </w:t>
      </w:r>
    </w:p>
    <w:p w14:paraId="3438D67A" w14:textId="4E833B8C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ячейка с </w:t>
      </w:r>
      <w:r w:rsidR="00582633" w:rsidRPr="00514133">
        <w:rPr>
          <w:rFonts w:ascii="Arial Narrow" w:hAnsi="Arial Narrow"/>
        </w:rPr>
        <w:t>трансформатор</w:t>
      </w:r>
      <w:r w:rsidR="007C4D77" w:rsidRPr="00514133">
        <w:rPr>
          <w:rFonts w:ascii="Arial Narrow" w:hAnsi="Arial Narrow"/>
        </w:rPr>
        <w:t>ом напряжения</w:t>
      </w:r>
      <w:r w:rsidRPr="00514133">
        <w:rPr>
          <w:rFonts w:ascii="Arial Narrow" w:hAnsi="Arial Narrow"/>
        </w:rPr>
        <w:t xml:space="preserve"> </w:t>
      </w:r>
      <w:r w:rsidR="00BA7488">
        <w:rPr>
          <w:rFonts w:ascii="Arial Narrow" w:hAnsi="Arial Narrow"/>
        </w:rPr>
        <w:t>10</w:t>
      </w:r>
      <w:r w:rsidR="006713D0" w:rsidRPr="00514133">
        <w:rPr>
          <w:rFonts w:ascii="Arial Narrow" w:hAnsi="Arial Narrow"/>
        </w:rPr>
        <w:t> кВ</w:t>
      </w:r>
      <w:r w:rsidR="001F2985" w:rsidRPr="00514133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 xml:space="preserve">– 1 шт.; </w:t>
      </w:r>
    </w:p>
    <w:p w14:paraId="0388E2B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highlight w:val="yellow"/>
        </w:rPr>
      </w:pPr>
      <w:r w:rsidRPr="00514133">
        <w:rPr>
          <w:rFonts w:ascii="Arial Narrow" w:hAnsi="Arial Narrow" w:cstheme="minorHAnsi"/>
        </w:rPr>
        <w:t xml:space="preserve">В состав секции ОПУ входят: </w:t>
      </w:r>
    </w:p>
    <w:p w14:paraId="356E122C" w14:textId="77777777" w:rsidR="00397E4F" w:rsidRPr="00514133" w:rsidRDefault="00397E4F" w:rsidP="00397E4F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Щит собственных нужд «ЩСН»</w:t>
      </w:r>
      <w:r w:rsidR="00823868" w:rsidRPr="00514133">
        <w:rPr>
          <w:rFonts w:ascii="Arial Narrow" w:hAnsi="Arial Narrow"/>
        </w:rPr>
        <w:t xml:space="preserve">; </w:t>
      </w:r>
    </w:p>
    <w:p w14:paraId="5ABBE259" w14:textId="77777777" w:rsidR="00397E4F" w:rsidRPr="00514133" w:rsidRDefault="00397E4F" w:rsidP="00397E4F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оперативного тока ШОТ;</w:t>
      </w:r>
    </w:p>
    <w:p w14:paraId="74E74B4B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защиты трансформатора и автоматики регулирования напряжения трансформатора «ШЗС и АРН»;</w:t>
      </w:r>
    </w:p>
    <w:p w14:paraId="684069B7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управления и сигнализации «ШУС»;</w:t>
      </w:r>
    </w:p>
    <w:p w14:paraId="0A2479DC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ТН 35 кВ и питания цепей оперативной блокировки «ШТН и ПОБ»;</w:t>
      </w:r>
    </w:p>
    <w:p w14:paraId="3463A15F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телемеханики и связи «ШТМ и С»;</w:t>
      </w:r>
    </w:p>
    <w:p w14:paraId="6D32990B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пожарной сигнализации «ПС»;</w:t>
      </w:r>
    </w:p>
    <w:p w14:paraId="49262B8A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Щит охранной сигнализации «ОС»;</w:t>
      </w:r>
    </w:p>
    <w:p w14:paraId="58612061" w14:textId="77777777" w:rsidR="00CC6713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lastRenderedPageBreak/>
        <w:t>Шкаф автоматизированной информационно-измерительной системы коммерческого учета электроэнергии «АИСКУЭ».</w:t>
      </w:r>
    </w:p>
    <w:p w14:paraId="2123FB83" w14:textId="77777777" w:rsidR="00823868" w:rsidRPr="00514133" w:rsidRDefault="00D561B4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42" w:name="_Toc65249340"/>
      <w:bookmarkStart w:id="43" w:name="_Toc65250541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</w:t>
      </w:r>
      <w:r w:rsidR="001C418A" w:rsidRPr="00514133">
        <w:rPr>
          <w:rFonts w:ascii="Arial Narrow" w:hAnsi="Arial Narrow" w:cstheme="minorHAnsi"/>
          <w:lang w:val="ru-RU"/>
        </w:rPr>
        <w:t>РУ 35 кВ</w:t>
      </w:r>
      <w:bookmarkEnd w:id="42"/>
      <w:bookmarkEnd w:id="43"/>
    </w:p>
    <w:p w14:paraId="7C7494F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Оборудование </w:t>
      </w:r>
      <w:r w:rsidR="001C418A" w:rsidRPr="00514133">
        <w:rPr>
          <w:rFonts w:ascii="Arial Narrow" w:hAnsi="Arial Narrow" w:cstheme="minorHAnsi"/>
        </w:rPr>
        <w:t>ОРУ 35 кВ</w:t>
      </w:r>
      <w:r w:rsidRPr="00514133">
        <w:rPr>
          <w:rFonts w:ascii="Arial Narrow" w:hAnsi="Arial Narrow" w:cstheme="minorHAnsi"/>
        </w:rPr>
        <w:t xml:space="preserve"> имеет следующие основные технические характеристики:</w:t>
      </w:r>
    </w:p>
    <w:p w14:paraId="1F84F49F" w14:textId="77777777" w:rsidR="00823868" w:rsidRPr="00514133" w:rsidRDefault="00360349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Основные параметры </w:t>
      </w:r>
      <w:r w:rsidR="00E223B1" w:rsidRPr="00514133">
        <w:rPr>
          <w:rFonts w:ascii="Arial Narrow" w:hAnsi="Arial Narrow" w:cstheme="minorHAnsi"/>
        </w:rPr>
        <w:t xml:space="preserve">выключателя вакуумного, колонкового наружной установки </w:t>
      </w:r>
      <w:r w:rsidR="000C394C" w:rsidRPr="000C394C">
        <w:rPr>
          <w:rFonts w:ascii="Arial Narrow" w:hAnsi="Arial Narrow" w:cstheme="minorHAnsi"/>
        </w:rPr>
        <w:t>ВБС-35III-П/25/1600 УХЛ1</w:t>
      </w:r>
      <w:r w:rsidR="00823868" w:rsidRPr="00514133">
        <w:rPr>
          <w:rFonts w:ascii="Arial Narrow" w:hAnsi="Arial Narrow" w:cstheme="minorHAnsi"/>
        </w:rPr>
        <w:t>:</w:t>
      </w:r>
    </w:p>
    <w:p w14:paraId="4AA94683" w14:textId="77777777" w:rsidR="00823868" w:rsidRPr="00514133" w:rsidRDefault="00823868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</w:t>
      </w:r>
      <w:r w:rsidR="00E223B1" w:rsidRPr="00514133">
        <w:rPr>
          <w:rFonts w:ascii="Arial Narrow" w:hAnsi="Arial Narrow"/>
        </w:rPr>
        <w:t>35</w:t>
      </w:r>
      <w:r w:rsidR="006713D0" w:rsidRPr="00514133">
        <w:rPr>
          <w:rFonts w:ascii="Arial Narrow" w:hAnsi="Arial Narrow"/>
        </w:rPr>
        <w:t> кВ</w:t>
      </w:r>
      <w:r w:rsidRPr="00514133">
        <w:rPr>
          <w:rFonts w:ascii="Arial Narrow" w:hAnsi="Arial Narrow"/>
        </w:rPr>
        <w:t xml:space="preserve">; </w:t>
      </w:r>
    </w:p>
    <w:p w14:paraId="5B02E5C2" w14:textId="77777777" w:rsidR="00E223B1" w:rsidRPr="00514133" w:rsidRDefault="00E223B1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наибольшее рабочее напряжение 40,5 кВ;</w:t>
      </w:r>
    </w:p>
    <w:p w14:paraId="193518F9" w14:textId="77777777" w:rsidR="00E223B1" w:rsidRPr="00514133" w:rsidRDefault="00E223B1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номинальный ток 1600 А;</w:t>
      </w:r>
    </w:p>
    <w:p w14:paraId="250BC59A" w14:textId="77777777" w:rsidR="00E223B1" w:rsidRPr="00514133" w:rsidRDefault="00E223B1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номинальный ток отключения 25 кА;</w:t>
      </w:r>
    </w:p>
    <w:p w14:paraId="4FA860D0" w14:textId="77777777" w:rsidR="00823868" w:rsidRPr="00514133" w:rsidRDefault="00823868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ток термической стойкости </w:t>
      </w:r>
      <w:r w:rsidR="00E223B1" w:rsidRPr="00514133">
        <w:rPr>
          <w:rFonts w:ascii="Arial Narrow" w:hAnsi="Arial Narrow"/>
        </w:rPr>
        <w:t>25</w:t>
      </w:r>
      <w:r w:rsidRPr="00514133">
        <w:rPr>
          <w:rFonts w:ascii="Arial Narrow" w:hAnsi="Arial Narrow"/>
        </w:rPr>
        <w:t xml:space="preserve"> кА; </w:t>
      </w:r>
    </w:p>
    <w:p w14:paraId="0996EA6D" w14:textId="77777777" w:rsidR="00823868" w:rsidRPr="00514133" w:rsidRDefault="00823868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ток электродинамической стойкости </w:t>
      </w:r>
      <w:r w:rsidR="00E223B1" w:rsidRPr="00514133">
        <w:rPr>
          <w:rFonts w:ascii="Arial Narrow" w:hAnsi="Arial Narrow"/>
        </w:rPr>
        <w:t>64</w:t>
      </w:r>
      <w:r w:rsidRPr="00514133">
        <w:rPr>
          <w:rFonts w:ascii="Arial Narrow" w:hAnsi="Arial Narrow"/>
        </w:rPr>
        <w:t xml:space="preserve"> кА.</w:t>
      </w:r>
    </w:p>
    <w:p w14:paraId="7DAC096C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Основные параметры </w:t>
      </w:r>
      <w:r w:rsidR="00E223B1" w:rsidRPr="00514133">
        <w:rPr>
          <w:rFonts w:ascii="Arial Narrow" w:hAnsi="Arial Narrow" w:cstheme="minorHAnsi"/>
        </w:rPr>
        <w:t>разъединителя  трехполюсного горизонтально-поворотного 35 кВ с двумя ножами заземления РГ-2-35.II/1000 УХЛ1</w:t>
      </w:r>
      <w:r w:rsidRPr="00514133">
        <w:rPr>
          <w:rFonts w:ascii="Arial Narrow" w:hAnsi="Arial Narrow" w:cstheme="minorHAnsi"/>
        </w:rPr>
        <w:t>:</w:t>
      </w:r>
    </w:p>
    <w:p w14:paraId="4BF26C6B" w14:textId="77777777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</w:t>
      </w:r>
      <w:r w:rsidR="00E223B1" w:rsidRPr="00514133">
        <w:rPr>
          <w:rFonts w:ascii="Arial Narrow" w:hAnsi="Arial Narrow"/>
        </w:rPr>
        <w:t>35</w:t>
      </w:r>
      <w:r w:rsidR="006713D0" w:rsidRPr="00514133">
        <w:rPr>
          <w:rFonts w:ascii="Arial Narrow" w:hAnsi="Arial Narrow"/>
        </w:rPr>
        <w:t> кВ</w:t>
      </w:r>
      <w:r w:rsidRPr="00514133">
        <w:rPr>
          <w:rFonts w:ascii="Arial Narrow" w:hAnsi="Arial Narrow"/>
        </w:rPr>
        <w:t xml:space="preserve">; </w:t>
      </w:r>
    </w:p>
    <w:p w14:paraId="2E362C33" w14:textId="77777777" w:rsidR="00E223B1" w:rsidRPr="00514133" w:rsidRDefault="00E223B1" w:rsidP="00E223B1">
      <w:pPr>
        <w:pStyle w:val="00"/>
        <w:spacing w:after="0" w:line="240" w:lineRule="auto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>наибольшее рабочее напряжение 40,5 кВ;</w:t>
      </w:r>
    </w:p>
    <w:p w14:paraId="6F4A6682" w14:textId="77777777" w:rsidR="00823868" w:rsidRPr="00514133" w:rsidRDefault="00823868" w:rsidP="00E223B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номинальный ток </w:t>
      </w:r>
      <w:r w:rsidR="00ED710C" w:rsidRPr="00514133">
        <w:rPr>
          <w:rFonts w:ascii="Arial Narrow" w:hAnsi="Arial Narrow"/>
        </w:rPr>
        <w:t>100</w:t>
      </w:r>
      <w:r w:rsidRPr="00514133">
        <w:rPr>
          <w:rFonts w:ascii="Arial Narrow" w:hAnsi="Arial Narrow"/>
        </w:rPr>
        <w:t xml:space="preserve">0 А; </w:t>
      </w:r>
    </w:p>
    <w:p w14:paraId="144B7C18" w14:textId="77777777" w:rsidR="00823868" w:rsidRPr="00514133" w:rsidRDefault="00823868" w:rsidP="00E223B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ток термической стойкости 2</w:t>
      </w:r>
      <w:r w:rsidR="00E223B1" w:rsidRPr="00514133">
        <w:rPr>
          <w:rFonts w:ascii="Arial Narrow" w:hAnsi="Arial Narrow"/>
        </w:rPr>
        <w:t>0</w:t>
      </w:r>
      <w:r w:rsidRPr="00514133">
        <w:rPr>
          <w:rFonts w:ascii="Arial Narrow" w:hAnsi="Arial Narrow"/>
        </w:rPr>
        <w:t xml:space="preserve"> кА.</w:t>
      </w:r>
    </w:p>
    <w:p w14:paraId="2EE469BB" w14:textId="77777777" w:rsidR="00E223B1" w:rsidRPr="00514133" w:rsidRDefault="00E223B1" w:rsidP="00E223B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Основные параметры трансформатора тока</w:t>
      </w:r>
      <w:r w:rsidR="00D540AD" w:rsidRPr="00514133">
        <w:rPr>
          <w:rFonts w:ascii="Arial Narrow" w:hAnsi="Arial Narrow"/>
        </w:rPr>
        <w:t xml:space="preserve"> </w:t>
      </w:r>
      <w:r w:rsidR="00D540AD" w:rsidRPr="00514133">
        <w:rPr>
          <w:rFonts w:ascii="Arial Narrow" w:hAnsi="Arial Narrow" w:cstheme="minorHAnsi"/>
        </w:rPr>
        <w:t>ТОЛ-НТЗ-35-IV</w:t>
      </w:r>
      <w:r w:rsidRPr="00514133">
        <w:rPr>
          <w:rFonts w:ascii="Arial Narrow" w:hAnsi="Arial Narrow" w:cstheme="minorHAnsi"/>
        </w:rPr>
        <w:t>:</w:t>
      </w:r>
    </w:p>
    <w:p w14:paraId="0BB8E994" w14:textId="77777777" w:rsidR="00E223B1" w:rsidRPr="00514133" w:rsidRDefault="00E223B1" w:rsidP="00E223B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35 кВ; </w:t>
      </w:r>
    </w:p>
    <w:p w14:paraId="4FE5808C" w14:textId="77777777" w:rsidR="00E223B1" w:rsidRPr="00514133" w:rsidRDefault="00D540AD" w:rsidP="00E223B1">
      <w:pPr>
        <w:pStyle w:val="00"/>
        <w:spacing w:after="0" w:line="240" w:lineRule="auto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>ток односекундной термической стойкости 31,5 кА</w:t>
      </w:r>
      <w:r w:rsidR="00E223B1" w:rsidRPr="00514133">
        <w:rPr>
          <w:rFonts w:ascii="Arial Narrow" w:hAnsi="Arial Narrow" w:cstheme="minorHAnsi"/>
        </w:rPr>
        <w:t>;</w:t>
      </w:r>
    </w:p>
    <w:p w14:paraId="32815406" w14:textId="77777777" w:rsidR="00E223B1" w:rsidRPr="00514133" w:rsidRDefault="00E223B1" w:rsidP="00E223B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номинальный ток 1000 А; </w:t>
      </w:r>
    </w:p>
    <w:p w14:paraId="268149DD" w14:textId="77777777" w:rsidR="00E223B1" w:rsidRPr="00514133" w:rsidRDefault="00D540AD" w:rsidP="00D540AD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класс точности 0,5/3Р/3Р;</w:t>
      </w:r>
    </w:p>
    <w:p w14:paraId="48FB7B67" w14:textId="77777777" w:rsidR="00D540AD" w:rsidRPr="00514133" w:rsidRDefault="004D5783" w:rsidP="00D540AD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коэффициентом трансформации 150/5А</w:t>
      </w:r>
      <w:r w:rsidR="00D540AD" w:rsidRPr="00514133">
        <w:rPr>
          <w:rFonts w:ascii="Arial Narrow" w:hAnsi="Arial Narrow" w:cstheme="minorHAnsi"/>
        </w:rPr>
        <w:t>;</w:t>
      </w:r>
    </w:p>
    <w:p w14:paraId="72B9E945" w14:textId="77777777" w:rsidR="00D540AD" w:rsidRPr="00514133" w:rsidRDefault="00D540AD" w:rsidP="00D540A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Основные параметры трансформатора напряжения трёхфазного антирезонансного наружной установки НАЛИ-НТЗ-35 УХЛ1 :</w:t>
      </w:r>
    </w:p>
    <w:p w14:paraId="6136E783" w14:textId="77777777" w:rsidR="00D540AD" w:rsidRPr="00514133" w:rsidRDefault="00D540AD" w:rsidP="00D540AD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35 кВ; </w:t>
      </w:r>
    </w:p>
    <w:p w14:paraId="125C78B7" w14:textId="77777777" w:rsidR="00D540AD" w:rsidRPr="00514133" w:rsidRDefault="00D540AD" w:rsidP="00D540AD">
      <w:pPr>
        <w:pStyle w:val="00"/>
        <w:spacing w:after="0" w:line="240" w:lineRule="auto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>наибольшее рабочее напряжение 40,5 кВ;</w:t>
      </w:r>
    </w:p>
    <w:p w14:paraId="008FBC15" w14:textId="77777777" w:rsidR="00D540AD" w:rsidRPr="00514133" w:rsidRDefault="00D540AD" w:rsidP="00D540AD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класс точности 0,5/3Р/3Р;</w:t>
      </w:r>
    </w:p>
    <w:p w14:paraId="252F1C91" w14:textId="77777777" w:rsidR="00D540AD" w:rsidRPr="00514133" w:rsidRDefault="00D540AD" w:rsidP="00D540AD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коэффициент трансформации 35/√3; 0,1/√3; 0,1/3;0,1.</w:t>
      </w:r>
    </w:p>
    <w:p w14:paraId="1B679D3A" w14:textId="77777777" w:rsidR="00D540AD" w:rsidRPr="00514133" w:rsidRDefault="00D540AD" w:rsidP="00D540A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Основные параметры ограничителя перенапряжений 35 кВ с изолирующим основанием ОПН-П1-35/40,5/10/2 III УХЛ1:</w:t>
      </w:r>
    </w:p>
    <w:p w14:paraId="71078209" w14:textId="77777777" w:rsidR="00D540AD" w:rsidRPr="00514133" w:rsidRDefault="00D540AD" w:rsidP="00D540AD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35 кВ; </w:t>
      </w:r>
    </w:p>
    <w:p w14:paraId="48149229" w14:textId="77777777" w:rsidR="00D540AD" w:rsidRPr="00514133" w:rsidRDefault="00D540AD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наибольшее рабочее напряжение 40,5 кВ;</w:t>
      </w:r>
    </w:p>
    <w:p w14:paraId="58380CEE" w14:textId="77777777" w:rsidR="00D540AD" w:rsidRPr="00514133" w:rsidRDefault="007F739C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номинальный разрядный ток на волне 8/20 мкс 10 кА.</w:t>
      </w:r>
    </w:p>
    <w:p w14:paraId="7954DEB9" w14:textId="77777777" w:rsidR="00D540AD" w:rsidRPr="00514133" w:rsidRDefault="00D540AD" w:rsidP="007F739C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14:paraId="47F15E5C" w14:textId="57F05656" w:rsidR="00823868" w:rsidRPr="00514133" w:rsidRDefault="00442FD2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44" w:name="_Toc65249341"/>
      <w:bookmarkStart w:id="45" w:name="_Toc65250542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модуля </w:t>
      </w:r>
      <w:r w:rsidR="003C057C">
        <w:rPr>
          <w:rFonts w:ascii="Arial Narrow" w:hAnsi="Arial Narrow" w:cstheme="minorHAnsi"/>
          <w:lang w:val="ru-RU"/>
        </w:rPr>
        <w:t xml:space="preserve">ЗРУ 10 кВ </w:t>
      </w:r>
      <w:bookmarkEnd w:id="44"/>
      <w:bookmarkEnd w:id="45"/>
    </w:p>
    <w:p w14:paraId="11BDD2B4" w14:textId="083BF0D6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Основным силовым оборудованием модуля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>является</w:t>
      </w:r>
      <w:r w:rsidR="009F5021">
        <w:rPr>
          <w:rFonts w:ascii="Arial Narrow" w:hAnsi="Arial Narrow" w:cstheme="minorHAnsi"/>
        </w:rPr>
        <w:t xml:space="preserve"> </w:t>
      </w:r>
      <w:r w:rsidR="009F5021" w:rsidRPr="009F5021">
        <w:rPr>
          <w:rFonts w:ascii="Arial Narrow" w:hAnsi="Arial Narrow" w:cstheme="minorHAnsi"/>
        </w:rPr>
        <w:t xml:space="preserve">Комплектное распределительное устройство </w:t>
      </w:r>
      <w:r w:rsidR="00BA7488">
        <w:rPr>
          <w:rFonts w:ascii="Arial Narrow" w:hAnsi="Arial Narrow" w:cstheme="minorHAnsi"/>
        </w:rPr>
        <w:t xml:space="preserve">10 кВ </w:t>
      </w:r>
      <w:r w:rsidR="009F5021" w:rsidRPr="009F5021">
        <w:rPr>
          <w:rFonts w:ascii="Arial Narrow" w:hAnsi="Arial Narrow" w:cstheme="minorHAnsi"/>
        </w:rPr>
        <w:t>малогабаритное с верхнем расположение сборных шин</w:t>
      </w:r>
      <w:r w:rsidRPr="00514133">
        <w:rPr>
          <w:rFonts w:ascii="Arial Narrow" w:hAnsi="Arial Narrow" w:cstheme="minorHAnsi"/>
        </w:rPr>
        <w:t xml:space="preserve">, которое состоит из </w:t>
      </w:r>
      <w:r w:rsidR="009F5021">
        <w:rPr>
          <w:rFonts w:ascii="Arial Narrow" w:hAnsi="Arial Narrow" w:cstheme="minorHAnsi"/>
        </w:rPr>
        <w:t>семи</w:t>
      </w:r>
      <w:r w:rsidRPr="00514133">
        <w:rPr>
          <w:rFonts w:ascii="Arial Narrow" w:hAnsi="Arial Narrow" w:cstheme="minorHAnsi"/>
        </w:rPr>
        <w:t xml:space="preserve"> ячеек производства «Элтехника» (Россия)</w:t>
      </w:r>
      <w:r w:rsidR="009F5021">
        <w:rPr>
          <w:rFonts w:ascii="Arial Narrow" w:hAnsi="Arial Narrow" w:cstheme="minorHAnsi"/>
        </w:rPr>
        <w:t xml:space="preserve"> </w:t>
      </w:r>
      <w:r w:rsidR="009F5021" w:rsidRPr="009F5021">
        <w:rPr>
          <w:rFonts w:ascii="Arial Narrow" w:hAnsi="Arial Narrow" w:cstheme="minorHAnsi"/>
        </w:rPr>
        <w:t>КРУ-</w:t>
      </w:r>
      <w:r w:rsidR="00BA7488">
        <w:rPr>
          <w:rFonts w:ascii="Arial Narrow" w:hAnsi="Arial Narrow" w:cstheme="minorHAnsi"/>
        </w:rPr>
        <w:t xml:space="preserve">10 кВ </w:t>
      </w:r>
      <w:r w:rsidR="009F5021" w:rsidRPr="009F5021">
        <w:rPr>
          <w:rFonts w:ascii="Arial Narrow" w:hAnsi="Arial Narrow" w:cstheme="minorHAnsi"/>
        </w:rPr>
        <w:t>серии «Волга-М»</w:t>
      </w:r>
      <w:r w:rsidRPr="00514133">
        <w:rPr>
          <w:rFonts w:ascii="Arial Narrow" w:hAnsi="Arial Narrow" w:cstheme="minorHAnsi"/>
        </w:rPr>
        <w:t xml:space="preserve"> с номинальным током сборных шин </w:t>
      </w:r>
      <w:r w:rsidR="007F739C" w:rsidRPr="00514133">
        <w:rPr>
          <w:rFonts w:ascii="Arial Narrow" w:hAnsi="Arial Narrow" w:cstheme="minorHAnsi"/>
        </w:rPr>
        <w:t>1</w:t>
      </w:r>
      <w:r w:rsidR="005F2D27" w:rsidRPr="00514133">
        <w:rPr>
          <w:rFonts w:ascii="Arial Narrow" w:hAnsi="Arial Narrow" w:cstheme="minorHAnsi"/>
        </w:rPr>
        <w:t>00</w:t>
      </w:r>
      <w:r w:rsidR="00BF6997" w:rsidRPr="00514133">
        <w:rPr>
          <w:rFonts w:ascii="Arial Narrow" w:hAnsi="Arial Narrow" w:cstheme="minorHAnsi"/>
        </w:rPr>
        <w:t>0</w:t>
      </w:r>
      <w:r w:rsidRPr="00514133">
        <w:rPr>
          <w:rFonts w:ascii="Arial Narrow" w:hAnsi="Arial Narrow" w:cstheme="minorHAnsi"/>
        </w:rPr>
        <w:t> А</w:t>
      </w:r>
      <w:r w:rsidR="00230993">
        <w:rPr>
          <w:rFonts w:ascii="Arial Narrow" w:hAnsi="Arial Narrow" w:cstheme="minorHAnsi"/>
        </w:rPr>
        <w:t>, материал сборных шин медь</w:t>
      </w:r>
      <w:r w:rsidRPr="00514133">
        <w:rPr>
          <w:rFonts w:ascii="Arial Narrow" w:hAnsi="Arial Narrow" w:cstheme="minorHAnsi"/>
        </w:rPr>
        <w:t>.</w:t>
      </w:r>
      <w:r w:rsidR="009F5021">
        <w:rPr>
          <w:rFonts w:ascii="Arial Narrow" w:hAnsi="Arial Narrow" w:cstheme="minorHAnsi"/>
        </w:rPr>
        <w:t xml:space="preserve"> </w:t>
      </w:r>
    </w:p>
    <w:p w14:paraId="3A4910B8" w14:textId="159F8A2D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состав оборудования ячеек </w:t>
      </w:r>
      <w:r w:rsidR="003C057C">
        <w:rPr>
          <w:rFonts w:ascii="Arial Narrow" w:hAnsi="Arial Narrow" w:cstheme="minorHAnsi"/>
        </w:rPr>
        <w:t xml:space="preserve">КРУ 10 кВ </w:t>
      </w:r>
      <w:r w:rsidRPr="00514133">
        <w:rPr>
          <w:rFonts w:ascii="Arial Narrow" w:hAnsi="Arial Narrow" w:cstheme="minorHAnsi"/>
        </w:rPr>
        <w:t>входят:</w:t>
      </w:r>
    </w:p>
    <w:p w14:paraId="201327B5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Ячейка отходящей линии:</w:t>
      </w:r>
    </w:p>
    <w:p w14:paraId="19E6FB76" w14:textId="77777777" w:rsidR="00823868" w:rsidRPr="00514133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выкатной выключатель </w:t>
      </w:r>
      <w:r w:rsidR="00582633" w:rsidRPr="00514133">
        <w:rPr>
          <w:rFonts w:ascii="Arial Narrow" w:hAnsi="Arial Narrow"/>
        </w:rPr>
        <w:t>VF12</w:t>
      </w:r>
      <w:r w:rsidR="007F739C" w:rsidRPr="00514133">
        <w:rPr>
          <w:rFonts w:ascii="Arial Narrow" w:hAnsi="Arial Narrow"/>
        </w:rPr>
        <w:t>-М</w:t>
      </w:r>
      <w:r w:rsidR="00582633" w:rsidRPr="00514133">
        <w:rPr>
          <w:rFonts w:ascii="Arial Narrow" w:hAnsi="Arial Narrow"/>
        </w:rPr>
        <w:t>-</w:t>
      </w:r>
      <w:r w:rsidR="00AC5B89" w:rsidRPr="00514133">
        <w:rPr>
          <w:rFonts w:ascii="Arial Narrow" w:hAnsi="Arial Narrow"/>
        </w:rPr>
        <w:t>63</w:t>
      </w:r>
      <w:r w:rsidRPr="00514133">
        <w:rPr>
          <w:rFonts w:ascii="Arial Narrow" w:hAnsi="Arial Narrow"/>
        </w:rPr>
        <w:t>0-</w:t>
      </w:r>
      <w:r w:rsidR="007F739C" w:rsidRPr="00514133">
        <w:rPr>
          <w:rFonts w:ascii="Arial Narrow" w:hAnsi="Arial Narrow"/>
        </w:rPr>
        <w:t>10-20, номинальный ток</w:t>
      </w:r>
      <w:r w:rsidRPr="00514133">
        <w:rPr>
          <w:rFonts w:ascii="Arial Narrow" w:hAnsi="Arial Narrow"/>
        </w:rPr>
        <w:t xml:space="preserve"> </w:t>
      </w:r>
      <w:r w:rsidR="00AC5B89" w:rsidRPr="00514133">
        <w:rPr>
          <w:rFonts w:ascii="Arial Narrow" w:hAnsi="Arial Narrow"/>
        </w:rPr>
        <w:t>63</w:t>
      </w:r>
      <w:r w:rsidRPr="00514133">
        <w:rPr>
          <w:rFonts w:ascii="Arial Narrow" w:hAnsi="Arial Narrow"/>
        </w:rPr>
        <w:t xml:space="preserve">0 А; ток отключения </w:t>
      </w:r>
      <w:r w:rsidR="007F739C" w:rsidRPr="00514133">
        <w:rPr>
          <w:rFonts w:ascii="Arial Narrow" w:hAnsi="Arial Narrow"/>
        </w:rPr>
        <w:t>20</w:t>
      </w:r>
      <w:r w:rsidRPr="00514133">
        <w:rPr>
          <w:rFonts w:ascii="Arial Narrow" w:hAnsi="Arial Narrow"/>
        </w:rPr>
        <w:t xml:space="preserve"> кА; </w:t>
      </w:r>
    </w:p>
    <w:p w14:paraId="4D4993E4" w14:textId="77777777" w:rsidR="00823868" w:rsidRPr="00514133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трансформаторы тока 3х</w:t>
      </w:r>
      <w:r w:rsidR="00781B1C" w:rsidRPr="00514133">
        <w:rPr>
          <w:rFonts w:ascii="Arial Narrow" w:hAnsi="Arial Narrow"/>
        </w:rPr>
        <w:t>ТЛО-</w:t>
      </w:r>
      <w:r w:rsidR="005F2D27" w:rsidRPr="00514133">
        <w:rPr>
          <w:rFonts w:ascii="Arial Narrow" w:hAnsi="Arial Narrow"/>
        </w:rPr>
        <w:t>10</w:t>
      </w:r>
      <w:r w:rsidR="007F739C" w:rsidRPr="00514133">
        <w:rPr>
          <w:rFonts w:ascii="Arial Narrow" w:hAnsi="Arial Narrow"/>
        </w:rPr>
        <w:t xml:space="preserve"> М, 0,5S/0,5/10P-(500/5)</w:t>
      </w:r>
      <w:r w:rsidRPr="00514133">
        <w:rPr>
          <w:rFonts w:ascii="Arial Narrow" w:hAnsi="Arial Narrow"/>
        </w:rPr>
        <w:t>;</w:t>
      </w:r>
    </w:p>
    <w:p w14:paraId="1ABB6A3F" w14:textId="77777777" w:rsidR="00823868" w:rsidRPr="00514133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трансформаторы тока нулевой последовательности </w:t>
      </w:r>
      <w:r w:rsidR="00846938" w:rsidRPr="00514133">
        <w:rPr>
          <w:rFonts w:ascii="Arial Narrow" w:hAnsi="Arial Narrow"/>
        </w:rPr>
        <w:t>ТЗЛКР-НТЗ-0,66-205 МЗ</w:t>
      </w:r>
      <w:r w:rsidRPr="00514133">
        <w:rPr>
          <w:rFonts w:ascii="Arial Narrow" w:hAnsi="Arial Narrow"/>
        </w:rPr>
        <w:t xml:space="preserve">, </w:t>
      </w:r>
      <w:r w:rsidR="00ED710C" w:rsidRPr="00514133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>0/1;</w:t>
      </w:r>
    </w:p>
    <w:p w14:paraId="22E7B341" w14:textId="4011F817" w:rsidR="00823868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ограничители перенапряжения</w:t>
      </w:r>
      <w:r w:rsidR="00927F73" w:rsidRPr="00514133">
        <w:rPr>
          <w:rFonts w:ascii="Arial Narrow" w:hAnsi="Arial Narrow"/>
        </w:rPr>
        <w:t xml:space="preserve"> </w:t>
      </w:r>
      <w:r w:rsidR="00BA7488">
        <w:rPr>
          <w:rFonts w:ascii="Arial Narrow" w:hAnsi="Arial Narrow"/>
        </w:rPr>
        <w:t xml:space="preserve">10 кВ </w:t>
      </w:r>
      <w:r w:rsidRPr="00514133">
        <w:rPr>
          <w:rFonts w:ascii="Arial Narrow" w:hAnsi="Arial Narrow"/>
        </w:rPr>
        <w:t>(</w:t>
      </w:r>
      <w:r w:rsidR="00927F73" w:rsidRPr="00514133">
        <w:rPr>
          <w:rFonts w:ascii="Arial Narrow" w:hAnsi="Arial Narrow"/>
        </w:rPr>
        <w:t>установлены в ячейки</w:t>
      </w:r>
      <w:r w:rsidRPr="00514133">
        <w:rPr>
          <w:rFonts w:ascii="Arial Narrow" w:hAnsi="Arial Narrow"/>
        </w:rPr>
        <w:t>)</w:t>
      </w:r>
      <w:r w:rsidR="000C394C">
        <w:rPr>
          <w:rFonts w:ascii="Arial Narrow" w:hAnsi="Arial Narrow"/>
        </w:rPr>
        <w:t xml:space="preserve"> </w:t>
      </w:r>
      <w:r w:rsidR="000C394C" w:rsidRPr="000C394C">
        <w:rPr>
          <w:rFonts w:ascii="Arial Narrow" w:hAnsi="Arial Narrow"/>
        </w:rPr>
        <w:t>ОПН-PT/TEL-</w:t>
      </w:r>
      <w:r w:rsidR="001A7287">
        <w:rPr>
          <w:rFonts w:ascii="Arial Narrow" w:hAnsi="Arial Narrow"/>
        </w:rPr>
        <w:t>10/11,5</w:t>
      </w:r>
      <w:r w:rsidR="00CB75E4" w:rsidRPr="00CB75E4">
        <w:rPr>
          <w:rFonts w:ascii="Arial Narrow" w:hAnsi="Arial Narrow"/>
        </w:rPr>
        <w:t>/10кА</w:t>
      </w:r>
      <w:r w:rsidRPr="00514133">
        <w:rPr>
          <w:rFonts w:ascii="Arial Narrow" w:hAnsi="Arial Narrow"/>
        </w:rPr>
        <w:t>;</w:t>
      </w:r>
    </w:p>
    <w:p w14:paraId="2DD47937" w14:textId="77777777" w:rsidR="00402E00" w:rsidRPr="00514133" w:rsidRDefault="00402E00" w:rsidP="007F739C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>расположение выкатного элемента – среднее.</w:t>
      </w:r>
    </w:p>
    <w:p w14:paraId="4B3AFA1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Ячейка трансформатора напряжения:</w:t>
      </w:r>
    </w:p>
    <w:p w14:paraId="3099064B" w14:textId="4912F0D4" w:rsidR="00823868" w:rsidRPr="00514133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трансформатор напряжения 3хЗНОЛП-</w:t>
      </w:r>
      <w:r w:rsidR="007C70D1" w:rsidRPr="00514133">
        <w:rPr>
          <w:rFonts w:ascii="Arial Narrow" w:hAnsi="Arial Narrow"/>
        </w:rPr>
        <w:t>НТЗ</w:t>
      </w:r>
      <w:r w:rsidR="001A7287">
        <w:rPr>
          <w:rFonts w:ascii="Arial Narrow" w:hAnsi="Arial Narrow"/>
        </w:rPr>
        <w:t>10</w:t>
      </w:r>
      <w:r w:rsidRPr="00514133">
        <w:rPr>
          <w:rFonts w:ascii="Arial Narrow" w:hAnsi="Arial Narrow"/>
        </w:rPr>
        <w:t xml:space="preserve">, </w:t>
      </w:r>
      <w:r w:rsidR="008F05B6">
        <w:rPr>
          <w:rFonts w:ascii="Arial Narrow" w:hAnsi="Arial Narrow"/>
        </w:rPr>
        <w:t>10</w:t>
      </w:r>
      <w:r w:rsidRPr="00514133">
        <w:rPr>
          <w:rFonts w:ascii="Arial Narrow" w:hAnsi="Arial Narrow"/>
        </w:rPr>
        <w:t xml:space="preserve">/√3 </w:t>
      </w:r>
      <w:r w:rsidR="008C5945" w:rsidRPr="00514133">
        <w:rPr>
          <w:rFonts w:ascii="Arial Narrow" w:hAnsi="Arial Narrow"/>
          <w:lang w:val="en-US"/>
        </w:rPr>
        <w:t>|</w:t>
      </w:r>
      <w:r w:rsidRPr="00514133">
        <w:rPr>
          <w:rFonts w:ascii="Arial Narrow" w:hAnsi="Arial Narrow"/>
        </w:rPr>
        <w:t xml:space="preserve"> 0,1/√3</w:t>
      </w:r>
      <w:r w:rsidR="008C5945" w:rsidRPr="00514133">
        <w:rPr>
          <w:rFonts w:ascii="Arial Narrow" w:hAnsi="Arial Narrow"/>
        </w:rPr>
        <w:t xml:space="preserve"> </w:t>
      </w:r>
      <w:r w:rsidR="008C5945" w:rsidRPr="00514133">
        <w:rPr>
          <w:rFonts w:ascii="Arial Narrow" w:hAnsi="Arial Narrow"/>
          <w:lang w:val="en-US"/>
        </w:rPr>
        <w:t>|</w:t>
      </w:r>
      <w:r w:rsidR="008C5945" w:rsidRPr="00514133">
        <w:rPr>
          <w:rFonts w:ascii="Arial Narrow" w:hAnsi="Arial Narrow"/>
        </w:rPr>
        <w:t xml:space="preserve"> 0,1/√3</w:t>
      </w:r>
      <w:r w:rsidRPr="00514133">
        <w:rPr>
          <w:rFonts w:ascii="Arial Narrow" w:hAnsi="Arial Narrow"/>
        </w:rPr>
        <w:t xml:space="preserve"> </w:t>
      </w:r>
      <w:r w:rsidR="008C5945" w:rsidRPr="00514133">
        <w:rPr>
          <w:rFonts w:ascii="Arial Narrow" w:hAnsi="Arial Narrow"/>
          <w:lang w:val="en-US"/>
        </w:rPr>
        <w:t>|</w:t>
      </w:r>
      <w:r w:rsidRPr="00514133">
        <w:rPr>
          <w:rFonts w:ascii="Arial Narrow" w:hAnsi="Arial Narrow"/>
        </w:rPr>
        <w:t xml:space="preserve"> 0,1;</w:t>
      </w:r>
    </w:p>
    <w:p w14:paraId="79933F16" w14:textId="77777777" w:rsidR="00823868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заземляющее устройство для шин КРУ;</w:t>
      </w:r>
    </w:p>
    <w:p w14:paraId="20E83903" w14:textId="75AF6181" w:rsidR="000C394C" w:rsidRDefault="000C394C" w:rsidP="009B65D1">
      <w:pPr>
        <w:pStyle w:val="afffffffffff2"/>
        <w:rPr>
          <w:rFonts w:ascii="Arial Narrow" w:hAnsi="Arial Narrow"/>
        </w:rPr>
      </w:pPr>
      <w:r w:rsidRPr="000C394C">
        <w:rPr>
          <w:rFonts w:ascii="Arial Narrow" w:hAnsi="Arial Narrow"/>
        </w:rPr>
        <w:t xml:space="preserve">ограничители перенапряжения </w:t>
      </w:r>
      <w:r w:rsidR="00BA7488">
        <w:rPr>
          <w:rFonts w:ascii="Arial Narrow" w:hAnsi="Arial Narrow"/>
        </w:rPr>
        <w:t xml:space="preserve">10 кВ </w:t>
      </w:r>
      <w:r w:rsidRPr="000C394C">
        <w:rPr>
          <w:rFonts w:ascii="Arial Narrow" w:hAnsi="Arial Narrow"/>
        </w:rPr>
        <w:t>(установлены в ячейки) ОПН-PT/TEL-</w:t>
      </w:r>
      <w:r w:rsidR="001A7287">
        <w:rPr>
          <w:rFonts w:ascii="Arial Narrow" w:hAnsi="Arial Narrow"/>
        </w:rPr>
        <w:t>10/11,5</w:t>
      </w:r>
      <w:r w:rsidR="00CB75E4" w:rsidRPr="00CB75E4">
        <w:rPr>
          <w:rFonts w:ascii="Arial Narrow" w:hAnsi="Arial Narrow"/>
        </w:rPr>
        <w:t>/10кА</w:t>
      </w:r>
      <w:r>
        <w:rPr>
          <w:rFonts w:ascii="Arial Narrow" w:hAnsi="Arial Narrow"/>
        </w:rPr>
        <w:t>;</w:t>
      </w:r>
    </w:p>
    <w:p w14:paraId="07DFF20C" w14:textId="77777777" w:rsidR="00402E00" w:rsidRPr="00514133" w:rsidRDefault="00402E00" w:rsidP="009B65D1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>расположение выкатного элемента – среднее.</w:t>
      </w:r>
    </w:p>
    <w:p w14:paraId="3555748D" w14:textId="77777777" w:rsidR="00823868" w:rsidRPr="00514133" w:rsidRDefault="00F465FF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Ячейка ввода</w:t>
      </w:r>
      <w:r w:rsidR="00823868" w:rsidRPr="00514133">
        <w:rPr>
          <w:rFonts w:ascii="Arial Narrow" w:hAnsi="Arial Narrow" w:cstheme="minorHAnsi"/>
        </w:rPr>
        <w:t>:</w:t>
      </w:r>
    </w:p>
    <w:p w14:paraId="2A6515EC" w14:textId="77777777" w:rsidR="00823868" w:rsidRPr="00514133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выкатной выключатель </w:t>
      </w:r>
      <w:r w:rsidR="00582633" w:rsidRPr="00514133">
        <w:rPr>
          <w:rFonts w:ascii="Arial Narrow" w:hAnsi="Arial Narrow"/>
        </w:rPr>
        <w:t>VF12</w:t>
      </w:r>
      <w:r w:rsidRPr="00514133">
        <w:rPr>
          <w:rFonts w:ascii="Arial Narrow" w:hAnsi="Arial Narrow"/>
        </w:rPr>
        <w:t>-</w:t>
      </w:r>
      <w:r w:rsidR="007F739C" w:rsidRPr="00514133">
        <w:rPr>
          <w:rFonts w:ascii="Arial Narrow" w:hAnsi="Arial Narrow"/>
        </w:rPr>
        <w:t>1</w:t>
      </w:r>
      <w:r w:rsidR="00DF77D9" w:rsidRPr="00514133">
        <w:rPr>
          <w:rFonts w:ascii="Arial Narrow" w:hAnsi="Arial Narrow"/>
        </w:rPr>
        <w:t>00</w:t>
      </w:r>
      <w:r w:rsidR="007C70D1" w:rsidRPr="00514133">
        <w:rPr>
          <w:rFonts w:ascii="Arial Narrow" w:hAnsi="Arial Narrow"/>
        </w:rPr>
        <w:t>0</w:t>
      </w:r>
      <w:r w:rsidRPr="00514133">
        <w:rPr>
          <w:rFonts w:ascii="Arial Narrow" w:hAnsi="Arial Narrow"/>
        </w:rPr>
        <w:t>-</w:t>
      </w:r>
      <w:r w:rsidR="007F739C" w:rsidRPr="00514133">
        <w:rPr>
          <w:rFonts w:ascii="Arial Narrow" w:hAnsi="Arial Narrow"/>
        </w:rPr>
        <w:t>10-20, номинальный ток</w:t>
      </w:r>
      <w:r w:rsidRPr="00514133">
        <w:rPr>
          <w:rFonts w:ascii="Arial Narrow" w:hAnsi="Arial Narrow"/>
        </w:rPr>
        <w:t xml:space="preserve"> </w:t>
      </w:r>
      <w:r w:rsidR="007F739C" w:rsidRPr="00514133">
        <w:rPr>
          <w:rFonts w:ascii="Arial Narrow" w:hAnsi="Arial Narrow"/>
        </w:rPr>
        <w:t>1</w:t>
      </w:r>
      <w:r w:rsidR="00DF77D9" w:rsidRPr="00514133">
        <w:rPr>
          <w:rFonts w:ascii="Arial Narrow" w:hAnsi="Arial Narrow"/>
        </w:rPr>
        <w:t>00</w:t>
      </w:r>
      <w:r w:rsidRPr="00514133">
        <w:rPr>
          <w:rFonts w:ascii="Arial Narrow" w:hAnsi="Arial Narrow"/>
        </w:rPr>
        <w:t xml:space="preserve">0 А; ток отключения </w:t>
      </w:r>
      <w:r w:rsidR="007F739C" w:rsidRPr="00514133">
        <w:rPr>
          <w:rFonts w:ascii="Arial Narrow" w:hAnsi="Arial Narrow"/>
        </w:rPr>
        <w:t>20</w:t>
      </w:r>
      <w:r w:rsidRPr="00514133">
        <w:rPr>
          <w:rFonts w:ascii="Arial Narrow" w:hAnsi="Arial Narrow"/>
        </w:rPr>
        <w:t xml:space="preserve"> кА; </w:t>
      </w:r>
    </w:p>
    <w:p w14:paraId="0306CA44" w14:textId="77777777" w:rsidR="00823868" w:rsidRPr="00514133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трансформаторы тока 3х</w:t>
      </w:r>
      <w:r w:rsidR="00781B1C" w:rsidRPr="00514133">
        <w:rPr>
          <w:rFonts w:ascii="Arial Narrow" w:hAnsi="Arial Narrow"/>
        </w:rPr>
        <w:t>ТЛО</w:t>
      </w:r>
      <w:r w:rsidR="00675540" w:rsidRPr="00514133">
        <w:rPr>
          <w:rFonts w:ascii="Arial Narrow" w:hAnsi="Arial Narrow"/>
        </w:rPr>
        <w:t>-10</w:t>
      </w:r>
      <w:r w:rsidR="007C70D1" w:rsidRPr="00514133">
        <w:rPr>
          <w:rFonts w:ascii="Arial Narrow" w:hAnsi="Arial Narrow"/>
        </w:rPr>
        <w:t xml:space="preserve">, </w:t>
      </w:r>
      <w:r w:rsidR="007F739C" w:rsidRPr="00514133">
        <w:rPr>
          <w:rFonts w:ascii="Arial Narrow" w:hAnsi="Arial Narrow"/>
        </w:rPr>
        <w:t>0,5S/0,5/10P/10Р-(750/5)</w:t>
      </w:r>
      <w:r w:rsidRPr="00514133">
        <w:rPr>
          <w:rFonts w:ascii="Arial Narrow" w:hAnsi="Arial Narrow"/>
        </w:rPr>
        <w:t>;</w:t>
      </w:r>
    </w:p>
    <w:p w14:paraId="368A49C7" w14:textId="030CE44E" w:rsidR="000C394C" w:rsidRDefault="000C394C" w:rsidP="009B65D1">
      <w:pPr>
        <w:pStyle w:val="afffffffffff2"/>
        <w:rPr>
          <w:rFonts w:ascii="Arial Narrow" w:hAnsi="Arial Narrow"/>
        </w:rPr>
      </w:pPr>
      <w:r w:rsidRPr="000C394C">
        <w:rPr>
          <w:rFonts w:ascii="Arial Narrow" w:hAnsi="Arial Narrow"/>
        </w:rPr>
        <w:t xml:space="preserve">ограничители перенапряжения </w:t>
      </w:r>
      <w:r w:rsidR="00BA7488">
        <w:rPr>
          <w:rFonts w:ascii="Arial Narrow" w:hAnsi="Arial Narrow"/>
        </w:rPr>
        <w:t xml:space="preserve">10 кВ </w:t>
      </w:r>
      <w:r w:rsidRPr="000C394C">
        <w:rPr>
          <w:rFonts w:ascii="Arial Narrow" w:hAnsi="Arial Narrow"/>
        </w:rPr>
        <w:t>(установлены в ячейки) ОПН-PT/TEL-</w:t>
      </w:r>
      <w:r w:rsidR="001A7287">
        <w:rPr>
          <w:rFonts w:ascii="Arial Narrow" w:hAnsi="Arial Narrow"/>
        </w:rPr>
        <w:t>10/11,5</w:t>
      </w:r>
      <w:r w:rsidR="00CB75E4" w:rsidRPr="00CB75E4">
        <w:rPr>
          <w:rFonts w:ascii="Arial Narrow" w:hAnsi="Arial Narrow"/>
        </w:rPr>
        <w:t>/10кА</w:t>
      </w:r>
      <w:r>
        <w:rPr>
          <w:rFonts w:ascii="Arial Narrow" w:hAnsi="Arial Narrow"/>
        </w:rPr>
        <w:t>;</w:t>
      </w:r>
    </w:p>
    <w:p w14:paraId="723D1E2D" w14:textId="77777777" w:rsidR="00402E00" w:rsidRPr="00514133" w:rsidRDefault="00402E00" w:rsidP="009B65D1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>расположение выкатного элемента – среднее.</w:t>
      </w:r>
    </w:p>
    <w:p w14:paraId="2DBB8EB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Ячейка трансформатора собственных нужд:</w:t>
      </w:r>
    </w:p>
    <w:p w14:paraId="0F600C88" w14:textId="0ADBBF19" w:rsidR="00823868" w:rsidRPr="00514133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силовой трансформатор</w:t>
      </w:r>
      <w:r w:rsidR="001C6121">
        <w:rPr>
          <w:rFonts w:ascii="Arial Narrow" w:hAnsi="Arial Narrow"/>
        </w:rPr>
        <w:t xml:space="preserve"> сухой</w:t>
      </w:r>
      <w:r w:rsidRPr="00514133">
        <w:rPr>
          <w:rFonts w:ascii="Arial Narrow" w:hAnsi="Arial Narrow"/>
        </w:rPr>
        <w:t xml:space="preserve"> ТС </w:t>
      </w:r>
      <w:r w:rsidR="008F05B6">
        <w:rPr>
          <w:rFonts w:ascii="Arial Narrow" w:hAnsi="Arial Narrow"/>
        </w:rPr>
        <w:t>10</w:t>
      </w:r>
      <w:r w:rsidR="001C6121">
        <w:rPr>
          <w:rFonts w:ascii="Arial Narrow" w:hAnsi="Arial Narrow"/>
        </w:rPr>
        <w:t xml:space="preserve">/0,4; 40кВА; </w:t>
      </w:r>
      <w:r w:rsidR="001C6121">
        <w:rPr>
          <w:rFonts w:ascii="Arial Narrow" w:hAnsi="Arial Narrow"/>
          <w:lang w:val="en-US"/>
        </w:rPr>
        <w:t>U</w:t>
      </w:r>
      <w:r w:rsidR="001C6121">
        <w:rPr>
          <w:rFonts w:ascii="Arial Narrow" w:hAnsi="Arial Narrow"/>
        </w:rPr>
        <w:t>ном.=</w:t>
      </w:r>
      <w:r w:rsidR="008F05B6">
        <w:rPr>
          <w:rFonts w:ascii="Arial Narrow" w:hAnsi="Arial Narrow"/>
        </w:rPr>
        <w:t>10 кВ</w:t>
      </w:r>
      <w:r w:rsidR="001C6121">
        <w:rPr>
          <w:rFonts w:ascii="Arial Narrow" w:hAnsi="Arial Narrow"/>
        </w:rPr>
        <w:t xml:space="preserve">; </w:t>
      </w:r>
      <w:r w:rsidR="001C6121">
        <w:rPr>
          <w:rFonts w:ascii="Arial Narrow" w:hAnsi="Arial Narrow"/>
          <w:lang w:val="en-US"/>
        </w:rPr>
        <w:t>U</w:t>
      </w:r>
      <w:r w:rsidR="001C6121">
        <w:rPr>
          <w:rFonts w:ascii="Arial Narrow" w:hAnsi="Arial Narrow"/>
        </w:rPr>
        <w:t>наиб.раб.=</w:t>
      </w:r>
      <w:r w:rsidR="003C057C">
        <w:rPr>
          <w:rFonts w:ascii="Arial Narrow" w:hAnsi="Arial Narrow"/>
        </w:rPr>
        <w:t>10,5 кВ</w:t>
      </w:r>
      <w:r w:rsidR="001C6121">
        <w:rPr>
          <w:rFonts w:ascii="Arial Narrow" w:hAnsi="Arial Narrow"/>
        </w:rPr>
        <w:t>;</w:t>
      </w:r>
      <w:r w:rsidRPr="00514133">
        <w:rPr>
          <w:rFonts w:ascii="Arial Narrow" w:hAnsi="Arial Narrow"/>
        </w:rPr>
        <w:t xml:space="preserve"> Δ/Yн-11; ПБВ 2±2,5%;</w:t>
      </w:r>
    </w:p>
    <w:p w14:paraId="72CD7A65" w14:textId="77777777" w:rsidR="00823868" w:rsidRPr="00514133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выключатель нагрузки </w:t>
      </w:r>
      <w:r w:rsidR="004B2583" w:rsidRPr="00514133">
        <w:rPr>
          <w:rFonts w:ascii="Arial Narrow" w:hAnsi="Arial Narrow"/>
        </w:rPr>
        <w:t>трёхпозиционный</w:t>
      </w:r>
      <w:r w:rsidRPr="00514133">
        <w:rPr>
          <w:rFonts w:ascii="Arial Narrow" w:hAnsi="Arial Narrow"/>
        </w:rPr>
        <w:t xml:space="preserve"> элегазовый (Iном = 630 А);</w:t>
      </w:r>
    </w:p>
    <w:p w14:paraId="4FDD6F59" w14:textId="77777777" w:rsidR="00823868" w:rsidRDefault="00402E00" w:rsidP="009B65D1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>предохранитель ETI;</w:t>
      </w:r>
    </w:p>
    <w:p w14:paraId="7D059081" w14:textId="77777777" w:rsidR="00402E00" w:rsidRPr="00514133" w:rsidRDefault="00402E00" w:rsidP="009B65D1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>расположение выкатного элемента – нижнее.</w:t>
      </w:r>
    </w:p>
    <w:p w14:paraId="5985A9A3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46" w:name="_Toc440636082"/>
      <w:bookmarkStart w:id="47" w:name="_Toc65250543"/>
      <w:bookmarkEnd w:id="7"/>
      <w:r w:rsidRPr="00514133">
        <w:rPr>
          <w:rFonts w:ascii="Arial Narrow" w:hAnsi="Arial Narrow" w:cstheme="minorHAnsi"/>
        </w:rPr>
        <w:t>СОБСТВЕННЫЕ НУЖДЫ ПЕРЕМЕННОГО ТОКА</w:t>
      </w:r>
      <w:bookmarkEnd w:id="46"/>
      <w:bookmarkEnd w:id="47"/>
      <w:r w:rsidRPr="00514133">
        <w:rPr>
          <w:rFonts w:ascii="Arial Narrow" w:hAnsi="Arial Narrow" w:cstheme="minorHAnsi"/>
        </w:rPr>
        <w:t xml:space="preserve"> </w:t>
      </w:r>
    </w:p>
    <w:p w14:paraId="77C9A6F5" w14:textId="6D63A6DF" w:rsidR="00823868" w:rsidRPr="00B24DDE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Собственные нужды переменного тока </w:t>
      </w:r>
      <w:r w:rsidR="007F739C" w:rsidRPr="00514133">
        <w:rPr>
          <w:rFonts w:ascii="Arial Narrow" w:hAnsi="Arial Narrow" w:cstheme="minorHAnsi"/>
        </w:rPr>
        <w:t xml:space="preserve">ОРУ 35 кВ и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 xml:space="preserve">подключены к щиту собственных нужд ЩСН, который установлен в помещении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>. Схема щита ЩСН выполнена по схеме с неявным резервом, т.е. две секции шин и секционный выключатель с функцией АВР между ними. В нормальном режиме секционный выключатель разомкнут.</w:t>
      </w:r>
    </w:p>
    <w:p w14:paraId="0E16EF8E" w14:textId="77777777" w:rsidR="00B24DDE" w:rsidRPr="00B24DDE" w:rsidRDefault="00B24DDE" w:rsidP="00B24DDE">
      <w:pPr>
        <w:pStyle w:val="affffffffff7"/>
        <w:rPr>
          <w:rFonts w:ascii="Arial Narrow" w:hAnsi="Arial Narrow" w:cstheme="minorHAnsi"/>
        </w:rPr>
      </w:pPr>
      <w:r w:rsidRPr="00B24DDE">
        <w:rPr>
          <w:rFonts w:ascii="Arial Narrow" w:hAnsi="Arial Narrow" w:cstheme="minorHAnsi"/>
        </w:rPr>
        <w:t>Для СН ПС принята система заземления TN-C-S. Разделение на нулевой рабочий и нулевой защитный проводники произвести на ЩСН.</w:t>
      </w:r>
    </w:p>
    <w:p w14:paraId="20F0D974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Питание щита ЩСН</w:t>
      </w:r>
      <w:r w:rsidR="007F739C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 осуществляется:</w:t>
      </w:r>
    </w:p>
    <w:p w14:paraId="52D2F9D3" w14:textId="4D9CF985" w:rsidR="00823868" w:rsidRPr="00514133" w:rsidRDefault="00823868" w:rsidP="006769D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от трансформатора собственных </w:t>
      </w:r>
      <w:r w:rsidR="007B76CA" w:rsidRPr="00514133">
        <w:rPr>
          <w:rFonts w:ascii="Arial Narrow" w:hAnsi="Arial Narrow"/>
        </w:rPr>
        <w:t xml:space="preserve">нужд, устанавливаемого в ячейке </w:t>
      </w:r>
      <w:r w:rsidR="003C057C">
        <w:rPr>
          <w:rFonts w:ascii="Arial Narrow" w:hAnsi="Arial Narrow"/>
        </w:rPr>
        <w:t xml:space="preserve">КРУ 10 </w:t>
      </w:r>
      <w:r w:rsidR="006713D0" w:rsidRPr="00514133">
        <w:rPr>
          <w:rFonts w:ascii="Arial Narrow" w:hAnsi="Arial Narrow"/>
        </w:rPr>
        <w:t>кВ</w:t>
      </w:r>
      <w:r w:rsidRPr="00514133">
        <w:rPr>
          <w:rFonts w:ascii="Arial Narrow" w:hAnsi="Arial Narrow"/>
        </w:rPr>
        <w:t>;</w:t>
      </w:r>
    </w:p>
    <w:p w14:paraId="02C706D2" w14:textId="77777777" w:rsidR="00823868" w:rsidRPr="00514133" w:rsidRDefault="00823868" w:rsidP="006769D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D61635" w:rsidRPr="00514133">
        <w:rPr>
          <w:rFonts w:ascii="Arial Narrow" w:hAnsi="Arial Narrow"/>
        </w:rPr>
        <w:t>долж</w:t>
      </w:r>
      <w:r w:rsidR="00E43FC5" w:rsidRPr="00514133">
        <w:rPr>
          <w:rFonts w:ascii="Arial Narrow" w:hAnsi="Arial Narrow"/>
        </w:rPr>
        <w:t>н</w:t>
      </w:r>
      <w:r w:rsidR="00D61635" w:rsidRPr="00514133">
        <w:rPr>
          <w:rFonts w:ascii="Arial Narrow" w:hAnsi="Arial Narrow"/>
        </w:rPr>
        <w:t>о</w:t>
      </w:r>
      <w:r w:rsidR="00E43FC5" w:rsidRPr="00514133">
        <w:rPr>
          <w:rFonts w:ascii="Arial Narrow" w:hAnsi="Arial Narrow"/>
        </w:rPr>
        <w:t xml:space="preserve"> быть</w:t>
      </w:r>
      <w:r w:rsidRPr="00514133">
        <w:rPr>
          <w:rFonts w:ascii="Arial Narrow" w:hAnsi="Arial Narrow"/>
        </w:rPr>
        <w:t xml:space="preserve"> </w:t>
      </w:r>
      <w:r w:rsidR="00D61635" w:rsidRPr="00514133">
        <w:rPr>
          <w:rFonts w:ascii="Arial Narrow" w:hAnsi="Arial Narrow"/>
        </w:rPr>
        <w:t>устройство,</w:t>
      </w:r>
      <w:r w:rsidRPr="00514133">
        <w:rPr>
          <w:rFonts w:ascii="Arial Narrow" w:hAnsi="Arial Narrow"/>
        </w:rPr>
        <w:t xml:space="preserve"> мощность которого должна быть не менее 40</w:t>
      </w:r>
      <w:r w:rsidR="006713D0" w:rsidRPr="00514133">
        <w:rPr>
          <w:rFonts w:ascii="Arial Narrow" w:hAnsi="Arial Narrow"/>
        </w:rPr>
        <w:t> кВ</w:t>
      </w:r>
      <w:r w:rsidRPr="00514133">
        <w:rPr>
          <w:rFonts w:ascii="Arial Narrow" w:hAnsi="Arial Narrow"/>
        </w:rPr>
        <w:t>А;</w:t>
      </w:r>
    </w:p>
    <w:p w14:paraId="285D60BC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>10 выводится силовой штекерный разъём (63А IP54). Питание второй секции шин осуществляется от данного разъёма, подключенного к вводу второй секции шин.</w:t>
      </w:r>
    </w:p>
    <w:p w14:paraId="2154D9DA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 собственным нуждам переменного тока относятся:</w:t>
      </w:r>
    </w:p>
    <w:p w14:paraId="4F364A99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В </w:t>
      </w:r>
      <w:r w:rsidR="007F739C" w:rsidRPr="00514133">
        <w:rPr>
          <w:rFonts w:ascii="Arial Narrow" w:hAnsi="Arial Narrow" w:cstheme="minorHAnsi"/>
        </w:rPr>
        <w:t>ОРУ 35 кВ</w:t>
      </w:r>
      <w:r w:rsidRPr="00514133">
        <w:rPr>
          <w:rFonts w:ascii="Arial Narrow" w:hAnsi="Arial Narrow" w:cstheme="minorHAnsi"/>
        </w:rPr>
        <w:t>:</w:t>
      </w:r>
    </w:p>
    <w:p w14:paraId="70D8B794" w14:textId="77777777" w:rsidR="00823868" w:rsidRPr="00514133" w:rsidRDefault="007F739C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питани</w:t>
      </w:r>
      <w:r w:rsidR="00D26A69" w:rsidRPr="00514133">
        <w:rPr>
          <w:rFonts w:ascii="Arial Narrow" w:hAnsi="Arial Narrow"/>
        </w:rPr>
        <w:t>е приводов выключателя и разъединителя 35 кВ</w:t>
      </w:r>
      <w:r w:rsidR="00823868" w:rsidRPr="00514133">
        <w:rPr>
          <w:rFonts w:ascii="Arial Narrow" w:hAnsi="Arial Narrow"/>
        </w:rPr>
        <w:t>;</w:t>
      </w:r>
    </w:p>
    <w:p w14:paraId="4507AD77" w14:textId="77777777" w:rsidR="00D26A69" w:rsidRPr="00514133" w:rsidRDefault="00D26A69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обогрев приводов выключателя и разъединителя 35 кВ;</w:t>
      </w:r>
    </w:p>
    <w:p w14:paraId="52967C15" w14:textId="77777777" w:rsidR="00823868" w:rsidRPr="00514133" w:rsidRDefault="00823868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наружное освещение вокруг модуля. </w:t>
      </w:r>
    </w:p>
    <w:p w14:paraId="722300E6" w14:textId="77777777" w:rsidR="00D26A69" w:rsidRPr="00514133" w:rsidRDefault="00D26A69" w:rsidP="00D26A69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силовом трансформаторе:</w:t>
      </w:r>
    </w:p>
    <w:p w14:paraId="43E67E80" w14:textId="77777777" w:rsidR="00D26A69" w:rsidRPr="00514133" w:rsidRDefault="00D26A69" w:rsidP="00D26A69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шкафа РПН;</w:t>
      </w:r>
    </w:p>
    <w:p w14:paraId="7C8FD395" w14:textId="77777777" w:rsidR="00D26A69" w:rsidRPr="00514133" w:rsidRDefault="00D26A69" w:rsidP="00D26A69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ШУ-ДЦ.</w:t>
      </w:r>
    </w:p>
    <w:p w14:paraId="34B4E83A" w14:textId="2CF5AC49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модуле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>:</w:t>
      </w:r>
    </w:p>
    <w:p w14:paraId="1B3DBE88" w14:textId="77777777" w:rsidR="00823868" w:rsidRPr="00514133" w:rsidRDefault="00823868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рабочее и аварийное освещение помещений;</w:t>
      </w:r>
    </w:p>
    <w:p w14:paraId="2AC3297F" w14:textId="77BB55B5" w:rsidR="00823868" w:rsidRPr="00514133" w:rsidRDefault="00823868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обогрев, вентиляция и кондиционирование помещени</w:t>
      </w:r>
      <w:r w:rsidR="00D26A69" w:rsidRPr="00514133">
        <w:rPr>
          <w:rFonts w:ascii="Arial Narrow" w:hAnsi="Arial Narrow"/>
        </w:rPr>
        <w:t>я</w:t>
      </w:r>
      <w:r w:rsidRPr="00514133">
        <w:rPr>
          <w:rFonts w:ascii="Arial Narrow" w:hAnsi="Arial Narrow"/>
        </w:rPr>
        <w:t xml:space="preserve"> </w:t>
      </w:r>
      <w:r w:rsidR="003C057C">
        <w:rPr>
          <w:rFonts w:ascii="Arial Narrow" w:hAnsi="Arial Narrow"/>
        </w:rPr>
        <w:t xml:space="preserve">ЗРУ 10 кВ </w:t>
      </w:r>
      <w:r w:rsidRPr="00514133">
        <w:rPr>
          <w:rFonts w:ascii="Arial Narrow" w:hAnsi="Arial Narrow"/>
        </w:rPr>
        <w:t>;</w:t>
      </w:r>
    </w:p>
    <w:p w14:paraId="1C1BA88F" w14:textId="77777777" w:rsidR="00823868" w:rsidRPr="00514133" w:rsidRDefault="00823868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розеточная сеть для переносного оборудования;</w:t>
      </w:r>
    </w:p>
    <w:p w14:paraId="6C1E2AFF" w14:textId="77777777" w:rsidR="00823868" w:rsidRPr="00514133" w:rsidRDefault="00993505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щит</w:t>
      </w:r>
      <w:r w:rsidR="00823868" w:rsidRPr="00514133">
        <w:rPr>
          <w:rFonts w:ascii="Arial Narrow" w:hAnsi="Arial Narrow"/>
        </w:rPr>
        <w:t xml:space="preserve"> оперативного тока с зарядными устройствами – </w:t>
      </w:r>
      <w:r w:rsidR="00FD6815" w:rsidRPr="00514133">
        <w:rPr>
          <w:rFonts w:ascii="Arial Narrow" w:hAnsi="Arial Narrow"/>
        </w:rPr>
        <w:t>ЩПТ</w:t>
      </w:r>
      <w:r w:rsidR="00823868" w:rsidRPr="00514133">
        <w:rPr>
          <w:rFonts w:ascii="Arial Narrow" w:hAnsi="Arial Narrow"/>
        </w:rPr>
        <w:t xml:space="preserve">; </w:t>
      </w:r>
    </w:p>
    <w:p w14:paraId="5C64698D" w14:textId="77777777" w:rsidR="00823868" w:rsidRPr="00514133" w:rsidRDefault="00D26A69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шкафы</w:t>
      </w:r>
      <w:r w:rsidR="00823868" w:rsidRPr="00514133">
        <w:rPr>
          <w:rFonts w:ascii="Arial Narrow" w:hAnsi="Arial Narrow"/>
        </w:rPr>
        <w:t xml:space="preserve"> автоматической охранно-пожарной сигнализации;</w:t>
      </w:r>
    </w:p>
    <w:p w14:paraId="13323C3D" w14:textId="77777777" w:rsidR="00823868" w:rsidRPr="00514133" w:rsidRDefault="00CB1D57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</w:t>
      </w:r>
      <w:r w:rsidR="00D26A69" w:rsidRPr="00514133">
        <w:rPr>
          <w:rFonts w:ascii="Arial Narrow" w:hAnsi="Arial Narrow"/>
        </w:rPr>
        <w:t>ы</w:t>
      </w:r>
      <w:r w:rsidRPr="00514133">
        <w:rPr>
          <w:rFonts w:ascii="Arial Narrow" w:hAnsi="Arial Narrow"/>
        </w:rPr>
        <w:t xml:space="preserve"> телемеханики</w:t>
      </w:r>
      <w:r w:rsidR="00A16384" w:rsidRPr="00514133">
        <w:rPr>
          <w:rFonts w:ascii="Arial Narrow" w:hAnsi="Arial Narrow"/>
        </w:rPr>
        <w:t xml:space="preserve"> и связи</w:t>
      </w:r>
      <w:r w:rsidRPr="00514133">
        <w:rPr>
          <w:rFonts w:ascii="Arial Narrow" w:hAnsi="Arial Narrow"/>
        </w:rPr>
        <w:t xml:space="preserve"> </w:t>
      </w:r>
      <w:r w:rsidR="00FD6815" w:rsidRPr="00514133">
        <w:rPr>
          <w:rFonts w:ascii="Arial Narrow" w:hAnsi="Arial Narrow"/>
        </w:rPr>
        <w:t xml:space="preserve">ШТМиС </w:t>
      </w:r>
      <w:r w:rsidRPr="00514133">
        <w:rPr>
          <w:rFonts w:ascii="Arial Narrow" w:hAnsi="Arial Narrow"/>
        </w:rPr>
        <w:t xml:space="preserve">и шкаф </w:t>
      </w:r>
      <w:r w:rsidR="00823868" w:rsidRPr="00514133">
        <w:rPr>
          <w:rFonts w:ascii="Arial Narrow" w:hAnsi="Arial Narrow"/>
        </w:rPr>
        <w:t>АИИСКУЭ.</w:t>
      </w:r>
    </w:p>
    <w:p w14:paraId="093DA6DD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48" w:name="_Toc440636083"/>
      <w:bookmarkStart w:id="49" w:name="_Toc65250544"/>
      <w:r w:rsidRPr="00514133">
        <w:rPr>
          <w:rFonts w:ascii="Arial Narrow" w:hAnsi="Arial Narrow" w:cstheme="minorHAnsi"/>
        </w:rPr>
        <w:t>СОБСТВЕННЫЕ НУЖДЫ ПОСТОЯННОГО ТОКА</w:t>
      </w:r>
      <w:bookmarkEnd w:id="48"/>
      <w:bookmarkEnd w:id="49"/>
    </w:p>
    <w:p w14:paraId="1D371054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514133">
        <w:rPr>
          <w:rFonts w:ascii="Arial Narrow" w:hAnsi="Arial Narrow" w:cstheme="minorHAnsi"/>
        </w:rPr>
        <w:t>Система ОПТ интегрирует в единое целое:</w:t>
      </w:r>
    </w:p>
    <w:p w14:paraId="647A2827" w14:textId="77777777" w:rsidR="00823868" w:rsidRPr="00514133" w:rsidRDefault="00823868" w:rsidP="00403C82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lastRenderedPageBreak/>
        <w:t>источники питания в виде одной аккумуляторной батареи и двух зарядно</w:t>
      </w:r>
      <w:r w:rsidRPr="00514133">
        <w:rPr>
          <w:rFonts w:ascii="Arial Narrow" w:hAnsi="Arial Narrow"/>
        </w:rPr>
        <w:softHyphen/>
        <w:t>выпрямительных устройств ЗВУ, работающих в режиме постоянного подзаряда;</w:t>
      </w:r>
    </w:p>
    <w:p w14:paraId="3D633E81" w14:textId="77777777" w:rsidR="00823868" w:rsidRPr="00514133" w:rsidRDefault="00D7264F" w:rsidP="00403C82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приёмно</w:t>
      </w:r>
      <w:r w:rsidR="00823868" w:rsidRPr="00514133">
        <w:rPr>
          <w:rFonts w:ascii="Arial Narrow" w:hAnsi="Arial Narrow"/>
        </w:rPr>
        <w:t>-распределительные щиты постоянного тока по числу А</w:t>
      </w:r>
      <w:r w:rsidR="000348E9" w:rsidRPr="00514133">
        <w:rPr>
          <w:rFonts w:ascii="Arial Narrow" w:hAnsi="Arial Narrow"/>
        </w:rPr>
        <w:t>К</w:t>
      </w:r>
      <w:r w:rsidR="00823868" w:rsidRPr="00514133">
        <w:rPr>
          <w:rFonts w:ascii="Arial Narrow" w:hAnsi="Arial Narrow"/>
        </w:rPr>
        <w:t>Б;</w:t>
      </w:r>
    </w:p>
    <w:p w14:paraId="2361A8A4" w14:textId="77777777" w:rsidR="00823868" w:rsidRPr="00514133" w:rsidRDefault="00823868" w:rsidP="00403C82">
      <w:pPr>
        <w:pStyle w:val="afffffffffff2"/>
        <w:rPr>
          <w:rFonts w:ascii="Arial Narrow" w:hAnsi="Arial Narrow"/>
          <w:lang w:bidi="ru-RU"/>
        </w:rPr>
      </w:pPr>
      <w:r w:rsidRPr="00514133">
        <w:rPr>
          <w:rFonts w:ascii="Arial Narrow" w:hAnsi="Arial Narrow"/>
        </w:rPr>
        <w:t>потребители постоянного тока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14:paraId="748F63E2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подстанции принята централизованная структура СОПТ - одна АБ</w:t>
      </w:r>
      <w:r w:rsidR="00675540" w:rsidRPr="00514133">
        <w:rPr>
          <w:rFonts w:ascii="Arial Narrow" w:hAnsi="Arial Narrow" w:cstheme="minorHAnsi"/>
        </w:rPr>
        <w:t xml:space="preserve"> (АКБ)</w:t>
      </w:r>
      <w:r w:rsidRPr="00514133">
        <w:rPr>
          <w:rFonts w:ascii="Arial Narrow" w:hAnsi="Arial Narrow" w:cstheme="minorHAnsi"/>
        </w:rPr>
        <w:t xml:space="preserve"> для питания двух шкафов постоянного тока.</w:t>
      </w:r>
    </w:p>
    <w:p w14:paraId="3BF7B9CE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514133">
        <w:rPr>
          <w:rFonts w:ascii="Arial Narrow" w:hAnsi="Arial Narrow" w:cstheme="minorHAnsi"/>
        </w:rPr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14:paraId="299FF279" w14:textId="24BEBEAF" w:rsidR="00823868" w:rsidRPr="00514133" w:rsidRDefault="00823868" w:rsidP="00791EE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</w:t>
      </w:r>
      <w:r w:rsidR="00D26A69" w:rsidRPr="00514133">
        <w:rPr>
          <w:rFonts w:ascii="Arial Narrow" w:hAnsi="Arial Narrow"/>
        </w:rPr>
        <w:t>35</w:t>
      </w:r>
      <w:r w:rsidRPr="00514133">
        <w:rPr>
          <w:rFonts w:ascii="Arial Narrow" w:hAnsi="Arial Narrow"/>
        </w:rPr>
        <w:t xml:space="preserve"> и </w:t>
      </w:r>
      <w:r w:rsidR="008F05B6">
        <w:rPr>
          <w:rFonts w:ascii="Arial Narrow" w:hAnsi="Arial Narrow"/>
        </w:rPr>
        <w:t>10 кВ</w:t>
      </w:r>
      <w:r w:rsidRPr="00514133">
        <w:rPr>
          <w:rFonts w:ascii="Arial Narrow" w:hAnsi="Arial Narrow"/>
        </w:rPr>
        <w:t>;</w:t>
      </w:r>
    </w:p>
    <w:p w14:paraId="7825CF3D" w14:textId="77777777" w:rsidR="00823868" w:rsidRPr="00514133" w:rsidRDefault="00823868" w:rsidP="00791EE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селективную работу защитных устройств СОПТ при КЗ в её цепях и отстройку от максимальной нагрузки.</w:t>
      </w:r>
    </w:p>
    <w:p w14:paraId="5D8C5BB5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</w:t>
      </w:r>
      <w:r w:rsidR="00F10623" w:rsidRPr="00514133">
        <w:rPr>
          <w:rFonts w:ascii="Arial Narrow" w:hAnsi="Arial Narrow"/>
        </w:rPr>
        <w:t>ЩПТ</w:t>
      </w:r>
      <w:r w:rsidR="00F10623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 xml:space="preserve">1 и </w:t>
      </w:r>
      <w:r w:rsidR="00F10623" w:rsidRPr="00514133">
        <w:rPr>
          <w:rFonts w:ascii="Arial Narrow" w:hAnsi="Arial Narrow"/>
        </w:rPr>
        <w:t>ЩПТ</w:t>
      </w:r>
      <w:r w:rsidR="00F10623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 xml:space="preserve">2. </w:t>
      </w:r>
      <w:r w:rsidR="00701B3A" w:rsidRPr="00514133">
        <w:rPr>
          <w:rFonts w:ascii="Arial Narrow" w:hAnsi="Arial Narrow" w:cstheme="minorHAnsi"/>
        </w:rPr>
        <w:t>Аккумуляторная батарея принята стационарной свинцово-кислотной закрытого типа, с жидким электролитом, в комплекте с регенерирующими пробками</w:t>
      </w:r>
      <w:r w:rsidRPr="00514133">
        <w:rPr>
          <w:rFonts w:ascii="Arial Narrow" w:hAnsi="Arial Narrow" w:cstheme="minorHAnsi"/>
        </w:rPr>
        <w:t>.</w:t>
      </w:r>
    </w:p>
    <w:p w14:paraId="6CA71507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514133">
        <w:rPr>
          <w:rFonts w:ascii="Arial Narrow" w:hAnsi="Arial Narrow" w:cstheme="minorHAnsi"/>
        </w:rPr>
        <w:t>АБ</w:t>
      </w:r>
      <w:r w:rsidR="00675540" w:rsidRPr="00514133">
        <w:rPr>
          <w:rFonts w:ascii="Arial Narrow" w:hAnsi="Arial Narrow" w:cstheme="minorHAnsi"/>
        </w:rPr>
        <w:t xml:space="preserve"> (АКБ)</w:t>
      </w:r>
      <w:r w:rsidRPr="00514133">
        <w:rPr>
          <w:rFonts w:ascii="Arial Narrow" w:hAnsi="Arial Narrow" w:cstheme="minorHAnsi"/>
        </w:rPr>
        <w:t xml:space="preserve"> при работе в автономном режиме (при потере собственных нужд ПС) обеспечивает максимальные расчетные толчковые токи после гарантированного </w:t>
      </w:r>
      <w:r w:rsidR="00A921A4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>-часового разряда суммарным током нагрузки. Срок службы АКБ принят не менее 1</w:t>
      </w:r>
      <w:r w:rsidR="00563FD8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 xml:space="preserve"> лет.</w:t>
      </w:r>
    </w:p>
    <w:p w14:paraId="60DEAB6C" w14:textId="77777777" w:rsidR="00823868" w:rsidRPr="00514133" w:rsidRDefault="00D652CD" w:rsidP="0039340E">
      <w:pPr>
        <w:pStyle w:val="a7"/>
        <w:outlineLvl w:val="1"/>
        <w:rPr>
          <w:rFonts w:ascii="Arial Narrow" w:hAnsi="Arial Narrow" w:cstheme="minorHAnsi"/>
          <w:lang w:val="ru-RU"/>
        </w:rPr>
      </w:pPr>
      <w:bookmarkStart w:id="50" w:name="_Toc440636088"/>
      <w:bookmarkStart w:id="51" w:name="_Toc65250545"/>
      <w:bookmarkStart w:id="52" w:name="_Toc391758456"/>
      <w:bookmarkStart w:id="53" w:name="_Toc407297140"/>
      <w:r w:rsidRPr="00514133">
        <w:rPr>
          <w:rFonts w:ascii="Arial Narrow" w:hAnsi="Arial Narrow" w:cstheme="minorHAnsi"/>
          <w:lang w:val="ru-RU"/>
        </w:rPr>
        <w:t>СИСТЕМА РАБОЧЕГО И АВАРИЙНОГО ОСВЕЩЕНИЯ</w:t>
      </w:r>
      <w:bookmarkEnd w:id="50"/>
      <w:bookmarkEnd w:id="51"/>
    </w:p>
    <w:p w14:paraId="59632E11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МПС организовывается рабочее, аварийное и наружное освещение.</w:t>
      </w:r>
    </w:p>
    <w:p w14:paraId="4CEB283A" w14:textId="287D6572" w:rsidR="00823868" w:rsidRPr="00514133" w:rsidRDefault="00823868" w:rsidP="00062A5D">
      <w:pPr>
        <w:pStyle w:val="affffffffff7"/>
        <w:rPr>
          <w:rFonts w:ascii="Arial Narrow" w:hAnsi="Arial Narrow" w:cstheme="minorHAnsi"/>
          <w:b/>
        </w:rPr>
      </w:pPr>
      <w:r w:rsidRPr="00514133">
        <w:rPr>
          <w:rFonts w:ascii="Arial Narrow" w:hAnsi="Arial Narrow" w:cstheme="minorHAnsi"/>
        </w:rPr>
        <w:t xml:space="preserve">Рабочее и аварийное освещение выполняется в модуле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>. Для этих целей предусматривается установка светодиодной ленты. Светодиодная лента 2835 120 Led, китайского производства имеет следующие технические характеристики:</w:t>
      </w:r>
    </w:p>
    <w:p w14:paraId="7473220B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тип светодиода - 2835;</w:t>
      </w:r>
    </w:p>
    <w:p w14:paraId="7FEDEC30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световой поток – 1900 Лм на метр;</w:t>
      </w:r>
    </w:p>
    <w:p w14:paraId="658AF8BA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количество светодиодов - 120 светодиодов на метр;</w:t>
      </w:r>
    </w:p>
    <w:p w14:paraId="1F74EB30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угол свечения  - 120 градусов;</w:t>
      </w:r>
    </w:p>
    <w:p w14:paraId="636F4E54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цвет свечения  - белый 6000K;</w:t>
      </w:r>
    </w:p>
    <w:p w14:paraId="401CC7B4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монтаж - крепятся внутри монтажного профиля к подвесному потолку помещения;</w:t>
      </w:r>
    </w:p>
    <w:p w14:paraId="2B262067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напряжение питания – 220 В;</w:t>
      </w:r>
    </w:p>
    <w:p w14:paraId="70B5EB5A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световой проток – 1900 Лм;</w:t>
      </w:r>
    </w:p>
    <w:p w14:paraId="0E12D708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размеры – ДхШхТ кратна 1 метру х 10,5 х 6;</w:t>
      </w:r>
    </w:p>
    <w:p w14:paraId="03D000C9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срок службы - 50000 ч;</w:t>
      </w:r>
    </w:p>
    <w:p w14:paraId="5DBADF4E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температура эксплуатации – от -30 до +50</w:t>
      </w:r>
      <w:r w:rsidR="00F42D6F" w:rsidRPr="00514133">
        <w:rPr>
          <w:rFonts w:ascii="Arial Narrow" w:hAnsi="Arial Narrow"/>
        </w:rPr>
        <w:t> °С</w:t>
      </w:r>
      <w:r w:rsidRPr="00514133">
        <w:rPr>
          <w:rFonts w:ascii="Arial Narrow" w:hAnsi="Arial Narrow"/>
        </w:rPr>
        <w:t>;</w:t>
      </w:r>
    </w:p>
    <w:p w14:paraId="6515ADB1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коэффициент мощности – не менее 0,95;</w:t>
      </w:r>
    </w:p>
    <w:p w14:paraId="0BB550E5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степень защиты – IP68.</w:t>
      </w:r>
    </w:p>
    <w:p w14:paraId="45ED22C1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Выбранная светодиодная лента позволяет производить её подключение к системе постоянного и переменного оперативного тока. Кроме того, данная светодиодная лента характеризуются хорошим световым потоком, и небольшими габаритами для её установки. </w:t>
      </w:r>
    </w:p>
    <w:p w14:paraId="355B1D7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Рабочее освещение выполняется данными светильниками от щита ЩСН. Аварийное освещение выполняется от системы СОПТ  - шкафа </w:t>
      </w:r>
      <w:r w:rsidR="00D35992" w:rsidRPr="00514133">
        <w:rPr>
          <w:rFonts w:ascii="Arial Narrow" w:hAnsi="Arial Narrow" w:cstheme="minorHAnsi"/>
        </w:rPr>
        <w:t>ШОТ</w:t>
      </w:r>
      <w:r w:rsidRPr="00514133">
        <w:rPr>
          <w:rFonts w:ascii="Arial Narrow" w:hAnsi="Arial Narrow" w:cstheme="minorHAnsi"/>
        </w:rPr>
        <w:t>.</w:t>
      </w:r>
    </w:p>
    <w:p w14:paraId="0386C99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Наружное освещение </w:t>
      </w:r>
      <w:r w:rsidR="00D26A69" w:rsidRPr="00514133">
        <w:rPr>
          <w:rFonts w:ascii="Arial Narrow" w:hAnsi="Arial Narrow" w:cstheme="minorHAnsi"/>
        </w:rPr>
        <w:t>МПС</w:t>
      </w:r>
      <w:r w:rsidRPr="00514133">
        <w:rPr>
          <w:rFonts w:ascii="Arial Narrow" w:hAnsi="Arial Narrow" w:cstheme="minorHAnsi"/>
        </w:rPr>
        <w:t xml:space="preserve"> выполняется по периметру контейнера </w:t>
      </w:r>
      <w:r w:rsidR="00F6287D" w:rsidRPr="00514133">
        <w:rPr>
          <w:rFonts w:ascii="Arial Narrow" w:hAnsi="Arial Narrow" w:cstheme="minorHAnsi"/>
        </w:rPr>
        <w:t>светодиодными светильниками</w:t>
      </w:r>
      <w:r w:rsidRPr="00514133">
        <w:rPr>
          <w:rFonts w:ascii="Arial Narrow" w:hAnsi="Arial Narrow" w:cstheme="minorHAnsi"/>
        </w:rPr>
        <w:t xml:space="preserve"> </w:t>
      </w:r>
      <w:r w:rsidR="00F6287D" w:rsidRPr="00514133">
        <w:rPr>
          <w:rFonts w:ascii="Arial Narrow" w:hAnsi="Arial Narrow" w:cstheme="minorHAnsi"/>
        </w:rPr>
        <w:t>«Модуль Галочка»</w:t>
      </w:r>
      <w:r w:rsidRPr="00514133">
        <w:rPr>
          <w:rFonts w:ascii="Arial Narrow" w:hAnsi="Arial Narrow" w:cstheme="minorHAnsi"/>
        </w:rPr>
        <w:t>.</w:t>
      </w:r>
    </w:p>
    <w:p w14:paraId="64F0210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Данные прожекторы имеют следующие технические характеристики:</w:t>
      </w:r>
    </w:p>
    <w:p w14:paraId="6B3124AC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Номинальная мощность - </w:t>
      </w:r>
      <w:r w:rsidR="00F6287D" w:rsidRPr="00514133">
        <w:rPr>
          <w:rFonts w:ascii="Arial Narrow" w:hAnsi="Arial Narrow"/>
        </w:rPr>
        <w:t>32</w:t>
      </w:r>
      <w:r w:rsidRPr="00514133">
        <w:rPr>
          <w:rFonts w:ascii="Arial Narrow" w:hAnsi="Arial Narrow"/>
        </w:rPr>
        <w:t xml:space="preserve"> Вт;</w:t>
      </w:r>
    </w:p>
    <w:p w14:paraId="5758CDB9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Номинальное  напряжение – 220 - 240 В;</w:t>
      </w:r>
    </w:p>
    <w:p w14:paraId="04D91A23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lastRenderedPageBreak/>
        <w:t xml:space="preserve">Световой поток - </w:t>
      </w:r>
      <w:r w:rsidR="00F6287D" w:rsidRPr="00514133">
        <w:rPr>
          <w:rFonts w:ascii="Arial Narrow" w:hAnsi="Arial Narrow"/>
        </w:rPr>
        <w:t>37</w:t>
      </w:r>
      <w:r w:rsidRPr="00514133">
        <w:rPr>
          <w:rFonts w:ascii="Arial Narrow" w:hAnsi="Arial Narrow"/>
        </w:rPr>
        <w:t>00 Лм;</w:t>
      </w:r>
    </w:p>
    <w:p w14:paraId="17CC61B9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Угол рассеивания  120˚/60˚;</w:t>
      </w:r>
    </w:p>
    <w:p w14:paraId="16CDA1BE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Габаритные размеры - ДхШхВ </w:t>
      </w:r>
      <w:r w:rsidR="00F6287D" w:rsidRPr="00514133">
        <w:rPr>
          <w:rFonts w:ascii="Arial Narrow" w:hAnsi="Arial Narrow"/>
        </w:rPr>
        <w:t>270</w:t>
      </w:r>
      <w:r w:rsidRPr="00514133">
        <w:rPr>
          <w:rFonts w:ascii="Arial Narrow" w:hAnsi="Arial Narrow"/>
        </w:rPr>
        <w:t>х</w:t>
      </w:r>
      <w:r w:rsidR="00F6287D" w:rsidRPr="00514133">
        <w:rPr>
          <w:rFonts w:ascii="Arial Narrow" w:hAnsi="Arial Narrow"/>
        </w:rPr>
        <w:t>1</w:t>
      </w:r>
      <w:r w:rsidRPr="00514133">
        <w:rPr>
          <w:rFonts w:ascii="Arial Narrow" w:hAnsi="Arial Narrow"/>
        </w:rPr>
        <w:t>00х1</w:t>
      </w:r>
      <w:r w:rsidR="00F6287D" w:rsidRPr="00514133">
        <w:rPr>
          <w:rFonts w:ascii="Arial Narrow" w:hAnsi="Arial Narrow"/>
        </w:rPr>
        <w:t>60</w:t>
      </w:r>
      <w:r w:rsidRPr="00514133">
        <w:rPr>
          <w:rFonts w:ascii="Arial Narrow" w:hAnsi="Arial Narrow"/>
        </w:rPr>
        <w:t xml:space="preserve"> мм;</w:t>
      </w:r>
    </w:p>
    <w:p w14:paraId="69C2BDF4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Коэффициент мощности ≥ 0,9;</w:t>
      </w:r>
    </w:p>
    <w:p w14:paraId="6EFE21DD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Климатическое исполнение и категория размещения - УХЛ1;</w:t>
      </w:r>
    </w:p>
    <w:p w14:paraId="26660E87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степень защиты – IP6</w:t>
      </w:r>
      <w:r w:rsidR="00F6287D" w:rsidRPr="00514133">
        <w:rPr>
          <w:rFonts w:ascii="Arial Narrow" w:hAnsi="Arial Narrow"/>
        </w:rPr>
        <w:t>7</w:t>
      </w:r>
      <w:r w:rsidRPr="00514133">
        <w:rPr>
          <w:rFonts w:ascii="Arial Narrow" w:hAnsi="Arial Narrow"/>
        </w:rPr>
        <w:t>.</w:t>
      </w:r>
    </w:p>
    <w:p w14:paraId="3448129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Использование светодиодных светоизлучателей снимает проблему утилизации и хранения отработанных световых элементов.</w:t>
      </w:r>
    </w:p>
    <w:p w14:paraId="4BFE9BAD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54" w:name="_Toc440636089"/>
      <w:bookmarkStart w:id="55" w:name="_Toc65250546"/>
      <w:r w:rsidRPr="00514133">
        <w:rPr>
          <w:rFonts w:ascii="Arial Narrow" w:hAnsi="Arial Narrow" w:cstheme="minorHAnsi"/>
        </w:rPr>
        <w:t>КАБЕЛЬНОЕ ХОЗЯЙСТВО</w:t>
      </w:r>
      <w:bookmarkEnd w:id="52"/>
      <w:bookmarkEnd w:id="53"/>
      <w:bookmarkEnd w:id="54"/>
      <w:bookmarkEnd w:id="55"/>
    </w:p>
    <w:p w14:paraId="01A70DC0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МПС применяются кабели с изоляцией, не распространяющей горение с низким газо- и дымовыделением (с индексом нг-LS). Сечение кабелей выбираются из условия не возгорания при действии токов КЗ.</w:t>
      </w:r>
    </w:p>
    <w:p w14:paraId="00C72052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кабельном хозяйстве предусматривается проведение мероприятий, препятствующих распространению пожара.</w:t>
      </w:r>
    </w:p>
    <w:p w14:paraId="722FABA6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Контрольные и силовые кабели 0,4 кВ прокладываются по разным трассам в металлических или пластиковых коробах, лотках, гофрированных трубах, в зависимости от назначения помещения. </w:t>
      </w:r>
    </w:p>
    <w:p w14:paraId="29D8FE0C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Взаиморезервируемые кабели ответственных потребителей прокладываются по разным трассам. </w:t>
      </w:r>
    </w:p>
    <w:p w14:paraId="0496CB89" w14:textId="77777777" w:rsidR="00823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Расположение кабельных трасс и прокладка силовых кабелей сети собственных нужд выполняется с учетом требований по электромагнитной совместимости</w:t>
      </w:r>
    </w:p>
    <w:p w14:paraId="280AEA9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Сечения кабелей выбраны по максимальному расчётному току и проверены по термической стойкости.</w:t>
      </w:r>
    </w:p>
    <w:p w14:paraId="45D64F96" w14:textId="77777777" w:rsidR="00577A74" w:rsidRPr="00514133" w:rsidRDefault="00577A74" w:rsidP="00577A74">
      <w:pPr>
        <w:pStyle w:val="a7"/>
        <w:outlineLvl w:val="0"/>
        <w:rPr>
          <w:rFonts w:ascii="Arial Narrow" w:hAnsi="Arial Narrow" w:cstheme="minorHAnsi"/>
        </w:rPr>
      </w:pPr>
      <w:bookmarkStart w:id="56" w:name="_Toc65250547"/>
      <w:r w:rsidRPr="00514133">
        <w:rPr>
          <w:rFonts w:ascii="Arial Narrow" w:hAnsi="Arial Narrow" w:cstheme="minorHAnsi"/>
          <w:lang w:val="ru-RU"/>
        </w:rPr>
        <w:t>МАСЛОХОЗЯЙСТВО</w:t>
      </w:r>
      <w:bookmarkEnd w:id="56"/>
    </w:p>
    <w:p w14:paraId="49B81831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приема и сбора трансформаторного масла (при аварийном сбросе) на полуприцепе смонтирован разборный маслоприемник из металлических листов с усилителями, на прием 100% объема масла СТ. Внутренняя поверхность маслоприемника защищена негорючей маслостойкой тканью.</w:t>
      </w:r>
    </w:p>
    <w:p w14:paraId="3684DC74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слива масла из маслоприемника на площадке устанавливается маслосборник (эластичный резервуар для нефтепродуктов), соответствующий двойному объёму масла в трансформаторе. Для создания формы резервуара применяется сборная металлическая конструкция, устанавливаемая на уровне планировки. </w:t>
      </w:r>
    </w:p>
    <w:p w14:paraId="220A2103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Дно маслоприёмника имеет уклон 2% в сторону приямка. Маслоотводные трубы, присоединённые к маслоприёмнику в месте приямка, имеют диаметр не менее 100 мм и включают в себя огнепреградитель. Длина трубы позволяет установку маслосборника от ближайшего борта маслоприёмника на расстоянии не менее 12 м.</w:t>
      </w:r>
    </w:p>
    <w:p w14:paraId="79A145E1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57" w:name="_Toc391758457"/>
      <w:bookmarkStart w:id="58" w:name="_Toc407297141"/>
      <w:bookmarkStart w:id="59" w:name="_Toc440636090"/>
      <w:bookmarkStart w:id="60" w:name="_Toc65250548"/>
      <w:r w:rsidRPr="00514133">
        <w:rPr>
          <w:rFonts w:ascii="Arial Narrow" w:hAnsi="Arial Narrow" w:cstheme="minorHAnsi"/>
          <w:lang w:val="ru-RU"/>
        </w:rPr>
        <w:t>ИЗОЛЯЦИЯ</w:t>
      </w:r>
      <w:bookmarkEnd w:id="57"/>
      <w:bookmarkEnd w:id="58"/>
      <w:bookmarkEnd w:id="59"/>
      <w:bookmarkEnd w:id="60"/>
    </w:p>
    <w:p w14:paraId="3B02C81E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14:paraId="74C3F8A4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61" w:name="_Toc391758458"/>
      <w:bookmarkStart w:id="62" w:name="_Toc407297142"/>
      <w:bookmarkStart w:id="63" w:name="_Toc440636091"/>
      <w:bookmarkStart w:id="64" w:name="_Toc65250549"/>
      <w:r w:rsidRPr="00514133">
        <w:rPr>
          <w:rFonts w:ascii="Arial Narrow" w:hAnsi="Arial Narrow" w:cstheme="minorHAnsi"/>
          <w:lang w:val="ru-RU"/>
        </w:rPr>
        <w:t>ЗАЩИТА ОТ ВНУТРЕННИХ И ГРОЗОВЫХ ПЕРЕНАПРЯЖЕНИЙ</w:t>
      </w:r>
      <w:bookmarkEnd w:id="61"/>
      <w:bookmarkEnd w:id="62"/>
      <w:bookmarkEnd w:id="63"/>
      <w:bookmarkEnd w:id="64"/>
    </w:p>
    <w:p w14:paraId="1D26B24D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bookmarkStart w:id="65" w:name="_Toc117578710"/>
      <w:bookmarkStart w:id="66" w:name="_Toc117578957"/>
      <w:bookmarkStart w:id="67" w:name="_Toc117579475"/>
      <w:bookmarkStart w:id="68" w:name="_Toc117580488"/>
      <w:bookmarkStart w:id="69" w:name="_Toc117935369"/>
      <w:bookmarkStart w:id="70" w:name="_Toc118390954"/>
      <w:bookmarkStart w:id="71" w:name="_Toc120771610"/>
      <w:bookmarkStart w:id="72" w:name="_Toc344997329"/>
      <w:r w:rsidRPr="00514133">
        <w:rPr>
          <w:rFonts w:ascii="Arial Narrow" w:hAnsi="Arial Narrow" w:cstheme="minorHAnsi"/>
        </w:rPr>
        <w:t>Защита</w:t>
      </w:r>
      <w:r w:rsidR="00B91780" w:rsidRPr="00514133">
        <w:rPr>
          <w:rFonts w:ascii="Arial Narrow" w:hAnsi="Arial Narrow" w:cstheme="minorHAnsi"/>
        </w:rPr>
        <w:t xml:space="preserve"> </w:t>
      </w:r>
      <w:r w:rsidR="000911F2" w:rsidRPr="00514133">
        <w:rPr>
          <w:rFonts w:ascii="Arial Narrow" w:hAnsi="Arial Narrow" w:cstheme="minorHAnsi"/>
        </w:rPr>
        <w:t xml:space="preserve">от грозовых перенапряжений </w:t>
      </w:r>
      <w:r w:rsidR="00B91780" w:rsidRPr="00514133">
        <w:rPr>
          <w:rFonts w:ascii="Arial Narrow" w:hAnsi="Arial Narrow" w:cstheme="minorHAnsi"/>
        </w:rPr>
        <w:t xml:space="preserve">со стороны питающей линии </w:t>
      </w:r>
      <w:r w:rsidR="000276C8" w:rsidRPr="00514133">
        <w:rPr>
          <w:rFonts w:ascii="Arial Narrow" w:hAnsi="Arial Narrow" w:cstheme="minorHAnsi"/>
        </w:rPr>
        <w:t>35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</w:t>
      </w:r>
      <w:r w:rsidR="007126D7" w:rsidRPr="00514133">
        <w:rPr>
          <w:rFonts w:ascii="Arial Narrow" w:hAnsi="Arial Narrow" w:cstheme="minorHAnsi"/>
        </w:rPr>
        <w:t>осуществля</w:t>
      </w:r>
      <w:r w:rsidR="000C2B48" w:rsidRPr="00514133">
        <w:rPr>
          <w:rFonts w:ascii="Arial Narrow" w:hAnsi="Arial Narrow" w:cstheme="minorHAnsi"/>
        </w:rPr>
        <w:t>ется</w:t>
      </w:r>
      <w:r w:rsidRPr="00514133">
        <w:rPr>
          <w:rFonts w:ascii="Arial Narrow" w:hAnsi="Arial Narrow" w:cstheme="minorHAnsi"/>
        </w:rPr>
        <w:t xml:space="preserve"> </w:t>
      </w:r>
      <w:r w:rsidR="000276C8" w:rsidRPr="00514133">
        <w:rPr>
          <w:rFonts w:ascii="Arial Narrow" w:hAnsi="Arial Narrow" w:cstheme="minorHAnsi"/>
        </w:rPr>
        <w:t>ОПН-П1-35/40,5/10/2 III УХЛ1</w:t>
      </w:r>
      <w:r w:rsidR="000C2B48" w:rsidRPr="00514133">
        <w:rPr>
          <w:rFonts w:ascii="Arial Narrow" w:hAnsi="Arial Narrow" w:cstheme="minorHAnsi"/>
        </w:rPr>
        <w:t>, устанав</w:t>
      </w:r>
      <w:r w:rsidR="00B91780" w:rsidRPr="00514133">
        <w:rPr>
          <w:rFonts w:ascii="Arial Narrow" w:hAnsi="Arial Narrow" w:cstheme="minorHAnsi"/>
        </w:rPr>
        <w:t xml:space="preserve">ливаемыми на </w:t>
      </w:r>
      <w:r w:rsidR="000276C8" w:rsidRPr="00514133">
        <w:rPr>
          <w:rFonts w:ascii="Arial Narrow" w:hAnsi="Arial Narrow" w:cstheme="minorHAnsi"/>
        </w:rPr>
        <w:t>ОРУ 35 кВ</w:t>
      </w:r>
      <w:r w:rsidR="00C743A1" w:rsidRPr="00514133">
        <w:rPr>
          <w:rFonts w:ascii="Arial Narrow" w:hAnsi="Arial Narrow" w:cstheme="minorHAnsi"/>
        </w:rPr>
        <w:t>. Защита от внутренних перенапряжений осуществляется</w:t>
      </w:r>
      <w:r w:rsidR="000C2B48" w:rsidRPr="00514133">
        <w:rPr>
          <w:rFonts w:ascii="Arial Narrow" w:hAnsi="Arial Narrow" w:cstheme="minorHAnsi"/>
        </w:rPr>
        <w:t xml:space="preserve"> </w:t>
      </w:r>
      <w:r w:rsidR="000276C8" w:rsidRPr="00514133">
        <w:rPr>
          <w:rFonts w:ascii="Arial Narrow" w:hAnsi="Arial Narrow" w:cstheme="minorHAnsi"/>
        </w:rPr>
        <w:t>ОПН-П1-35/40,5/10/2 III УХЛ1</w:t>
      </w:r>
      <w:r w:rsidRPr="00514133">
        <w:rPr>
          <w:rFonts w:ascii="Arial Narrow" w:hAnsi="Arial Narrow" w:cstheme="minorHAnsi"/>
        </w:rPr>
        <w:t xml:space="preserve">, </w:t>
      </w:r>
      <w:r w:rsidR="000276C8" w:rsidRPr="00514133">
        <w:rPr>
          <w:rFonts w:ascii="Arial Narrow" w:hAnsi="Arial Narrow" w:cstheme="minorHAnsi"/>
        </w:rPr>
        <w:t>установленным</w:t>
      </w:r>
      <w:r w:rsidR="000C2B48" w:rsidRPr="00514133">
        <w:rPr>
          <w:rFonts w:ascii="Arial Narrow" w:hAnsi="Arial Narrow" w:cstheme="minorHAnsi"/>
        </w:rPr>
        <w:t xml:space="preserve"> </w:t>
      </w:r>
      <w:r w:rsidR="00C743A1" w:rsidRPr="00514133">
        <w:rPr>
          <w:rFonts w:ascii="Arial Narrow" w:hAnsi="Arial Narrow" w:cstheme="minorHAnsi"/>
        </w:rPr>
        <w:t xml:space="preserve">в </w:t>
      </w:r>
      <w:r w:rsidR="001E15F4" w:rsidRPr="00514133">
        <w:rPr>
          <w:rFonts w:ascii="Arial Narrow" w:hAnsi="Arial Narrow" w:cstheme="minorHAnsi"/>
        </w:rPr>
        <w:t>кажд</w:t>
      </w:r>
      <w:r w:rsidR="00C743A1" w:rsidRPr="00514133">
        <w:rPr>
          <w:rFonts w:ascii="Arial Narrow" w:hAnsi="Arial Narrow" w:cstheme="minorHAnsi"/>
        </w:rPr>
        <w:t>ой</w:t>
      </w:r>
      <w:r w:rsidR="001E15F4" w:rsidRPr="00514133">
        <w:rPr>
          <w:rFonts w:ascii="Arial Narrow" w:hAnsi="Arial Narrow" w:cstheme="minorHAnsi"/>
        </w:rPr>
        <w:t xml:space="preserve"> фаз</w:t>
      </w:r>
      <w:r w:rsidR="000276C8" w:rsidRPr="00514133">
        <w:rPr>
          <w:rFonts w:ascii="Arial Narrow" w:hAnsi="Arial Narrow" w:cstheme="minorHAnsi"/>
        </w:rPr>
        <w:t>е</w:t>
      </w:r>
      <w:r w:rsidR="001E15F4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между выключателем </w:t>
      </w:r>
      <w:r w:rsidR="000276C8" w:rsidRPr="00514133">
        <w:rPr>
          <w:rFonts w:ascii="Arial Narrow" w:hAnsi="Arial Narrow" w:cstheme="minorHAnsi"/>
        </w:rPr>
        <w:t>35 кВ</w:t>
      </w:r>
      <w:r w:rsidR="00FD7A33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и трансформатором.</w:t>
      </w:r>
    </w:p>
    <w:p w14:paraId="7092FE39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73" w:name="_Toc391758459"/>
      <w:bookmarkStart w:id="74" w:name="_Toc407297143"/>
      <w:bookmarkStart w:id="75" w:name="_Toc440636092"/>
      <w:bookmarkStart w:id="76" w:name="_Toc65250550"/>
      <w:bookmarkEnd w:id="65"/>
      <w:bookmarkEnd w:id="66"/>
      <w:bookmarkEnd w:id="67"/>
      <w:bookmarkEnd w:id="68"/>
      <w:bookmarkEnd w:id="69"/>
      <w:bookmarkEnd w:id="70"/>
      <w:bookmarkEnd w:id="71"/>
      <w:bookmarkEnd w:id="72"/>
      <w:r w:rsidRPr="00514133">
        <w:rPr>
          <w:rFonts w:ascii="Arial Narrow" w:hAnsi="Arial Narrow" w:cstheme="minorHAnsi"/>
        </w:rPr>
        <w:t>МОЛНИЕЗАЩИТА И ЗАЗЕМЛЕНИЕ</w:t>
      </w:r>
      <w:bookmarkEnd w:id="73"/>
      <w:bookmarkEnd w:id="74"/>
      <w:bookmarkEnd w:id="75"/>
      <w:bookmarkEnd w:id="76"/>
    </w:p>
    <w:p w14:paraId="522FD122" w14:textId="1CC98452" w:rsidR="001E70B9" w:rsidRPr="00514133" w:rsidRDefault="001E70B9" w:rsidP="00062A5D">
      <w:pPr>
        <w:pStyle w:val="affffffffff7"/>
        <w:rPr>
          <w:rFonts w:ascii="Arial Narrow" w:hAnsi="Arial Narrow" w:cstheme="minorHAnsi"/>
        </w:rPr>
      </w:pPr>
      <w:bookmarkStart w:id="77" w:name="_Toc118795866"/>
      <w:bookmarkStart w:id="78" w:name="_Toc120771612"/>
      <w:r w:rsidRPr="00514133">
        <w:rPr>
          <w:rFonts w:ascii="Arial Narrow" w:hAnsi="Arial Narrow" w:cstheme="minorHAnsi"/>
        </w:rPr>
        <w:t xml:space="preserve">Для защиты оборудования от поражения молнией со стороны воздушного ввода </w:t>
      </w:r>
      <w:r w:rsidR="000276C8" w:rsidRPr="00514133">
        <w:rPr>
          <w:rFonts w:ascii="Arial Narrow" w:hAnsi="Arial Narrow" w:cstheme="minorHAnsi"/>
        </w:rPr>
        <w:t>35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, на</w:t>
      </w:r>
      <w:r w:rsidR="0065569A" w:rsidRPr="00514133">
        <w:rPr>
          <w:rFonts w:ascii="Arial Narrow" w:hAnsi="Arial Narrow" w:cstheme="minorHAnsi"/>
        </w:rPr>
        <w:t xml:space="preserve"> металлоконструкции </w:t>
      </w:r>
      <w:r w:rsidR="00F101F5" w:rsidRPr="00514133">
        <w:rPr>
          <w:rFonts w:ascii="Arial Narrow" w:hAnsi="Arial Narrow" w:cstheme="minorHAnsi"/>
        </w:rPr>
        <w:t xml:space="preserve">модуля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>предусматрива</w:t>
      </w:r>
      <w:r w:rsidR="00F101F5" w:rsidRPr="00514133">
        <w:rPr>
          <w:rFonts w:ascii="Arial Narrow" w:hAnsi="Arial Narrow" w:cstheme="minorHAnsi"/>
        </w:rPr>
        <w:t>ю</w:t>
      </w:r>
      <w:r w:rsidRPr="00514133">
        <w:rPr>
          <w:rFonts w:ascii="Arial Narrow" w:hAnsi="Arial Narrow" w:cstheme="minorHAnsi"/>
        </w:rPr>
        <w:t xml:space="preserve">тся </w:t>
      </w:r>
      <w:r w:rsidR="00F101F5" w:rsidRPr="00514133">
        <w:rPr>
          <w:rFonts w:ascii="Arial Narrow" w:hAnsi="Arial Narrow" w:cstheme="minorHAnsi"/>
        </w:rPr>
        <w:t xml:space="preserve">по одной </w:t>
      </w:r>
      <w:r w:rsidRPr="00514133">
        <w:rPr>
          <w:rFonts w:ascii="Arial Narrow" w:hAnsi="Arial Narrow" w:cstheme="minorHAnsi"/>
        </w:rPr>
        <w:t>молниеприёмн</w:t>
      </w:r>
      <w:r w:rsidR="00F101F5" w:rsidRPr="00514133">
        <w:rPr>
          <w:rFonts w:ascii="Arial Narrow" w:hAnsi="Arial Narrow" w:cstheme="minorHAnsi"/>
        </w:rPr>
        <w:t>ой</w:t>
      </w:r>
      <w:r w:rsidRPr="00514133">
        <w:rPr>
          <w:rFonts w:ascii="Arial Narrow" w:hAnsi="Arial Narrow" w:cstheme="minorHAnsi"/>
        </w:rPr>
        <w:t xml:space="preserve"> мачт</w:t>
      </w:r>
      <w:r w:rsidR="00F101F5" w:rsidRPr="00514133">
        <w:rPr>
          <w:rFonts w:ascii="Arial Narrow" w:hAnsi="Arial Narrow" w:cstheme="minorHAnsi"/>
        </w:rPr>
        <w:t>е</w:t>
      </w:r>
      <w:r w:rsidRPr="00514133">
        <w:rPr>
          <w:rFonts w:ascii="Arial Narrow" w:hAnsi="Arial Narrow" w:cstheme="minorHAnsi"/>
        </w:rPr>
        <w:t xml:space="preserve"> высотой </w:t>
      </w:r>
      <w:r w:rsidR="00F101F5" w:rsidRPr="00514133">
        <w:rPr>
          <w:rFonts w:ascii="Arial Narrow" w:hAnsi="Arial Narrow" w:cstheme="minorHAnsi"/>
        </w:rPr>
        <w:lastRenderedPageBreak/>
        <w:t>15</w:t>
      </w:r>
      <w:r w:rsidRPr="00514133">
        <w:rPr>
          <w:rFonts w:ascii="Arial Narrow" w:hAnsi="Arial Narrow" w:cstheme="minorHAnsi"/>
        </w:rPr>
        <w:t xml:space="preserve"> метров</w:t>
      </w:r>
      <w:r w:rsidR="004B2600" w:rsidRPr="00514133">
        <w:rPr>
          <w:rFonts w:ascii="Arial Narrow" w:hAnsi="Arial Narrow" w:cstheme="minorHAnsi"/>
        </w:rPr>
        <w:t>.</w:t>
      </w:r>
      <w:r w:rsidR="00292BF7">
        <w:rPr>
          <w:rFonts w:ascii="Arial Narrow" w:hAnsi="Arial Narrow" w:cstheme="minorHAnsi"/>
        </w:rPr>
        <w:t xml:space="preserve"> Мачта телескопическая, разворачивается по месту размещения.</w:t>
      </w:r>
      <w:r w:rsidR="004B2600" w:rsidRPr="00514133">
        <w:rPr>
          <w:rFonts w:ascii="Arial Narrow" w:hAnsi="Arial Narrow" w:cstheme="minorHAnsi"/>
        </w:rPr>
        <w:t xml:space="preserve"> Совокупная высота молниеприёмника </w:t>
      </w:r>
      <w:r w:rsidR="00666F67" w:rsidRPr="00514133">
        <w:rPr>
          <w:rFonts w:ascii="Arial Narrow" w:hAnsi="Arial Narrow" w:cstheme="minorHAnsi"/>
        </w:rPr>
        <w:t xml:space="preserve">с металлоконструкцией </w:t>
      </w:r>
      <w:r w:rsidR="00F101F5" w:rsidRPr="00514133">
        <w:rPr>
          <w:rFonts w:ascii="Arial Narrow" w:hAnsi="Arial Narrow" w:cstheme="minorHAnsi"/>
        </w:rPr>
        <w:t>МПС</w:t>
      </w:r>
      <w:r w:rsidR="003F3D88" w:rsidRPr="00514133">
        <w:rPr>
          <w:rFonts w:ascii="Arial Narrow" w:hAnsi="Arial Narrow" w:cstheme="minorHAnsi"/>
        </w:rPr>
        <w:t xml:space="preserve"> и полуприцепов</w:t>
      </w:r>
      <w:r w:rsidR="00666F67" w:rsidRPr="00514133">
        <w:rPr>
          <w:rFonts w:ascii="Arial Narrow" w:hAnsi="Arial Narrow" w:cstheme="minorHAnsi"/>
        </w:rPr>
        <w:t xml:space="preserve"> </w:t>
      </w:r>
      <w:r w:rsidR="004B2600" w:rsidRPr="00514133">
        <w:rPr>
          <w:rFonts w:ascii="Arial Narrow" w:hAnsi="Arial Narrow" w:cstheme="minorHAnsi"/>
        </w:rPr>
        <w:t>составит 19 метров.</w:t>
      </w:r>
    </w:p>
    <w:p w14:paraId="0F76EC15" w14:textId="77777777" w:rsidR="005C05A8" w:rsidRPr="00514133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79" w:name="_Toc442352284"/>
      <w:bookmarkStart w:id="80" w:name="_Toc472463770"/>
      <w:bookmarkStart w:id="81" w:name="_Toc65249350"/>
      <w:bookmarkStart w:id="82" w:name="_Toc65250551"/>
      <w:bookmarkEnd w:id="77"/>
      <w:bookmarkEnd w:id="78"/>
      <w:r w:rsidRPr="00514133">
        <w:rPr>
          <w:rFonts w:ascii="Arial Narrow" w:hAnsi="Arial Narrow" w:cstheme="minorHAnsi"/>
          <w:lang w:val="ru-RU"/>
        </w:rPr>
        <w:t xml:space="preserve">Заземление и уравнивание потенциалов </w:t>
      </w:r>
      <w:bookmarkEnd w:id="79"/>
      <w:bookmarkEnd w:id="80"/>
      <w:r w:rsidR="000276C8" w:rsidRPr="00514133">
        <w:rPr>
          <w:rFonts w:ascii="Arial Narrow" w:hAnsi="Arial Narrow" w:cstheme="minorHAnsi"/>
          <w:lang w:val="ru-RU"/>
        </w:rPr>
        <w:t>РУ 35 кВ</w:t>
      </w:r>
      <w:bookmarkEnd w:id="81"/>
      <w:bookmarkEnd w:id="82"/>
    </w:p>
    <w:p w14:paraId="604B963A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Заземление трансформатора выполняется путём соединения корпуса трансформатора с внешней магистралью заземления модуля ВН полосой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 мм. Число соединений должно быть не менее двух</w:t>
      </w:r>
      <w:r w:rsidR="00D008E2">
        <w:rPr>
          <w:rFonts w:ascii="Arial Narrow" w:hAnsi="Arial Narrow"/>
        </w:rPr>
        <w:t xml:space="preserve"> с противоположных сторон блок-модуля</w:t>
      </w:r>
      <w:r w:rsidRPr="00514133">
        <w:rPr>
          <w:rFonts w:ascii="Arial Narrow" w:hAnsi="Arial Narrow"/>
        </w:rPr>
        <w:t xml:space="preserve">. </w:t>
      </w:r>
      <w:r w:rsidR="00D008E2" w:rsidRPr="00D008E2">
        <w:rPr>
          <w:rFonts w:ascii="Arial Narrow" w:hAnsi="Arial Narrow"/>
        </w:rPr>
        <w:t>В месте соединения каждого спуска с оборудованием должна быть контактная площадка. Соединение заземляющего спуска с оборудованием выполняется болтовым, с контуром – сварным. Возле контактных площадок наносится знак заземления.</w:t>
      </w:r>
    </w:p>
    <w:p w14:paraId="4ECF1C8A" w14:textId="1B737D75" w:rsidR="005C05A8" w:rsidRPr="00514133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83" w:name="_Toc442352285"/>
      <w:bookmarkStart w:id="84" w:name="_Toc472463771"/>
      <w:bookmarkStart w:id="85" w:name="_Toc65249351"/>
      <w:bookmarkStart w:id="86" w:name="_Toc65250552"/>
      <w:r w:rsidRPr="00514133">
        <w:rPr>
          <w:rFonts w:ascii="Arial Narrow" w:hAnsi="Arial Narrow" w:cstheme="minorHAnsi"/>
          <w:lang w:val="ru-RU"/>
        </w:rPr>
        <w:t xml:space="preserve">Заземление и уравнивание потенциалов модуля </w:t>
      </w:r>
      <w:bookmarkEnd w:id="83"/>
      <w:bookmarkEnd w:id="84"/>
      <w:r w:rsidR="003C057C">
        <w:rPr>
          <w:rFonts w:ascii="Arial Narrow" w:hAnsi="Arial Narrow" w:cstheme="minorHAnsi"/>
          <w:lang w:val="ru-RU"/>
        </w:rPr>
        <w:t xml:space="preserve">ЗРУ 10 кВ </w:t>
      </w:r>
      <w:bookmarkEnd w:id="85"/>
      <w:bookmarkEnd w:id="86"/>
    </w:p>
    <w:p w14:paraId="7A86C26E" w14:textId="06DE1E70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 В помещении </w:t>
      </w:r>
      <w:r w:rsidR="003C057C">
        <w:rPr>
          <w:rFonts w:ascii="Arial Narrow" w:hAnsi="Arial Narrow"/>
        </w:rPr>
        <w:t xml:space="preserve">ЗРУ 10 кВ </w:t>
      </w:r>
      <w:r w:rsidRPr="00514133">
        <w:rPr>
          <w:rFonts w:ascii="Arial Narrow" w:hAnsi="Arial Narrow"/>
        </w:rPr>
        <w:t>выполняется магистраль заземления и уравнивания потенциалов. В качестве заземляющего проводника используется стальная полоса сечением 5х</w:t>
      </w:r>
      <w:r w:rsidR="00D008E2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 xml:space="preserve">0 мм, проложенная </w:t>
      </w:r>
      <w:r w:rsidR="00D008E2">
        <w:rPr>
          <w:rFonts w:ascii="Arial Narrow" w:hAnsi="Arial Narrow"/>
        </w:rPr>
        <w:t>по стенам внутри блок-модуля на высоте 0,4 м</w:t>
      </w:r>
      <w:r w:rsidRPr="00514133">
        <w:rPr>
          <w:rFonts w:ascii="Arial Narrow" w:hAnsi="Arial Narrow"/>
        </w:rPr>
        <w:t>.</w:t>
      </w:r>
    </w:p>
    <w:p w14:paraId="1EDDF02C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Рамные конструкции под рядами шкафов соединяют между собой проводниками системы уравнивания потенциалов из полосы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0, соединения выполняют с шагом не более 2 метров.</w:t>
      </w:r>
    </w:p>
    <w:p w14:paraId="4353855A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Соединения выполняют внахлёст. Соединения выполнены сваркой.</w:t>
      </w:r>
    </w:p>
    <w:p w14:paraId="762F9E77" w14:textId="1743FC5D" w:rsidR="000276C8" w:rsidRDefault="000276C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Количество точек для подключения </w:t>
      </w:r>
      <w:r w:rsidR="003C057C">
        <w:rPr>
          <w:rFonts w:ascii="Arial Narrow" w:hAnsi="Arial Narrow"/>
        </w:rPr>
        <w:t xml:space="preserve">ЗРУ 10 кВ </w:t>
      </w:r>
      <w:r w:rsidRPr="00514133">
        <w:rPr>
          <w:rFonts w:ascii="Arial Narrow" w:hAnsi="Arial Narrow"/>
        </w:rPr>
        <w:t>к магистрали заземления должно быть не менее двух</w:t>
      </w:r>
      <w:r w:rsidR="00D008E2">
        <w:rPr>
          <w:rFonts w:ascii="Arial Narrow" w:hAnsi="Arial Narrow"/>
        </w:rPr>
        <w:t>, с противоположных сторон блок-модуля</w:t>
      </w:r>
      <w:r w:rsidRPr="00514133">
        <w:rPr>
          <w:rFonts w:ascii="Arial Narrow" w:hAnsi="Arial Narrow"/>
        </w:rPr>
        <w:t>.</w:t>
      </w:r>
    </w:p>
    <w:p w14:paraId="1BDF3418" w14:textId="6442CDE7" w:rsidR="005C0404" w:rsidRPr="005C0404" w:rsidRDefault="005C0404" w:rsidP="005C0404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О</w:t>
      </w:r>
      <w:r w:rsidRPr="005C0404">
        <w:rPr>
          <w:rFonts w:ascii="Arial Narrow" w:hAnsi="Arial Narrow"/>
        </w:rPr>
        <w:t xml:space="preserve">сновная система уравнивания потенциалов </w:t>
      </w:r>
      <w:r>
        <w:rPr>
          <w:rFonts w:ascii="Arial Narrow" w:hAnsi="Arial Narrow"/>
        </w:rPr>
        <w:t xml:space="preserve">в блок-модуле </w:t>
      </w:r>
      <w:r w:rsidR="003C057C">
        <w:rPr>
          <w:rFonts w:ascii="Arial Narrow" w:hAnsi="Arial Narrow"/>
        </w:rPr>
        <w:t xml:space="preserve">ЗРУ 10 кВ </w:t>
      </w:r>
      <w:r>
        <w:rPr>
          <w:rFonts w:ascii="Arial Narrow" w:hAnsi="Arial Narrow"/>
        </w:rPr>
        <w:t xml:space="preserve">выполнена </w:t>
      </w:r>
      <w:r w:rsidRPr="005C0404">
        <w:rPr>
          <w:rFonts w:ascii="Arial Narrow" w:hAnsi="Arial Narrow"/>
        </w:rPr>
        <w:t>на ЩСН РЕ-шиной, к которой подключены заземляющие проводники всех электроприёмников.</w:t>
      </w:r>
    </w:p>
    <w:p w14:paraId="5CDE2FBE" w14:textId="77777777" w:rsidR="005C0404" w:rsidRPr="005C0404" w:rsidRDefault="005C0404" w:rsidP="005C0404">
      <w:pPr>
        <w:pStyle w:val="affffffffff7"/>
        <w:rPr>
          <w:rFonts w:ascii="Arial Narrow" w:hAnsi="Arial Narrow"/>
        </w:rPr>
      </w:pPr>
      <w:r w:rsidRPr="005C0404">
        <w:rPr>
          <w:rFonts w:ascii="Arial Narrow" w:hAnsi="Arial Narrow"/>
        </w:rPr>
        <w:t>Система дополнительного уравнивания потенциалов соединя</w:t>
      </w:r>
      <w:r>
        <w:rPr>
          <w:rFonts w:ascii="Arial Narrow" w:hAnsi="Arial Narrow"/>
        </w:rPr>
        <w:t>ет</w:t>
      </w:r>
      <w:r w:rsidRPr="005C0404">
        <w:rPr>
          <w:rFonts w:ascii="Arial Narrow" w:hAnsi="Arial Narrow"/>
        </w:rPr>
        <w:t xml:space="preserve"> между собой все одновременно доступные прикосновению открытые проводящие части. Для дополнительного уравнивания потенциалов использовать внутренний заземляющий контур.</w:t>
      </w:r>
    </w:p>
    <w:p w14:paraId="52DA809C" w14:textId="77777777" w:rsidR="00A7392A" w:rsidRPr="00514133" w:rsidRDefault="00A7392A" w:rsidP="00A7392A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87" w:name="_Toc443497441"/>
      <w:bookmarkStart w:id="88" w:name="_Toc472463769"/>
      <w:bookmarkStart w:id="89" w:name="_Toc65249352"/>
      <w:bookmarkStart w:id="90" w:name="_Toc65250553"/>
      <w:r w:rsidRPr="00514133">
        <w:rPr>
          <w:rFonts w:ascii="Arial Narrow" w:hAnsi="Arial Narrow" w:cstheme="minorHAnsi"/>
          <w:lang w:val="ru-RU"/>
        </w:rPr>
        <w:t>Организация контура заземления</w:t>
      </w:r>
      <w:bookmarkEnd w:id="87"/>
      <w:bookmarkEnd w:id="88"/>
      <w:bookmarkEnd w:id="89"/>
      <w:bookmarkEnd w:id="90"/>
    </w:p>
    <w:p w14:paraId="2384D2CA" w14:textId="77777777" w:rsidR="00A7392A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Для подключения МПС к единому контуру заземления и выравнивания потенциалов используется полосовая сталь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 мм.</w:t>
      </w:r>
    </w:p>
    <w:p w14:paraId="39975B5C" w14:textId="77777777" w:rsidR="00D008E2" w:rsidRPr="00514133" w:rsidRDefault="00D008E2" w:rsidP="00A7392A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Внешний контур заземления выполнен по периметру шасси.</w:t>
      </w:r>
    </w:p>
    <w:p w14:paraId="7E98B94D" w14:textId="75CE6C21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Заземляющее устройство (ЗУ) ПС 110/</w:t>
      </w:r>
      <w:r w:rsidR="00BA7488">
        <w:rPr>
          <w:rFonts w:ascii="Arial Narrow" w:hAnsi="Arial Narrow"/>
        </w:rPr>
        <w:t xml:space="preserve">10 кВ </w:t>
      </w:r>
      <w:r w:rsidRPr="00514133">
        <w:rPr>
          <w:rFonts w:ascii="Arial Narrow" w:hAnsi="Arial Narrow"/>
        </w:rPr>
        <w:t>объекта, на котором планируется разме-щение ММПС, должно представлять собой замкнутый металлический контур, с наложенной на него металлической сеткой. Металлическая сетка служит для выравнивания потенциала на открытой части подстанции. Для этих целей в землю укладывают горизонтальные заземлители с переменным размером ячеек. Глубина заложения горизонтальных заземлителей должна составлять 0,8 метра. Шаг ячеек металлической сетки ЗУ определяется программным путём на объекте.</w:t>
      </w:r>
    </w:p>
    <w:p w14:paraId="4409B9DB" w14:textId="77777777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Вертикальные заземлители заглубляют по контуру ЗУ, в</w:t>
      </w:r>
      <w:r w:rsidR="00B74CB7">
        <w:rPr>
          <w:rFonts w:ascii="Arial Narrow" w:hAnsi="Arial Narrow"/>
        </w:rPr>
        <w:t xml:space="preserve"> местах заземления молниеотводо</w:t>
      </w:r>
      <w:r w:rsidRPr="00514133">
        <w:rPr>
          <w:rFonts w:ascii="Arial Narrow" w:hAnsi="Arial Narrow"/>
        </w:rPr>
        <w:t>в узлах сетки ЗУ. Количество и длина вертикальных заземлителей, а так же шаг сети выравнивания потенциалов, определяют расчётом и зависят от уровня напряжения ПС.</w:t>
      </w:r>
    </w:p>
    <w:p w14:paraId="442BDC34" w14:textId="77777777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Вокруг площадки для установ</w:t>
      </w:r>
      <w:r w:rsidR="00D008E2">
        <w:rPr>
          <w:rFonts w:ascii="Arial Narrow" w:hAnsi="Arial Narrow"/>
        </w:rPr>
        <w:t>ки модулей МПС выполняют контур</w:t>
      </w:r>
      <w:r w:rsidRPr="00514133">
        <w:rPr>
          <w:rFonts w:ascii="Arial Narrow" w:hAnsi="Arial Narrow"/>
        </w:rPr>
        <w:t xml:space="preserve"> заземления. Конт</w:t>
      </w:r>
      <w:r w:rsidR="00D008E2">
        <w:rPr>
          <w:rFonts w:ascii="Arial Narrow" w:hAnsi="Arial Narrow"/>
        </w:rPr>
        <w:t>ур</w:t>
      </w:r>
      <w:r w:rsidRPr="00514133">
        <w:rPr>
          <w:rFonts w:ascii="Arial Narrow" w:hAnsi="Arial Narrow"/>
        </w:rPr>
        <w:t xml:space="preserve"> заземления вокруг модулей выполняют стальной оцинкованной полосой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 xml:space="preserve">0 мм, на расстоянии 1 метр от </w:t>
      </w:r>
      <w:r w:rsidR="00D008E2">
        <w:rPr>
          <w:rFonts w:ascii="Arial Narrow" w:hAnsi="Arial Narrow"/>
        </w:rPr>
        <w:t>шасси</w:t>
      </w:r>
      <w:r w:rsidRPr="00514133">
        <w:rPr>
          <w:rFonts w:ascii="Arial Narrow" w:hAnsi="Arial Narrow"/>
        </w:rPr>
        <w:t>.</w:t>
      </w:r>
    </w:p>
    <w:p w14:paraId="61AB81F8" w14:textId="06ACB3D2" w:rsidR="00A7392A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Подключение магистралей заземления </w:t>
      </w:r>
      <w:r w:rsidR="000276C8" w:rsidRPr="00514133">
        <w:rPr>
          <w:rFonts w:ascii="Arial Narrow" w:hAnsi="Arial Narrow"/>
        </w:rPr>
        <w:t xml:space="preserve">ОРУ 35 кВ, трансформатора и модуля </w:t>
      </w:r>
      <w:r w:rsidR="003C057C">
        <w:rPr>
          <w:rFonts w:ascii="Arial Narrow" w:hAnsi="Arial Narrow"/>
        </w:rPr>
        <w:t xml:space="preserve">ЗРУ 10 кВ </w:t>
      </w:r>
      <w:r w:rsidRPr="00514133">
        <w:rPr>
          <w:rFonts w:ascii="Arial Narrow" w:hAnsi="Arial Narrow"/>
        </w:rPr>
        <w:t>к данным контурам заземления осуществляется в специально отведённых для этого местах (узлах заземления), и выполняется стальной оцинкованной полосой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 мм. Число соединений магистрали заземления каждого модуля с контуром заземления должно быть не менее двух.</w:t>
      </w:r>
      <w:r w:rsidR="00D008E2">
        <w:rPr>
          <w:rFonts w:ascii="Arial Narrow" w:hAnsi="Arial Narrow"/>
        </w:rPr>
        <w:t xml:space="preserve"> </w:t>
      </w:r>
      <w:r w:rsidR="00D008E2" w:rsidRPr="00D008E2">
        <w:rPr>
          <w:rFonts w:ascii="Arial Narrow" w:hAnsi="Arial Narrow"/>
        </w:rPr>
        <w:t>Возле контактных площадок наносится знак заземления.</w:t>
      </w:r>
    </w:p>
    <w:p w14:paraId="0BA5E116" w14:textId="77777777" w:rsidR="00292BF7" w:rsidRDefault="00D008E2" w:rsidP="00A7392A">
      <w:pPr>
        <w:pStyle w:val="affffffffff7"/>
        <w:rPr>
          <w:rFonts w:ascii="Arial Narrow" w:hAnsi="Arial Narrow"/>
        </w:rPr>
      </w:pPr>
      <w:r w:rsidRPr="00D008E2">
        <w:rPr>
          <w:rFonts w:ascii="Arial Narrow" w:hAnsi="Arial Narrow"/>
        </w:rPr>
        <w:t>Все электрооборудование и шкафы заземлены посредством присоединения к заземляющим контурам</w:t>
      </w:r>
      <w:r>
        <w:rPr>
          <w:rFonts w:ascii="Arial Narrow" w:hAnsi="Arial Narrow"/>
        </w:rPr>
        <w:t>.</w:t>
      </w:r>
      <w:r w:rsidR="00292BF7">
        <w:rPr>
          <w:rFonts w:ascii="Arial Narrow" w:hAnsi="Arial Narrow"/>
        </w:rPr>
        <w:t xml:space="preserve"> </w:t>
      </w:r>
      <w:r w:rsidR="00292BF7" w:rsidRPr="00292BF7">
        <w:rPr>
          <w:rFonts w:ascii="Arial Narrow" w:hAnsi="Arial Narrow"/>
        </w:rPr>
        <w:t>Все двери шкафов соединить с корпусами гибкими заземляющими проводниками</w:t>
      </w:r>
      <w:r w:rsidR="00292BF7">
        <w:rPr>
          <w:rFonts w:ascii="Arial Narrow" w:hAnsi="Arial Narrow"/>
        </w:rPr>
        <w:t>.</w:t>
      </w:r>
    </w:p>
    <w:p w14:paraId="75B8C23C" w14:textId="77777777" w:rsidR="00D008E2" w:rsidRDefault="00B74CB7" w:rsidP="00A7392A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Все с</w:t>
      </w:r>
      <w:r w:rsidR="00D008E2" w:rsidRPr="00D008E2">
        <w:rPr>
          <w:rFonts w:ascii="Arial Narrow" w:hAnsi="Arial Narrow"/>
        </w:rPr>
        <w:t>троительные металлические конструкции соединены с сетью заземления.</w:t>
      </w:r>
    </w:p>
    <w:p w14:paraId="4C006F4F" w14:textId="77777777" w:rsidR="00292BF7" w:rsidRDefault="00292BF7" w:rsidP="00A7392A">
      <w:pPr>
        <w:pStyle w:val="affffffffff7"/>
        <w:rPr>
          <w:rFonts w:ascii="Arial Narrow" w:hAnsi="Arial Narrow"/>
        </w:rPr>
      </w:pPr>
      <w:r w:rsidRPr="00292BF7">
        <w:rPr>
          <w:rFonts w:ascii="Arial Narrow" w:hAnsi="Arial Narrow"/>
        </w:rPr>
        <w:t>Полос</w:t>
      </w:r>
      <w:r>
        <w:rPr>
          <w:rFonts w:ascii="Arial Narrow" w:hAnsi="Arial Narrow"/>
        </w:rPr>
        <w:t>а</w:t>
      </w:r>
      <w:r w:rsidRPr="00292BF7">
        <w:rPr>
          <w:rFonts w:ascii="Arial Narrow" w:hAnsi="Arial Narrow"/>
        </w:rPr>
        <w:t xml:space="preserve"> заземления на всем её протяжении окра</w:t>
      </w:r>
      <w:r>
        <w:rPr>
          <w:rFonts w:ascii="Arial Narrow" w:hAnsi="Arial Narrow"/>
        </w:rPr>
        <w:t>шена</w:t>
      </w:r>
      <w:r w:rsidRPr="00292BF7">
        <w:rPr>
          <w:rFonts w:ascii="Arial Narrow" w:hAnsi="Arial Narrow"/>
        </w:rPr>
        <w:t xml:space="preserve"> битумным лаком БТ-123 черного цвета</w:t>
      </w:r>
      <w:r>
        <w:rPr>
          <w:rFonts w:ascii="Arial Narrow" w:hAnsi="Arial Narrow"/>
        </w:rPr>
        <w:t>.</w:t>
      </w:r>
    </w:p>
    <w:p w14:paraId="47BAF8C0" w14:textId="77777777" w:rsidR="00823868" w:rsidRPr="00514133" w:rsidRDefault="00A3046B" w:rsidP="0039340E">
      <w:pPr>
        <w:pStyle w:val="a7"/>
        <w:outlineLvl w:val="0"/>
        <w:rPr>
          <w:rFonts w:ascii="Arial Narrow" w:hAnsi="Arial Narrow" w:cstheme="minorHAnsi"/>
        </w:rPr>
      </w:pPr>
      <w:bookmarkStart w:id="91" w:name="_Toc65250554"/>
      <w:r w:rsidRPr="00514133">
        <w:rPr>
          <w:rFonts w:ascii="Arial Narrow" w:hAnsi="Arial Narrow" w:cstheme="minorHAnsi"/>
        </w:rPr>
        <w:lastRenderedPageBreak/>
        <w:t>РЕЛЕЙНАЯ ЗАЩИТА И АВТОМАТИКА</w:t>
      </w:r>
      <w:bookmarkEnd w:id="91"/>
    </w:p>
    <w:p w14:paraId="3648BAAF" w14:textId="77777777" w:rsidR="002F64FD" w:rsidRPr="00514133" w:rsidRDefault="002F64FD" w:rsidP="00514133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76862C7B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МПС предусматривается оснащение микропроцессорными устройствами релейной защиты и автоматики следующих элементов:</w:t>
      </w:r>
    </w:p>
    <w:p w14:paraId="1465663E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силового трансформатора;</w:t>
      </w:r>
    </w:p>
    <w:p w14:paraId="1110203C" w14:textId="2F94D270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ТН 35 кВ и ТН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;</w:t>
      </w:r>
    </w:p>
    <w:p w14:paraId="32B14AC1" w14:textId="3F8C99FD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вводных выключателей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;</w:t>
      </w:r>
    </w:p>
    <w:p w14:paraId="568DA75A" w14:textId="5E6CD4DA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отходящих линий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;</w:t>
      </w:r>
    </w:p>
    <w:p w14:paraId="135A0E5A" w14:textId="07DA2C5B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шин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>.</w:t>
      </w:r>
    </w:p>
    <w:p w14:paraId="00E54055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Структура устройств РЗА для подстанционных элементов принята исходя из обеспечения:</w:t>
      </w:r>
    </w:p>
    <w:p w14:paraId="75E1A1BE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неповреждённой части системы и ограничения области и степени повреждения;</w:t>
      </w:r>
    </w:p>
    <w:p w14:paraId="6C06DDF3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5E7D9642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</w:rPr>
        <w:t>исключение необходимости вывода из работы первичного оборудования.</w:t>
      </w:r>
    </w:p>
    <w:p w14:paraId="12FA39DF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Повышение надежности РЗА защищаемых элементов обеспечивается: </w:t>
      </w:r>
    </w:p>
    <w:p w14:paraId="248AD5F6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выполнением ближнего резервирования; </w:t>
      </w:r>
    </w:p>
    <w:p w14:paraId="7D3F0FD0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установкой на защищаемом элементе двух комплектов защит (по необходимости); </w:t>
      </w:r>
    </w:p>
    <w:p w14:paraId="774E8968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использованием УРОВ; </w:t>
      </w:r>
    </w:p>
    <w:p w14:paraId="1AFA5BE3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11A3C5BF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514133">
        <w:rPr>
          <w:rFonts w:ascii="Arial Narrow" w:hAnsi="Arial Narrow"/>
        </w:rPr>
        <w:t xml:space="preserve"> </w:t>
      </w:r>
      <w:r w:rsidRPr="00514133">
        <w:rPr>
          <w:rFonts w:ascii="Arial Narrow" w:hAnsi="Arial Narrow"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52E5DF4A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Разделение по цепям переменного напряжения подразумевает подключение взаиморезервируемых комплектов к вторичным цепям ТН разными кабелями. Такое присоединение исключает потерю цепей напряжения обоих комплектов при повреждении одного кабеля.</w:t>
      </w:r>
    </w:p>
    <w:p w14:paraId="57B40ED8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31AA6310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привода выключателя 35 кВ осуществляется по разным трассам (кабельным лоткам).</w:t>
      </w:r>
    </w:p>
    <w:p w14:paraId="5A7DEF9D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C5E4376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Микропроцессорные устройства РЗА обеспечивают свою работу при частоте 45,0 – 55,0 Гц.</w:t>
      </w:r>
    </w:p>
    <w:p w14:paraId="374ECF26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656DB101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Регистрация аварийных событий выполняется при помощи встроенных функций, имеющихся в МП терминалах РЗА.</w:t>
      </w:r>
    </w:p>
    <w:p w14:paraId="3C2C6927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0ECAC554" w14:textId="77777777" w:rsidR="000418A0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Электрические связи релейной защиты и автоматики выполняются экранированными нераспространяющими горение кабелями с пониженным дымо- и газовыделением с медными жилами КВВГЭнг(А)-LS</w:t>
      </w:r>
      <w:r w:rsidR="000418A0" w:rsidRPr="00514133">
        <w:rPr>
          <w:rFonts w:ascii="Arial Narrow" w:hAnsi="Arial Narrow" w:cstheme="minorHAnsi"/>
        </w:rPr>
        <w:t>.</w:t>
      </w:r>
    </w:p>
    <w:p w14:paraId="1357EC07" w14:textId="77777777" w:rsidR="00A3046B" w:rsidRPr="00514133" w:rsidRDefault="009342E3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2" w:name="_Toc65249355"/>
      <w:bookmarkStart w:id="93" w:name="_Toc65250556"/>
      <w:r w:rsidRPr="00514133">
        <w:rPr>
          <w:rFonts w:ascii="Arial Narrow" w:hAnsi="Arial Narrow" w:cstheme="minorHAnsi"/>
          <w:lang w:val="ru-RU"/>
        </w:rPr>
        <w:t>Защита</w:t>
      </w:r>
      <w:r w:rsidR="00A3046B" w:rsidRPr="00514133">
        <w:rPr>
          <w:rFonts w:ascii="Arial Narrow" w:hAnsi="Arial Narrow" w:cstheme="minorHAnsi"/>
          <w:lang w:val="ru-RU"/>
        </w:rPr>
        <w:t xml:space="preserve"> силового трансформатора</w:t>
      </w:r>
      <w:bookmarkEnd w:id="92"/>
      <w:bookmarkEnd w:id="93"/>
    </w:p>
    <w:p w14:paraId="2F067294" w14:textId="77777777" w:rsidR="002F64FD" w:rsidRPr="00514133" w:rsidRDefault="002F64FD" w:rsidP="002F64F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защиты силового трансформатора на МПС предусматривается установка шкафа защит и автоматики регулирования коэффициента трансформации (ШЗТ и АРНТ). В шкафу устанавливается три терминала производства ООО «НТЦ «Радиус Автоматика» (по указанию заказчика возможно применение терминалов других производителей). Основной комплект защит выполняется на базе терминала Сириус-Т, резервный комплект защит – на базе терминала Сириус-УВ.  Автоматическое регулирование напряжения трансформатора осуществляется терминалом Сириус-2-РН</w:t>
      </w:r>
    </w:p>
    <w:p w14:paraId="25666DC9" w14:textId="77777777" w:rsidR="002F64FD" w:rsidRPr="00514133" w:rsidRDefault="002F64FD" w:rsidP="002F64F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МП терминал основных защит трансформатора Сириус-Т выполняет следующие функции:</w:t>
      </w:r>
    </w:p>
    <w:p w14:paraId="658E7F93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дифференциальная токовая защита трансформатора (ДЗТ) от всех видов КЗ внутри бака трансформатора;</w:t>
      </w:r>
    </w:p>
    <w:p w14:paraId="26C11627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максимальная токовая защита стороны низшего напряжения (НН) с пуском по напряжению (МТЗ НН); </w:t>
      </w:r>
    </w:p>
    <w:p w14:paraId="587B9149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от перегрузки (ЗП)</w:t>
      </w:r>
      <w:r w:rsidRPr="00514133">
        <w:rPr>
          <w:rFonts w:ascii="Arial Narrow" w:hAnsi="Arial Narrow" w:cstheme="minorHAnsi"/>
          <w:lang w:val="en-US"/>
        </w:rPr>
        <w:t>;</w:t>
      </w:r>
      <w:r w:rsidRPr="00514133">
        <w:rPr>
          <w:rFonts w:ascii="Arial Narrow" w:hAnsi="Arial Narrow" w:cstheme="minorHAnsi"/>
        </w:rPr>
        <w:t xml:space="preserve"> </w:t>
      </w:r>
    </w:p>
    <w:p w14:paraId="1781836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пуск автоматики охлаждения по току;</w:t>
      </w:r>
    </w:p>
    <w:p w14:paraId="5E9BA145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блокировка РПН при перегрузке;</w:t>
      </w:r>
    </w:p>
    <w:p w14:paraId="1386C882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устройство резервирования при отказе выключателя стороны ВН (УРОВ ВН);</w:t>
      </w:r>
    </w:p>
    <w:p w14:paraId="34C6E10B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4CB43737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контроль состояния изоляции цепей газовой защиты трансформатора; </w:t>
      </w:r>
    </w:p>
    <w:p w14:paraId="38B7191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осциллографирование аварийных процессов; </w:t>
      </w:r>
    </w:p>
    <w:p w14:paraId="634B4918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событий.</w:t>
      </w:r>
    </w:p>
    <w:p w14:paraId="5A401C92" w14:textId="77777777" w:rsidR="002F64FD" w:rsidRPr="00514133" w:rsidRDefault="002F64FD" w:rsidP="002F64F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МП терминал резервных защит трансформатора Сириус-УВ выполняет следующие функции:</w:t>
      </w:r>
    </w:p>
    <w:p w14:paraId="6894FABB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трехступенчатая максимальная токовая защита ВН (МТЗ ВН) с комбинированным пуском по напряжению от многофазных КЗ;</w:t>
      </w:r>
    </w:p>
    <w:p w14:paraId="3663D524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автоматический ввод ускорения одной из ступеней МТЗ при включении выключателя;</w:t>
      </w:r>
    </w:p>
    <w:p w14:paraId="2EF48D90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минимального напряжения (ЗМН);</w:t>
      </w:r>
    </w:p>
    <w:p w14:paraId="76E78BBA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максимального напряжения;</w:t>
      </w:r>
    </w:p>
    <w:p w14:paraId="2BE8442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 ВН;</w:t>
      </w:r>
    </w:p>
    <w:p w14:paraId="088C3184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прием сигналов от газовых защит трансформатора и РПН;</w:t>
      </w:r>
    </w:p>
    <w:p w14:paraId="05544D27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состояния изоляции цепей газовой защиты трансформатора;</w:t>
      </w:r>
    </w:p>
    <w:p w14:paraId="0E208D7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осциллографирование аварийных процессов; </w:t>
      </w:r>
    </w:p>
    <w:p w14:paraId="11E0B05B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событий;</w:t>
      </w:r>
    </w:p>
    <w:p w14:paraId="73DA5285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операции отключения и включения выключателя по внешним командам; </w:t>
      </w:r>
    </w:p>
    <w:p w14:paraId="199CB2C0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от многократного включения выключателя;</w:t>
      </w:r>
    </w:p>
    <w:p w14:paraId="2B824219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целостности цепей электромагнитов управления;</w:t>
      </w:r>
    </w:p>
    <w:p w14:paraId="3F2E8476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состояния выключателя по ряду входных дискретных сигналов;</w:t>
      </w:r>
    </w:p>
    <w:p w14:paraId="769C725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электромагнитов управления от длительного протекания тока;</w:t>
      </w:r>
    </w:p>
    <w:p w14:paraId="6ADC4F45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давления.</w:t>
      </w:r>
    </w:p>
    <w:p w14:paraId="20DA0314" w14:textId="77777777" w:rsidR="002F64FD" w:rsidRPr="00514133" w:rsidRDefault="002F64FD" w:rsidP="002F64F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МП терминал автоматического регулирования коэффициента трансформации выполняет следующие функции: </w:t>
      </w:r>
    </w:p>
    <w:p w14:paraId="66B4D73A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 xml:space="preserve">автоматическое поддержание напряжения в заданных пределах; </w:t>
      </w:r>
    </w:p>
    <w:p w14:paraId="42B1B86B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ручное регулирование напряжения; </w:t>
      </w:r>
    </w:p>
    <w:p w14:paraId="36FCAD60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блокировка работы РПН при обнаружении неисправности привода РПН; </w:t>
      </w:r>
    </w:p>
    <w:p w14:paraId="169400D0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блокировка РПН от внешних сигналов;</w:t>
      </w:r>
    </w:p>
    <w:p w14:paraId="46EFE33C" w14:textId="77777777" w:rsidR="000418A0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</w:t>
      </w:r>
      <w:r w:rsidR="000418A0" w:rsidRPr="00514133">
        <w:rPr>
          <w:rFonts w:ascii="Arial Narrow" w:hAnsi="Arial Narrow" w:cstheme="minorHAnsi"/>
        </w:rPr>
        <w:t>.</w:t>
      </w:r>
    </w:p>
    <w:p w14:paraId="7BED4D0F" w14:textId="77777777" w:rsidR="002F64FD" w:rsidRPr="00514133" w:rsidRDefault="006C126F" w:rsidP="002F64FD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4" w:name="_Toc65249356"/>
      <w:bookmarkStart w:id="95" w:name="_Toc65250557"/>
      <w:r w:rsidRPr="00514133">
        <w:rPr>
          <w:rFonts w:ascii="Arial Narrow" w:hAnsi="Arial Narrow" w:cstheme="minorHAnsi"/>
          <w:lang w:val="ru-RU"/>
        </w:rPr>
        <w:t>Защита ТН 35</w:t>
      </w:r>
      <w:r w:rsidR="002F64FD" w:rsidRPr="00514133">
        <w:rPr>
          <w:rFonts w:ascii="Arial Narrow" w:hAnsi="Arial Narrow" w:cstheme="minorHAnsi"/>
          <w:lang w:val="ru-RU"/>
        </w:rPr>
        <w:t> кВ</w:t>
      </w:r>
      <w:bookmarkEnd w:id="94"/>
      <w:bookmarkEnd w:id="95"/>
    </w:p>
    <w:p w14:paraId="59B2379A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контроля трансформаторов напряжения, а также для выполнения функций релейной защиты и автоматики МПС в составе шкафа ТН 35 кВ и питания оперативной блокировки (ШТН и ПОБ) предусматривается установка терминала Сириус-ТН производства ООО «НТЦ «Радиус Автоматика» (по указанию заказчика возможно применение терминала других производителей). </w:t>
      </w:r>
    </w:p>
    <w:p w14:paraId="250BF23A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МП терминал Сириус-ТН выполняют следующие функции:</w:t>
      </w:r>
    </w:p>
    <w:p w14:paraId="56586865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минимального напряжения;</w:t>
      </w:r>
    </w:p>
    <w:p w14:paraId="18A9D5EB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наличия напряжения на секции шин;</w:t>
      </w:r>
    </w:p>
    <w:p w14:paraId="46804913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исправности цепей напряжения;</w:t>
      </w:r>
    </w:p>
    <w:p w14:paraId="42803A4A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автоматическую частотную разгрузку (АЧР); </w:t>
      </w:r>
    </w:p>
    <w:p w14:paraId="4C49014C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автоматическое обратное повторное включение отключенных присоединений (ЧАПВ);</w:t>
      </w:r>
    </w:p>
    <w:p w14:paraId="27C3A756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максимального напряжения;</w:t>
      </w:r>
    </w:p>
    <w:p w14:paraId="17F76935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максимального напряжения нулевой последовательности (ЗUо);</w:t>
      </w:r>
    </w:p>
    <w:p w14:paraId="098BDD5D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минимальной частоты;</w:t>
      </w:r>
    </w:p>
    <w:p w14:paraId="55B7FAB9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максимальной частоты;</w:t>
      </w:r>
    </w:p>
    <w:p w14:paraId="0E1A5F0E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по скорости изменения частоты;</w:t>
      </w:r>
    </w:p>
    <w:p w14:paraId="24BD5961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событий;</w:t>
      </w:r>
    </w:p>
    <w:p w14:paraId="0F1AA80C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самодиагностика.</w:t>
      </w:r>
    </w:p>
    <w:p w14:paraId="77C553F9" w14:textId="672BCED5" w:rsidR="000418A0" w:rsidRPr="00514133" w:rsidRDefault="000418A0" w:rsidP="000418A0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6" w:name="_Toc65249357"/>
      <w:bookmarkStart w:id="97" w:name="_Toc65250558"/>
      <w:r w:rsidRPr="00514133">
        <w:rPr>
          <w:rFonts w:ascii="Arial Narrow" w:hAnsi="Arial Narrow" w:cstheme="minorHAnsi"/>
          <w:lang w:val="ru-RU"/>
        </w:rPr>
        <w:t xml:space="preserve">Защита элементов </w:t>
      </w:r>
      <w:r w:rsidR="008F05B6">
        <w:rPr>
          <w:rFonts w:ascii="Arial Narrow" w:hAnsi="Arial Narrow" w:cstheme="minorHAnsi"/>
          <w:lang w:val="ru-RU"/>
        </w:rPr>
        <w:t>10 кВ</w:t>
      </w:r>
      <w:bookmarkEnd w:id="96"/>
      <w:bookmarkEnd w:id="97"/>
    </w:p>
    <w:p w14:paraId="68336899" w14:textId="2CE024B0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МП терминал Сириус-2-В защит вводного выключателя </w:t>
      </w:r>
      <w:r w:rsidR="00BA7488">
        <w:rPr>
          <w:rFonts w:ascii="Arial Narrow" w:hAnsi="Arial Narrow" w:cstheme="minorHAnsi"/>
        </w:rPr>
        <w:t xml:space="preserve">10 кВ </w:t>
      </w:r>
      <w:r w:rsidRPr="00514133">
        <w:rPr>
          <w:rFonts w:ascii="Arial Narrow" w:hAnsi="Arial Narrow" w:cstheme="minorHAnsi"/>
        </w:rPr>
        <w:t xml:space="preserve">размещается в релейном отсеке ячейки ВВ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. Он выполняет следующие функции:</w:t>
      </w:r>
    </w:p>
    <w:p w14:paraId="17409A37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трехступенчатая максимальная токовая защита ВН (МТЗ НН) с комбинированным пуском по напряжению от многофазных КЗ;</w:t>
      </w:r>
    </w:p>
    <w:p w14:paraId="2468E149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тока для пуска дуговой защиты;</w:t>
      </w:r>
    </w:p>
    <w:p w14:paraId="669774ED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минимального напряжения;</w:t>
      </w:r>
    </w:p>
    <w:p w14:paraId="5B6D85E8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логическая защита шин (ЛЗШ);</w:t>
      </w:r>
    </w:p>
    <w:p w14:paraId="13B6FF0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 НН;</w:t>
      </w:r>
    </w:p>
    <w:p w14:paraId="6E61AE84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АПВ;</w:t>
      </w:r>
    </w:p>
    <w:p w14:paraId="3470E009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управление выключателем;</w:t>
      </w:r>
    </w:p>
    <w:p w14:paraId="694F8A44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событий;</w:t>
      </w:r>
    </w:p>
    <w:p w14:paraId="2B783A1B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самодиагностика.</w:t>
      </w:r>
    </w:p>
    <w:p w14:paraId="1A900339" w14:textId="58745662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МП терминалы Сириус-2-Л защит отходящих линий </w:t>
      </w:r>
      <w:r w:rsidR="00BA7488">
        <w:rPr>
          <w:rFonts w:ascii="Arial Narrow" w:hAnsi="Arial Narrow" w:cstheme="minorHAnsi"/>
        </w:rPr>
        <w:t xml:space="preserve">10 кВ </w:t>
      </w:r>
      <w:r w:rsidRPr="00514133">
        <w:rPr>
          <w:rFonts w:ascii="Arial Narrow" w:hAnsi="Arial Narrow" w:cstheme="minorHAnsi"/>
        </w:rPr>
        <w:t xml:space="preserve">размещаются в релейных отсеках ячеек ОЛ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. Они выполняют следующие функции:</w:t>
      </w:r>
    </w:p>
    <w:p w14:paraId="21D86705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токовая отсечка;</w:t>
      </w:r>
    </w:p>
    <w:p w14:paraId="05F4DEF8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максимальная токовая защита;</w:t>
      </w:r>
    </w:p>
    <w:p w14:paraId="1E1A93C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логическая защита шин (ЛЗШ);</w:t>
      </w:r>
    </w:p>
    <w:p w14:paraId="7CA32DC6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исполнение внешних сигналов АЧР и ЧАПВ;</w:t>
      </w:r>
    </w:p>
    <w:p w14:paraId="1B1FFCE4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 НН;</w:t>
      </w:r>
    </w:p>
    <w:p w14:paraId="35358953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АПВ;</w:t>
      </w:r>
    </w:p>
    <w:p w14:paraId="61E20E77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управление выключателем;</w:t>
      </w:r>
    </w:p>
    <w:p w14:paraId="3851D8DA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регистрация событий;</w:t>
      </w:r>
    </w:p>
    <w:p w14:paraId="36F8F31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самодиагностика.</w:t>
      </w:r>
    </w:p>
    <w:p w14:paraId="7E44DA7B" w14:textId="0F381E76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 xml:space="preserve">МП терминал Сириус-ТН размещается в релейном отсеке ячейки ТН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. Он выполняют следующие функции:</w:t>
      </w:r>
    </w:p>
    <w:p w14:paraId="327E89CF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минимального напряжения;</w:t>
      </w:r>
    </w:p>
    <w:p w14:paraId="3B799E0B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контроль наличия напряжения на секции шин;</w:t>
      </w:r>
    </w:p>
    <w:p w14:paraId="43B0EFA7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контроль исправности цепей напряжения;</w:t>
      </w:r>
    </w:p>
    <w:p w14:paraId="75E6A378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 xml:space="preserve">автоматическую частотную разгрузку (АЧР); </w:t>
      </w:r>
    </w:p>
    <w:p w14:paraId="2C1A2F93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автоматическое обратное повторное включение отключенных присоединений (ЧАПВ);</w:t>
      </w:r>
    </w:p>
    <w:p w14:paraId="039FF359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максимального напряжения;</w:t>
      </w:r>
    </w:p>
    <w:p w14:paraId="2A4741C0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максимального напряжения нулевой последовательности (ЗUо);</w:t>
      </w:r>
    </w:p>
    <w:p w14:paraId="0AB220DE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минимальной частоты;</w:t>
      </w:r>
    </w:p>
    <w:p w14:paraId="6EA3AE60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максимальной частоты;</w:t>
      </w:r>
    </w:p>
    <w:p w14:paraId="18658EE4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по скорости изменения частоты;</w:t>
      </w:r>
    </w:p>
    <w:p w14:paraId="0B27779B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регистрация событий;</w:t>
      </w:r>
    </w:p>
    <w:p w14:paraId="0424205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самодиагностика.</w:t>
      </w:r>
    </w:p>
    <w:p w14:paraId="76373A0B" w14:textId="4742F429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Логическая защита реализуется с помощью терминала, стоящего на вводном выключателе и терминалов, стоящих на выключателях присоединений. Функция ЛЗШ отключает рабочий ввод </w:t>
      </w:r>
      <w:r w:rsidR="00BA7488">
        <w:rPr>
          <w:rFonts w:ascii="Arial Narrow" w:hAnsi="Arial Narrow" w:cstheme="minorHAnsi"/>
        </w:rPr>
        <w:t xml:space="preserve">10 кВ </w:t>
      </w:r>
      <w:r w:rsidRPr="00514133">
        <w:rPr>
          <w:rFonts w:ascii="Arial Narrow" w:hAnsi="Arial Narrow" w:cstheme="minorHAnsi"/>
        </w:rPr>
        <w:t xml:space="preserve">без выдержки времени при срабатывании МТЗ ввода и отсутствии сигнала о срабатывании МТЗ отходящих линий, что свидетельствует о повреждении на шинах. </w:t>
      </w:r>
    </w:p>
    <w:p w14:paraId="3FBAA89D" w14:textId="334D3761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защиты от дуговых замыканий (ЗДЗ) в </w:t>
      </w:r>
      <w:r w:rsidR="003C057C">
        <w:rPr>
          <w:rFonts w:ascii="Arial Narrow" w:hAnsi="Arial Narrow" w:cstheme="minorHAnsi"/>
        </w:rPr>
        <w:t xml:space="preserve">КРУ 10 кВ </w:t>
      </w:r>
      <w:r w:rsidRPr="00514133">
        <w:rPr>
          <w:rFonts w:ascii="Arial Narrow" w:hAnsi="Arial Narrow" w:cstheme="minorHAnsi"/>
        </w:rPr>
        <w:t xml:space="preserve">предусматривается комплект устройств оптической дуговой защиты типа ОВОД-Л производства ООО НПП «ПРОЭЛ». Устройство при помощи волоконно-оптических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ввода. </w:t>
      </w:r>
    </w:p>
    <w:p w14:paraId="0D46AA88" w14:textId="15628844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недопущения аварийного снижения частоты терминал Сириус-ТН выполняет функцию АЧР. Устройство АЧР </w:t>
      </w:r>
      <w:r w:rsidR="00BA7488">
        <w:rPr>
          <w:rFonts w:ascii="Arial Narrow" w:hAnsi="Arial Narrow" w:cstheme="minorHAnsi"/>
        </w:rPr>
        <w:t xml:space="preserve">10 кВ </w:t>
      </w:r>
      <w:r w:rsidRPr="00514133">
        <w:rPr>
          <w:rFonts w:ascii="Arial Narrow" w:hAnsi="Arial Narrow" w:cstheme="minorHAnsi"/>
        </w:rPr>
        <w:t xml:space="preserve">отключает отходящие присоединения </w:t>
      </w:r>
      <w:r w:rsidR="00BA7488">
        <w:rPr>
          <w:rFonts w:ascii="Arial Narrow" w:hAnsi="Arial Narrow" w:cstheme="minorHAnsi"/>
        </w:rPr>
        <w:t xml:space="preserve">10 кВ </w:t>
      </w:r>
      <w:r w:rsidRPr="00514133">
        <w:rPr>
          <w:rFonts w:ascii="Arial Narrow" w:hAnsi="Arial Narrow" w:cstheme="minorHAnsi"/>
        </w:rPr>
        <w:t>при аварийном снижении частоты в энергосистеме, а при восстановлении частоты до номинальной – автоматически вводит в работу отключенные присоединения (ЧАПВ). Предусматривается блокировки алгоритма АЧР по скорости снижения частоты для устранения неселективного отключения нагрузки при выбеге асинхронных двигателей.</w:t>
      </w:r>
    </w:p>
    <w:p w14:paraId="50644887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МПС предусматривается оперативная блокировка разъединителей 35 кВ, выполняемая на электромеханической элементной базе, без использования микропроцессорных терминалов. </w:t>
      </w:r>
    </w:p>
    <w:p w14:paraId="323F3EFB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Оперативная блокировка разъединителей не допускает: </w:t>
      </w:r>
    </w:p>
    <w:p w14:paraId="3F5FF827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отключение, включение разъединителем тока нагрузки; </w:t>
      </w:r>
    </w:p>
    <w:p w14:paraId="5FBFC94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включение выключателя на заземлённые участки; </w:t>
      </w:r>
    </w:p>
    <w:p w14:paraId="5B98C1B1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</w:rPr>
        <w:t xml:space="preserve">включение заземляющего ножа разъединителя на участке цепи, находящемся под </w:t>
      </w:r>
      <w:r w:rsidRPr="00514133">
        <w:rPr>
          <w:rFonts w:ascii="Arial Narrow" w:hAnsi="Arial Narrow" w:cstheme="minorHAnsi"/>
          <w:color w:val="auto"/>
        </w:rPr>
        <w:t>напряжением.</w:t>
      </w:r>
    </w:p>
    <w:p w14:paraId="01689B9E" w14:textId="3D2426C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 xml:space="preserve">выполняется электромагнитная оперативная блокировка, запрещающая включение заземляющего ножа сборных шин РУ при рабочем положении тележек выключателей любого из присоединений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, а также вкатывание этих тележек</w:t>
      </w:r>
      <w:r w:rsidRPr="00514133">
        <w:rPr>
          <w:rFonts w:ascii="Arial Narrow" w:hAnsi="Arial Narrow"/>
        </w:rPr>
        <w:t xml:space="preserve"> </w:t>
      </w:r>
      <w:r w:rsidRPr="00514133">
        <w:rPr>
          <w:rFonts w:ascii="Arial Narrow" w:hAnsi="Arial Narrow" w:cstheme="minorHAnsi"/>
        </w:rPr>
        <w:t>в рабочие положения при включенном заземляющем ноже шин РУ и при включённом положении выключателя.</w:t>
      </w:r>
    </w:p>
    <w:p w14:paraId="25269EA5" w14:textId="77777777" w:rsidR="001E6E10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Питание цепей оперативной блокировки осуществляется от системы оперативного тока через преобразователи, которые размещаются в ШТН и ПОБ</w:t>
      </w:r>
      <w:r w:rsidR="000418A0" w:rsidRPr="00514133">
        <w:rPr>
          <w:rFonts w:ascii="Arial Narrow" w:hAnsi="Arial Narrow" w:cstheme="minorHAnsi"/>
        </w:rPr>
        <w:t>.</w:t>
      </w:r>
    </w:p>
    <w:p w14:paraId="55A0D3CB" w14:textId="77777777" w:rsidR="00A3046B" w:rsidRPr="00514133" w:rsidRDefault="007C6FB9" w:rsidP="0039340E">
      <w:pPr>
        <w:pStyle w:val="a7"/>
        <w:outlineLvl w:val="0"/>
        <w:rPr>
          <w:rFonts w:ascii="Arial Narrow" w:hAnsi="Arial Narrow" w:cstheme="minorHAnsi"/>
          <w:lang w:val="ru-RU" w:eastAsia="en-US"/>
        </w:rPr>
      </w:pPr>
      <w:bookmarkStart w:id="98" w:name="_Toc65250559"/>
      <w:r w:rsidRPr="00514133">
        <w:rPr>
          <w:rFonts w:ascii="Arial Narrow" w:hAnsi="Arial Narrow" w:cstheme="minorHAnsi"/>
          <w:lang w:val="ru-RU"/>
        </w:rPr>
        <w:t>ОРГАНИЗАЦИЯ СИСТЕМЫ ДИСПЕТЧЕРИЗАЦИИ И УПРАВЛЕНИЯ</w:t>
      </w:r>
      <w:bookmarkEnd w:id="98"/>
    </w:p>
    <w:p w14:paraId="15E9EC67" w14:textId="590CD1DD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сигнализации положения коммутационных аппаратов 35 кВ, </w:t>
      </w:r>
      <w:r w:rsidR="00BA7488">
        <w:rPr>
          <w:rFonts w:ascii="Arial Narrow" w:hAnsi="Arial Narrow" w:cstheme="minorHAnsi"/>
        </w:rPr>
        <w:t xml:space="preserve">10 кВ </w:t>
      </w:r>
      <w:r w:rsidRPr="00514133">
        <w:rPr>
          <w:rFonts w:ascii="Arial Narrow" w:hAnsi="Arial Narrow" w:cstheme="minorHAnsi"/>
        </w:rPr>
        <w:t>и управления ими в ОПУ предусматривается мнемосхема, расположенная на лицевой панели шкафа управления и сигнализации (ШУС).</w:t>
      </w:r>
    </w:p>
    <w:p w14:paraId="4A1ED886" w14:textId="2127F6F3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Управление всем коммутационным оборудованием 35 кВ и выключателями </w:t>
      </w:r>
      <w:r w:rsidR="00BA7488">
        <w:rPr>
          <w:rFonts w:ascii="Arial Narrow" w:hAnsi="Arial Narrow" w:cstheme="minorHAnsi"/>
        </w:rPr>
        <w:t xml:space="preserve">10 кВ </w:t>
      </w:r>
      <w:r w:rsidRPr="00514133">
        <w:rPr>
          <w:rFonts w:ascii="Arial Narrow" w:hAnsi="Arial Narrow" w:cstheme="minorHAnsi"/>
        </w:rPr>
        <w:t xml:space="preserve">возможно в трех режимах: </w:t>
      </w:r>
    </w:p>
    <w:p w14:paraId="1C6573DC" w14:textId="5C16EA2D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 xml:space="preserve">− местное – из шкафов управления приводами коммутационных аппаратов 35 кВ и с ячеек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 xml:space="preserve">; </w:t>
      </w:r>
    </w:p>
    <w:p w14:paraId="7B1A76F7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дистанционное – с мнемосхемы, расположенной в ОПУ МПС; </w:t>
      </w:r>
    </w:p>
    <w:p w14:paraId="4152DCD7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телеуправление.</w:t>
      </w:r>
    </w:p>
    <w:p w14:paraId="22EEE85E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Измерение напряжения производится на сборных шинах всех напряжений, измерение тока – в цепях всех присоединений. На линии 35 кВ предусматривается измерение активной и реактивной мощности, учёт активной энергии. На трансформаторах предусматривается измерение активной мощности и учёт активной и реактивной энергии.</w:t>
      </w:r>
    </w:p>
    <w:p w14:paraId="425523D5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Измерение электрических величин (помимо учёта электроэнергии и телеизмерений) для основных присоединений осуществляется цифровыми щитовыми приборами, расположенными на панели управления в ОПУ МПС.</w:t>
      </w:r>
    </w:p>
    <w:p w14:paraId="574C795F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информирования персонала о неисправностях на подстанции и фактах срабатывания защит предусматривается центральная сигнализация на базе МП терминала Сириус-ЦС производства ООО «Радиус Автоматика».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съёмом сигнала.</w:t>
      </w:r>
    </w:p>
    <w:p w14:paraId="3FEBB4FF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508B80FD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первый участок – оборудование 35 кВ и общеподстанционные сигналы (СН, пожаротушение, охрана и др.);</w:t>
      </w:r>
    </w:p>
    <w:p w14:paraId="12E04866" w14:textId="29736A3F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</w:rPr>
        <w:t xml:space="preserve">второй участок – оборудование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.</w:t>
      </w:r>
    </w:p>
    <w:p w14:paraId="41462667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Кроме того, на фасаде шкафа загораются светодиоды при получении сигналов от устройств РЗА. </w:t>
      </w:r>
    </w:p>
    <w:p w14:paraId="3B3C23D8" w14:textId="14508153" w:rsidR="001E6E10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</w:rPr>
        <w:t xml:space="preserve">Также в ОПУ и ЗРУ предусматривается местная светодиодная сигнализация, выполненная на терминалах РЗА. На каждом шкафу РЗА и каждой ячейке </w:t>
      </w:r>
      <w:r w:rsidR="003C057C">
        <w:rPr>
          <w:rFonts w:ascii="Arial Narrow" w:hAnsi="Arial Narrow" w:cstheme="minorHAnsi"/>
        </w:rPr>
        <w:t xml:space="preserve">КРУ 10 кВ </w:t>
      </w:r>
      <w:r w:rsidRPr="00514133">
        <w:rPr>
          <w:rFonts w:ascii="Arial Narrow" w:hAnsi="Arial Narrow" w:cstheme="minorHAnsi"/>
        </w:rPr>
        <w:t>устанавливается общепанельная лампа предупредительной сигнализации</w:t>
      </w:r>
      <w:r w:rsidR="00E5732B" w:rsidRPr="00514133">
        <w:rPr>
          <w:rFonts w:ascii="Arial Narrow" w:hAnsi="Arial Narrow" w:cstheme="minorHAnsi"/>
          <w:color w:val="auto"/>
        </w:rPr>
        <w:t>.</w:t>
      </w:r>
    </w:p>
    <w:p w14:paraId="0D37FAED" w14:textId="77777777" w:rsidR="00CF1F68" w:rsidRPr="00514133" w:rsidRDefault="00CF1F68" w:rsidP="00CF1F68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="Arial Narrow" w:hAnsi="Arial Narrow" w:cstheme="minorHAnsi"/>
          <w:color w:val="auto"/>
        </w:rPr>
      </w:pPr>
    </w:p>
    <w:p w14:paraId="37A20754" w14:textId="77777777" w:rsidR="00CF1F68" w:rsidRPr="00514133" w:rsidRDefault="00445E52" w:rsidP="00CF1F68">
      <w:pPr>
        <w:pStyle w:val="a7"/>
        <w:outlineLvl w:val="0"/>
        <w:rPr>
          <w:rFonts w:ascii="Arial Narrow" w:hAnsi="Arial Narrow" w:cstheme="minorHAnsi"/>
          <w:lang w:val="ru-RU" w:eastAsia="en-US"/>
        </w:rPr>
      </w:pPr>
      <w:bookmarkStart w:id="99" w:name="_Toc65250560"/>
      <w:r w:rsidRPr="00514133">
        <w:rPr>
          <w:rFonts w:ascii="Arial Narrow" w:hAnsi="Arial Narrow" w:cstheme="minorHAnsi"/>
          <w:lang w:val="ru-RU"/>
        </w:rPr>
        <w:t>СИСТЕМА ТЕЛЕМЕХАНИКИ И СВЯЗИ</w:t>
      </w:r>
      <w:bookmarkEnd w:id="99"/>
    </w:p>
    <w:p w14:paraId="5DFFE1F4" w14:textId="2CAC8122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Система телемеханики и связи предназначена для сбора, обработки и представления оперативных данных нормального режима, а также переходных процессов (мониторинг параметров режима) с фиксацией времени события/измерения, архивирования информации, а также телеуправления коммутационным силовым оборудованием МПСП </w:t>
      </w:r>
      <w:r w:rsidR="003C057C">
        <w:rPr>
          <w:rFonts w:ascii="Arial Narrow" w:hAnsi="Arial Narrow" w:cstheme="minorHAnsi"/>
        </w:rPr>
        <w:t xml:space="preserve">35/10 </w:t>
      </w:r>
      <w:r w:rsidRPr="00514133">
        <w:rPr>
          <w:rFonts w:ascii="Arial Narrow" w:hAnsi="Arial Narrow" w:cstheme="minorHAnsi"/>
        </w:rPr>
        <w:t>кВ и основными и вспомогательными системами управления и автоматики (РЗА, ОПС, ЩСН, ШОТ и т.д.).</w:t>
      </w:r>
    </w:p>
    <w:p w14:paraId="3C8C2F93" w14:textId="77777777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Целью создания системы является диспетчерское управление и контроль оборудования МПСП с энергодиспетчерского пункта и оперативный контроль состояния и режимов работы подстанции с РДУ.</w:t>
      </w:r>
    </w:p>
    <w:p w14:paraId="6909DD63" w14:textId="77777777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телемеханики и связи является главным средством ведения технологического процесса оперативным персоналом.</w:t>
      </w:r>
    </w:p>
    <w:p w14:paraId="3A7F07A4" w14:textId="43343606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Контролируемые и управляемые элементы силового оборудования МПСП </w:t>
      </w:r>
      <w:r w:rsidR="003C057C">
        <w:rPr>
          <w:rFonts w:ascii="Arial Narrow" w:hAnsi="Arial Narrow" w:cstheme="minorHAnsi"/>
        </w:rPr>
        <w:t xml:space="preserve">35/10 </w:t>
      </w:r>
      <w:r w:rsidRPr="00514133">
        <w:rPr>
          <w:rFonts w:ascii="Arial Narrow" w:hAnsi="Arial Narrow" w:cstheme="minorHAnsi"/>
        </w:rPr>
        <w:t>кВ (с точки зрения возможности непосредственного контроля и управления с помощью средств телемеханики) перечислены в таблице 1</w:t>
      </w:r>
      <w:r w:rsidR="00514133">
        <w:rPr>
          <w:rFonts w:ascii="Arial Narrow" w:hAnsi="Arial Narrow" w:cstheme="minorHAnsi"/>
        </w:rPr>
        <w:t>7</w:t>
      </w:r>
      <w:r w:rsidRPr="00514133">
        <w:rPr>
          <w:rFonts w:ascii="Arial Narrow" w:hAnsi="Arial Narrow" w:cstheme="minorHAnsi"/>
        </w:rPr>
        <w:t>.1.</w:t>
      </w:r>
    </w:p>
    <w:p w14:paraId="3654EEE7" w14:textId="77777777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Таблица 1</w:t>
      </w:r>
      <w:r w:rsidR="00514133">
        <w:rPr>
          <w:rFonts w:ascii="Arial Narrow" w:hAnsi="Arial Narrow" w:cstheme="minorHAnsi"/>
        </w:rPr>
        <w:t>7</w:t>
      </w:r>
      <w:r w:rsidRPr="00514133">
        <w:rPr>
          <w:rFonts w:ascii="Arial Narrow" w:hAnsi="Arial Narrow" w:cstheme="minorHAnsi"/>
        </w:rPr>
        <w:t>.1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7"/>
        <w:gridCol w:w="4820"/>
      </w:tblGrid>
      <w:tr w:rsidR="001A1461" w:rsidRPr="00514133" w14:paraId="693EE416" w14:textId="77777777" w:rsidTr="001A1461">
        <w:trPr>
          <w:trHeight w:val="284"/>
          <w:tblHeader/>
        </w:trPr>
        <w:tc>
          <w:tcPr>
            <w:tcW w:w="4677" w:type="dxa"/>
            <w:vAlign w:val="center"/>
          </w:tcPr>
          <w:p w14:paraId="735DE2F7" w14:textId="77777777" w:rsidR="001A1461" w:rsidRPr="00514133" w:rsidRDefault="001A1461" w:rsidP="001A1461">
            <w:pPr>
              <w:pStyle w:val="affffffffff7"/>
              <w:ind w:left="0" w:firstLine="0"/>
              <w:jc w:val="center"/>
              <w:rPr>
                <w:rFonts w:ascii="Arial Narrow" w:hAnsi="Arial Narrow" w:cstheme="minorHAnsi"/>
                <w:b/>
              </w:rPr>
            </w:pPr>
            <w:r w:rsidRPr="00514133">
              <w:rPr>
                <w:rFonts w:ascii="Arial Narrow" w:hAnsi="Arial Narrow" w:cstheme="minorHAnsi"/>
                <w:b/>
              </w:rPr>
              <w:t>Элементы</w:t>
            </w:r>
          </w:p>
        </w:tc>
        <w:tc>
          <w:tcPr>
            <w:tcW w:w="4820" w:type="dxa"/>
            <w:vAlign w:val="center"/>
          </w:tcPr>
          <w:p w14:paraId="73D90FC5" w14:textId="77777777" w:rsidR="001A1461" w:rsidRPr="00514133" w:rsidRDefault="001A1461" w:rsidP="001A1461">
            <w:pPr>
              <w:pStyle w:val="affffffffff7"/>
              <w:ind w:left="0" w:firstLine="0"/>
              <w:jc w:val="center"/>
              <w:rPr>
                <w:rFonts w:ascii="Arial Narrow" w:hAnsi="Arial Narrow" w:cstheme="minorHAnsi"/>
                <w:b/>
              </w:rPr>
            </w:pPr>
            <w:r w:rsidRPr="00514133">
              <w:rPr>
                <w:rFonts w:ascii="Arial Narrow" w:hAnsi="Arial Narrow" w:cstheme="minorHAnsi"/>
                <w:b/>
              </w:rPr>
              <w:t>Функции АСУ ТП</w:t>
            </w:r>
          </w:p>
        </w:tc>
      </w:tr>
      <w:tr w:rsidR="001A1461" w:rsidRPr="00514133" w14:paraId="0603069A" w14:textId="77777777" w:rsidTr="001A1461">
        <w:trPr>
          <w:trHeight w:val="284"/>
          <w:tblHeader/>
        </w:trPr>
        <w:tc>
          <w:tcPr>
            <w:tcW w:w="9497" w:type="dxa"/>
            <w:gridSpan w:val="2"/>
            <w:vAlign w:val="center"/>
          </w:tcPr>
          <w:p w14:paraId="2CC11302" w14:textId="77777777" w:rsidR="001A1461" w:rsidRPr="00514133" w:rsidRDefault="001A1461" w:rsidP="001A1461">
            <w:pPr>
              <w:pStyle w:val="affffffffff7"/>
              <w:ind w:left="0" w:firstLine="0"/>
              <w:jc w:val="center"/>
              <w:rPr>
                <w:rFonts w:ascii="Arial Narrow" w:hAnsi="Arial Narrow" w:cstheme="minorHAnsi"/>
                <w:b/>
              </w:rPr>
            </w:pPr>
            <w:r w:rsidRPr="00514133">
              <w:rPr>
                <w:rFonts w:ascii="Arial Narrow" w:hAnsi="Arial Narrow" w:cstheme="minorHAnsi"/>
                <w:b/>
              </w:rPr>
              <w:t>35 кВ</w:t>
            </w:r>
          </w:p>
        </w:tc>
      </w:tr>
      <w:tr w:rsidR="001A1461" w:rsidRPr="00514133" w14:paraId="1E9FA494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3D20F160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Выключатель 35 кВ</w:t>
            </w:r>
          </w:p>
        </w:tc>
        <w:tc>
          <w:tcPr>
            <w:tcW w:w="4820" w:type="dxa"/>
            <w:vAlign w:val="center"/>
          </w:tcPr>
          <w:p w14:paraId="33D8C8E4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 и управление</w:t>
            </w:r>
          </w:p>
        </w:tc>
      </w:tr>
      <w:tr w:rsidR="001A1461" w:rsidRPr="00514133" w14:paraId="1EF05D1E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6D797BC2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Разъединители 35 кВ (ЛР, ЗН)</w:t>
            </w:r>
          </w:p>
        </w:tc>
        <w:tc>
          <w:tcPr>
            <w:tcW w:w="4820" w:type="dxa"/>
            <w:vAlign w:val="center"/>
          </w:tcPr>
          <w:p w14:paraId="688DB1F1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 и управление</w:t>
            </w:r>
          </w:p>
        </w:tc>
      </w:tr>
      <w:tr w:rsidR="001A1461" w:rsidRPr="00514133" w14:paraId="75181477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06311754" w14:textId="12380533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РПН трансформаторов </w:t>
            </w:r>
            <w:r w:rsidR="003C057C">
              <w:rPr>
                <w:rFonts w:ascii="Arial Narrow" w:hAnsi="Arial Narrow" w:cstheme="minorHAnsi"/>
              </w:rPr>
              <w:t xml:space="preserve">35/10 </w:t>
            </w:r>
            <w:r w:rsidRPr="00514133">
              <w:rPr>
                <w:rFonts w:ascii="Arial Narrow" w:hAnsi="Arial Narrow" w:cstheme="minorHAnsi"/>
              </w:rPr>
              <w:t>кВ</w:t>
            </w:r>
          </w:p>
        </w:tc>
        <w:tc>
          <w:tcPr>
            <w:tcW w:w="4820" w:type="dxa"/>
            <w:vAlign w:val="center"/>
          </w:tcPr>
          <w:p w14:paraId="2458934F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 и управление</w:t>
            </w:r>
          </w:p>
        </w:tc>
      </w:tr>
      <w:tr w:rsidR="001A1461" w:rsidRPr="00514133" w14:paraId="499188DA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37D6001C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Ключи «Местное/Дистанционное»</w:t>
            </w:r>
          </w:p>
        </w:tc>
        <w:tc>
          <w:tcPr>
            <w:tcW w:w="4820" w:type="dxa"/>
            <w:vAlign w:val="center"/>
          </w:tcPr>
          <w:p w14:paraId="27CEF4C9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</w:t>
            </w:r>
          </w:p>
        </w:tc>
      </w:tr>
      <w:tr w:rsidR="001A1461" w:rsidRPr="00514133" w14:paraId="314D85E9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6F3BF81F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Ключ «Запрет ТУ»</w:t>
            </w:r>
          </w:p>
        </w:tc>
        <w:tc>
          <w:tcPr>
            <w:tcW w:w="4820" w:type="dxa"/>
            <w:vAlign w:val="center"/>
          </w:tcPr>
          <w:p w14:paraId="6AAAB0CD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</w:t>
            </w:r>
          </w:p>
        </w:tc>
      </w:tr>
      <w:tr w:rsidR="001A1461" w:rsidRPr="00514133" w14:paraId="3BC8C870" w14:textId="77777777" w:rsidTr="001A1461">
        <w:trPr>
          <w:trHeight w:val="284"/>
        </w:trPr>
        <w:tc>
          <w:tcPr>
            <w:tcW w:w="9497" w:type="dxa"/>
            <w:gridSpan w:val="2"/>
            <w:vAlign w:val="center"/>
          </w:tcPr>
          <w:p w14:paraId="06170288" w14:textId="17EFCF50" w:rsidR="001A1461" w:rsidRPr="00514133" w:rsidRDefault="008F05B6" w:rsidP="001A1461">
            <w:pPr>
              <w:pStyle w:val="affffffffff7"/>
              <w:ind w:left="0" w:firstLine="0"/>
              <w:jc w:val="center"/>
              <w:rPr>
                <w:rFonts w:ascii="Arial Narrow" w:hAnsi="Arial Narrow" w:cstheme="minorHAnsi"/>
                <w:b/>
              </w:rPr>
            </w:pPr>
            <w:r>
              <w:rPr>
                <w:rFonts w:ascii="Arial Narrow" w:hAnsi="Arial Narrow" w:cstheme="minorHAnsi"/>
                <w:b/>
              </w:rPr>
              <w:t>10 кВ</w:t>
            </w:r>
          </w:p>
        </w:tc>
      </w:tr>
      <w:tr w:rsidR="001A1461" w:rsidRPr="00514133" w14:paraId="635CE493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20BE50E6" w14:textId="696687FD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Выключатели </w:t>
            </w:r>
            <w:r w:rsidR="008F05B6">
              <w:rPr>
                <w:rFonts w:ascii="Arial Narrow" w:hAnsi="Arial Narrow" w:cstheme="minorHAnsi"/>
              </w:rPr>
              <w:t>10 кВ</w:t>
            </w:r>
          </w:p>
        </w:tc>
        <w:tc>
          <w:tcPr>
            <w:tcW w:w="4820" w:type="dxa"/>
            <w:vAlign w:val="center"/>
          </w:tcPr>
          <w:p w14:paraId="403243B9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 и управление</w:t>
            </w:r>
          </w:p>
        </w:tc>
      </w:tr>
      <w:tr w:rsidR="001A1461" w:rsidRPr="00514133" w14:paraId="64F84F08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7DB9C978" w14:textId="324CE6B3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Положение ВЭ </w:t>
            </w:r>
            <w:r w:rsidR="008F05B6">
              <w:rPr>
                <w:rFonts w:ascii="Arial Narrow" w:hAnsi="Arial Narrow" w:cstheme="minorHAnsi"/>
              </w:rPr>
              <w:t>10 кВ</w:t>
            </w:r>
          </w:p>
        </w:tc>
        <w:tc>
          <w:tcPr>
            <w:tcW w:w="4820" w:type="dxa"/>
            <w:vAlign w:val="center"/>
          </w:tcPr>
          <w:p w14:paraId="5B72FA47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контроль положения </w:t>
            </w:r>
          </w:p>
        </w:tc>
      </w:tr>
      <w:tr w:rsidR="001A1461" w:rsidRPr="00514133" w14:paraId="6D60D824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24FCCC8F" w14:textId="36DE8FE5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lastRenderedPageBreak/>
              <w:t xml:space="preserve">Положение ЗН </w:t>
            </w:r>
            <w:r w:rsidR="008F05B6">
              <w:rPr>
                <w:rFonts w:ascii="Arial Narrow" w:hAnsi="Arial Narrow" w:cstheme="minorHAnsi"/>
              </w:rPr>
              <w:t>10 кВ</w:t>
            </w:r>
          </w:p>
        </w:tc>
        <w:tc>
          <w:tcPr>
            <w:tcW w:w="4820" w:type="dxa"/>
            <w:vAlign w:val="center"/>
          </w:tcPr>
          <w:p w14:paraId="11405DF2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контроль положения </w:t>
            </w:r>
          </w:p>
        </w:tc>
      </w:tr>
    </w:tbl>
    <w:p w14:paraId="3750C501" w14:textId="77777777" w:rsidR="001A1461" w:rsidRPr="00514133" w:rsidRDefault="001A1461" w:rsidP="001A1461">
      <w:pPr>
        <w:pStyle w:val="affffffffff7"/>
        <w:rPr>
          <w:rFonts w:ascii="Arial Narrow" w:hAnsi="Arial Narrow" w:cstheme="minorHAnsi"/>
          <w:highlight w:val="green"/>
        </w:rPr>
      </w:pPr>
    </w:p>
    <w:p w14:paraId="30A28ECE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телемеханики и связи МПСП создаётся на базе мультипротокольного высокопроизводительного контроллера ТМ/ССПИ ARIS-2808 и обеспечивает передачу сигналов ТУ, ТС, ТИ в диспетчерский центр как с применением встроенного модема беспроводной связи GPRS/3G/LTE/NB iOT/LoRaWAN, так и по ВОЛС.</w:t>
      </w:r>
    </w:p>
    <w:p w14:paraId="674D4DB3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качестве оборудования связи, для передачи телеинформации по ВОЛС, по основному и резервному каналам, используются два маршрутизатора Cisco C881-K9 .</w:t>
      </w:r>
    </w:p>
    <w:p w14:paraId="1BAAB634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Контроллер ARIS-2808 предназначен для работы в составе АСУТП и ССПИ подстанций электрических сетей всех классов напряжения, электрических станций.</w:t>
      </w:r>
    </w:p>
    <w:p w14:paraId="7F1CAB20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повышения отказоустойчивости системы телемеханики предусмотрен механизм «горячего резервирования» из двух одновременно работающих контроллеров сбора и передачи ARIS-2808.</w:t>
      </w:r>
    </w:p>
    <w:p w14:paraId="09DDDA59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Создаваемая на базе контроллера ТМ/ССПИ ARIS-2808 система сбора технологической информации представляет собой территориально распределенную систему.</w:t>
      </w:r>
    </w:p>
    <w:p w14:paraId="1F0E3537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Данные, измеренные на полевом уровне метрологически завершенными устройствами (преобразователями, счетчиками, МП устройствами РЗА и т.п.), обрабатываются, консолидируются, контроллера ARIS-2808 в нужных форматах и передаются на вышестоящий информационный уровень в диспетчерский центр. ARIS-2808 функционирует по жесткому программному алгоритму в режиме реального времени и таким образом обеспечивает высокие показатели быстродействия и надежности.</w:t>
      </w:r>
    </w:p>
    <w:p w14:paraId="7F1C5140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ARIS-2808 позволяет организовать до 24 сетей сбора и передачи данных: Ethernet, RS-485, RS-232 с возможностью открытия на каждом физическом порту Ethernet до 16 программных интерфейсов с раздельным конфигурированием для каждого коммуникационного интерфейса: состава групп параметров, протоколов обмена данными (ГОСТ Р МЭК 60870-5-104 2004, ГОСТ Р МЭК 60870-5-101 2006, Modbus RTU, STRP485M, IEC 61850 (GOOSE, SMV, MMS)), апертуры, масштабных коэффициентов, параметров синхронизации ведомых устройств, размера очереди событий. Архивирование информации осуществляется на SD-карту, внешний FTP-накопитель. Информационная емкость системы составляет 50 000 тегов, пропускная способность – 20 000 тегов (при ежесекундном изменении каждого тега информации).</w:t>
      </w:r>
    </w:p>
    <w:p w14:paraId="7C65EF05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Синхронизация времени в системе телемеханики МПСП осуществляет система обеспечения единого времени (СОЕВ) на базе встроенных в контроллер ARIS-2808 часов реального времени и GPS/ГЛОНАСС приемника.</w:t>
      </w:r>
    </w:p>
    <w:p w14:paraId="6D8F8CDF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Встроенный GPS/ГЛОНАСС приемник использует стандартные протоколы обмена NMEA 0183, SNTP для синхронизации серверов, рабочих станций и других устройств. GPS/ГЛОНАСС приемник получает сигналы от навигационных спутниковых систем с помощью ГЛОНАСС(GPS) антенны, которая размещается снаружи модуля НН МПСП. Для монтажа антенны используется специальный кронштейн. Встроенный GPS/ГЛОНАСС приемник внесен в Государственный реестр средств измерений. Для повышения отказоустойчивости СОЕВ предусмотрено использование встроенного GPS/ГЛОНАСС приемника в кажом контроллере ARIS-2808.</w:t>
      </w:r>
    </w:p>
    <w:p w14:paraId="371C432B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телемеханики и связи МПСП обеспечивает передачу в ДЦ следующего объёма телеинформации:</w:t>
      </w:r>
    </w:p>
    <w:p w14:paraId="5249A1B6" w14:textId="1014F3E5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Телесигнализация положения всех выключателей МПСП (35 кВ и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);</w:t>
      </w:r>
    </w:p>
    <w:p w14:paraId="6DCD9BD4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Аварийно-предупредительная сигнализация (авария, общий предупредительный, контроль изоляции («земля») и т.д.;</w:t>
      </w:r>
    </w:p>
    <w:p w14:paraId="03E0169F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Телесигнализация несанкционированного доступа;</w:t>
      </w:r>
    </w:p>
    <w:p w14:paraId="46D075F4" w14:textId="59148328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Телеуправлением положения всех выключателей МПСП (35 кВ и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);</w:t>
      </w:r>
    </w:p>
    <w:p w14:paraId="4649E137" w14:textId="1139D126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Телеизмерение токов нагрузки на вводах (35 кВ и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) на фидерах 6кВ;</w:t>
      </w:r>
    </w:p>
    <w:p w14:paraId="1B51D113" w14:textId="544D909A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Телеизмерение напряжения 35 кВ и </w:t>
      </w:r>
      <w:r w:rsidR="008F05B6">
        <w:rPr>
          <w:rFonts w:ascii="Arial Narrow" w:hAnsi="Arial Narrow" w:cstheme="minorHAnsi"/>
        </w:rPr>
        <w:t>10 кВ</w:t>
      </w:r>
      <w:r w:rsidRPr="00514133">
        <w:rPr>
          <w:rFonts w:ascii="Arial Narrow" w:hAnsi="Arial Narrow" w:cstheme="minorHAnsi"/>
        </w:rPr>
        <w:t>.</w:t>
      </w:r>
    </w:p>
    <w:p w14:paraId="7A499F36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 xml:space="preserve">Источниками телеинформации (ТИ) по электрооборудованию являются измерительные трансформаторы тока (ТТ) 35 и 10 кВ (выходной сигнал – 5 А) и трансформаторы напряжения (ТН) 35 и </w:t>
      </w:r>
      <w:r w:rsidRPr="007B72ED">
        <w:rPr>
          <w:rFonts w:ascii="Arial Narrow" w:hAnsi="Arial Narrow" w:cstheme="minorHAnsi"/>
        </w:rPr>
        <w:lastRenderedPageBreak/>
        <w:t>10 кВ (выходной сигнал ~ 57,7/100,0 В). Ввод текущих значений токов и напряжений осуществляется от ТТ и ТН физическими линиями связи, типа «сухой контакт».</w:t>
      </w:r>
    </w:p>
    <w:p w14:paraId="756DCAEF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Для визуализация схемы объекта, технологической схемы устройства, диагностических данных, параметров конфигурирования, отображения текущих, диагностических и архивных данных, обеспечения контроля за режимами работы и оперативного управления МПСП предусматривается установка устройств телемеханики: многофункциональные измерительные преобразователи ЭНИП-2 с модулями индикации ЭНМИ-4 на основе монохромных графических индикаторов в ячейках 10 кВ и полноцветного сенсорного дисплея ЭНМИ-5 в шкафу ШТМиС. ЭНМИ-5 и ЭНМИ-4 обеспечивают: отображение основных измеряемых величин, предоставление персоналу МПСП мнемосхемы присоединения с масштабируемыми элементами и индикацией основных параметров, управление и настройку с помощью кнопок.</w:t>
      </w:r>
    </w:p>
    <w:p w14:paraId="100F1775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В ОТР рассматривается вариант реализации системы телемеханики:</w:t>
      </w:r>
    </w:p>
    <w:p w14:paraId="2E0394E2" w14:textId="4CACA594" w:rsidR="007B72ED" w:rsidRPr="007B72ED" w:rsidRDefault="007B72ED" w:rsidP="007B72ED">
      <w:pPr>
        <w:pStyle w:val="affffffffff7"/>
        <w:numPr>
          <w:ilvl w:val="0"/>
          <w:numId w:val="43"/>
        </w:numPr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 xml:space="preserve">нецифровая архитектура – обмен всей информацией между интеллектуальными электронными устройствами (ИЭУ) осуществляется дискретными и аналоговыми электрическими сигналами, передаваемыми по контрольному кабелю. Связь оборудования полевого уровня с АСУ ТП осуществляется c использованием последовательного интерфейса RS 485 по протоколу Modbus. МП терминалы РЗА имеют порты связи для включения в локальную сеть МПС с поддержкой интерфейса RS-485 </w:t>
      </w:r>
    </w:p>
    <w:p w14:paraId="5A73707A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Электропитание всех устройств телемеханики предусматривается от системы гарантированного питания (СГП).</w:t>
      </w:r>
    </w:p>
    <w:p w14:paraId="19AED203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Система гарантированного питания предполагает использование подключения к 1-й и 2-й секциям щита собственных нужд (ЩСН) переменного тока 380/220 В и 1-й и 2-й секциям системы оперативного постоянного тока (СОПТ) напряжением 220 В постоянного тока.</w:t>
      </w:r>
    </w:p>
    <w:p w14:paraId="62BB80D3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Объем собираемой и передаваемой информации от присоединений, проектируемых в рамках данного титула, основывается на предписании СТО 56947007-29.130.01.092-2011 «Выбор видов и объемов телеинформации при проектировании систем сбора и передачи информации подстанций ЕНЭС для целей диспетчерского и технологического управления», введенным в действие приказом ОАО «ФСК ЕЭС» от 03.05.2011 № 262 и согласовывается с представителем заказчика ответственным за АСУ ТП/ТМ.</w:t>
      </w:r>
    </w:p>
    <w:p w14:paraId="0AE72D89" w14:textId="77777777" w:rsidR="0099777E" w:rsidRPr="00514133" w:rsidRDefault="0099777E" w:rsidP="0099777E">
      <w:pPr>
        <w:pStyle w:val="a7"/>
        <w:numPr>
          <w:ilvl w:val="0"/>
          <w:numId w:val="39"/>
        </w:numPr>
        <w:outlineLvl w:val="0"/>
        <w:rPr>
          <w:rFonts w:ascii="Arial Narrow" w:hAnsi="Arial Narrow" w:cstheme="minorHAnsi"/>
          <w:lang w:val="ru-RU"/>
        </w:rPr>
      </w:pPr>
      <w:bookmarkStart w:id="100" w:name="_Toc65230992"/>
      <w:bookmarkStart w:id="101" w:name="_Toc65250561"/>
      <w:r w:rsidRPr="00514133">
        <w:rPr>
          <w:rFonts w:ascii="Arial Narrow" w:hAnsi="Arial Narrow" w:cstheme="minorHAnsi"/>
          <w:lang w:val="ru-RU"/>
        </w:rPr>
        <w:t>ОРГАНИЗАЦИЯ СИСТЕМЫ УЧЁТА ЭЛЕКТРОЭНЕРГИИ</w:t>
      </w:r>
      <w:bookmarkEnd w:id="100"/>
      <w:bookmarkEnd w:id="101"/>
    </w:p>
    <w:p w14:paraId="61CAA327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Для учёта электроэнергии на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предусматривается система учёта электроэнергии АИИС КУЭ/ТУЭ «Автоматизированная информационно-измерительная система коммерческого/технического учёта электрической энергии»</w:t>
      </w:r>
      <w:r w:rsidRPr="00514133">
        <w:rPr>
          <w:rFonts w:ascii="Arial Narrow" w:eastAsia="Calibri" w:hAnsi="Arial Narrow" w:cs="Calibri"/>
        </w:rPr>
        <w:t>.</w:t>
      </w:r>
    </w:p>
    <w:p w14:paraId="35E20CD3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02" w:name="_Toc65230993"/>
      <w:bookmarkStart w:id="103" w:name="_Toc65249361"/>
      <w:bookmarkStart w:id="104" w:name="_Toc65250562"/>
      <w:r w:rsidRPr="00514133">
        <w:rPr>
          <w:rFonts w:ascii="Arial Narrow" w:hAnsi="Arial Narrow" w:cstheme="minorHAnsi"/>
          <w:lang w:val="ru-RU"/>
        </w:rPr>
        <w:t>Назначение системы</w:t>
      </w:r>
      <w:bookmarkEnd w:id="102"/>
      <w:bookmarkEnd w:id="103"/>
      <w:bookmarkEnd w:id="104"/>
    </w:p>
    <w:p w14:paraId="3C12C595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АИИС КУЭ/ТУЭ</w:t>
      </w:r>
      <w:r w:rsidRPr="00A3593A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создается для </w:t>
      </w:r>
      <w:r>
        <w:rPr>
          <w:rFonts w:ascii="Arial Narrow" w:hAnsi="Arial Narrow" w:cstheme="minorHAnsi"/>
        </w:rPr>
        <w:t xml:space="preserve">организации автоматизированного </w:t>
      </w:r>
      <w:r w:rsidRPr="00514133">
        <w:rPr>
          <w:rFonts w:ascii="Arial Narrow" w:hAnsi="Arial Narrow" w:cstheme="minorHAnsi"/>
        </w:rPr>
        <w:t>коммерческого/технического учёта электрической энергии в точках учёта, перечисленных в таблице 1</w:t>
      </w:r>
      <w:r w:rsidRPr="00514133">
        <w:rPr>
          <w:rFonts w:ascii="Arial Narrow" w:eastAsia="Calibri" w:hAnsi="Arial Narrow" w:cs="Calibri"/>
        </w:rPr>
        <w:t>.</w:t>
      </w:r>
    </w:p>
    <w:p w14:paraId="3732B12F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05" w:name="_Toc65230994"/>
      <w:bookmarkStart w:id="106" w:name="_Toc65249362"/>
      <w:bookmarkStart w:id="107" w:name="_Toc65250563"/>
      <w:r w:rsidRPr="00514133">
        <w:rPr>
          <w:rFonts w:ascii="Arial Narrow" w:hAnsi="Arial Narrow" w:cstheme="minorHAnsi"/>
          <w:lang w:val="ru-RU"/>
        </w:rPr>
        <w:t>Цели создания системы</w:t>
      </w:r>
      <w:bookmarkEnd w:id="105"/>
      <w:bookmarkEnd w:id="106"/>
      <w:bookmarkEnd w:id="107"/>
    </w:p>
    <w:p w14:paraId="2EC41990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Создание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преследует достижение следующих целей:</w:t>
      </w:r>
    </w:p>
    <w:p w14:paraId="341579B6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измерения электрической энергии, позволяющего определить величины учетных показателей, используемых в финансовых расчетах АО «Самаранефтегаз» на РРЭ, в соответствии с требованиями Федерального закона РФ № 102 от 26.06.2008 г. «Об обеспечении единства измерений», Постановления Правительства РФ от 4 мая 2012 г. № 442 «О функционировании розничных рынков электрической энергии, полном и (или) частичном ограничении режима потребления электрической энергии»;</w:t>
      </w:r>
    </w:p>
    <w:p w14:paraId="36EB1123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автоматизации процессов измерений электрической энергии и мощности на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в целях ее коммерческого и технического учета;</w:t>
      </w:r>
    </w:p>
    <w:p w14:paraId="72FD3345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контроль распределения и потребления электрической энергии и мощности на шинах</w:t>
      </w:r>
      <w:r w:rsidRPr="00F15AA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всех классов напряжения;</w:t>
      </w:r>
    </w:p>
    <w:p w14:paraId="76A4C9CF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обеспечения коммерческой наблюдаемости и коммерческой управляемости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за счет использования высокоточных синхронизированных измерений электрической энергии и мощности;</w:t>
      </w:r>
    </w:p>
    <w:p w14:paraId="2ADF1232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− расчета баланса электрической энергии по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;</w:t>
      </w:r>
    </w:p>
    <w:p w14:paraId="4AC9D5B7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формирования достоверных данных для производственной и статистической отчетности по полезному отпуску и реализации электрической энергии, анализа режимов электропотребления и потерь;</w:t>
      </w:r>
    </w:p>
    <w:p w14:paraId="3C18A73F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анализа и оценки текущих небалансов электрической энергии и мощности на шинах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всех классов напряжения, с дальнейшим их введением в допустимые зоны измерений;</w:t>
      </w:r>
    </w:p>
    <w:p w14:paraId="18D4E69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определения расхода электрической энергии и мощности на СН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;</w:t>
      </w:r>
    </w:p>
    <w:p w14:paraId="3A9F0C5E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выход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на РРЭ в зоне ответственности АО «Самаранефтегаз»;</w:t>
      </w:r>
    </w:p>
    <w:p w14:paraId="02AA4001" w14:textId="58124D3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передачи измеряемых параметров в ИВК ДЦ АО </w:t>
      </w:r>
      <w:r w:rsidR="003C057C">
        <w:rPr>
          <w:rFonts w:ascii="Arial Narrow" w:hAnsi="Arial Narrow" w:cstheme="minorHAnsi"/>
        </w:rPr>
        <w:t>«ВИС»</w:t>
      </w:r>
      <w:r w:rsidRPr="00514133">
        <w:rPr>
          <w:rFonts w:ascii="Arial Narrow" w:hAnsi="Arial Narrow" w:cstheme="minorHAnsi"/>
        </w:rPr>
        <w:t xml:space="preserve"> </w:t>
      </w:r>
    </w:p>
    <w:p w14:paraId="58660F46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Критериями достижения цели создания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являются:</w:t>
      </w:r>
    </w:p>
    <w:p w14:paraId="5E64D103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обеспечение служб и подразделений АО «Самаранефтегаз» своевременной, полной и достоверной информацией об объёмах поступившей и отпущенной электрической энергии в технологическом процессе функционирования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;</w:t>
      </w:r>
    </w:p>
    <w:p w14:paraId="5CB3561A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− получение заказчиком акта</w:t>
      </w:r>
      <w:r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приемки системы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</w:t>
      </w:r>
      <w:r>
        <w:rPr>
          <w:rFonts w:ascii="Arial Narrow" w:hAnsi="Arial Narrow" w:cstheme="minorHAnsi"/>
        </w:rPr>
        <w:t xml:space="preserve">в промышленную </w:t>
      </w:r>
      <w:r w:rsidRPr="00514133">
        <w:rPr>
          <w:rFonts w:ascii="Arial Narrow" w:hAnsi="Arial Narrow" w:cstheme="minorHAnsi"/>
        </w:rPr>
        <w:t>эксплуатацию</w:t>
      </w:r>
      <w:r w:rsidRPr="00514133">
        <w:rPr>
          <w:rFonts w:ascii="Arial Narrow" w:eastAsia="Calibri" w:hAnsi="Arial Narrow" w:cs="Calibri"/>
        </w:rPr>
        <w:t>.</w:t>
      </w:r>
    </w:p>
    <w:p w14:paraId="66FB0081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08" w:name="_Toc65230995"/>
      <w:bookmarkStart w:id="109" w:name="_Toc65249363"/>
      <w:bookmarkStart w:id="110" w:name="_Toc65250564"/>
      <w:r w:rsidRPr="00514133">
        <w:rPr>
          <w:rFonts w:ascii="Arial Narrow" w:hAnsi="Arial Narrow" w:cstheme="minorHAnsi"/>
          <w:lang w:val="ru-RU"/>
        </w:rPr>
        <w:t xml:space="preserve">Общие технические решения по созданию </w:t>
      </w:r>
      <w:r>
        <w:rPr>
          <w:rFonts w:ascii="Arial Narrow" w:hAnsi="Arial Narrow" w:cstheme="minorHAnsi"/>
          <w:lang w:val="ru-RU"/>
        </w:rPr>
        <w:t>системы</w:t>
      </w:r>
      <w:bookmarkEnd w:id="108"/>
      <w:bookmarkEnd w:id="109"/>
      <w:bookmarkEnd w:id="110"/>
    </w:p>
    <w:p w14:paraId="464F45A1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По данному проекту предусматривается организация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, как иерархической интегрированной автоматизированной системы с централизованным управлением и распределенной функцией измерения.</w:t>
      </w:r>
    </w:p>
    <w:p w14:paraId="6A2F197D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соответствует:</w:t>
      </w:r>
    </w:p>
    <w:p w14:paraId="2BF1AEBF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требованиям СТО 34.01-3.1-002-2016, СТО 56947007-29.240.10.248-2017, РД 34.09.101-94, ПУЭ (7-ое издание), ГОСТ 24.104-85, ГОСТ Р 8.596-2002, ГОСТ 1983-2015, ГОСТ 7746-2015, ГОСТ Р</w:t>
      </w:r>
    </w:p>
    <w:p w14:paraId="71C9A329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52069.0-2013, ГОСТ 31819.22-2012, ГОСТ 31819.23-2012, ГОСТ 31818.11-2012;</w:t>
      </w:r>
    </w:p>
    <w:p w14:paraId="5F854A90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требованиям приложений №№ 11.1, 11.3, 11.4, 11.5 к «Положению о порядке получения статуса субъекта оптового рынка и ведения реестра субъектов оптового рынка».</w:t>
      </w:r>
    </w:p>
    <w:p w14:paraId="178A5B1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Точки поставки электрической энергии и мощности должны быть определены договором и актами разграничения балансовой принадлежности и эксплуатационной ответственности электросети и потребителя. Точки измерения должны быть максимально приближены к точкам поставки.</w:t>
      </w:r>
    </w:p>
    <w:p w14:paraId="31D566F6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Точки учёта электрической энергии, организуемые по данному титулу, приведены в таблице </w:t>
      </w:r>
      <w:r>
        <w:rPr>
          <w:rFonts w:ascii="Arial Narrow" w:hAnsi="Arial Narrow" w:cstheme="minorHAnsi"/>
        </w:rPr>
        <w:t>18.3</w:t>
      </w:r>
      <w:r w:rsidRPr="00514133">
        <w:rPr>
          <w:rFonts w:ascii="Arial Narrow" w:hAnsi="Arial Narrow" w:cstheme="minorHAnsi"/>
        </w:rPr>
        <w:t>.1.</w:t>
      </w:r>
    </w:p>
    <w:p w14:paraId="62DBAA8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Таблица 1</w:t>
      </w:r>
      <w:r>
        <w:rPr>
          <w:rFonts w:ascii="Arial Narrow" w:hAnsi="Arial Narrow" w:cstheme="minorHAnsi"/>
        </w:rPr>
        <w:t>8.3</w:t>
      </w:r>
      <w:r w:rsidRPr="00514133">
        <w:rPr>
          <w:rFonts w:ascii="Arial Narrow" w:hAnsi="Arial Narrow" w:cstheme="minorHAnsi"/>
        </w:rPr>
        <w:t>.1 – Точки учета организуемые по данному проекту</w:t>
      </w:r>
    </w:p>
    <w:tbl>
      <w:tblPr>
        <w:tblStyle w:val="1fffe"/>
        <w:tblW w:w="9863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91"/>
        <w:gridCol w:w="3260"/>
        <w:gridCol w:w="2589"/>
        <w:gridCol w:w="1806"/>
        <w:gridCol w:w="1417"/>
      </w:tblGrid>
      <w:tr w:rsidR="0099777E" w:rsidRPr="00514133" w14:paraId="21E3F2BB" w14:textId="77777777" w:rsidTr="00E55BCF">
        <w:trPr>
          <w:tblHeader/>
        </w:trPr>
        <w:tc>
          <w:tcPr>
            <w:tcW w:w="791" w:type="dxa"/>
            <w:vAlign w:val="center"/>
          </w:tcPr>
          <w:p w14:paraId="202A01F8" w14:textId="77777777" w:rsidR="0099777E" w:rsidRPr="00514133" w:rsidRDefault="0099777E" w:rsidP="00E55BCF">
            <w:pPr>
              <w:ind w:left="-167"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№ТУ</w:t>
            </w:r>
          </w:p>
        </w:tc>
        <w:tc>
          <w:tcPr>
            <w:tcW w:w="3260" w:type="dxa"/>
            <w:vAlign w:val="center"/>
          </w:tcPr>
          <w:p w14:paraId="069A436A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Наименование присоединения</w:t>
            </w:r>
          </w:p>
        </w:tc>
        <w:tc>
          <w:tcPr>
            <w:tcW w:w="2589" w:type="dxa"/>
            <w:vAlign w:val="center"/>
          </w:tcPr>
          <w:p w14:paraId="6718F573" w14:textId="77777777" w:rsidR="0099777E" w:rsidRPr="00514133" w:rsidRDefault="0099777E" w:rsidP="00E55BCF">
            <w:pPr>
              <w:ind w:left="-71"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Тип учета (коммерческий/</w:t>
            </w:r>
          </w:p>
          <w:p w14:paraId="438D229B" w14:textId="77777777" w:rsidR="0099777E" w:rsidRPr="00514133" w:rsidRDefault="0099777E" w:rsidP="00E55BCF">
            <w:pPr>
              <w:ind w:left="-71"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технический)</w:t>
            </w:r>
          </w:p>
        </w:tc>
        <w:tc>
          <w:tcPr>
            <w:tcW w:w="1806" w:type="dxa"/>
          </w:tcPr>
          <w:p w14:paraId="18756862" w14:textId="77777777" w:rsidR="0099777E" w:rsidRPr="00514133" w:rsidRDefault="0099777E" w:rsidP="00E55BCF">
            <w:pPr>
              <w:ind w:left="-145" w:right="316"/>
              <w:jc w:val="center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 xml:space="preserve">Измеряемый параметр и направление </w:t>
            </w:r>
          </w:p>
          <w:p w14:paraId="6B32236F" w14:textId="77777777" w:rsidR="0099777E" w:rsidRPr="00514133" w:rsidRDefault="0099777E" w:rsidP="00E55BCF">
            <w:pPr>
              <w:ind w:left="-145" w:right="316"/>
              <w:jc w:val="center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 xml:space="preserve">(А±, </w:t>
            </w:r>
            <w:r w:rsidRPr="00514133">
              <w:rPr>
                <w:rFonts w:ascii="Arial Narrow" w:hAnsi="Arial Narrow" w:cs="Calibri"/>
              </w:rPr>
              <w:t>R</w:t>
            </w:r>
            <w:r w:rsidRPr="00514133">
              <w:rPr>
                <w:rFonts w:ascii="Arial Narrow" w:hAnsi="Arial Narrow" w:cs="Calibri"/>
                <w:lang w:val="ru-RU"/>
              </w:rPr>
              <w:t>±)</w:t>
            </w:r>
          </w:p>
        </w:tc>
        <w:tc>
          <w:tcPr>
            <w:tcW w:w="1417" w:type="dxa"/>
            <w:vAlign w:val="center"/>
          </w:tcPr>
          <w:p w14:paraId="7D863D20" w14:textId="77777777" w:rsidR="0099777E" w:rsidRPr="00514133" w:rsidRDefault="0099777E" w:rsidP="00E55BCF">
            <w:pPr>
              <w:ind w:left="-108"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Напряжение, кВ</w:t>
            </w:r>
          </w:p>
        </w:tc>
      </w:tr>
      <w:tr w:rsidR="0099777E" w:rsidRPr="00514133" w14:paraId="148DD96D" w14:textId="77777777" w:rsidTr="00E55BCF">
        <w:trPr>
          <w:tblHeader/>
        </w:trPr>
        <w:tc>
          <w:tcPr>
            <w:tcW w:w="791" w:type="dxa"/>
          </w:tcPr>
          <w:p w14:paraId="40E3BE62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1</w:t>
            </w:r>
          </w:p>
        </w:tc>
        <w:tc>
          <w:tcPr>
            <w:tcW w:w="3260" w:type="dxa"/>
          </w:tcPr>
          <w:p w14:paraId="7C0B9641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2</w:t>
            </w:r>
          </w:p>
        </w:tc>
        <w:tc>
          <w:tcPr>
            <w:tcW w:w="2589" w:type="dxa"/>
          </w:tcPr>
          <w:p w14:paraId="639047F4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3</w:t>
            </w:r>
          </w:p>
        </w:tc>
        <w:tc>
          <w:tcPr>
            <w:tcW w:w="1806" w:type="dxa"/>
          </w:tcPr>
          <w:p w14:paraId="31253DB9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4</w:t>
            </w:r>
          </w:p>
        </w:tc>
        <w:tc>
          <w:tcPr>
            <w:tcW w:w="1417" w:type="dxa"/>
          </w:tcPr>
          <w:p w14:paraId="7CBDB320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5</w:t>
            </w:r>
          </w:p>
        </w:tc>
      </w:tr>
      <w:tr w:rsidR="0099777E" w:rsidRPr="00514133" w14:paraId="0638DF94" w14:textId="77777777" w:rsidTr="00E55BCF">
        <w:tc>
          <w:tcPr>
            <w:tcW w:w="9863" w:type="dxa"/>
            <w:gridSpan w:val="5"/>
          </w:tcPr>
          <w:p w14:paraId="20DAD562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  <w:lang w:val="ru-RU"/>
              </w:rPr>
              <w:t>ОРУ</w:t>
            </w:r>
            <w:r w:rsidRPr="00514133">
              <w:rPr>
                <w:rFonts w:ascii="Arial Narrow" w:hAnsi="Arial Narrow" w:cs="Calibri"/>
              </w:rPr>
              <w:t xml:space="preserve"> </w:t>
            </w:r>
            <w:r w:rsidRPr="00514133">
              <w:rPr>
                <w:rFonts w:ascii="Arial Narrow" w:hAnsi="Arial Narrow" w:cs="Calibri"/>
                <w:lang w:val="ru-RU"/>
              </w:rPr>
              <w:t>35</w:t>
            </w:r>
            <w:r w:rsidRPr="00514133">
              <w:rPr>
                <w:rFonts w:ascii="Arial Narrow" w:hAnsi="Arial Narrow" w:cs="Calibri"/>
              </w:rPr>
              <w:t xml:space="preserve"> кВ</w:t>
            </w:r>
          </w:p>
        </w:tc>
      </w:tr>
      <w:tr w:rsidR="0099777E" w:rsidRPr="00514133" w14:paraId="27D1E6F6" w14:textId="77777777" w:rsidTr="00E55BCF">
        <w:tc>
          <w:tcPr>
            <w:tcW w:w="791" w:type="dxa"/>
          </w:tcPr>
          <w:p w14:paraId="4EE5F579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1</w:t>
            </w:r>
          </w:p>
        </w:tc>
        <w:tc>
          <w:tcPr>
            <w:tcW w:w="3260" w:type="dxa"/>
          </w:tcPr>
          <w:p w14:paraId="67071273" w14:textId="77777777" w:rsidR="0099777E" w:rsidRPr="00514133" w:rsidRDefault="0099777E" w:rsidP="00E55BCF">
            <w:pPr>
              <w:ind w:right="316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>Ввод трансформатора</w:t>
            </w:r>
          </w:p>
        </w:tc>
        <w:tc>
          <w:tcPr>
            <w:tcW w:w="2589" w:type="dxa"/>
          </w:tcPr>
          <w:p w14:paraId="155BAA69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коммерческий</w:t>
            </w:r>
          </w:p>
        </w:tc>
        <w:tc>
          <w:tcPr>
            <w:tcW w:w="1806" w:type="dxa"/>
          </w:tcPr>
          <w:p w14:paraId="78A52F72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А±, R±</w:t>
            </w:r>
          </w:p>
        </w:tc>
        <w:tc>
          <w:tcPr>
            <w:tcW w:w="1417" w:type="dxa"/>
          </w:tcPr>
          <w:p w14:paraId="741A162E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>35</w:t>
            </w:r>
          </w:p>
        </w:tc>
      </w:tr>
      <w:tr w:rsidR="0099777E" w:rsidRPr="00514133" w14:paraId="2F99AE91" w14:textId="77777777" w:rsidTr="00E55BCF">
        <w:tc>
          <w:tcPr>
            <w:tcW w:w="9863" w:type="dxa"/>
            <w:gridSpan w:val="5"/>
          </w:tcPr>
          <w:p w14:paraId="3A9635C6" w14:textId="6D86A74C" w:rsidR="0099777E" w:rsidRPr="00514133" w:rsidRDefault="003C057C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КРУ 10 </w:t>
            </w:r>
            <w:r w:rsidR="0099777E" w:rsidRPr="00514133">
              <w:rPr>
                <w:rFonts w:ascii="Arial Narrow" w:hAnsi="Arial Narrow" w:cs="Calibri"/>
              </w:rPr>
              <w:t>кВ</w:t>
            </w:r>
          </w:p>
        </w:tc>
      </w:tr>
      <w:tr w:rsidR="0099777E" w:rsidRPr="00514133" w14:paraId="38820F98" w14:textId="77777777" w:rsidTr="00E55BCF">
        <w:tc>
          <w:tcPr>
            <w:tcW w:w="791" w:type="dxa"/>
            <w:vAlign w:val="center"/>
          </w:tcPr>
          <w:p w14:paraId="35CACF03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2</w:t>
            </w:r>
          </w:p>
        </w:tc>
        <w:tc>
          <w:tcPr>
            <w:tcW w:w="3260" w:type="dxa"/>
          </w:tcPr>
          <w:p w14:paraId="407473DE" w14:textId="2AD0FFCB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r w:rsidRPr="00514133">
              <w:rPr>
                <w:rFonts w:ascii="Arial Narrow" w:hAnsi="Arial Narrow"/>
              </w:rPr>
              <w:t>яч.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>Т</w:t>
            </w:r>
          </w:p>
        </w:tc>
        <w:tc>
          <w:tcPr>
            <w:tcW w:w="2589" w:type="dxa"/>
          </w:tcPr>
          <w:p w14:paraId="4E8DD3F4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технический</w:t>
            </w:r>
          </w:p>
        </w:tc>
        <w:tc>
          <w:tcPr>
            <w:tcW w:w="1806" w:type="dxa"/>
          </w:tcPr>
          <w:p w14:paraId="32091C58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А±,R±</w:t>
            </w:r>
          </w:p>
        </w:tc>
        <w:tc>
          <w:tcPr>
            <w:tcW w:w="1417" w:type="dxa"/>
          </w:tcPr>
          <w:p w14:paraId="22913A9B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6</w:t>
            </w:r>
          </w:p>
        </w:tc>
      </w:tr>
      <w:tr w:rsidR="0099777E" w:rsidRPr="00514133" w14:paraId="51E57335" w14:textId="77777777" w:rsidTr="00E55BCF">
        <w:tc>
          <w:tcPr>
            <w:tcW w:w="791" w:type="dxa"/>
          </w:tcPr>
          <w:p w14:paraId="709D1867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3</w:t>
            </w:r>
          </w:p>
        </w:tc>
        <w:tc>
          <w:tcPr>
            <w:tcW w:w="3260" w:type="dxa"/>
          </w:tcPr>
          <w:p w14:paraId="55BE0D9F" w14:textId="1088DEC6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r w:rsidRPr="00514133">
              <w:rPr>
                <w:rFonts w:ascii="Arial Narrow" w:hAnsi="Arial Narrow"/>
              </w:rPr>
              <w:t>яч.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 xml:space="preserve"> Л1</w:t>
            </w:r>
          </w:p>
        </w:tc>
        <w:tc>
          <w:tcPr>
            <w:tcW w:w="2589" w:type="dxa"/>
          </w:tcPr>
          <w:p w14:paraId="771D5D4E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технический</w:t>
            </w:r>
          </w:p>
        </w:tc>
        <w:tc>
          <w:tcPr>
            <w:tcW w:w="1806" w:type="dxa"/>
          </w:tcPr>
          <w:p w14:paraId="3C9183A7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А±,R±</w:t>
            </w:r>
          </w:p>
        </w:tc>
        <w:tc>
          <w:tcPr>
            <w:tcW w:w="1417" w:type="dxa"/>
          </w:tcPr>
          <w:p w14:paraId="3574837F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6</w:t>
            </w:r>
          </w:p>
        </w:tc>
      </w:tr>
      <w:tr w:rsidR="0099777E" w:rsidRPr="00514133" w14:paraId="2A2B2CC5" w14:textId="77777777" w:rsidTr="00E55BCF">
        <w:tc>
          <w:tcPr>
            <w:tcW w:w="791" w:type="dxa"/>
          </w:tcPr>
          <w:p w14:paraId="6A818A73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4</w:t>
            </w:r>
          </w:p>
        </w:tc>
        <w:tc>
          <w:tcPr>
            <w:tcW w:w="3260" w:type="dxa"/>
          </w:tcPr>
          <w:p w14:paraId="06A94196" w14:textId="6BCC45E7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r w:rsidRPr="00514133">
              <w:rPr>
                <w:rFonts w:ascii="Arial Narrow" w:hAnsi="Arial Narrow"/>
              </w:rPr>
              <w:t>яч.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 xml:space="preserve"> Л2</w:t>
            </w:r>
          </w:p>
        </w:tc>
        <w:tc>
          <w:tcPr>
            <w:tcW w:w="2589" w:type="dxa"/>
          </w:tcPr>
          <w:p w14:paraId="2645C8DF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технический</w:t>
            </w:r>
          </w:p>
        </w:tc>
        <w:tc>
          <w:tcPr>
            <w:tcW w:w="1806" w:type="dxa"/>
          </w:tcPr>
          <w:p w14:paraId="5E37E163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А±,R±</w:t>
            </w:r>
          </w:p>
        </w:tc>
        <w:tc>
          <w:tcPr>
            <w:tcW w:w="1417" w:type="dxa"/>
          </w:tcPr>
          <w:p w14:paraId="20CE6CA8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6</w:t>
            </w:r>
          </w:p>
        </w:tc>
      </w:tr>
      <w:tr w:rsidR="0099777E" w:rsidRPr="00514133" w14:paraId="0D535276" w14:textId="77777777" w:rsidTr="00E55BCF">
        <w:tc>
          <w:tcPr>
            <w:tcW w:w="791" w:type="dxa"/>
          </w:tcPr>
          <w:p w14:paraId="55613CD5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5</w:t>
            </w:r>
          </w:p>
        </w:tc>
        <w:tc>
          <w:tcPr>
            <w:tcW w:w="3260" w:type="dxa"/>
          </w:tcPr>
          <w:p w14:paraId="0E67AB39" w14:textId="7556C15B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r w:rsidRPr="00514133">
              <w:rPr>
                <w:rFonts w:ascii="Arial Narrow" w:hAnsi="Arial Narrow"/>
              </w:rPr>
              <w:t>яч.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 xml:space="preserve"> Л3</w:t>
            </w:r>
          </w:p>
        </w:tc>
        <w:tc>
          <w:tcPr>
            <w:tcW w:w="2589" w:type="dxa"/>
          </w:tcPr>
          <w:p w14:paraId="3A205624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технический</w:t>
            </w:r>
          </w:p>
        </w:tc>
        <w:tc>
          <w:tcPr>
            <w:tcW w:w="1806" w:type="dxa"/>
          </w:tcPr>
          <w:p w14:paraId="059571E8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А±,R±</w:t>
            </w:r>
          </w:p>
        </w:tc>
        <w:tc>
          <w:tcPr>
            <w:tcW w:w="1417" w:type="dxa"/>
          </w:tcPr>
          <w:p w14:paraId="513F880E" w14:textId="498A59BF" w:rsidR="0099777E" w:rsidRPr="008F05B6" w:rsidRDefault="008F05B6" w:rsidP="00E55BCF">
            <w:pPr>
              <w:ind w:right="316"/>
              <w:jc w:val="center"/>
              <w:rPr>
                <w:rFonts w:ascii="Arial Narrow" w:hAnsi="Arial Narrow" w:cs="Calibri"/>
                <w:lang w:val="ru-RU"/>
              </w:rPr>
            </w:pPr>
            <w:r>
              <w:rPr>
                <w:rFonts w:ascii="Arial Narrow" w:hAnsi="Arial Narrow" w:cs="Calibri"/>
                <w:lang w:val="ru-RU"/>
              </w:rPr>
              <w:t>10</w:t>
            </w:r>
          </w:p>
        </w:tc>
      </w:tr>
      <w:tr w:rsidR="0099777E" w:rsidRPr="00514133" w14:paraId="77CFA7EF" w14:textId="77777777" w:rsidTr="00E55BCF">
        <w:tc>
          <w:tcPr>
            <w:tcW w:w="791" w:type="dxa"/>
          </w:tcPr>
          <w:p w14:paraId="508F3662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6</w:t>
            </w:r>
          </w:p>
        </w:tc>
        <w:tc>
          <w:tcPr>
            <w:tcW w:w="3260" w:type="dxa"/>
          </w:tcPr>
          <w:p w14:paraId="21262C50" w14:textId="15683277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r w:rsidRPr="00514133">
              <w:rPr>
                <w:rFonts w:ascii="Arial Narrow" w:hAnsi="Arial Narrow"/>
              </w:rPr>
              <w:t>яч.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 xml:space="preserve"> Л4</w:t>
            </w:r>
          </w:p>
        </w:tc>
        <w:tc>
          <w:tcPr>
            <w:tcW w:w="2589" w:type="dxa"/>
          </w:tcPr>
          <w:p w14:paraId="507EC351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технический</w:t>
            </w:r>
          </w:p>
        </w:tc>
        <w:tc>
          <w:tcPr>
            <w:tcW w:w="1806" w:type="dxa"/>
          </w:tcPr>
          <w:p w14:paraId="2A17D47E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А±,R±</w:t>
            </w:r>
          </w:p>
        </w:tc>
        <w:tc>
          <w:tcPr>
            <w:tcW w:w="1417" w:type="dxa"/>
          </w:tcPr>
          <w:p w14:paraId="6F3FA5FC" w14:textId="0CCF172C" w:rsidR="0099777E" w:rsidRPr="008F05B6" w:rsidRDefault="008F05B6" w:rsidP="00E55BCF">
            <w:pPr>
              <w:ind w:right="316"/>
              <w:jc w:val="center"/>
              <w:rPr>
                <w:rFonts w:ascii="Arial Narrow" w:hAnsi="Arial Narrow" w:cs="Calibri"/>
                <w:lang w:val="ru-RU"/>
              </w:rPr>
            </w:pPr>
            <w:r>
              <w:rPr>
                <w:rFonts w:ascii="Arial Narrow" w:hAnsi="Arial Narrow" w:cs="Calibri"/>
                <w:lang w:val="ru-RU"/>
              </w:rPr>
              <w:t>10</w:t>
            </w:r>
          </w:p>
        </w:tc>
      </w:tr>
      <w:tr w:rsidR="0099777E" w:rsidRPr="00514133" w14:paraId="32927C66" w14:textId="77777777" w:rsidTr="00E55BCF">
        <w:tc>
          <w:tcPr>
            <w:tcW w:w="9863" w:type="dxa"/>
            <w:gridSpan w:val="5"/>
          </w:tcPr>
          <w:p w14:paraId="746A7189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ЩСН 0,4 кВ</w:t>
            </w:r>
          </w:p>
        </w:tc>
      </w:tr>
      <w:tr w:rsidR="0099777E" w:rsidRPr="00514133" w14:paraId="0AA16A2A" w14:textId="77777777" w:rsidTr="00E55BCF">
        <w:tc>
          <w:tcPr>
            <w:tcW w:w="791" w:type="dxa"/>
          </w:tcPr>
          <w:p w14:paraId="38BB10A0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>7</w:t>
            </w:r>
          </w:p>
        </w:tc>
        <w:tc>
          <w:tcPr>
            <w:tcW w:w="3260" w:type="dxa"/>
          </w:tcPr>
          <w:p w14:paraId="7B798D1C" w14:textId="77777777" w:rsidR="0099777E" w:rsidRPr="00514133" w:rsidRDefault="0099777E" w:rsidP="00E55BCF">
            <w:pPr>
              <w:ind w:right="316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Ввод от ТСН 0,4 кВ</w:t>
            </w:r>
          </w:p>
        </w:tc>
        <w:tc>
          <w:tcPr>
            <w:tcW w:w="2589" w:type="dxa"/>
          </w:tcPr>
          <w:p w14:paraId="012753DA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технический</w:t>
            </w:r>
          </w:p>
        </w:tc>
        <w:tc>
          <w:tcPr>
            <w:tcW w:w="1806" w:type="dxa"/>
          </w:tcPr>
          <w:p w14:paraId="5CC87C3B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А-,R-</w:t>
            </w:r>
          </w:p>
        </w:tc>
        <w:tc>
          <w:tcPr>
            <w:tcW w:w="1417" w:type="dxa"/>
          </w:tcPr>
          <w:p w14:paraId="1252B975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0,4</w:t>
            </w:r>
          </w:p>
        </w:tc>
      </w:tr>
    </w:tbl>
    <w:p w14:paraId="6D728A9F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Примечание: (A+/A–) – приём/отдача активной электрической энергии; (R+/R–) – приём/отдача реактивной электрической энергии; (A–, R–) «отдача» – при направлении электрической энергии от шин ПС; (A+, R+) «приём» – при направлении электрической энергии к шинам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eastAsia="Calibri" w:hAnsi="Arial Narrow" w:cs="Calibri"/>
        </w:rPr>
        <w:t>.</w:t>
      </w:r>
    </w:p>
    <w:p w14:paraId="5E3CECE5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11" w:name="_Toc65230996"/>
      <w:bookmarkStart w:id="112" w:name="_Toc65249364"/>
      <w:bookmarkStart w:id="113" w:name="_Toc65250565"/>
      <w:r w:rsidRPr="00514133">
        <w:rPr>
          <w:rFonts w:ascii="Arial Narrow" w:hAnsi="Arial Narrow" w:cstheme="minorHAnsi"/>
          <w:lang w:val="ru-RU"/>
        </w:rPr>
        <w:lastRenderedPageBreak/>
        <w:t xml:space="preserve">Решения по структуре и функционированию </w:t>
      </w:r>
      <w:r>
        <w:rPr>
          <w:rFonts w:ascii="Arial Narrow" w:hAnsi="Arial Narrow" w:cstheme="minorHAnsi"/>
          <w:lang w:val="ru-RU"/>
        </w:rPr>
        <w:t>системы</w:t>
      </w:r>
      <w:bookmarkEnd w:id="111"/>
      <w:bookmarkEnd w:id="112"/>
      <w:bookmarkEnd w:id="113"/>
    </w:p>
    <w:p w14:paraId="62590633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Иерархическая структура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состоит из трёх уровней:</w:t>
      </w:r>
    </w:p>
    <w:p w14:paraId="0C4FB9C8" w14:textId="77777777" w:rsidR="0099777E" w:rsidRPr="00514133" w:rsidRDefault="0099777E" w:rsidP="0099777E">
      <w:pPr>
        <w:pStyle w:val="affffffffff7"/>
        <w:numPr>
          <w:ilvl w:val="0"/>
          <w:numId w:val="25"/>
        </w:numPr>
        <w:tabs>
          <w:tab w:val="left" w:pos="851"/>
          <w:tab w:val="left" w:pos="1134"/>
        </w:tabs>
        <w:ind w:left="284" w:right="316" w:firstLine="56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первый уровень – ИИК, основу которого составляет совокупность устройств одного присоединения, предназначенных для измерения и учета электрической энергии (ТТ, ТН, счетчики электрической энергии, вторичные измерительные цепи);</w:t>
      </w:r>
    </w:p>
    <w:p w14:paraId="6996ECAB" w14:textId="77777777" w:rsidR="0099777E" w:rsidRPr="00514133" w:rsidRDefault="0099777E" w:rsidP="0099777E">
      <w:pPr>
        <w:pStyle w:val="affffffffff7"/>
        <w:numPr>
          <w:ilvl w:val="0"/>
          <w:numId w:val="25"/>
        </w:numPr>
        <w:tabs>
          <w:tab w:val="left" w:pos="851"/>
          <w:tab w:val="left" w:pos="1134"/>
        </w:tabs>
        <w:ind w:left="284" w:right="316" w:firstLine="56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второй уровень – ИВКЭ, состоящий из УСПД, УССВ, коммуникационного оборудования, на котором УСПД осуществляет сбор результатов измерений от счетчиков электрической энергии, их обработку и передачу на третий уровень.</w:t>
      </w:r>
    </w:p>
    <w:p w14:paraId="5E02531B" w14:textId="77777777" w:rsidR="0099777E" w:rsidRPr="00514133" w:rsidRDefault="0099777E" w:rsidP="0099777E">
      <w:pPr>
        <w:pStyle w:val="affffffffff7"/>
        <w:tabs>
          <w:tab w:val="left" w:pos="851"/>
        </w:tabs>
        <w:ind w:right="316" w:firstLine="56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третий уровень – ИВК (существующий), он располагается в здании исполнительного аппарата ДЦ АО «Самаранефтегаз» (в объемы проектирования не входит).</w:t>
      </w:r>
    </w:p>
    <w:p w14:paraId="1A3B1DBC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СОЕВ формируется на всех уровнях иерархии и включает в себя счетчики электрической энергии, УСПД, приемник сигналов точного времени и программное обеспечение, реализующее алгоритм синхронизации времени в АИИС КУЭ/ТУЭ</w:t>
      </w:r>
      <w:r w:rsidRPr="00F15AA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.</w:t>
      </w:r>
    </w:p>
    <w:p w14:paraId="68F0707D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Оборудование, применяемое в АИИС КУЭ/ТУЭ</w:t>
      </w:r>
      <w:r w:rsidRPr="00A3593A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, максимально интегрируется в существующую АИИС КУЭ/ТУЭ уровня ИВК</w:t>
      </w:r>
      <w:r w:rsidRPr="00514133">
        <w:rPr>
          <w:rFonts w:ascii="Arial Narrow" w:hAnsi="Arial Narrow" w:cstheme="minorHAnsi"/>
          <w:lang w:eastAsia="en-US"/>
        </w:rPr>
        <w:t>.</w:t>
      </w:r>
    </w:p>
    <w:p w14:paraId="6B185847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14" w:name="_Toc65230997"/>
      <w:bookmarkStart w:id="115" w:name="_Toc65249365"/>
      <w:bookmarkStart w:id="116" w:name="_Toc65250566"/>
      <w:r>
        <w:rPr>
          <w:rFonts w:ascii="Arial Narrow" w:hAnsi="Arial Narrow" w:cstheme="minorHAnsi"/>
          <w:lang w:val="ru-RU"/>
        </w:rPr>
        <w:t>Функции,</w:t>
      </w:r>
      <w:r w:rsidRPr="00514133">
        <w:rPr>
          <w:rFonts w:ascii="Arial Narrow" w:hAnsi="Arial Narrow" w:cstheme="minorHAnsi"/>
          <w:lang w:val="ru-RU"/>
        </w:rPr>
        <w:t xml:space="preserve"> выполняемые </w:t>
      </w:r>
      <w:r>
        <w:rPr>
          <w:rFonts w:ascii="Arial Narrow" w:hAnsi="Arial Narrow" w:cstheme="minorHAnsi"/>
          <w:lang w:val="ru-RU"/>
        </w:rPr>
        <w:t>системой</w:t>
      </w:r>
      <w:bookmarkEnd w:id="114"/>
      <w:bookmarkEnd w:id="115"/>
      <w:bookmarkEnd w:id="116"/>
    </w:p>
    <w:p w14:paraId="1FFF9913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обеспечивает:</w:t>
      </w:r>
    </w:p>
    <w:p w14:paraId="2BA03C5B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а</w:t>
      </w:r>
      <w:r w:rsidRPr="00514133">
        <w:rPr>
          <w:rFonts w:ascii="Arial Narrow" w:hAnsi="Arial Narrow" w:cstheme="minorHAnsi"/>
        </w:rPr>
        <w:t>втоматическое выполнение измерений 30 минутных приращений активной и реактивной электрической энергии в точках учёта;</w:t>
      </w:r>
    </w:p>
    <w:p w14:paraId="3D38295A" w14:textId="77777777" w:rsidR="0099777E" w:rsidRPr="00514133" w:rsidRDefault="0099777E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периодический (один раз в сутки) и /или по запросу автоматический сбор привязанных к единому календарному времени измеренных данных о приращениях электрической энергии с заданной дискретностью учёта (30 минут) от счётчиков электрической энергии по цифровым интерфейсам RS-485;</w:t>
      </w:r>
    </w:p>
    <w:p w14:paraId="2E9747AD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автоматический сбор и запись в «журналы событий» технических данных, зарегистрированных в процессе измерений;</w:t>
      </w:r>
    </w:p>
    <w:p w14:paraId="7CA5737D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хранение данных коммерческого и технического учёта электрической энергии в течение 3,5 лет на уровне ИВКЭ;</w:t>
      </w:r>
    </w:p>
    <w:p w14:paraId="724C72BA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ежесуточное резервирование БД ИВК на внешних носителях информации;</w:t>
      </w:r>
    </w:p>
    <w:p w14:paraId="79DA2E32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разграничение доступа к БД ИВК для разных групп пользователей и фиксация в отдельном электронном файле всех действий пользователей с БД (реализовано на уровне ИВК субъекта РРЭ);</w:t>
      </w:r>
    </w:p>
    <w:p w14:paraId="422B3245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фиксацию, диагностику, мониторинг и сбор статистики ошибок функционирования технических средств и ПО;</w:t>
      </w:r>
    </w:p>
    <w:p w14:paraId="0E344F85" w14:textId="77777777" w:rsidR="0099777E" w:rsidRPr="00514133" w:rsidRDefault="0099777E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защиту информации и от её произвольного изменения на аппаратном и программном уровнях от НСД;</w:t>
      </w:r>
    </w:p>
    <w:p w14:paraId="07DB5B9D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диагностику и мониторинг функционирования технических и программных средств;</w:t>
      </w:r>
    </w:p>
    <w:p w14:paraId="055655A7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конфигурирование и параметрирование системы;</w:t>
      </w:r>
    </w:p>
    <w:p w14:paraId="5C20A34F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автоматическое поддержание единого календарного времени с целью синхронизации измерений;</w:t>
      </w:r>
    </w:p>
    <w:p w14:paraId="6B25FE04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предоставление ИВК субъекта РРЭ, регламентированного доступа к коммерческой информации;</w:t>
      </w:r>
    </w:p>
    <w:p w14:paraId="2B8EC402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автоматический информационный обмен с ИВК субъекта РРЭ;</w:t>
      </w:r>
    </w:p>
    <w:p w14:paraId="1F025194" w14:textId="77777777" w:rsidR="0099777E" w:rsidRPr="00514133" w:rsidRDefault="0099777E" w:rsidP="0099777E">
      <w:pPr>
        <w:pStyle w:val="a8"/>
        <w:numPr>
          <w:ilvl w:val="0"/>
          <w:numId w:val="27"/>
        </w:numPr>
        <w:tabs>
          <w:tab w:val="left" w:pos="1134"/>
        </w:tabs>
        <w:ind w:left="284" w:right="316" w:firstLine="578"/>
        <w:jc w:val="both"/>
        <w:rPr>
          <w:rFonts w:ascii="Arial Narrow" w:hAnsi="Arial Narrow" w:cs="Calibri"/>
        </w:rPr>
      </w:pPr>
      <w:r w:rsidRPr="00514133">
        <w:rPr>
          <w:rFonts w:ascii="Arial Narrow" w:hAnsi="Arial Narrow" w:cstheme="minorHAnsi"/>
        </w:rPr>
        <w:t>фиксацию, диагностику и регистрацию нарушений регламентных действий эксплуатационного персонала.</w:t>
      </w:r>
    </w:p>
    <w:p w14:paraId="37004DDE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17" w:name="_Toc65230998"/>
      <w:bookmarkStart w:id="118" w:name="_Toc65249366"/>
      <w:bookmarkStart w:id="119" w:name="_Toc65250567"/>
      <w:r w:rsidRPr="00514133">
        <w:rPr>
          <w:rFonts w:ascii="Arial Narrow" w:hAnsi="Arial Narrow" w:cstheme="minorHAnsi"/>
          <w:lang w:val="ru-RU"/>
        </w:rPr>
        <w:t>Решения по структуре и функционированию уровня ИИК</w:t>
      </w:r>
      <w:bookmarkEnd w:id="117"/>
      <w:bookmarkEnd w:id="118"/>
      <w:bookmarkEnd w:id="119"/>
    </w:p>
    <w:p w14:paraId="21B812D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состав структуры уровня ИИК входят:</w:t>
      </w:r>
    </w:p>
    <w:p w14:paraId="2DB7B01A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счётчики электрической энергии;</w:t>
      </w:r>
    </w:p>
    <w:p w14:paraId="7AEBA1CB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ТТ и ТН;</w:t>
      </w:r>
    </w:p>
    <w:p w14:paraId="3CAAEC78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вторичные измерительные цепи от измерительных ТТ и ТН до счётчика электрической энергии.</w:t>
      </w:r>
    </w:p>
    <w:p w14:paraId="043E9E06" w14:textId="77777777" w:rsidR="0099777E" w:rsidRPr="00514133" w:rsidRDefault="0099777E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Уровень ИИК обеспечивает:</w:t>
      </w:r>
    </w:p>
    <w:p w14:paraId="71410B44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автоматическое проведение измерений активной и реактивной электрической энергии в точках учёта;</w:t>
      </w:r>
    </w:p>
    <w:p w14:paraId="675A2DA8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безопасность хранения учётных параметров электрической энергии в архивах в соответствии с ГОСТ Р 52069.0-2013 и ГОСТ Р 51275-2006;</w:t>
      </w:r>
    </w:p>
    <w:p w14:paraId="09966CE9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передачу по запросу информации, полученной в результате измерений, на второй уровень системы (ИВКЭ);</w:t>
      </w:r>
    </w:p>
    <w:p w14:paraId="6ADCE92E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предоставление доступа к измеренным значениям параметров и «журналам событий» со стороны ИВКЭ;</w:t>
      </w:r>
    </w:p>
    <w:p w14:paraId="37EA6EF1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автоматическую коррекцию времени по инициативе СОЕВ;</w:t>
      </w:r>
    </w:p>
    <w:p w14:paraId="37AED650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автоматическую регистрацию в «журнале событий» событий, сопровождающих процессы измерения;</w:t>
      </w:r>
    </w:p>
    <w:p w14:paraId="49608ED5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конфигурирование и параметрирование счётчиков электрической энергии;</w:t>
      </w:r>
    </w:p>
    <w:p w14:paraId="18545E11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диагностику работы счётчиков электрической энергии.</w:t>
      </w:r>
    </w:p>
    <w:p w14:paraId="77A98019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20" w:name="_Toc65230999"/>
      <w:bookmarkStart w:id="121" w:name="_Toc65249367"/>
      <w:bookmarkStart w:id="122" w:name="_Toc65250568"/>
      <w:r w:rsidRPr="00514133">
        <w:rPr>
          <w:rFonts w:ascii="Arial Narrow" w:eastAsia="Calibri" w:hAnsi="Arial Narrow"/>
          <w:lang w:val="ru-RU"/>
        </w:rPr>
        <w:t>Решения по выбору измерительных трансформаторов тока и напряжения</w:t>
      </w:r>
      <w:bookmarkEnd w:id="120"/>
      <w:bookmarkEnd w:id="121"/>
      <w:bookmarkEnd w:id="122"/>
    </w:p>
    <w:p w14:paraId="3CA43BB0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Типы применяемых в МПС трансформаторов тока и трансформаторов напряжения зарегистрированы в Государственном реестре СИ РФ, а также ТТ и ТН имеют действующие свидетельства о поверках.</w:t>
      </w:r>
    </w:p>
    <w:p w14:paraId="0392AB7A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выполнения измерений с нормированной точностью используются ТТ и ТН, удовлетворяющие следующим требованиям:</w:t>
      </w:r>
    </w:p>
    <w:p w14:paraId="2CC92750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ТТ соответствуют требованиям ГОСТ 7746-2015;</w:t>
      </w:r>
    </w:p>
    <w:p w14:paraId="3BF5E02F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класс точности вторичной измерительной обмотки ТТ соответствует требованиям ТЗ;</w:t>
      </w:r>
    </w:p>
    <w:p w14:paraId="62A646C9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класс точности вторичной измерительной обмотки ТН соответствует требованиям ТЗ;</w:t>
      </w:r>
    </w:p>
    <w:p w14:paraId="1FF67373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ТН имеют отдельную вторичную измерительную обмотку;</w:t>
      </w:r>
    </w:p>
    <w:p w14:paraId="4CB7C1DE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межповерочный интервал ТТ и ТН составляет не менее восьми лет;</w:t>
      </w:r>
    </w:p>
    <w:p w14:paraId="4095393D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ТТ удовлетворяют требованиям по классу напряжения, электродинамической и термической стойкости, климатическому исполнению;</w:t>
      </w:r>
    </w:p>
    <w:p w14:paraId="37C1BFF6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ТН удовлетворяют требованиям по классу напряжения, климатическому исполнению;</w:t>
      </w:r>
    </w:p>
    <w:p w14:paraId="1EEE224D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нагрузка вторичных обмоток измерительных ТТ и ТН, к которым присоединяется счётчик электрической энергии, не превышает номинальных значений;</w:t>
      </w:r>
    </w:p>
    <w:p w14:paraId="30A6A6F6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ТТ установлены в трёх фазах, для подключения трёхфазного трёхэлементного счётчика электрической энергии;</w:t>
      </w:r>
    </w:p>
    <w:p w14:paraId="045FEDAF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eastAsia="Calibri" w:hAnsi="Arial Narrow" w:cs="Calibri"/>
          <w:szCs w:val="22"/>
        </w:rPr>
      </w:pPr>
      <w:r w:rsidRPr="00514133">
        <w:rPr>
          <w:rFonts w:ascii="Arial Narrow" w:hAnsi="Arial Narrow" w:cstheme="minorHAnsi"/>
        </w:rPr>
        <w:t>выводы измерительных ТТ и ТН, используемые в измерительных цепях ИИК, защищены от НСД</w:t>
      </w:r>
      <w:r w:rsidRPr="00514133">
        <w:rPr>
          <w:rFonts w:ascii="Arial Narrow" w:eastAsia="Calibri" w:hAnsi="Arial Narrow" w:cs="Calibri"/>
          <w:szCs w:val="22"/>
        </w:rPr>
        <w:t>.</w:t>
      </w:r>
    </w:p>
    <w:p w14:paraId="6F2DFC88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23" w:name="_Toc65231000"/>
      <w:bookmarkStart w:id="124" w:name="_Toc65249368"/>
      <w:bookmarkStart w:id="125" w:name="_Toc65250569"/>
      <w:r w:rsidRPr="00514133">
        <w:rPr>
          <w:rFonts w:ascii="Arial Narrow" w:eastAsia="Calibri" w:hAnsi="Arial Narrow"/>
          <w:lang w:val="ru-RU"/>
        </w:rPr>
        <w:t>Решения по выбору счетчиков электрической энергии</w:t>
      </w:r>
      <w:bookmarkEnd w:id="123"/>
      <w:bookmarkEnd w:id="124"/>
      <w:bookmarkEnd w:id="125"/>
    </w:p>
    <w:p w14:paraId="523DE2D1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соответствии с требованиями ТЗ предусмотрено использование счётчиков электрической энергии серии «СЭТ-4ТМ.03М» типов СЭТ-4ТМ.03М.01 и СЭТ-4ТМ.03М.09 классов точности 0,5S/1.</w:t>
      </w:r>
    </w:p>
    <w:p w14:paraId="2B335E0B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Счётчики электрической энергии предназначены для многотарифного учёта активной и реактивной энергии (в том числе и с учётом потерь), ведения массивов профиля мощности нагрузки с программируемым временем интегрирования (в том числе и с учётом потерь), фиксации максимумов мощности, измерения параметров трёхфазной сети и параметров качества электрической энергии в точках учёта, хранения измеренных данных во внутренней памяти, а также передачи их по цифровым каналам RS-485 на уровень ИВКЭ.</w:t>
      </w:r>
    </w:p>
    <w:p w14:paraId="6CAB97F9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 электрической энергии имеет интерфейсы связи и предназначен для работы, как автономно, так и в составе автоматизированных систем контроля и учёта электроэнергии (АСКУЭ) и в составе автоматизированных систем диспетчерского управления (АСДУ).</w:t>
      </w:r>
    </w:p>
    <w:p w14:paraId="0DF20C5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 электрической энергии может применяться как средство коммерческого или технического учёта электрической энергии на предприятиях промышленности и в энергосистемах, осуществлять учёт потоков мощности в энергосистемах и межсистемных перетоков.</w:t>
      </w:r>
    </w:p>
    <w:p w14:paraId="19D03A34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Типы применяемых в МПС счётчиков электрической энергии серии «СЭТ-4ТМ.03М» зарегистрированы в Государственном реестре СИ РФ, также счётчики электрической энергии имеют действующие свидетельства о поверках.</w:t>
      </w:r>
    </w:p>
    <w:p w14:paraId="64559323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Технические параметры и метрологические характеристики счётчика электрической энергии серии «СЭТ-4ТМ.03М» соответствует требованиям ГОСТ 31819.22-2012, ГОСТ 31819.23-2012 и ГОСТ 31818.11-2012.</w:t>
      </w:r>
    </w:p>
    <w:p w14:paraId="41FA9309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Варианты исполнения счётчиков электрической энергии серии «СЭТ-4ТМ.03М» представлены в таблице 1</w:t>
      </w:r>
      <w:r>
        <w:rPr>
          <w:rFonts w:ascii="Arial Narrow" w:hAnsi="Arial Narrow" w:cstheme="minorHAnsi"/>
        </w:rPr>
        <w:t>8</w:t>
      </w:r>
      <w:r w:rsidRPr="00514133">
        <w:rPr>
          <w:rFonts w:ascii="Arial Narrow" w:hAnsi="Arial Narrow" w:cstheme="minorHAnsi"/>
        </w:rPr>
        <w:t>.</w:t>
      </w:r>
      <w:r>
        <w:rPr>
          <w:rFonts w:ascii="Arial Narrow" w:hAnsi="Arial Narrow" w:cstheme="minorHAnsi"/>
        </w:rPr>
        <w:t>6.2.1</w:t>
      </w:r>
      <w:r w:rsidRPr="00514133">
        <w:rPr>
          <w:rFonts w:ascii="Arial Narrow" w:hAnsi="Arial Narrow" w:cstheme="minorHAnsi"/>
        </w:rPr>
        <w:t>.</w:t>
      </w:r>
    </w:p>
    <w:p w14:paraId="44E79AA2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Таблица 18.6.2.1 – Варианты исполнения счётчиков</w:t>
      </w:r>
    </w:p>
    <w:tbl>
      <w:tblPr>
        <w:tblStyle w:val="aff2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1843"/>
        <w:gridCol w:w="1701"/>
        <w:gridCol w:w="1843"/>
        <w:gridCol w:w="1417"/>
        <w:gridCol w:w="1393"/>
      </w:tblGrid>
      <w:tr w:rsidR="0099777E" w:rsidRPr="00514133" w14:paraId="09064386" w14:textId="77777777" w:rsidTr="00E55BCF">
        <w:trPr>
          <w:tblHeader/>
        </w:trPr>
        <w:tc>
          <w:tcPr>
            <w:tcW w:w="1985" w:type="dxa"/>
            <w:vAlign w:val="center"/>
          </w:tcPr>
          <w:p w14:paraId="042414F1" w14:textId="77777777" w:rsidR="0099777E" w:rsidRPr="00514133" w:rsidRDefault="0099777E" w:rsidP="00E55BCF">
            <w:pPr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Наименование и условное обозначение варианта исполнения счетчика</w:t>
            </w:r>
          </w:p>
        </w:tc>
        <w:tc>
          <w:tcPr>
            <w:tcW w:w="1843" w:type="dxa"/>
            <w:vAlign w:val="center"/>
          </w:tcPr>
          <w:p w14:paraId="77441E17" w14:textId="77777777" w:rsidR="0099777E" w:rsidRPr="00514133" w:rsidRDefault="0099777E" w:rsidP="00E55BCF">
            <w:pPr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Номинальный (максимальный) ток, А</w:t>
            </w:r>
          </w:p>
        </w:tc>
        <w:tc>
          <w:tcPr>
            <w:tcW w:w="1701" w:type="dxa"/>
            <w:vAlign w:val="center"/>
          </w:tcPr>
          <w:p w14:paraId="0B434F92" w14:textId="77777777" w:rsidR="0099777E" w:rsidRPr="00514133" w:rsidRDefault="0099777E" w:rsidP="00E55BCF">
            <w:pPr>
              <w:spacing w:after="60"/>
              <w:ind w:left="-107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Номинальное напряжения, В</w:t>
            </w:r>
          </w:p>
        </w:tc>
        <w:tc>
          <w:tcPr>
            <w:tcW w:w="1843" w:type="dxa"/>
            <w:vAlign w:val="center"/>
          </w:tcPr>
          <w:p w14:paraId="30504737" w14:textId="77777777" w:rsidR="0099777E" w:rsidRPr="00514133" w:rsidRDefault="0099777E" w:rsidP="00E55BCF">
            <w:pPr>
              <w:spacing w:after="60"/>
              <w:ind w:left="-107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Класс точности</w:t>
            </w:r>
          </w:p>
          <w:p w14:paraId="12C8E525" w14:textId="77777777" w:rsidR="0099777E" w:rsidRPr="00514133" w:rsidRDefault="0099777E" w:rsidP="00E55BCF">
            <w:pPr>
              <w:spacing w:after="60"/>
              <w:ind w:left="-107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 xml:space="preserve"> при измерении активной/</w:t>
            </w:r>
          </w:p>
          <w:p w14:paraId="400B7FF4" w14:textId="77777777" w:rsidR="0099777E" w:rsidRPr="00514133" w:rsidRDefault="0099777E" w:rsidP="00E55BCF">
            <w:pPr>
              <w:spacing w:after="60"/>
              <w:ind w:left="-107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реактивной энергии</w:t>
            </w:r>
          </w:p>
        </w:tc>
        <w:tc>
          <w:tcPr>
            <w:tcW w:w="1417" w:type="dxa"/>
            <w:vAlign w:val="center"/>
          </w:tcPr>
          <w:p w14:paraId="1438805F" w14:textId="77777777" w:rsidR="0099777E" w:rsidRPr="00514133" w:rsidRDefault="0099777E" w:rsidP="00E55BCF">
            <w:pPr>
              <w:spacing w:after="60"/>
              <w:ind w:left="-132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 xml:space="preserve">Количество интерфейсов 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val="en-US" w:eastAsia="en-US"/>
              </w:rPr>
              <w:t>RS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-485</w:t>
            </w:r>
          </w:p>
        </w:tc>
        <w:tc>
          <w:tcPr>
            <w:tcW w:w="1393" w:type="dxa"/>
            <w:vAlign w:val="center"/>
          </w:tcPr>
          <w:p w14:paraId="56A16FFD" w14:textId="77777777" w:rsidR="0099777E" w:rsidRPr="00514133" w:rsidRDefault="0099777E" w:rsidP="00E55BCF">
            <w:pPr>
              <w:spacing w:after="60"/>
              <w:ind w:left="-132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 xml:space="preserve">Наличие резервного блока </w:t>
            </w:r>
          </w:p>
          <w:p w14:paraId="0A520E96" w14:textId="77777777" w:rsidR="0099777E" w:rsidRPr="00514133" w:rsidRDefault="0099777E" w:rsidP="00E55BCF">
            <w:pPr>
              <w:spacing w:after="60"/>
              <w:ind w:left="-132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питания</w:t>
            </w:r>
          </w:p>
        </w:tc>
      </w:tr>
      <w:tr w:rsidR="0099777E" w:rsidRPr="00514133" w14:paraId="7EABB0CE" w14:textId="77777777" w:rsidTr="00E55BCF">
        <w:tc>
          <w:tcPr>
            <w:tcW w:w="1985" w:type="dxa"/>
            <w:vAlign w:val="center"/>
          </w:tcPr>
          <w:p w14:paraId="5059138A" w14:textId="77777777" w:rsidR="0099777E" w:rsidRPr="00514133" w:rsidRDefault="0099777E" w:rsidP="00E55BCF">
            <w:pPr>
              <w:tabs>
                <w:tab w:val="left" w:pos="1627"/>
              </w:tabs>
              <w:spacing w:after="60"/>
              <w:ind w:right="316"/>
              <w:contextualSpacing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514133">
              <w:rPr>
                <w:rFonts w:ascii="Arial Narrow" w:eastAsia="Calibri" w:hAnsi="Arial Narrow" w:cs="Calibri"/>
                <w:sz w:val="22"/>
                <w:szCs w:val="22"/>
              </w:rPr>
              <w:t>СЭТ-4ТМ.03М.01</w:t>
            </w:r>
          </w:p>
        </w:tc>
        <w:tc>
          <w:tcPr>
            <w:tcW w:w="1843" w:type="dxa"/>
            <w:vAlign w:val="center"/>
          </w:tcPr>
          <w:p w14:paraId="044F8741" w14:textId="77777777" w:rsidR="0099777E" w:rsidRPr="00514133" w:rsidRDefault="0099777E" w:rsidP="00E55BCF">
            <w:pPr>
              <w:tabs>
                <w:tab w:val="left" w:pos="1627"/>
              </w:tabs>
              <w:spacing w:after="60"/>
              <w:ind w:right="316"/>
              <w:contextualSpacing/>
              <w:jc w:val="center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514133">
              <w:rPr>
                <w:rFonts w:ascii="Arial Narrow" w:eastAsia="Calibri" w:hAnsi="Arial Narrow" w:cs="Calibri"/>
                <w:sz w:val="22"/>
                <w:szCs w:val="22"/>
              </w:rPr>
              <w:t>5(10)</w:t>
            </w:r>
          </w:p>
        </w:tc>
        <w:tc>
          <w:tcPr>
            <w:tcW w:w="1701" w:type="dxa"/>
          </w:tcPr>
          <w:p w14:paraId="7A046E39" w14:textId="77777777" w:rsidR="0099777E" w:rsidRPr="00514133" w:rsidRDefault="0099777E" w:rsidP="00E55BCF">
            <w:pPr>
              <w:tabs>
                <w:tab w:val="left" w:pos="1485"/>
              </w:tabs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3х(57,7-15)/</w:t>
            </w:r>
          </w:p>
          <w:p w14:paraId="170587F5" w14:textId="77777777" w:rsidR="0099777E" w:rsidRPr="00514133" w:rsidRDefault="0099777E" w:rsidP="00E55BCF">
            <w:pPr>
              <w:tabs>
                <w:tab w:val="left" w:pos="1485"/>
              </w:tabs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(100-200)</w:t>
            </w:r>
          </w:p>
        </w:tc>
        <w:tc>
          <w:tcPr>
            <w:tcW w:w="1843" w:type="dxa"/>
            <w:vAlign w:val="center"/>
          </w:tcPr>
          <w:p w14:paraId="4A3D703C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0,5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val="en-US" w:eastAsia="en-US"/>
              </w:rPr>
              <w:t>S/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vAlign w:val="center"/>
          </w:tcPr>
          <w:p w14:paraId="32078A69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393" w:type="dxa"/>
            <w:vAlign w:val="center"/>
          </w:tcPr>
          <w:p w14:paraId="6655A51A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Есть</w:t>
            </w:r>
          </w:p>
        </w:tc>
      </w:tr>
      <w:tr w:rsidR="0099777E" w:rsidRPr="00514133" w14:paraId="2F467153" w14:textId="77777777" w:rsidTr="00E55BCF">
        <w:tc>
          <w:tcPr>
            <w:tcW w:w="1985" w:type="dxa"/>
            <w:vAlign w:val="center"/>
          </w:tcPr>
          <w:p w14:paraId="1BAAD14A" w14:textId="77777777" w:rsidR="0099777E" w:rsidRPr="00514133" w:rsidRDefault="0099777E" w:rsidP="00E55BCF">
            <w:pPr>
              <w:tabs>
                <w:tab w:val="left" w:pos="1627"/>
              </w:tabs>
              <w:spacing w:after="60"/>
              <w:ind w:right="316"/>
              <w:contextualSpacing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514133">
              <w:rPr>
                <w:rFonts w:ascii="Arial Narrow" w:eastAsia="Calibri" w:hAnsi="Arial Narrow" w:cs="Calibri"/>
                <w:sz w:val="22"/>
                <w:szCs w:val="22"/>
              </w:rPr>
              <w:t>СЭТ-4ТМ.03М.09</w:t>
            </w:r>
          </w:p>
        </w:tc>
        <w:tc>
          <w:tcPr>
            <w:tcW w:w="1843" w:type="dxa"/>
            <w:vAlign w:val="center"/>
          </w:tcPr>
          <w:p w14:paraId="032BC081" w14:textId="77777777" w:rsidR="0099777E" w:rsidRPr="00514133" w:rsidRDefault="0099777E" w:rsidP="00E55BCF">
            <w:pPr>
              <w:tabs>
                <w:tab w:val="left" w:pos="1627"/>
              </w:tabs>
              <w:spacing w:after="60"/>
              <w:ind w:right="316"/>
              <w:contextualSpacing/>
              <w:jc w:val="center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514133">
              <w:rPr>
                <w:rFonts w:ascii="Arial Narrow" w:eastAsia="Calibri" w:hAnsi="Arial Narrow" w:cs="Calibri"/>
                <w:sz w:val="22"/>
                <w:szCs w:val="22"/>
              </w:rPr>
              <w:t>5(10)</w:t>
            </w:r>
          </w:p>
        </w:tc>
        <w:tc>
          <w:tcPr>
            <w:tcW w:w="1701" w:type="dxa"/>
          </w:tcPr>
          <w:p w14:paraId="4084C651" w14:textId="77777777" w:rsidR="0099777E" w:rsidRPr="00514133" w:rsidRDefault="0099777E" w:rsidP="00E55BCF">
            <w:pPr>
              <w:tabs>
                <w:tab w:val="left" w:pos="1485"/>
              </w:tabs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3х(120-230)/</w:t>
            </w:r>
          </w:p>
          <w:p w14:paraId="40B8E6C6" w14:textId="77777777" w:rsidR="0099777E" w:rsidRPr="00514133" w:rsidRDefault="0099777E" w:rsidP="00E55BCF">
            <w:pPr>
              <w:tabs>
                <w:tab w:val="left" w:pos="1485"/>
              </w:tabs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(208-400)</w:t>
            </w:r>
          </w:p>
        </w:tc>
        <w:tc>
          <w:tcPr>
            <w:tcW w:w="1843" w:type="dxa"/>
            <w:vAlign w:val="center"/>
          </w:tcPr>
          <w:p w14:paraId="107A0024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0,5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val="en-US" w:eastAsia="en-US"/>
              </w:rPr>
              <w:t>S/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vAlign w:val="center"/>
          </w:tcPr>
          <w:p w14:paraId="3364201F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393" w:type="dxa"/>
            <w:vAlign w:val="center"/>
          </w:tcPr>
          <w:p w14:paraId="23312433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Есть</w:t>
            </w:r>
          </w:p>
        </w:tc>
      </w:tr>
    </w:tbl>
    <w:p w14:paraId="3C764ADB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Примечание – оптический интерфейс присутствует во всех вариантах исполнения счётчика</w:t>
      </w:r>
      <w:r w:rsidRPr="00514133">
        <w:rPr>
          <w:rFonts w:ascii="Arial Narrow" w:eastAsia="Calibri" w:hAnsi="Arial Narrow" w:cs="Calibri"/>
        </w:rPr>
        <w:t>.</w:t>
      </w:r>
    </w:p>
    <w:p w14:paraId="212274E6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26" w:name="_Toc65231001"/>
      <w:bookmarkStart w:id="127" w:name="_Toc65249369"/>
      <w:bookmarkStart w:id="128" w:name="_Toc65250570"/>
      <w:r w:rsidRPr="00514133">
        <w:rPr>
          <w:rFonts w:ascii="Arial Narrow" w:eastAsia="Calibri" w:hAnsi="Arial Narrow"/>
          <w:lang w:val="ru-RU"/>
        </w:rPr>
        <w:t>Решения по организации вторичных измерительных цепей</w:t>
      </w:r>
      <w:bookmarkEnd w:id="126"/>
      <w:bookmarkEnd w:id="127"/>
      <w:bookmarkEnd w:id="128"/>
    </w:p>
    <w:p w14:paraId="41EB5E04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данном проекте реализуются следующие требования к вторичным измерительным цепям:</w:t>
      </w:r>
    </w:p>
    <w:p w14:paraId="7D829DB6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потери напряжения в цепи «ТН – счётчик электрической энергии» не превышают 0,25 % номинального вторичного напряжения ТН;</w:t>
      </w:r>
    </w:p>
    <w:p w14:paraId="16E93C4A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цепи коммерческого/технического учёта подключены к отдельным обмоткам измерительных ТТ и ТН соответствующих классов точности, отдельно от цепей РЗиА и автоматики;</w:t>
      </w:r>
    </w:p>
    <w:p w14:paraId="0CBAAF63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счётчики электрической энергии подключены к ТТ и ТН отдельными кабелями. Подключение вторичных цепей выполнено через испытательные клеммные коробки (ИКК), расположенные непосредственно под счётчиками электрической энергии;</w:t>
      </w:r>
    </w:p>
    <w:p w14:paraId="70E72DE5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измерительных цепях предусмотрена возможность замены счётчика электрической энергии и подключения образцового счётчика электрической энергии без отключения присоединения с использованием ИКК;</w:t>
      </w:r>
    </w:p>
    <w:p w14:paraId="6FD8AE96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типы и сечения применяемых кабелей и проводов выбраны согласно требованиям ПУЭ п. 3.4.4, п. 1.5.19;</w:t>
      </w:r>
    </w:p>
    <w:p w14:paraId="66AEAF32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вторичные измерительные цепи защищены от несанкционированного доступа: пломбирование и маркирование всех переходных контактов, промежуточных клеммников, испытательной клеммной коробки в измерительных цепях.</w:t>
      </w:r>
    </w:p>
    <w:p w14:paraId="5683F0FF" w14:textId="6EF40FC8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Счётчики электрической энергии варианта исполнения СЭТ-4ТМ.03М.01, производящие измерения в точках учёта ОРУ 35 кВ и </w:t>
      </w:r>
      <w:r w:rsidR="003C057C">
        <w:rPr>
          <w:rFonts w:ascii="Arial Narrow" w:hAnsi="Arial Narrow" w:cstheme="minorHAnsi"/>
        </w:rPr>
        <w:t xml:space="preserve">ЗРУ 10 кВ </w:t>
      </w:r>
      <w:r w:rsidRPr="00514133">
        <w:rPr>
          <w:rFonts w:ascii="Arial Narrow" w:hAnsi="Arial Narrow" w:cstheme="minorHAnsi"/>
        </w:rPr>
        <w:t>, включены по схеме подключения «трёхпроводная сеть с тремя трансформаторами напряжения с заземлённой фазой «В» (3I×3U).</w:t>
      </w:r>
    </w:p>
    <w:p w14:paraId="1EC14CB1" w14:textId="77777777" w:rsidR="0099777E" w:rsidRPr="00514133" w:rsidRDefault="0099777E" w:rsidP="0099777E">
      <w:pPr>
        <w:ind w:left="284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Счётчики электрической энергии типа СЭТ-4ТМ.03М.09, производящие измерения на присоединениях ЩСН 0,4 кВ, включены по схеме прямого подключения в четырёхпроводную сеть 0,4 кВ без ТН</w:t>
      </w:r>
      <w:r w:rsidRPr="00514133">
        <w:rPr>
          <w:rFonts w:ascii="Arial Narrow" w:eastAsia="Calibri" w:hAnsi="Arial Narrow" w:cs="Calibri"/>
        </w:rPr>
        <w:t>.</w:t>
      </w:r>
    </w:p>
    <w:p w14:paraId="78A7E4E9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29" w:name="_Toc65231002"/>
      <w:bookmarkStart w:id="130" w:name="_Toc65249370"/>
      <w:bookmarkStart w:id="131" w:name="_Toc65250571"/>
      <w:r w:rsidRPr="00514133">
        <w:rPr>
          <w:rFonts w:ascii="Arial Narrow" w:hAnsi="Arial Narrow" w:cstheme="minorHAnsi"/>
          <w:lang w:val="ru-RU"/>
        </w:rPr>
        <w:t>Решения по структуре и функционированию ИВКЭ с функциями ИВК</w:t>
      </w:r>
      <w:bookmarkEnd w:id="129"/>
      <w:bookmarkEnd w:id="130"/>
      <w:bookmarkEnd w:id="131"/>
    </w:p>
    <w:p w14:paraId="5C05AAD7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состав структуры уровня ИВКЭ входят: УСПД, технические средства приёма-передачи данных (каналообразующая аппаратура).</w:t>
      </w:r>
    </w:p>
    <w:p w14:paraId="6077DF0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Уровень ИВКЭ обеспечивает:</w:t>
      </w:r>
    </w:p>
    <w:p w14:paraId="71B42971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автоматический сбор результатов измерений и данных о состоянии СИ с уровня ИИК;</w:t>
      </w:r>
    </w:p>
    <w:p w14:paraId="27A6D7B4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интерфейс доступа к учётным и текущим параметрам потребления электрической энергии в точке учёта ИИК;</w:t>
      </w:r>
    </w:p>
    <w:p w14:paraId="46ADCD69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ведение «журнала событий»;</w:t>
      </w:r>
    </w:p>
    <w:p w14:paraId="14AE17C1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безопасность хранения учётных параметров электрической энергии и данных о состоянии СИ в архивах в соответствии с ГОСТ Р 52069.0-2013 и ГОСТ Р 51275-2006, и их передачу на уровень ИВК;</w:t>
      </w:r>
    </w:p>
    <w:p w14:paraId="75D1FC16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возможность передачи информации в ИВК ДЦ АО «Самаранефтегаз»;</w:t>
      </w:r>
    </w:p>
    <w:p w14:paraId="13C0C1F2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предоставление доступа со стороны ИВК ДЦ АО «Самаранефтегаз» к результатам измерений и к данным о состоянии СИ;</w:t>
      </w:r>
    </w:p>
    <w:p w14:paraId="64DD0E65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предоставление пользователям и эксплуатационному персоналу регламентированного доступа к данным;</w:t>
      </w:r>
    </w:p>
    <w:p w14:paraId="0F7E1C59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диагностику работы технических средств;</w:t>
      </w:r>
    </w:p>
    <w:p w14:paraId="74124C22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аппаратную и программную защиту от несанкционированного изменения параметров и любого изменения данных.</w:t>
      </w:r>
    </w:p>
    <w:p w14:paraId="7CFFB154" w14:textId="77777777" w:rsidR="0099777E" w:rsidRPr="00514133" w:rsidRDefault="0099777E" w:rsidP="0099777E">
      <w:pPr>
        <w:ind w:left="284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Данные о расходе электрической энергии, поступающие в ИВК ДЦ АО «Самаранефтегаз», собираются как непосредственно со счётчиков э/э, так и с уровня ИВКЭ (УСПД) по запросу</w:t>
      </w:r>
      <w:r w:rsidRPr="00514133">
        <w:rPr>
          <w:rFonts w:ascii="Arial Narrow" w:eastAsia="Calibri" w:hAnsi="Arial Narrow" w:cs="Calibri"/>
        </w:rPr>
        <w:t>.</w:t>
      </w:r>
    </w:p>
    <w:p w14:paraId="7842E2D1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32" w:name="_Toc65231003"/>
      <w:bookmarkStart w:id="133" w:name="_Toc65249371"/>
      <w:bookmarkStart w:id="134" w:name="_Toc65250572"/>
      <w:r w:rsidRPr="00514133">
        <w:rPr>
          <w:rFonts w:ascii="Arial Narrow" w:eastAsia="Calibri" w:hAnsi="Arial Narrow"/>
          <w:lang w:val="ru-RU"/>
        </w:rPr>
        <w:t>Решение по выбору устройства сбора и передачи данных</w:t>
      </w:r>
      <w:bookmarkEnd w:id="132"/>
      <w:bookmarkEnd w:id="133"/>
      <w:bookmarkEnd w:id="134"/>
    </w:p>
    <w:p w14:paraId="39045D25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Учитывая требования ТЗ, характер объекта автоматизации, а также требования к структуре и функциям АИИС КУЭ/ТУЭ</w:t>
      </w:r>
      <w:r w:rsidRPr="0048415F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для сбора и передачи данных коммерческого и технического учёта электроэнергии и мощности в качестве УСПД используется интеллектуальный контроллер SM160-02, производства АО ГК «Системы и Технологии», г. Владимир.</w:t>
      </w:r>
    </w:p>
    <w:p w14:paraId="77761999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УСПД в комплексе с ПО метрологически аттестован для применения в коммерческих расчётах, и включены в Государственный реестр средств измерений РФ, а также имеет действующее свидетельство о поверке</w:t>
      </w:r>
      <w:r w:rsidRPr="00514133">
        <w:rPr>
          <w:rFonts w:ascii="Arial Narrow" w:eastAsia="Calibri" w:hAnsi="Arial Narrow" w:cs="Calibri"/>
        </w:rPr>
        <w:t>.</w:t>
      </w:r>
    </w:p>
    <w:p w14:paraId="08C0F587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35" w:name="_Toc65231004"/>
      <w:bookmarkStart w:id="136" w:name="_Toc65249372"/>
      <w:bookmarkStart w:id="137" w:name="_Toc65250573"/>
      <w:r w:rsidRPr="00514133">
        <w:rPr>
          <w:rFonts w:ascii="Arial Narrow" w:eastAsia="Calibri" w:hAnsi="Arial Narrow"/>
          <w:lang w:val="ru-RU"/>
        </w:rPr>
        <w:t>Решения по выбору коммуникационного оборудования</w:t>
      </w:r>
      <w:bookmarkEnd w:id="135"/>
      <w:bookmarkEnd w:id="136"/>
      <w:bookmarkEnd w:id="137"/>
    </w:p>
    <w:p w14:paraId="6D97E1BB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соответствии с ТЗ на разработку системы АИИС КУЭ/ТУЭ </w:t>
      </w:r>
      <w:r>
        <w:rPr>
          <w:rFonts w:ascii="Arial Narrow" w:hAnsi="Arial Narrow" w:cstheme="minorHAnsi"/>
        </w:rPr>
        <w:t xml:space="preserve">МПС </w:t>
      </w:r>
      <w:r w:rsidRPr="00514133">
        <w:rPr>
          <w:rFonts w:ascii="Arial Narrow" w:hAnsi="Arial Narrow" w:cstheme="minorHAnsi"/>
        </w:rPr>
        <w:t>проектом предусмотрено установка коммуникационного оборудования сертифицированного Министерством Связи РФ в соответствии с Федеральным законом «О связи» (№ 126-ФЗ от 07.07.2003 г.).</w:t>
      </w:r>
    </w:p>
    <w:p w14:paraId="76BBAAC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состав ИВКЭ входят связующие элементы, представляющие собой каналообразующую аппаратуру:</w:t>
      </w:r>
    </w:p>
    <w:p w14:paraId="1893B192" w14:textId="77777777" w:rsidR="0099777E" w:rsidRPr="00514133" w:rsidRDefault="0099777E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встроенный в контроллер SM160-02 модуль GSM/GPRS/3G (для реализации резервного канала связи между </w:t>
      </w:r>
      <w:r>
        <w:rPr>
          <w:rFonts w:ascii="Arial Narrow" w:hAnsi="Arial Narrow" w:cstheme="minorHAnsi"/>
        </w:rPr>
        <w:t xml:space="preserve">уровнями </w:t>
      </w:r>
      <w:r w:rsidRPr="00514133">
        <w:rPr>
          <w:rFonts w:ascii="Arial Narrow" w:hAnsi="Arial Narrow" w:cstheme="minorHAnsi"/>
        </w:rPr>
        <w:t>ИВКЭ и ИВК ДЦ АО «Самаранефтегаз» через сеть сотовой связи).</w:t>
      </w:r>
    </w:p>
    <w:p w14:paraId="750FEBB4" w14:textId="77777777" w:rsidR="0099777E" w:rsidRPr="00514133" w:rsidRDefault="0099777E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Коммуникационное оборудование уровня ИВКЭ обеспечивает:</w:t>
      </w:r>
    </w:p>
    <w:p w14:paraId="7ED24508" w14:textId="77777777" w:rsidR="0099777E" w:rsidRPr="00514133" w:rsidRDefault="0099777E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возможность настраивания параметров модуля GSM/GPRS/3G на конкретные условия эксплуатации;</w:t>
      </w:r>
    </w:p>
    <w:p w14:paraId="63AF52CB" w14:textId="77777777" w:rsidR="0099777E" w:rsidRPr="00514133" w:rsidRDefault="0099777E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сопряжение каналообразующей аппаратуры: модуль GSM/GPRS/3G с уровнем ИВК;</w:t>
      </w:r>
    </w:p>
    <w:p w14:paraId="58081E92" w14:textId="77777777" w:rsidR="0099777E" w:rsidRPr="00514133" w:rsidRDefault="0099777E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информационное взаимодействие АИИС КУЭ/ТУЭ </w:t>
      </w:r>
      <w:r>
        <w:rPr>
          <w:rFonts w:ascii="Arial Narrow" w:hAnsi="Arial Narrow" w:cstheme="minorHAnsi"/>
        </w:rPr>
        <w:t xml:space="preserve">МПС </w:t>
      </w:r>
      <w:r w:rsidRPr="00514133">
        <w:rPr>
          <w:rFonts w:ascii="Arial Narrow" w:hAnsi="Arial Narrow" w:cstheme="minorHAnsi"/>
        </w:rPr>
        <w:t>с ИВК ДЦ АО «Самаранефтегаз»;</w:t>
      </w:r>
    </w:p>
    <w:p w14:paraId="4A89A54C" w14:textId="77777777" w:rsidR="0099777E" w:rsidRPr="00514133" w:rsidRDefault="0099777E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функционирования каналов связи.</w:t>
      </w:r>
    </w:p>
    <w:p w14:paraId="1D9741C8" w14:textId="77777777" w:rsidR="0099777E" w:rsidRPr="00514133" w:rsidRDefault="0099777E" w:rsidP="0099777E">
      <w:pPr>
        <w:ind w:left="284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Коммуникационное оборудование совместно с УСПД и ИБП устанавливается в шкафу «</w:t>
      </w:r>
      <w:r>
        <w:rPr>
          <w:rFonts w:ascii="Arial Narrow" w:hAnsi="Arial Narrow" w:cstheme="minorHAnsi"/>
        </w:rPr>
        <w:t>ШТМиС</w:t>
      </w:r>
      <w:r w:rsidRPr="00514133">
        <w:rPr>
          <w:rFonts w:ascii="Arial Narrow" w:hAnsi="Arial Narrow" w:cstheme="minorHAnsi"/>
        </w:rPr>
        <w:t>»</w:t>
      </w:r>
      <w:r w:rsidRPr="00514133">
        <w:rPr>
          <w:rFonts w:ascii="Arial Narrow" w:eastAsia="Calibri" w:hAnsi="Arial Narrow" w:cs="Calibri"/>
        </w:rPr>
        <w:t>.</w:t>
      </w:r>
    </w:p>
    <w:p w14:paraId="4EC36215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38" w:name="_Toc65231005"/>
      <w:bookmarkStart w:id="139" w:name="_Toc65249373"/>
      <w:bookmarkStart w:id="140" w:name="_Toc65250574"/>
      <w:r w:rsidRPr="00514133">
        <w:rPr>
          <w:rFonts w:ascii="Arial Narrow" w:eastAsia="Calibri" w:hAnsi="Arial Narrow"/>
          <w:lang w:val="ru-RU"/>
        </w:rPr>
        <w:t>Решения по организации синхронизации времени</w:t>
      </w:r>
      <w:bookmarkEnd w:id="138"/>
      <w:bookmarkEnd w:id="139"/>
      <w:bookmarkEnd w:id="140"/>
    </w:p>
    <w:p w14:paraId="3896A3F5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обеспечения единого времени СОЕВ выполняет законченную функцию измерений времени, имеет нормированные метрологические характеристики и обеспечивает синхронизацию времени уровней ИВКЭ и ИИК с точностью не хуже ± 5,0 с в сутки, в соответствии с п. 2.12 Приложения 11.1.</w:t>
      </w:r>
    </w:p>
    <w:p w14:paraId="061CD02A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Синхронизация времени счётчиков электрической энергии производится от эталона точного астрономического времени, в качестве которого выступает ГЛОНАС/GPS.</w:t>
      </w:r>
    </w:p>
    <w:p w14:paraId="1A6A8CCA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УССВ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реализовано на базе интеллектуального контроллера SM160-02 и антенны ГЛОНАС/GPS.</w:t>
      </w:r>
    </w:p>
    <w:p w14:paraId="04A7D756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Антенна ГЛОНАС/GPS устанавливается на наружной стене здания МПС и обеспечивают уверенный приём сигналов от спутников ГЛОНАС/GPS.</w:t>
      </w:r>
    </w:p>
    <w:p w14:paraId="35FCA954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От УСПД «SM160-02» корректируются его внутренние часы, а от них внутренние часы счётчиков энергии серии СЭТ-4ТМ.03М уровня ИИК.</w:t>
      </w:r>
    </w:p>
    <w:p w14:paraId="38F8C000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Счётчики электрической энергии подключены по цифровым интерфейсам RS-485 к УСПД. Синхронизация времени счётчиков электрической энергии производится один раз в 30 минут при обнаружении рассогласования времени более чем ± 2 с (устанавливается при параметрировании).</w:t>
      </w:r>
    </w:p>
    <w:p w14:paraId="39EA9A97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При отсутствии связи между уровнями ИИК и ИВКЭ, системное время в счётчиках электрической энергии должно корректироваться специалистами, осуществляющими сервисное обслуживание АИИС КУЭ/ТУЭ</w:t>
      </w:r>
      <w:r w:rsidRPr="0048415F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, с помощью мобильного АРМ и устройства сопряжения оптического УСО-2 (USB)</w:t>
      </w:r>
      <w:r w:rsidRPr="00514133">
        <w:rPr>
          <w:rFonts w:ascii="Arial Narrow" w:eastAsia="Calibri" w:hAnsi="Arial Narrow" w:cs="Calibri"/>
        </w:rPr>
        <w:t>.</w:t>
      </w:r>
    </w:p>
    <w:p w14:paraId="78395D7B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41" w:name="_Toc65231006"/>
      <w:bookmarkStart w:id="142" w:name="_Toc65249374"/>
      <w:bookmarkStart w:id="143" w:name="_Toc65250575"/>
      <w:r w:rsidRPr="00514133">
        <w:rPr>
          <w:rFonts w:ascii="Arial Narrow" w:hAnsi="Arial Narrow" w:cstheme="minorHAnsi"/>
          <w:lang w:val="ru-RU"/>
        </w:rPr>
        <w:t>Электропитание оборудования системы</w:t>
      </w:r>
      <w:bookmarkEnd w:id="141"/>
      <w:bookmarkEnd w:id="142"/>
      <w:bookmarkEnd w:id="143"/>
      <w:r w:rsidRPr="00514133">
        <w:rPr>
          <w:rFonts w:ascii="Arial Narrow" w:hAnsi="Arial Narrow" w:cstheme="minorHAnsi"/>
          <w:lang w:val="ru-RU"/>
        </w:rPr>
        <w:t xml:space="preserve"> </w:t>
      </w:r>
    </w:p>
    <w:p w14:paraId="4BC43497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Основное электропитание системы АИИС КУЭ/ТУЭ МПС осуществляется переменным током напряжением 220 В от I-ой и II-ой секций шин щита питания собственных нужд подстанции (ЩСН-0,4 кВ) по двум кабельным линиям через АВР.</w:t>
      </w:r>
    </w:p>
    <w:p w14:paraId="412256E7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резервирования электропитания системы АИИС КУЭ/ТУЭ МПС предусмотрен источник бесперебойного питания (ИБП).</w:t>
      </w:r>
    </w:p>
    <w:p w14:paraId="5D6CB1C9" w14:textId="77777777" w:rsidR="00A4740C" w:rsidRPr="00514133" w:rsidRDefault="0099777E" w:rsidP="0099493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соответствии с требованиями ТЗ предусматривается резервное питание счётчиков электроэнергии серий СЭТ-4ТМ.03М от ИБП.</w:t>
      </w:r>
    </w:p>
    <w:p w14:paraId="2DED4C01" w14:textId="77777777" w:rsidR="00A4740C" w:rsidRPr="00514133" w:rsidRDefault="00A4740C" w:rsidP="00A4740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44" w:name="_Toc65250576"/>
      <w:r w:rsidRPr="00514133">
        <w:rPr>
          <w:rFonts w:ascii="Arial Narrow" w:hAnsi="Arial Narrow" w:cstheme="minorHAnsi"/>
          <w:lang w:val="ru-RU"/>
        </w:rPr>
        <w:t>СЕТИ И СВЯЗИ</w:t>
      </w:r>
      <w:bookmarkEnd w:id="144"/>
    </w:p>
    <w:p w14:paraId="03898FFE" w14:textId="77777777" w:rsidR="00A4740C" w:rsidRPr="00514133" w:rsidRDefault="00A4740C" w:rsidP="00A4740C">
      <w:pPr>
        <w:pStyle w:val="a7"/>
        <w:numPr>
          <w:ilvl w:val="0"/>
          <w:numId w:val="0"/>
        </w:numPr>
        <w:ind w:left="340"/>
        <w:jc w:val="left"/>
        <w:outlineLvl w:val="0"/>
        <w:rPr>
          <w:rFonts w:ascii="Arial Narrow" w:eastAsia="Times New Roman" w:hAnsi="Arial Narrow" w:cstheme="minorHAnsi"/>
          <w:b w:val="0"/>
          <w:snapToGrid/>
          <w:color w:val="auto"/>
          <w:szCs w:val="24"/>
          <w:lang w:val="ru-RU" w:eastAsia="en-US"/>
        </w:rPr>
      </w:pPr>
      <w:bookmarkStart w:id="145" w:name="_Toc63355990"/>
      <w:bookmarkStart w:id="146" w:name="_Toc65249376"/>
      <w:bookmarkStart w:id="147" w:name="_Toc65250577"/>
      <w:r w:rsidRPr="00514133">
        <w:rPr>
          <w:rFonts w:ascii="Arial Narrow" w:eastAsia="Times New Roman" w:hAnsi="Arial Narrow" w:cstheme="minorHAnsi"/>
          <w:b w:val="0"/>
          <w:snapToGrid/>
          <w:color w:val="auto"/>
          <w:szCs w:val="24"/>
          <w:lang w:val="ru-RU" w:eastAsia="en-US"/>
        </w:rPr>
        <w:t>Оборудование сетей связи не поставляется. Предусмотрено резервное место для установки шкафа с оборудованием связи (42Uх600x600 мм), питающегося от двух источников 220 В: ЩСН и ЩПТ. Предусмотрено технологическое отверстие, обеспечивающее возможность ввода/вывода кабеля связи к месту крепления мачты связи.</w:t>
      </w:r>
      <w:bookmarkEnd w:id="145"/>
      <w:bookmarkEnd w:id="146"/>
      <w:bookmarkEnd w:id="147"/>
    </w:p>
    <w:p w14:paraId="4F65BDA4" w14:textId="77777777" w:rsidR="00A4740C" w:rsidRPr="00514133" w:rsidRDefault="00A4740C" w:rsidP="00A4740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48" w:name="_Toc65250578"/>
      <w:r w:rsidRPr="00514133">
        <w:rPr>
          <w:rFonts w:ascii="Arial Narrow" w:hAnsi="Arial Narrow" w:cstheme="minorHAnsi"/>
          <w:lang w:val="ru-RU"/>
        </w:rPr>
        <w:t>ОХРАННО-ПОЖАРНАЯ СИГНАЛИЗАЦИЯ</w:t>
      </w:r>
      <w:bookmarkEnd w:id="148"/>
    </w:p>
    <w:p w14:paraId="0D292987" w14:textId="77777777" w:rsidR="00143E64" w:rsidRPr="00514133" w:rsidRDefault="00143E64" w:rsidP="00143E64">
      <w:pPr>
        <w:spacing w:after="200" w:line="276" w:lineRule="auto"/>
        <w:ind w:left="284"/>
        <w:contextualSpacing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Общие требования к системам:</w:t>
      </w:r>
    </w:p>
    <w:p w14:paraId="7F2AD790" w14:textId="77777777" w:rsidR="00143E64" w:rsidRPr="00514133" w:rsidRDefault="00143E64" w:rsidP="00143E64">
      <w:pPr>
        <w:numPr>
          <w:ilvl w:val="2"/>
          <w:numId w:val="33"/>
        </w:numPr>
        <w:tabs>
          <w:tab w:val="left" w:pos="851"/>
        </w:tabs>
        <w:spacing w:after="120" w:line="276" w:lineRule="auto"/>
        <w:ind w:left="284" w:firstLine="338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Оборудование пожарной и охранной сигнализаций размещается в раздельных щитах, питание осуществляется от разных автоматов ЩСН.</w:t>
      </w:r>
    </w:p>
    <w:p w14:paraId="299CA002" w14:textId="77777777" w:rsidR="00143E64" w:rsidRPr="00514133" w:rsidRDefault="00143E64" w:rsidP="00143E64">
      <w:pPr>
        <w:numPr>
          <w:ilvl w:val="2"/>
          <w:numId w:val="33"/>
        </w:numPr>
        <w:tabs>
          <w:tab w:val="left" w:pos="851"/>
        </w:tabs>
        <w:spacing w:after="120" w:line="276" w:lineRule="auto"/>
        <w:ind w:left="284" w:firstLine="338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Не допускается совместная прокладка кабельных линий пожарной и охранной сигнализаций с другими кабелями и проводами в одном кабельном канале.</w:t>
      </w:r>
    </w:p>
    <w:p w14:paraId="78B32764" w14:textId="77777777" w:rsidR="00143E64" w:rsidRPr="00514133" w:rsidRDefault="00143E64" w:rsidP="00143E64">
      <w:pPr>
        <w:numPr>
          <w:ilvl w:val="2"/>
          <w:numId w:val="33"/>
        </w:numPr>
        <w:tabs>
          <w:tab w:val="left" w:pos="851"/>
        </w:tabs>
        <w:spacing w:after="120" w:line="276" w:lineRule="auto"/>
        <w:ind w:left="284" w:firstLine="338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При параллельной открытой прокладке расстояние от кабелей сигнализации до силовых и осветительных кабелей должно быть не менее 500 мм. Допускается уменьшение расстояния до 250 мм при одиночном силовом или осветительном кабеле.</w:t>
      </w:r>
    </w:p>
    <w:p w14:paraId="0BFB3027" w14:textId="77777777" w:rsidR="00143E64" w:rsidRPr="00514133" w:rsidRDefault="00143E64" w:rsidP="00143E6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49" w:name="_Toc65249378"/>
      <w:bookmarkStart w:id="150" w:name="_Toc65250579"/>
      <w:r w:rsidRPr="00514133">
        <w:rPr>
          <w:rFonts w:ascii="Arial Narrow" w:hAnsi="Arial Narrow" w:cstheme="minorHAnsi"/>
          <w:lang w:val="ru-RU"/>
        </w:rPr>
        <w:t>Пожарная сигнализация</w:t>
      </w:r>
      <w:bookmarkEnd w:id="149"/>
      <w:bookmarkEnd w:id="150"/>
    </w:p>
    <w:p w14:paraId="3E72EF5B" w14:textId="77777777" w:rsidR="00143E64" w:rsidRPr="00514133" w:rsidRDefault="00143E64" w:rsidP="00143E64">
      <w:pPr>
        <w:pStyle w:val="a8"/>
        <w:numPr>
          <w:ilvl w:val="0"/>
          <w:numId w:val="35"/>
        </w:numPr>
        <w:tabs>
          <w:tab w:val="left" w:pos="851"/>
        </w:tabs>
        <w:spacing w:after="120" w:line="276" w:lineRule="auto"/>
        <w:ind w:left="284" w:firstLine="283"/>
        <w:jc w:val="both"/>
        <w:rPr>
          <w:rFonts w:ascii="Arial Narrow" w:eastAsiaTheme="minorHAnsi" w:hAnsi="Arial Narrow" w:cstheme="minorBidi"/>
        </w:rPr>
      </w:pPr>
      <w:r w:rsidRPr="00514133">
        <w:rPr>
          <w:rFonts w:ascii="Arial Narrow" w:eastAsiaTheme="minorHAnsi" w:hAnsi="Arial Narrow" w:cstheme="minorBidi"/>
        </w:rPr>
        <w:t>Для питания пожарной сигнализации применяется ППУ.</w:t>
      </w:r>
    </w:p>
    <w:p w14:paraId="5A554FD2" w14:textId="520FA73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Расположение извещателей обеспечивает контроль </w:t>
      </w:r>
      <w:r w:rsidR="003C057C">
        <w:rPr>
          <w:rFonts w:ascii="Arial Narrow" w:eastAsiaTheme="minorHAnsi" w:hAnsi="Arial Narrow" w:cstheme="minorBidi"/>
          <w:lang w:eastAsia="en-US"/>
        </w:rPr>
        <w:t xml:space="preserve">ЗРУ 10 кВ </w:t>
      </w:r>
      <w:r w:rsidRPr="00514133">
        <w:rPr>
          <w:rFonts w:ascii="Arial Narrow" w:eastAsiaTheme="minorHAnsi" w:hAnsi="Arial Narrow" w:cstheme="minorBidi"/>
          <w:lang w:eastAsia="en-US"/>
        </w:rPr>
        <w:t>с противоположных направлений.</w:t>
      </w:r>
    </w:p>
    <w:p w14:paraId="15E41C5C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Автоматические дымовые и ручные пожарные извещатели подключаются к разным шлейфам сигнализации.</w:t>
      </w:r>
    </w:p>
    <w:p w14:paraId="6B20AC91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Ручные пожарные извещатели размещаются у входов с внешней стороны блок-модуля. Место размещения ручного извещателя обозначаются специальным знаком пожарной безопасности.</w:t>
      </w:r>
    </w:p>
    <w:p w14:paraId="5F892AE3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Свето-звуковые оповещатели устанавливаются внутри и снаружи блок-модуля над входом. Устанавливаются знаки определения местонахождения оповещателей.</w:t>
      </w:r>
    </w:p>
    <w:p w14:paraId="2C3F3C2E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Система оповещения о пожаре реализуется как система I типа.</w:t>
      </w:r>
    </w:p>
    <w:p w14:paraId="10F471E7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Формирование сигнала «Пожар» и команды на запуск системы оповещения осуществляется при срабатывании двух и более автоматических пожарных извещателей, включенных по логической схеме «И».</w:t>
      </w:r>
    </w:p>
    <w:p w14:paraId="0CC25F72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Степень защиты пожарных извещателей и оповещателей, устанавливаемых внутри блок-модуля, принимается не менее IP 40. Степень защиты пожарных извещателей и оповещателей, устанавливаемых снаружи блок-модуля, принимается не менее IP 54.</w:t>
      </w:r>
    </w:p>
    <w:p w14:paraId="17D4588E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lastRenderedPageBreak/>
        <w:t>Для защиты приборов от высоковольтных импульсных помех, а также для защиты от продолжительных перенапряжений свыше 250 В предусматривается блок защитный сетевой.</w:t>
      </w:r>
    </w:p>
    <w:p w14:paraId="485605A5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Система комплектуется АКБ, обеспечивающей работу системы пожарной сигнализации в дежурном режиме в течение 24 часов плюс 1 час работы системы в тревожном режиме.</w:t>
      </w:r>
    </w:p>
    <w:p w14:paraId="27235E6A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Прибор приемно-контрольный пожарный, блок контрольно-пусковой, источник вторичного электропитания в комплекте с АКБ, блок защитный сетевой, блок защиты линии размещаются в металлическом шкафу навесного исполнения.</w:t>
      </w:r>
    </w:p>
    <w:p w14:paraId="12E9C953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Для подключения внешних кабелей и подключения кабелей в шкафу используются клеммные колодки.</w:t>
      </w:r>
    </w:p>
    <w:p w14:paraId="2DDD2D33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Предусматривается объединение цепей «0 В» всех приборов для уравнивания потенциалов.</w:t>
      </w:r>
    </w:p>
    <w:p w14:paraId="191BD246" w14:textId="77777777" w:rsidR="00143E64" w:rsidRPr="00514133" w:rsidRDefault="00143E64" w:rsidP="00143E6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1" w:name="_Toc65249379"/>
      <w:bookmarkStart w:id="152" w:name="_Toc65250580"/>
      <w:r w:rsidRPr="00514133">
        <w:rPr>
          <w:rFonts w:ascii="Arial Narrow" w:hAnsi="Arial Narrow" w:cstheme="minorHAnsi"/>
          <w:lang w:val="ru-RU"/>
        </w:rPr>
        <w:t>Охранная сигнализация</w:t>
      </w:r>
      <w:bookmarkEnd w:id="151"/>
      <w:bookmarkEnd w:id="152"/>
    </w:p>
    <w:p w14:paraId="5B5E8B9D" w14:textId="2B13AA19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Входная дверь в </w:t>
      </w:r>
      <w:r w:rsidR="003C057C">
        <w:rPr>
          <w:rFonts w:ascii="Arial Narrow" w:eastAsiaTheme="minorHAnsi" w:hAnsi="Arial Narrow" w:cstheme="minorBidi"/>
          <w:lang w:eastAsia="en-US"/>
        </w:rPr>
        <w:t xml:space="preserve">ЗРУ 10 кВ </w:t>
      </w:r>
      <w:r w:rsidRPr="00514133">
        <w:rPr>
          <w:rFonts w:ascii="Arial Narrow" w:eastAsiaTheme="minorHAnsi" w:hAnsi="Arial Narrow" w:cstheme="minorBidi"/>
          <w:lang w:eastAsia="en-US"/>
        </w:rPr>
        <w:t>блокируется охранными магнито-контактными извещателями.</w:t>
      </w:r>
    </w:p>
    <w:p w14:paraId="551EEB1D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Для снятия и постановки охранной сигнализации на учет около входной двери устанавливается считыватель магнитных карт.</w:t>
      </w:r>
    </w:p>
    <w:p w14:paraId="1E2E92A6" w14:textId="10DFC242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Объем </w:t>
      </w:r>
      <w:r w:rsidR="003C057C">
        <w:rPr>
          <w:rFonts w:ascii="Arial Narrow" w:eastAsiaTheme="minorHAnsi" w:hAnsi="Arial Narrow" w:cstheme="minorBidi"/>
          <w:lang w:eastAsia="en-US"/>
        </w:rPr>
        <w:t xml:space="preserve">ЗРУ 10 кВ </w:t>
      </w:r>
      <w:r w:rsidRPr="00514133">
        <w:rPr>
          <w:rFonts w:ascii="Arial Narrow" w:eastAsiaTheme="minorHAnsi" w:hAnsi="Arial Narrow" w:cstheme="minorBidi"/>
          <w:lang w:eastAsia="en-US"/>
        </w:rPr>
        <w:t>защается извещателями охранными объемными комбинированного типа (ИК+СВЧ).</w:t>
      </w:r>
    </w:p>
    <w:p w14:paraId="7BBCBF58" w14:textId="7E38CEB4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Внутри и снаружи блок-модуля </w:t>
      </w:r>
      <w:r w:rsidR="003C057C">
        <w:rPr>
          <w:rFonts w:ascii="Arial Narrow" w:eastAsiaTheme="minorHAnsi" w:hAnsi="Arial Narrow" w:cstheme="minorBidi"/>
          <w:lang w:eastAsia="en-US"/>
        </w:rPr>
        <w:t xml:space="preserve">ЗРУ 10 кВ </w:t>
      </w:r>
      <w:r w:rsidRPr="00514133">
        <w:rPr>
          <w:rFonts w:ascii="Arial Narrow" w:eastAsiaTheme="minorHAnsi" w:hAnsi="Arial Narrow" w:cstheme="minorBidi"/>
          <w:lang w:eastAsia="en-US"/>
        </w:rPr>
        <w:t>над входом устанавливается свето-звуковой оповещатель.</w:t>
      </w:r>
    </w:p>
    <w:p w14:paraId="13059965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В щите охранной сигнализации предусмотрен извещатель на открытие.</w:t>
      </w:r>
    </w:p>
    <w:p w14:paraId="58DA6612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Магнито-контактные датчики и датчики объема оптико-электронные подключаются к разным шлейфам сигнализации.</w:t>
      </w:r>
    </w:p>
    <w:p w14:paraId="4D8AAB16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Электропитание приборов производится от резервированного источника вторичного питания. Источник питания комплектуется АКБ, обеспечивающей работу системы пожарной сигнализации в дежурном режиме в течение 24 часов плюс 3 часа работы системы в тревожном режиме. </w:t>
      </w:r>
    </w:p>
    <w:p w14:paraId="5BD25012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Для подключения внешней кабельной линии комплексной системы охранной сигнализации и изолирования приборов системы предусматривается блок защитный сетевой.</w:t>
      </w:r>
    </w:p>
    <w:p w14:paraId="2E569DA7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Предусматривается объединение цепей «0 В» всех приборов для уравнивания потенциалов.</w:t>
      </w:r>
    </w:p>
    <w:p w14:paraId="4BEAE4B6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Приборы, устанавливаемые в шкафу охранной сигнализации, должны быть объединяются в одну информационную линию связи. Для подключения внешних кабелей в шкафу используются клеммные колодки.</w:t>
      </w:r>
    </w:p>
    <w:p w14:paraId="0D54FA2E" w14:textId="77777777" w:rsidR="00A4740C" w:rsidRPr="00514133" w:rsidRDefault="00143E64" w:rsidP="006174FB">
      <w:pPr>
        <w:pStyle w:val="a8"/>
        <w:numPr>
          <w:ilvl w:val="0"/>
          <w:numId w:val="3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284" w:firstLine="261"/>
        <w:jc w:val="both"/>
        <w:rPr>
          <w:rFonts w:ascii="Arial Narrow" w:hAnsi="Arial Narrow" w:cstheme="minorHAnsi"/>
        </w:rPr>
      </w:pPr>
      <w:r w:rsidRPr="00514133">
        <w:rPr>
          <w:rFonts w:ascii="Arial Narrow" w:eastAsiaTheme="minorHAnsi" w:hAnsi="Arial Narrow" w:cstheme="minorBidi"/>
        </w:rPr>
        <w:t>Прибор приемно-контрольный пожарный, блок контрольно-пусковой, источник вторичного электропитания в комплекте с АКБ, блок защитный сетевой, блок защиты линии размещаются в металлическом шкафу навесного исполнения.</w:t>
      </w:r>
      <w:r w:rsidR="00A4740C" w:rsidRPr="00514133">
        <w:rPr>
          <w:rFonts w:ascii="Arial Narrow" w:hAnsi="Arial Narrow" w:cstheme="minorHAnsi"/>
        </w:rPr>
        <w:t>.</w:t>
      </w:r>
    </w:p>
    <w:p w14:paraId="100E64F2" w14:textId="77777777" w:rsidR="007629E0" w:rsidRPr="00514133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3" w:name="_Toc65250581"/>
      <w:r w:rsidRPr="00514133">
        <w:rPr>
          <w:rFonts w:ascii="Arial Narrow" w:hAnsi="Arial Narrow" w:cstheme="minorHAnsi"/>
          <w:lang w:val="ru-RU"/>
        </w:rPr>
        <w:t>ТРЕБОВАНИЯ БЕЗОПАСНОСТИ</w:t>
      </w:r>
      <w:bookmarkEnd w:id="153"/>
    </w:p>
    <w:p w14:paraId="13434E2A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Все токоведущи</w:t>
      </w:r>
      <w:r w:rsidR="000B50CE" w:rsidRPr="00514133">
        <w:rPr>
          <w:rFonts w:ascii="Arial Narrow" w:hAnsi="Arial Narrow" w:cstheme="minorHAnsi"/>
          <w:lang w:eastAsia="en-US"/>
        </w:rPr>
        <w:t>е</w:t>
      </w:r>
      <w:r w:rsidRPr="00514133">
        <w:rPr>
          <w:rFonts w:ascii="Arial Narrow" w:hAnsi="Arial Narrow" w:cstheme="minorHAnsi"/>
          <w:lang w:eastAsia="en-US"/>
        </w:rPr>
        <w:t xml:space="preserve"> части МПС изолированы или размещены в оболочке, а также находятся в недоступных для персонала местах в соответствии с действующими нормами.</w:t>
      </w:r>
    </w:p>
    <w:p w14:paraId="181A6838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Все элементы и составные части МПС в отношении безопасности соответствуют «Правилам эксплуатации электрических станций и сетей РФ» и другим действующим нормативным документам.</w:t>
      </w:r>
    </w:p>
    <w:p w14:paraId="481CE058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Температура нагрева поверхности внешних оболочек шкафов МПС, установленных внутри кожухов не превышает 70 </w:t>
      </w:r>
      <w:r w:rsidR="00B22A1A" w:rsidRPr="00514133">
        <w:rPr>
          <w:rFonts w:ascii="Arial Narrow" w:hAnsi="Arial Narrow" w:cstheme="minorHAnsi"/>
          <w:lang w:eastAsia="en-US"/>
        </w:rPr>
        <w:sym w:font="Symbol" w:char="F0B0"/>
      </w:r>
      <w:r w:rsidRPr="00514133">
        <w:rPr>
          <w:rFonts w:ascii="Arial Narrow" w:hAnsi="Arial Narrow" w:cstheme="minorHAnsi"/>
          <w:lang w:eastAsia="en-US"/>
        </w:rPr>
        <w:t>С.</w:t>
      </w:r>
    </w:p>
    <w:p w14:paraId="16D76C0F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Температура внутри шкафов РЗА не превышает в летнее время 45 </w:t>
      </w:r>
      <w:r w:rsidR="000B50CE" w:rsidRPr="00514133">
        <w:rPr>
          <w:rFonts w:ascii="Arial Narrow" w:hAnsi="Arial Narrow" w:cstheme="minorHAnsi"/>
          <w:lang w:eastAsia="en-US"/>
        </w:rPr>
        <w:sym w:font="Symbol" w:char="F0B0"/>
      </w:r>
      <w:r w:rsidRPr="00514133">
        <w:rPr>
          <w:rFonts w:ascii="Arial Narrow" w:hAnsi="Arial Narrow" w:cstheme="minorHAnsi"/>
          <w:lang w:eastAsia="en-US"/>
        </w:rPr>
        <w:t xml:space="preserve">С, внутри модуля при нахождении в </w:t>
      </w:r>
      <w:r w:rsidR="000B50CE" w:rsidRPr="00514133">
        <w:rPr>
          <w:rFonts w:ascii="Arial Narrow" w:hAnsi="Arial Narrow" w:cstheme="minorHAnsi"/>
          <w:lang w:eastAsia="en-US"/>
        </w:rPr>
        <w:t>нём персонала не выше</w:t>
      </w:r>
      <w:r w:rsidRPr="00514133">
        <w:rPr>
          <w:rFonts w:ascii="Arial Narrow" w:hAnsi="Arial Narrow" w:cstheme="minorHAnsi"/>
          <w:lang w:eastAsia="en-US"/>
        </w:rPr>
        <w:t xml:space="preserve"> 25 </w:t>
      </w:r>
      <w:r w:rsidR="000B50CE" w:rsidRPr="00514133">
        <w:rPr>
          <w:rFonts w:ascii="Arial Narrow" w:hAnsi="Arial Narrow" w:cstheme="minorHAnsi"/>
          <w:lang w:eastAsia="en-US"/>
        </w:rPr>
        <w:sym w:font="Symbol" w:char="F0B0"/>
      </w:r>
      <w:r w:rsidRPr="00514133">
        <w:rPr>
          <w:rFonts w:ascii="Arial Narrow" w:hAnsi="Arial Narrow" w:cstheme="minorHAnsi"/>
          <w:lang w:eastAsia="en-US"/>
        </w:rPr>
        <w:t xml:space="preserve">С для этого предусмотрена установка промышленного кондиционера достаточной мощности для поддержания микроклимата внутри блок-модуля. В модуле поддерживается необходимый температурный режим от 10 до 25 </w:t>
      </w:r>
      <w:r w:rsidR="00B22A1A" w:rsidRPr="00514133">
        <w:rPr>
          <w:rFonts w:ascii="Arial Narrow" w:hAnsi="Arial Narrow" w:cstheme="minorHAnsi"/>
          <w:lang w:eastAsia="en-US"/>
        </w:rPr>
        <w:sym w:font="Symbol" w:char="F0B0"/>
      </w:r>
      <w:r w:rsidRPr="00514133">
        <w:rPr>
          <w:rFonts w:ascii="Arial Narrow" w:hAnsi="Arial Narrow" w:cstheme="minorHAnsi"/>
          <w:lang w:eastAsia="en-US"/>
        </w:rPr>
        <w:t>С.</w:t>
      </w:r>
    </w:p>
    <w:p w14:paraId="615937F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Все элементы ММПС по способу защиты человека от поражения электрическим током соответствуют классу 01 по ГОСТ 12.2.007.0. Исключение составляют высоковольтные выводы для соединений силовых цепей.</w:t>
      </w:r>
    </w:p>
    <w:p w14:paraId="36C5DC1F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Элементы МПС являются пожаробезопасными в соответствии с ГОСТ-12.1.004.</w:t>
      </w:r>
    </w:p>
    <w:p w14:paraId="5F9A6AB9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Пожаробезопасность обеспечивается:</w:t>
      </w:r>
    </w:p>
    <w:p w14:paraId="41FD36C4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Максимальным использованием негорючих и трудногорючих материалов.;</w:t>
      </w:r>
    </w:p>
    <w:p w14:paraId="2A2AC4D6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lastRenderedPageBreak/>
        <w:t>• Контрольные кабели и провода, проложенные внутри отсеков КРУ в зоне возможного воздействия электрической дуги защищены перегородками или проложены в трубах.;</w:t>
      </w:r>
    </w:p>
    <w:p w14:paraId="45CE1218" w14:textId="588A700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• В релейных отсеках ячеек </w:t>
      </w:r>
      <w:r w:rsidR="00BA7488">
        <w:rPr>
          <w:rFonts w:ascii="Arial Narrow" w:hAnsi="Arial Narrow" w:cstheme="minorHAnsi"/>
          <w:lang w:eastAsia="en-US"/>
        </w:rPr>
        <w:t xml:space="preserve">10 кВ </w:t>
      </w:r>
      <w:r w:rsidRPr="00514133">
        <w:rPr>
          <w:rFonts w:ascii="Arial Narrow" w:hAnsi="Arial Narrow" w:cstheme="minorHAnsi"/>
          <w:lang w:eastAsia="en-US"/>
        </w:rPr>
        <w:t>все отверстия закрыты заглушками, а прокладка проводов производится через сальники для предотвращения проникновению дыма, копоти и сажи из отсеков выключателя, кабельных и сборных шин.;</w:t>
      </w:r>
    </w:p>
    <w:p w14:paraId="0D990015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Проектированием и устройством при вводе в эксплуатацию маслоприёмников, маслоотводов и маслосборников в соответствии с П.4.2.103.ПУЭ.;</w:t>
      </w:r>
    </w:p>
    <w:p w14:paraId="41A4E58B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Выбором соответствующих расстояний между токоведущими частями.</w:t>
      </w:r>
    </w:p>
    <w:p w14:paraId="6E06DD03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Безопасность МПС обеспечивается:</w:t>
      </w:r>
    </w:p>
    <w:p w14:paraId="18599BE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Использованием диагностических и регистрирующих средств, обеспечивающих надёжность и безаварийность работы оборудования.;</w:t>
      </w:r>
    </w:p>
    <w:p w14:paraId="40BF92D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Выбором и применением электрооборудования в соответствии с ПУЭ и удовлетворяющего требованиям ГОСТ 12.1.018-79.;</w:t>
      </w:r>
    </w:p>
    <w:p w14:paraId="1071F1DE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Применением устройств РЗА и средств СДТУ.;</w:t>
      </w:r>
    </w:p>
    <w:p w14:paraId="7E58935B" w14:textId="77777777" w:rsidR="00FE6CD5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• Наличием на действующем электрооборудовании предупредительных надписей, знаков безопасности и стационарных заземляющих устройств в соответствии с </w:t>
      </w:r>
      <w:r w:rsidRPr="00514133">
        <w:rPr>
          <w:rFonts w:ascii="Arial Narrow" w:hAnsi="Arial Narrow" w:cstheme="minorHAnsi"/>
        </w:rPr>
        <w:t>требованиями ГОСТ 12.4.026-72.</w:t>
      </w:r>
    </w:p>
    <w:p w14:paraId="271A15BA" w14:textId="77777777" w:rsidR="007629E0" w:rsidRPr="00514133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4" w:name="_Toc65250582"/>
      <w:r w:rsidRPr="00514133">
        <w:rPr>
          <w:rFonts w:ascii="Arial Narrow" w:hAnsi="Arial Narrow" w:cstheme="minorHAnsi"/>
          <w:lang w:val="ru-RU"/>
        </w:rPr>
        <w:t>ПРАВИЛА ПРИЕМКИ</w:t>
      </w:r>
      <w:bookmarkEnd w:id="154"/>
    </w:p>
    <w:p w14:paraId="2EC04A3A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Оборудование МПС выполняется согласно требованиям ТУ предприятия изготовителя.</w:t>
      </w:r>
    </w:p>
    <w:p w14:paraId="21EC5BC1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На оборудование импортного производства предоставляются сертификаты соответствия функциональных и технических показателей оборудования условиям эксплуатации и действующим отраслевым требованиям. Сертификация на оборудование переводится в соответствии с правилами сертификации. Система сертификации ГОСТ Р.</w:t>
      </w:r>
    </w:p>
    <w:p w14:paraId="0388B5F0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Правила проведения сертификации электрооборудования. Госстандарт России, Москва, 1999 год.</w:t>
      </w:r>
    </w:p>
    <w:p w14:paraId="2EB85BDB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Оборудование МПС соответствует требованиям «Правил устройства электроустановок» (ПУЭ) и требованиям стандартов МЭК и ГОСТ:</w:t>
      </w:r>
    </w:p>
    <w:p w14:paraId="71A8A5B7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14:paraId="6DEA506B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• ГОСТ 15543.1-89 «Изделия электротехнические. Общие требования в части </w:t>
      </w:r>
      <w:r w:rsidRPr="00514133">
        <w:rPr>
          <w:rFonts w:ascii="Arial Narrow" w:hAnsi="Arial Narrow" w:cstheme="minorHAnsi"/>
        </w:rPr>
        <w:t>стойкости к климатическим внешним воздействующим факторам».</w:t>
      </w:r>
    </w:p>
    <w:p w14:paraId="511C0B49" w14:textId="77777777" w:rsidR="007629E0" w:rsidRPr="00514133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5" w:name="_Toc65250583"/>
      <w:r w:rsidRPr="00514133">
        <w:rPr>
          <w:rFonts w:ascii="Arial Narrow" w:hAnsi="Arial Narrow" w:cstheme="minorHAnsi"/>
          <w:lang w:val="ru-RU"/>
        </w:rPr>
        <w:t>ТРАНСПОРТИРОВАНИЕ И ХРАНЕНИЕ</w:t>
      </w:r>
      <w:bookmarkEnd w:id="155"/>
    </w:p>
    <w:p w14:paraId="3BE9D772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Транспортировка МПС осуществляться автомобильным транспортом, обеспечив:</w:t>
      </w:r>
    </w:p>
    <w:p w14:paraId="14FB07C9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Условия перевозки «средние» по ГОСТ 23216;</w:t>
      </w:r>
    </w:p>
    <w:p w14:paraId="7D66558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Условия транспортирования и хранения в части воздействия климатических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факторов должны соответствовать климатическому исполнению изделия по ГОСТ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15150 и руководству по эксплуатации МПС;</w:t>
      </w:r>
    </w:p>
    <w:p w14:paraId="59ECF084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При длительном хранении на улице должна быть обеспечена консервация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металлических частей подверженных коррозии по ГОСТ 9.014.</w:t>
      </w:r>
    </w:p>
    <w:p w14:paraId="71D3E02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Упаковку кабельных изделий в соответствии с ГОСТ 18690 и руководством по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эксплуатации МПС.</w:t>
      </w:r>
    </w:p>
    <w:p w14:paraId="684C1196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Документация и конструкция автотрейлеров соответствовать требованиям ГИБДД.</w:t>
      </w:r>
    </w:p>
    <w:p w14:paraId="494B8F6B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Габаритные размеры в составе автопоезда в транспортном состоянии не должны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превышать по высоте 4,0 метра и ширине 3,2 метра.</w:t>
      </w:r>
    </w:p>
    <w:p w14:paraId="72C9D33C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Скоростные ограничения при транспортировке по автострадам не более 60 км/ч.</w:t>
      </w:r>
    </w:p>
    <w:p w14:paraId="43B99D0F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Возможность транспортировки по дорогам общего пользования без специального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сопровождения ГИБДД вне городской черты.</w:t>
      </w:r>
    </w:p>
    <w:p w14:paraId="42CB1075" w14:textId="77777777" w:rsidR="007629E0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При переводе в транспортное положение МПС, блоки ОРУ включая разъединители,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устанавливаются на полуприцепы, путём разборки блоков (снятия разъединителей,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металлоконструкции блоков).</w:t>
      </w:r>
    </w:p>
    <w:p w14:paraId="03432157" w14:textId="77777777" w:rsidR="00511413" w:rsidRPr="00514133" w:rsidRDefault="00511413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1413">
        <w:rPr>
          <w:rFonts w:ascii="Arial Narrow" w:hAnsi="Arial Narrow" w:cstheme="minorHAnsi"/>
          <w:lang w:eastAsia="en-US"/>
        </w:rPr>
        <w:t>Время приведения из транспортного положения в рабочее</w:t>
      </w:r>
      <w:r>
        <w:rPr>
          <w:rFonts w:ascii="Arial Narrow" w:hAnsi="Arial Narrow" w:cstheme="minorHAnsi"/>
          <w:lang w:eastAsia="en-US"/>
        </w:rPr>
        <w:t xml:space="preserve"> 1 день.</w:t>
      </w:r>
    </w:p>
    <w:p w14:paraId="4162A8FF" w14:textId="77777777" w:rsidR="007629E0" w:rsidRPr="00514133" w:rsidRDefault="007629E0" w:rsidP="00BB7CAC">
      <w:pPr>
        <w:pStyle w:val="affffffffff7"/>
        <w:rPr>
          <w:rFonts w:ascii="Arial Narrow" w:hAnsi="Arial Narrow"/>
        </w:rPr>
      </w:pPr>
    </w:p>
    <w:p w14:paraId="00FA26CB" w14:textId="77777777" w:rsidR="007629E0" w:rsidRPr="00514133" w:rsidRDefault="000B50CE" w:rsidP="000B50C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6" w:name="_Toc65250584"/>
      <w:r w:rsidRPr="00514133">
        <w:rPr>
          <w:rFonts w:ascii="Arial Narrow" w:hAnsi="Arial Narrow" w:cstheme="minorHAnsi"/>
          <w:lang w:val="ru-RU"/>
        </w:rPr>
        <w:lastRenderedPageBreak/>
        <w:t>ТРЕБОВАНИЯ К НАДЁЖНОСТИ И ЖИВУЧЕСТИ ОБОРУДОВАНИЯ</w:t>
      </w:r>
      <w:bookmarkEnd w:id="156"/>
    </w:p>
    <w:p w14:paraId="17AEF04C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На МПС выпускается рабочая конструкторская и эксплуатационная документация на русском языке. При использовании импортного оборудования и комплектующих перевод документации на русский язык заверяется.</w:t>
      </w:r>
    </w:p>
    <w:p w14:paraId="2D455014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Рабочая конструкторская документация:</w:t>
      </w:r>
    </w:p>
    <w:p w14:paraId="571DE4A5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На все основные узлы и комплексы используемые в МПС предоставляется 2-а экземпляра документации на бумажном носителе, 2-а экземпляра на электронном носителе:</w:t>
      </w:r>
    </w:p>
    <w:p w14:paraId="30D97A2D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Схемы электрические принципиальные (ЭС, Э3, Э5);</w:t>
      </w:r>
    </w:p>
    <w:p w14:paraId="2230E59E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Таблицы электрических соединений (ТБЕ);</w:t>
      </w:r>
    </w:p>
    <w:p w14:paraId="48E5ACFF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Габаритные и монтажные чертежи оборудования с размерами;</w:t>
      </w:r>
    </w:p>
    <w:p w14:paraId="2E2AA13B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Эксплуатационная документация:</w:t>
      </w:r>
    </w:p>
    <w:p w14:paraId="3478322B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На все основные узлы и комплексы используемые в МПС предоставляется 2-а экземпляра документации на бумажном носителе, 2-а экземпляра на электроном носителе:</w:t>
      </w:r>
    </w:p>
    <w:p w14:paraId="02297E61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Руководство по эксплуатации;</w:t>
      </w:r>
    </w:p>
    <w:p w14:paraId="0CE21227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Ведомости комплектов ЗИП;</w:t>
      </w:r>
    </w:p>
    <w:p w14:paraId="57DF1D83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Документация на покупные изделия: руководства по эксплуатации, паспорта, протоколы заводских или наладочных испытаний, сертификаты соответствия продукции требованиям РФ, гарантийные обязательства продавцов.</w:t>
      </w:r>
    </w:p>
    <w:p w14:paraId="257C1608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Для проверки соответствия МПС требованиям ТТ ЗАКАЗЧИКА, стандартам и конструкторской документации проводят первичную приёмку и приёмо-сдаточные испытания в присутствии заказчика. Испытания проводятся на площадке предприятия-изготовителя.</w:t>
      </w:r>
    </w:p>
    <w:p w14:paraId="2465E73B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По прибытии МПС на площадку заказчика произвести осмотр в присутствии шеф-инженера завода-изготовителя.</w:t>
      </w:r>
    </w:p>
    <w:p w14:paraId="7464905B" w14:textId="77777777" w:rsidR="00470A7C" w:rsidRPr="00470A7C" w:rsidRDefault="00470A7C" w:rsidP="00470A7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7" w:name="_Toc65250585"/>
      <w:r w:rsidRPr="00470A7C">
        <w:rPr>
          <w:rFonts w:ascii="Arial Narrow" w:hAnsi="Arial Narrow" w:cstheme="minorHAnsi"/>
          <w:lang w:val="ru-RU"/>
        </w:rPr>
        <w:t>ТРЕБОВАНИЯ К ПОКАЗАТЕЛЯМ НАДЕЖНОСТИ</w:t>
      </w:r>
      <w:bookmarkEnd w:id="157"/>
    </w:p>
    <w:p w14:paraId="5102EFAA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8" w:name="_Toc65249385"/>
      <w:bookmarkStart w:id="159" w:name="_Toc65250586"/>
      <w:r>
        <w:rPr>
          <w:rFonts w:ascii="Arial Narrow" w:hAnsi="Arial Narrow" w:cstheme="minorHAnsi"/>
          <w:lang w:val="ru-RU"/>
        </w:rPr>
        <w:t>Г</w:t>
      </w:r>
      <w:r w:rsidRPr="00514133">
        <w:rPr>
          <w:rFonts w:ascii="Arial Narrow" w:hAnsi="Arial Narrow" w:cstheme="minorHAnsi"/>
          <w:lang w:val="ru-RU"/>
        </w:rPr>
        <w:t>арантийные обязательства</w:t>
      </w:r>
      <w:bookmarkEnd w:id="158"/>
      <w:bookmarkEnd w:id="159"/>
    </w:p>
    <w:p w14:paraId="78B1294B" w14:textId="08DAA7E7" w:rsidR="000B50CE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CF4DF4">
        <w:rPr>
          <w:rFonts w:ascii="Arial Narrow" w:eastAsiaTheme="minorHAnsi" w:hAnsi="Arial Narrow" w:cstheme="minorBidi"/>
        </w:rPr>
        <w:t xml:space="preserve">Гарантия распространяеться на </w:t>
      </w:r>
      <w:r w:rsidR="006174FB">
        <w:rPr>
          <w:rFonts w:ascii="Arial Narrow" w:eastAsiaTheme="minorHAnsi" w:hAnsi="Arial Narrow" w:cstheme="minorBidi"/>
        </w:rPr>
        <w:t xml:space="preserve">МПС, в том числе на </w:t>
      </w:r>
      <w:r w:rsidRPr="00CF4DF4">
        <w:rPr>
          <w:rFonts w:ascii="Arial Narrow" w:eastAsiaTheme="minorHAnsi" w:hAnsi="Arial Narrow" w:cstheme="minorBidi"/>
        </w:rPr>
        <w:t>материалы и оборудование (автотрейлер, силовой трансформатор, КРУЭ-110, КРУ</w:t>
      </w:r>
      <w:r w:rsidR="001A7287">
        <w:rPr>
          <w:rFonts w:ascii="Arial Narrow" w:eastAsiaTheme="minorHAnsi" w:hAnsi="Arial Narrow" w:cstheme="minorBidi"/>
        </w:rPr>
        <w:t>10</w:t>
      </w:r>
      <w:r w:rsidRPr="00CF4DF4">
        <w:rPr>
          <w:rFonts w:ascii="Arial Narrow" w:eastAsiaTheme="minorHAnsi" w:hAnsi="Arial Narrow" w:cstheme="minorBidi"/>
        </w:rPr>
        <w:t>кВ)</w:t>
      </w:r>
      <w:r w:rsidR="006174FB">
        <w:rPr>
          <w:rFonts w:ascii="Arial Narrow" w:eastAsiaTheme="minorHAnsi" w:hAnsi="Arial Narrow" w:cstheme="minorBidi"/>
        </w:rPr>
        <w:t>. Г</w:t>
      </w:r>
      <w:r w:rsidRPr="00CF4DF4">
        <w:rPr>
          <w:rFonts w:ascii="Arial Narrow" w:eastAsiaTheme="minorHAnsi" w:hAnsi="Arial Narrow" w:cstheme="minorBidi"/>
        </w:rPr>
        <w:t>арантийный срок не менее 5-ти лет. Время начала исчисления гарантийного срока – с момента отгрузки оборудования со склада завода-изготовителя.</w:t>
      </w:r>
    </w:p>
    <w:p w14:paraId="3F8A0899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60" w:name="_Toc65249386"/>
      <w:bookmarkStart w:id="161" w:name="_Toc65250587"/>
      <w:r w:rsidRPr="00CF4DF4">
        <w:rPr>
          <w:rFonts w:ascii="Arial Narrow" w:hAnsi="Arial Narrow" w:cstheme="minorHAnsi"/>
          <w:lang w:val="ru-RU"/>
        </w:rPr>
        <w:t>Срок службы</w:t>
      </w:r>
      <w:bookmarkEnd w:id="160"/>
      <w:bookmarkEnd w:id="161"/>
    </w:p>
    <w:p w14:paraId="2D78B438" w14:textId="77777777" w:rsidR="00CF4DF4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514133">
        <w:rPr>
          <w:rFonts w:ascii="Arial Narrow" w:eastAsiaTheme="minorHAnsi" w:hAnsi="Arial Narrow" w:cstheme="minorBidi"/>
        </w:rPr>
        <w:t>Для питания пожарной сигнализации</w:t>
      </w:r>
    </w:p>
    <w:p w14:paraId="0AA68BA2" w14:textId="77777777" w:rsidR="00CF4DF4" w:rsidRPr="00470A7C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470A7C">
        <w:rPr>
          <w:rFonts w:ascii="Arial Narrow" w:hAnsi="Arial Narrow" w:cstheme="minorHAnsi"/>
          <w:lang w:eastAsia="en-US"/>
        </w:rPr>
        <w:t>Срок службы, не менее</w:t>
      </w:r>
    </w:p>
    <w:p w14:paraId="32477DAD" w14:textId="77777777" w:rsidR="00CF4DF4" w:rsidRPr="004D1EB1" w:rsidRDefault="00CF4DF4" w:rsidP="004D1EB1">
      <w:pPr>
        <w:numPr>
          <w:ilvl w:val="0"/>
          <w:numId w:val="38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 xml:space="preserve">силовых трансформаторов – 30 лет; </w:t>
      </w:r>
    </w:p>
    <w:p w14:paraId="7BAD15AF" w14:textId="77777777" w:rsidR="00CF4DF4" w:rsidRPr="004D1EB1" w:rsidRDefault="00CF4DF4" w:rsidP="004D1EB1">
      <w:pPr>
        <w:numPr>
          <w:ilvl w:val="0"/>
          <w:numId w:val="38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остального первичного оборудования, блок-модуля, и всех конструктивных элементов – 25 лет;</w:t>
      </w:r>
    </w:p>
    <w:p w14:paraId="3A25D17C" w14:textId="77777777" w:rsidR="00CF4DF4" w:rsidRPr="004D1EB1" w:rsidRDefault="00CF4DF4" w:rsidP="004D1EB1">
      <w:pPr>
        <w:numPr>
          <w:ilvl w:val="0"/>
          <w:numId w:val="38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оборудования РЗА – 20 лет;</w:t>
      </w:r>
    </w:p>
    <w:p w14:paraId="57E26613" w14:textId="77777777" w:rsidR="00CF4DF4" w:rsidRPr="004D1EB1" w:rsidRDefault="00CF4DF4" w:rsidP="004D1EB1">
      <w:pPr>
        <w:numPr>
          <w:ilvl w:val="0"/>
          <w:numId w:val="38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АБ – 15 лет.</w:t>
      </w:r>
    </w:p>
    <w:p w14:paraId="2372D38D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62" w:name="_Toc65249387"/>
      <w:bookmarkStart w:id="163" w:name="_Toc65250588"/>
      <w:r w:rsidRPr="00CF4DF4">
        <w:rPr>
          <w:rFonts w:ascii="Arial Narrow" w:hAnsi="Arial Narrow" w:cstheme="minorHAnsi"/>
          <w:lang w:val="ru-RU"/>
        </w:rPr>
        <w:t>Требования к надежности</w:t>
      </w:r>
      <w:bookmarkEnd w:id="162"/>
      <w:bookmarkEnd w:id="163"/>
    </w:p>
    <w:p w14:paraId="072A8A3D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Критерием отказа является отказ основного энергетического оборудования, неустранимый за счет комплектов ЗИП, или приборов контроля и управления, определяемый по соответствующей нормативной документации на эти изделия.</w:t>
      </w:r>
    </w:p>
    <w:p w14:paraId="0605FA9D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Поставщик несёт ответственность за устойчивость конструкции МПС к транспортному перемещению в течение гарантийного срока при условии соблюдения требований транспортирования. Для обеспечения оценки условий транспортирования в части вибрации должно быть устройство фиксации удара со следующими характеристиками: </w:t>
      </w:r>
    </w:p>
    <w:p w14:paraId="2E6C1235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измерение по 3 осям;</w:t>
      </w:r>
    </w:p>
    <w:p w14:paraId="03034570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диапазон ускорения не менее </w:t>
      </w:r>
      <w:r w:rsidRPr="00CF4DF4">
        <w:rPr>
          <w:rFonts w:ascii="Arial Narrow" w:eastAsiaTheme="minorHAnsi" w:hAnsi="Arial Narrow" w:cstheme="minorBidi"/>
          <w:u w:val="single"/>
        </w:rPr>
        <w:t>+</w:t>
      </w:r>
      <w:r w:rsidRPr="00CF4DF4">
        <w:rPr>
          <w:rFonts w:ascii="Arial Narrow" w:eastAsiaTheme="minorHAnsi" w:hAnsi="Arial Narrow" w:cstheme="minorBidi"/>
        </w:rPr>
        <w:t>50</w:t>
      </w:r>
      <w:r w:rsidRPr="00CF4DF4">
        <w:rPr>
          <w:rFonts w:ascii="Arial Narrow" w:eastAsiaTheme="minorHAnsi" w:hAnsi="Arial Narrow" w:cstheme="minorBidi"/>
          <w:lang w:val="en-US"/>
        </w:rPr>
        <w:t>g</w:t>
      </w:r>
      <w:r w:rsidRPr="00CF4DF4">
        <w:rPr>
          <w:rFonts w:ascii="Arial Narrow" w:eastAsiaTheme="minorHAnsi" w:hAnsi="Arial Narrow" w:cstheme="minorBidi"/>
        </w:rPr>
        <w:t>, с разрешением не менее 0,1</w:t>
      </w:r>
      <w:r w:rsidRPr="00CF4DF4">
        <w:rPr>
          <w:rFonts w:ascii="Arial Narrow" w:eastAsiaTheme="minorHAnsi" w:hAnsi="Arial Narrow" w:cstheme="minorBidi"/>
          <w:lang w:val="en-US"/>
        </w:rPr>
        <w:t>g</w:t>
      </w:r>
      <w:r w:rsidRPr="00CF4DF4">
        <w:rPr>
          <w:rFonts w:ascii="Arial Narrow" w:eastAsiaTheme="minorHAnsi" w:hAnsi="Arial Narrow" w:cstheme="minorBidi"/>
        </w:rPr>
        <w:t>;</w:t>
      </w:r>
    </w:p>
    <w:p w14:paraId="2F8B866C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глубина записи не менее 60 суток; </w:t>
      </w:r>
    </w:p>
    <w:p w14:paraId="16B0A193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энергонезависимая память;</w:t>
      </w:r>
    </w:p>
    <w:p w14:paraId="113341B2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сменная батарея;</w:t>
      </w:r>
    </w:p>
    <w:p w14:paraId="766C1377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lastRenderedPageBreak/>
        <w:t xml:space="preserve">интерфейс передачи данных на ПК </w:t>
      </w:r>
      <w:r w:rsidRPr="00CF4DF4">
        <w:rPr>
          <w:rFonts w:ascii="Arial Narrow" w:eastAsiaTheme="minorHAnsi" w:hAnsi="Arial Narrow" w:cstheme="minorBidi"/>
          <w:lang w:val="en-US"/>
        </w:rPr>
        <w:t>USB</w:t>
      </w:r>
      <w:r w:rsidRPr="00CF4DF4">
        <w:rPr>
          <w:rFonts w:ascii="Arial Narrow" w:eastAsiaTheme="minorHAnsi" w:hAnsi="Arial Narrow" w:cstheme="minorBidi"/>
        </w:rPr>
        <w:t>.</w:t>
      </w:r>
    </w:p>
    <w:p w14:paraId="2B33B936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При обнаружении в гарантийный срок эксплуатации дефектов, вызванных некачественным изготовлением, Поставщик/завод-изготовитель </w:t>
      </w:r>
      <w:r>
        <w:rPr>
          <w:rFonts w:ascii="Arial Narrow" w:eastAsiaTheme="minorHAnsi" w:hAnsi="Arial Narrow" w:cstheme="minorBidi"/>
        </w:rPr>
        <w:t>устраняет</w:t>
      </w:r>
      <w:r w:rsidRPr="00CF4DF4">
        <w:rPr>
          <w:rFonts w:ascii="Arial Narrow" w:eastAsiaTheme="minorHAnsi" w:hAnsi="Arial Narrow" w:cstheme="minorBidi"/>
        </w:rPr>
        <w:t xml:space="preserve"> обнаруженные дефекты или замен</w:t>
      </w:r>
      <w:r>
        <w:rPr>
          <w:rFonts w:ascii="Arial Narrow" w:eastAsiaTheme="minorHAnsi" w:hAnsi="Arial Narrow" w:cstheme="minorBidi"/>
        </w:rPr>
        <w:t>яет</w:t>
      </w:r>
      <w:r w:rsidRPr="00CF4DF4">
        <w:rPr>
          <w:rFonts w:ascii="Arial Narrow" w:eastAsiaTheme="minorHAnsi" w:hAnsi="Arial Narrow" w:cstheme="minorBidi"/>
        </w:rPr>
        <w:t xml:space="preserve"> оборудование / элемент конструкции или полностью изделие.</w:t>
      </w:r>
    </w:p>
    <w:p w14:paraId="7A55258E" w14:textId="77777777" w:rsidR="008E1303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Все оборудование вновь изготовленн</w:t>
      </w:r>
      <w:r>
        <w:rPr>
          <w:rFonts w:ascii="Arial Narrow" w:eastAsiaTheme="minorHAnsi" w:hAnsi="Arial Narrow" w:cstheme="minorBidi"/>
        </w:rPr>
        <w:t>ое</w:t>
      </w:r>
      <w:r w:rsidRPr="00CF4DF4">
        <w:rPr>
          <w:rFonts w:ascii="Arial Narrow" w:eastAsiaTheme="minorHAnsi" w:hAnsi="Arial Narrow" w:cstheme="minorBidi"/>
        </w:rPr>
        <w:t xml:space="preserve"> и </w:t>
      </w:r>
      <w:r>
        <w:rPr>
          <w:rFonts w:ascii="Arial Narrow" w:eastAsiaTheme="minorHAnsi" w:hAnsi="Arial Narrow" w:cstheme="minorBidi"/>
        </w:rPr>
        <w:t>ремонт</w:t>
      </w:r>
      <w:r w:rsidR="006174FB">
        <w:rPr>
          <w:rFonts w:ascii="Arial Narrow" w:eastAsiaTheme="minorHAnsi" w:hAnsi="Arial Narrow" w:cstheme="minorBidi"/>
        </w:rPr>
        <w:t>о</w:t>
      </w:r>
      <w:r w:rsidRPr="00CF4DF4">
        <w:rPr>
          <w:rFonts w:ascii="Arial Narrow" w:eastAsiaTheme="minorHAnsi" w:hAnsi="Arial Narrow" w:cstheme="minorBidi"/>
        </w:rPr>
        <w:t>пригодн</w:t>
      </w:r>
      <w:r>
        <w:rPr>
          <w:rFonts w:ascii="Arial Narrow" w:eastAsiaTheme="minorHAnsi" w:hAnsi="Arial Narrow" w:cstheme="minorBidi"/>
        </w:rPr>
        <w:t>о</w:t>
      </w:r>
      <w:r w:rsidRPr="00CF4DF4">
        <w:rPr>
          <w:rFonts w:ascii="Arial Narrow" w:eastAsiaTheme="minorHAnsi" w:hAnsi="Arial Narrow" w:cstheme="minorBidi"/>
        </w:rPr>
        <w:t>. Применяемое оборудование соответствуе</w:t>
      </w:r>
      <w:r>
        <w:rPr>
          <w:rFonts w:ascii="Arial Narrow" w:eastAsiaTheme="minorHAnsi" w:hAnsi="Arial Narrow" w:cstheme="minorBidi"/>
        </w:rPr>
        <w:t>т</w:t>
      </w:r>
      <w:r w:rsidRPr="00CF4DF4">
        <w:rPr>
          <w:rFonts w:ascii="Arial Narrow" w:eastAsiaTheme="minorHAnsi" w:hAnsi="Arial Narrow" w:cstheme="minorBidi"/>
        </w:rPr>
        <w:t xml:space="preserve"> условиям эксплуатации</w:t>
      </w:r>
      <w:r>
        <w:rPr>
          <w:rFonts w:ascii="Arial Narrow" w:eastAsiaTheme="minorHAnsi" w:hAnsi="Arial Narrow" w:cstheme="minorBidi"/>
        </w:rPr>
        <w:t>.</w:t>
      </w:r>
    </w:p>
    <w:p w14:paraId="2F8EA9BB" w14:textId="77777777" w:rsidR="00064BB4" w:rsidRPr="00064BB4" w:rsidRDefault="00064BB4" w:rsidP="00064BB4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64" w:name="_Toc65250589"/>
      <w:r w:rsidRPr="00064BB4">
        <w:rPr>
          <w:rFonts w:ascii="Arial Narrow" w:hAnsi="Arial Narrow" w:cstheme="minorHAnsi"/>
          <w:lang w:val="ru-RU"/>
        </w:rPr>
        <w:t>ТЕХНИЧЕСКИЕ УСЛУГИ ПОСТАВЩИКА</w:t>
      </w:r>
      <w:bookmarkEnd w:id="164"/>
    </w:p>
    <w:p w14:paraId="0F122934" w14:textId="77777777" w:rsidR="00CF4DF4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64BB4">
        <w:rPr>
          <w:rFonts w:ascii="Arial Narrow" w:hAnsi="Arial Narrow" w:cstheme="minorHAnsi"/>
          <w:lang w:eastAsia="en-US"/>
        </w:rPr>
        <w:t>Состав услуг Поставщика</w:t>
      </w:r>
      <w:r>
        <w:rPr>
          <w:rFonts w:ascii="Arial Narrow" w:hAnsi="Arial Narrow" w:cstheme="minorHAnsi"/>
          <w:lang w:eastAsia="en-US"/>
        </w:rPr>
        <w:t>:</w:t>
      </w:r>
    </w:p>
    <w:p w14:paraId="46C36131" w14:textId="77777777" w:rsidR="00064BB4" w:rsidRDefault="00064BB4" w:rsidP="00064BB4">
      <w:pPr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шеф-монтажные работы при первичном вводе в эксплуатацию;</w:t>
      </w:r>
    </w:p>
    <w:p w14:paraId="50748292" w14:textId="77777777" w:rsidR="00064BB4" w:rsidRDefault="00064BB4" w:rsidP="00064BB4">
      <w:pPr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пуско-наладочные работы при первичном вводе в эксплуатацию</w:t>
      </w:r>
      <w:r>
        <w:rPr>
          <w:rFonts w:ascii="Arial Narrow" w:eastAsiaTheme="minorHAnsi" w:hAnsi="Arial Narrow" w:cstheme="minorBidi"/>
        </w:rPr>
        <w:t>.</w:t>
      </w:r>
    </w:p>
    <w:p w14:paraId="20C1F8DA" w14:textId="77777777" w:rsidR="00064BB4" w:rsidRPr="00064BB4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Поставка любых запасных частей, ремонт и/или замена оборудования с даты окончания гарантийного срока в течение</w:t>
      </w:r>
      <w:r>
        <w:rPr>
          <w:rFonts w:ascii="Arial Narrow" w:eastAsiaTheme="minorHAnsi" w:hAnsi="Arial Narrow" w:cstheme="minorBidi"/>
        </w:rPr>
        <w:t xml:space="preserve"> 20 лет.</w:t>
      </w:r>
    </w:p>
    <w:p w14:paraId="4C74868E" w14:textId="77777777" w:rsidR="00823868" w:rsidRPr="00514133" w:rsidRDefault="00E36802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szCs w:val="26"/>
          <w:lang w:val="ru-RU"/>
        </w:rPr>
      </w:pPr>
      <w:bookmarkStart w:id="165" w:name="_Toc369164655"/>
      <w:bookmarkStart w:id="166" w:name="_Toc440636093"/>
      <w:bookmarkStart w:id="167" w:name="_Toc65250590"/>
      <w:r w:rsidRPr="00514133">
        <w:rPr>
          <w:rFonts w:ascii="Arial Narrow" w:hAnsi="Arial Narrow" w:cstheme="minorHAnsi"/>
          <w:lang w:val="ru-RU"/>
        </w:rPr>
        <w:lastRenderedPageBreak/>
        <w:t>ССЫЛОЧНЫЕ И НОРМАТИВНЫЕ ДОКУМЕНТЫ</w:t>
      </w:r>
      <w:bookmarkEnd w:id="165"/>
      <w:bookmarkEnd w:id="166"/>
      <w:bookmarkEnd w:id="167"/>
    </w:p>
    <w:p w14:paraId="2D5ADABE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Правила устройства электроустановок (изд. 7-е), М., Издательство НЦЭНАС, 2003 г.</w:t>
      </w:r>
    </w:p>
    <w:p w14:paraId="118666BF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Нормы технологического проектирования подстанций переменного тока с высшим напряжением 35-750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, СТО 56947007-29.240.10.028-2009.</w:t>
      </w:r>
    </w:p>
    <w:p w14:paraId="6C2057F2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Схемы принципиальные электрические распределительных устройств подстанций 35-750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. Типовые решения. СТО 56947007-29.240.30.010-2008.</w:t>
      </w:r>
    </w:p>
    <w:p w14:paraId="2FDABF59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Системы оперативного постоянного тока подстанций. Технические требования. СТО 56947007-29.120.40.041-2010.</w:t>
      </w:r>
    </w:p>
    <w:p w14:paraId="75EB8A7A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14:paraId="682C5FA8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. Общие технические условия. ГОСТ 52725-2007.</w:t>
      </w:r>
    </w:p>
    <w:p w14:paraId="095E9B42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Электрооборудование переменного  тока на напряжения от 1 до 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требования к электрической прочности изоляции. ГОСТ 1516.3-96.</w:t>
      </w:r>
    </w:p>
    <w:p w14:paraId="0D76E3AF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Разрядники вентильные переменного тока на номинальные напряжения от 3,8 до 600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. Общие технические условия. ГОСТ 16357-83.</w:t>
      </w:r>
    </w:p>
    <w:p w14:paraId="25096699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«Основы выбора нелинейных ограничителей», С.А. Тимофеевым, 2003 г.</w:t>
      </w:r>
    </w:p>
    <w:p w14:paraId="74B1D3FF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Трансформаторы силовые. Общие технические условия. ГОСТ Р 52719—2007.</w:t>
      </w:r>
    </w:p>
    <w:p w14:paraId="651EC45D" w14:textId="77777777" w:rsidR="00823868" w:rsidRPr="00514133" w:rsidRDefault="002D36C1" w:rsidP="002D36C1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ГОСТ 11920-85 Трансформаторы силовые масляные общего назначения напряжением до 35 кВ включительно</w:t>
      </w:r>
      <w:r w:rsidR="00823868" w:rsidRPr="00514133">
        <w:rPr>
          <w:rFonts w:ascii="Arial Narrow" w:hAnsi="Arial Narrow" w:cstheme="minorHAnsi"/>
        </w:rPr>
        <w:t>.</w:t>
      </w:r>
    </w:p>
    <w:p w14:paraId="685FFED2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14:paraId="45BFB2BA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Методические указания по применению силовых кабелей с изоляцией из сшитого полиэтилена на напряжение </w:t>
      </w:r>
      <w:r w:rsidR="00C311D4" w:rsidRPr="00514133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и выше. СТО 56947007-29.060.20.020-2009 ОАО «ФСК ЕЭС».</w:t>
      </w:r>
    </w:p>
    <w:p w14:paraId="66386DBF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по применению ограничителей в электрических сетях 110-750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.  ОАО "Институт "Энергосетьпроект", ОАО ВНИИЭ, НТК "ЭЛ-ПРОЕКТ".</w:t>
      </w:r>
    </w:p>
    <w:p w14:paraId="1DD732F9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Электроустановки переменного тока на напряжение от 3 до 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. ГОСТ 9920-89.</w:t>
      </w:r>
    </w:p>
    <w:p w14:paraId="63CB343A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по защите распределительных электрических сетей напряжением 0,4-</w:t>
      </w:r>
      <w:r w:rsidR="00C311D4" w:rsidRPr="00514133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от грозовых перенапряжений. СТО 56947007-29.240.02.001-2008</w:t>
      </w:r>
      <w:r w:rsidR="005076E9" w:rsidRPr="00514133">
        <w:rPr>
          <w:rFonts w:ascii="Arial Narrow" w:hAnsi="Arial Narrow" w:cstheme="minorHAnsi"/>
        </w:rPr>
        <w:t>.</w:t>
      </w:r>
    </w:p>
    <w:p w14:paraId="059F70A3" w14:textId="77777777" w:rsidR="005076E9" w:rsidRPr="00514133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50B0CF57" w14:textId="77777777" w:rsidR="005076E9" w:rsidRPr="00514133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2A0F2A4D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>Примечание.</w:t>
      </w:r>
    </w:p>
    <w:p w14:paraId="22D6A2D1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>Все кабельные связи, внутри и снаружи модулей смонтированы в соответствии с полной заводской готовностью, пробиркованны и проверены на заводе.</w:t>
      </w:r>
    </w:p>
    <w:p w14:paraId="1F30F369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</w:p>
    <w:p w14:paraId="33F6C190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 xml:space="preserve">При проведении СМР и ПНР на МПС представители завода-изготовителя осуществляют шеф монтажные и шеф наладочные работы в соответствии с </w:t>
      </w:r>
      <w:r w:rsidRPr="00514133">
        <w:rPr>
          <w:rFonts w:ascii="Arial Narrow" w:hAnsi="Arial Narrow" w:cstheme="minorHAnsi"/>
          <w:b/>
        </w:rPr>
        <w:t>договорённостью с заказчиком.</w:t>
      </w:r>
    </w:p>
    <w:p w14:paraId="1C6C708E" w14:textId="77777777" w:rsidR="008A4675" w:rsidRPr="00514133" w:rsidRDefault="008A4675" w:rsidP="00823868">
      <w:pPr>
        <w:rPr>
          <w:rFonts w:ascii="Arial Narrow" w:hAnsi="Arial Narrow" w:cstheme="minorHAnsi"/>
        </w:rPr>
      </w:pPr>
    </w:p>
    <w:sectPr w:rsidR="008A4675" w:rsidRPr="00514133" w:rsidSect="007629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FC44F" w14:textId="77777777" w:rsidR="00731346" w:rsidRDefault="00731346">
      <w:r>
        <w:separator/>
      </w:r>
    </w:p>
    <w:p w14:paraId="22FAB137" w14:textId="77777777" w:rsidR="00731346" w:rsidRDefault="00731346"/>
  </w:endnote>
  <w:endnote w:type="continuationSeparator" w:id="0">
    <w:p w14:paraId="2A18881F" w14:textId="77777777" w:rsidR="00731346" w:rsidRDefault="00731346">
      <w:r>
        <w:continuationSeparator/>
      </w:r>
    </w:p>
    <w:p w14:paraId="0A2AE767" w14:textId="77777777" w:rsidR="00731346" w:rsidRDefault="007313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ragmatic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ST type A">
    <w:panose1 w:val="020B0500000000000000"/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4D300" w14:textId="77777777" w:rsidR="004D4D94" w:rsidRDefault="004D4D9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3C057C" w14:paraId="1E429BC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8230085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1D7ABD5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E7E917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E5E19C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E0CF7BC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288CDDF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4ED767" w14:textId="53088794" w:rsidR="003C057C" w:rsidRPr="007A067A" w:rsidRDefault="003C057C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7A067A">
            <w:rPr>
              <w:rFonts w:ascii="Arial Narrow" w:hAnsi="Arial Narrow"/>
              <w:i w:val="0"/>
              <w:sz w:val="32"/>
              <w:szCs w:val="32"/>
            </w:rPr>
            <w:t>АО «</w:t>
          </w:r>
          <w:r>
            <w:rPr>
              <w:rFonts w:ascii="Arial Narrow" w:hAnsi="Arial Narrow"/>
              <w:i w:val="0"/>
              <w:sz w:val="32"/>
              <w:szCs w:val="32"/>
              <w:lang w:val="ru-RU"/>
            </w:rPr>
            <w:t>ВИС</w:t>
          </w:r>
          <w:r w:rsidRPr="007A067A">
            <w:rPr>
              <w:rFonts w:ascii="Arial Narrow" w:hAnsi="Arial Narrow"/>
              <w:i w:val="0"/>
              <w:sz w:val="32"/>
              <w:szCs w:val="32"/>
            </w:rPr>
            <w:t>»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CAA59C5" w14:textId="77777777" w:rsidR="003C057C" w:rsidRPr="00FC47FB" w:rsidRDefault="003C057C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3C057C" w14:paraId="30CC630C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C5E15FF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7EE481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F10EEEB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7AAA735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8DD5D11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F483396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4FEFD63C" w14:textId="77777777" w:rsidR="003C057C" w:rsidRPr="00D97F01" w:rsidRDefault="003C057C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3EFAA658" w14:textId="74CD2D42" w:rsidR="003C057C" w:rsidRPr="007A067A" w:rsidRDefault="003C057C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7B72ED">
            <w:rPr>
              <w:rFonts w:ascii="Arial Narrow" w:hAnsi="Arial Narrow"/>
              <w:i w:val="0"/>
              <w:noProof/>
              <w:lang w:val="ru-RU"/>
            </w:rPr>
            <w:t>20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3C057C" w14:paraId="1797C36F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C009E79" w14:textId="77777777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CC5D01" w14:textId="77777777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Кол.уч.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18A90E" w14:textId="77777777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1A790B" w14:textId="77777777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4A277AF" w14:textId="77777777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7D64280" w14:textId="77777777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1C1FEBE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A569B7C" w14:textId="77777777" w:rsidR="003C057C" w:rsidRPr="00D97F01" w:rsidRDefault="003C057C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34313591" w14:textId="77777777" w:rsidR="003C057C" w:rsidRDefault="003C057C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3C057C" w14:paraId="2EF9CB06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522CB4F" w14:textId="77777777" w:rsidR="003C057C" w:rsidRPr="00030082" w:rsidRDefault="003C057C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2DE6EB6" w14:textId="77777777" w:rsidR="003C057C" w:rsidRPr="00EB265D" w:rsidRDefault="003C057C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4A343B" w14:textId="77777777" w:rsidR="003C057C" w:rsidRPr="00EB265D" w:rsidRDefault="003C057C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BC2756D" w14:textId="77777777" w:rsidR="003C057C" w:rsidRPr="00030082" w:rsidRDefault="003C057C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1FC711" w14:textId="77777777" w:rsidR="003C057C" w:rsidRPr="00DC0F4C" w:rsidRDefault="003C057C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424A34E" w14:textId="77777777" w:rsidR="003C057C" w:rsidRPr="00DC0F4C" w:rsidRDefault="003C057C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C99AFCA" w14:textId="5E9BC7A2" w:rsidR="003C057C" w:rsidRPr="007A067A" w:rsidRDefault="003C057C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  <w:r w:rsidRPr="007A067A">
            <w:rPr>
              <w:rFonts w:ascii="Arial Narrow" w:hAnsi="Arial Narrow"/>
              <w:color w:val="auto"/>
              <w:sz w:val="32"/>
              <w:szCs w:val="32"/>
            </w:rPr>
            <w:t>АО «</w:t>
          </w:r>
          <w:r>
            <w:rPr>
              <w:rFonts w:ascii="Arial Narrow" w:hAnsi="Arial Narrow"/>
              <w:color w:val="auto"/>
              <w:sz w:val="32"/>
              <w:szCs w:val="32"/>
            </w:rPr>
            <w:t>ВИС</w:t>
          </w:r>
          <w:r w:rsidRPr="007A067A">
            <w:rPr>
              <w:rFonts w:ascii="Arial Narrow" w:hAnsi="Arial Narrow"/>
              <w:color w:val="auto"/>
              <w:sz w:val="32"/>
              <w:szCs w:val="32"/>
            </w:rPr>
            <w:t>»</w:t>
          </w:r>
        </w:p>
      </w:tc>
    </w:tr>
    <w:tr w:rsidR="003C057C" w14:paraId="1A872AF2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FEE7BB9" w14:textId="77777777" w:rsidR="003C057C" w:rsidRPr="004E0375" w:rsidRDefault="003C057C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0D3A2E" w14:textId="77777777" w:rsidR="003C057C" w:rsidRPr="004E0375" w:rsidRDefault="003C057C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7DC59D" w14:textId="77777777" w:rsidR="003C057C" w:rsidRPr="004E0375" w:rsidRDefault="003C057C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12D5C7" w14:textId="77777777" w:rsidR="003C057C" w:rsidRPr="004E0375" w:rsidRDefault="003C057C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EA0008A" w14:textId="77777777" w:rsidR="003C057C" w:rsidRPr="00DC0F4C" w:rsidRDefault="003C057C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41B8C0" w14:textId="77777777" w:rsidR="003C057C" w:rsidRPr="004E0375" w:rsidRDefault="003C057C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3597917" w14:textId="77777777" w:rsidR="003C057C" w:rsidRPr="007A067A" w:rsidRDefault="003C057C">
          <w:pPr>
            <w:jc w:val="center"/>
            <w:rPr>
              <w:rFonts w:ascii="Arial Narrow" w:hAnsi="Arial Narrow" w:cs="Arial"/>
            </w:rPr>
          </w:pPr>
        </w:p>
      </w:tc>
    </w:tr>
    <w:tr w:rsidR="003C057C" w14:paraId="1EFEC4CF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E87333F" w14:textId="77777777" w:rsidR="003C057C" w:rsidRPr="0068326E" w:rsidRDefault="003C057C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33C5CD9B" w14:textId="77777777" w:rsidR="003C057C" w:rsidRPr="0068326E" w:rsidRDefault="003C057C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6D855B" w14:textId="77777777" w:rsidR="003C057C" w:rsidRPr="0068326E" w:rsidRDefault="003C057C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A1C9EC" w14:textId="77777777" w:rsidR="003C057C" w:rsidRPr="0068326E" w:rsidRDefault="003C057C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3CC6915" w14:textId="77777777" w:rsidR="003C057C" w:rsidRPr="0068326E" w:rsidRDefault="003C057C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E81855" w14:textId="77777777" w:rsidR="003C057C" w:rsidRPr="0068326E" w:rsidRDefault="003C057C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FA3637" w14:textId="77777777" w:rsidR="003C057C" w:rsidRPr="007A067A" w:rsidRDefault="003C057C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3C057C" w14:paraId="7FAF8B4B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ED0F119" w14:textId="77777777" w:rsidR="003C057C" w:rsidRPr="00AD0B0F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BE12E4" w14:textId="77777777" w:rsidR="003C057C" w:rsidRPr="00994D19" w:rsidRDefault="003C057C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Кислов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6E78142" w14:textId="77777777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  <w:r w:rsidRPr="008C64CD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B9D5D5A" wp14:editId="0F1343CE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416560" cy="349885"/>
                <wp:effectExtent l="0" t="0" r="2540" b="0"/>
                <wp:wrapNone/>
                <wp:docPr id="40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76" t="41493" r="42380" b="42336"/>
                        <a:stretch/>
                      </pic:blipFill>
                      <pic:spPr bwMode="auto">
                        <a:xfrm>
                          <a:off x="0" y="0"/>
                          <a:ext cx="416560" cy="34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/>
              <w:noProof/>
            </w:rPr>
            <w:drawing>
              <wp:inline distT="0" distB="0" distL="0" distR="0" wp14:anchorId="711CDDEB" wp14:editId="7B7A8763">
                <wp:extent cx="310515" cy="207010"/>
                <wp:effectExtent l="0" t="0" r="0" b="2540"/>
                <wp:docPr id="39" name="Рисунок 39" descr="Кислов Г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Кислов Г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51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567EF1" w14:textId="60923A7F" w:rsidR="003C057C" w:rsidRPr="004D4D94" w:rsidRDefault="003C057C" w:rsidP="00D16929">
          <w:pPr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4D4D94">
            <w:rPr>
              <w:rFonts w:ascii="Arial Narrow" w:hAnsi="Arial Narrow" w:cs="Arial"/>
              <w:b/>
              <w:bCs/>
              <w:sz w:val="18"/>
              <w:szCs w:val="18"/>
            </w:rPr>
            <w:fldChar w:fldCharType="begin"/>
          </w:r>
          <w:r w:rsidRPr="004D4D94">
            <w:rPr>
              <w:rFonts w:ascii="Arial Narrow" w:hAnsi="Arial Narrow" w:cs="Arial"/>
              <w:b/>
              <w:bCs/>
              <w:sz w:val="18"/>
              <w:szCs w:val="18"/>
            </w:rPr>
            <w:instrText xml:space="preserve"> DATE  \@ "MM.yy"  \* MERGEFORMAT </w:instrText>
          </w:r>
          <w:r w:rsidRPr="004D4D94">
            <w:rPr>
              <w:rFonts w:ascii="Arial Narrow" w:hAnsi="Arial Narrow" w:cs="Arial"/>
              <w:b/>
              <w:bCs/>
              <w:sz w:val="18"/>
              <w:szCs w:val="18"/>
            </w:rPr>
            <w:fldChar w:fldCharType="separate"/>
          </w:r>
          <w:r w:rsidR="00BF5596">
            <w:rPr>
              <w:rFonts w:ascii="Arial Narrow" w:hAnsi="Arial Narrow" w:cs="Arial"/>
              <w:b/>
              <w:bCs/>
              <w:noProof/>
              <w:sz w:val="18"/>
              <w:szCs w:val="18"/>
            </w:rPr>
            <w:t>06.21</w:t>
          </w:r>
          <w:r w:rsidRPr="004D4D94">
            <w:rPr>
              <w:rFonts w:ascii="Arial Narrow" w:hAnsi="Arial Narrow" w:cs="Arial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50C5B6" w14:textId="62ABF850" w:rsidR="003C057C" w:rsidRPr="004D4D94" w:rsidRDefault="004D4D94" w:rsidP="00D11818">
          <w:pPr>
            <w:jc w:val="center"/>
            <w:rPr>
              <w:rFonts w:ascii="Arial Narrow" w:hAnsi="Arial Narrow" w:cs="Arial"/>
              <w:b/>
              <w:bCs/>
              <w:iCs/>
            </w:rPr>
          </w:pPr>
          <w:r w:rsidRPr="004D4D94">
            <w:rPr>
              <w:rFonts w:ascii="Helvetica" w:hAnsi="Helvetica" w:cs="Helvetica"/>
              <w:b/>
              <w:bCs/>
              <w:color w:val="000000"/>
              <w:sz w:val="21"/>
              <w:szCs w:val="21"/>
              <w:shd w:val="clear" w:color="auto" w:fill="E8F7FE"/>
            </w:rPr>
            <w:t>ММПС 35/10кВ 1х6,3МВА -  "Мостовой переход через р. Лена в районе г. Якутска" (левый берег)"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CBD88A6" w14:textId="77777777" w:rsidR="003C057C" w:rsidRPr="00522282" w:rsidRDefault="003C057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E2FFE41" w14:textId="77777777" w:rsidR="003C057C" w:rsidRPr="007A067A" w:rsidRDefault="003C057C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239D510" w14:textId="77777777" w:rsidR="003C057C" w:rsidRPr="0068326E" w:rsidRDefault="003C057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3C057C" w14:paraId="7BF19149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C7FBD34" w14:textId="77777777" w:rsidR="003C057C" w:rsidRPr="0068326E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B8A2F29" w14:textId="77777777" w:rsidR="003C057C" w:rsidRPr="0068326E" w:rsidRDefault="003C057C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Анахина</w:t>
          </w: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F40055F" w14:textId="77777777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61AE04E" w14:textId="764F36C2" w:rsidR="003C057C" w:rsidRPr="0068326E" w:rsidRDefault="003C057C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BF5596">
            <w:rPr>
              <w:rFonts w:ascii="Arial Narrow" w:hAnsi="Arial Narrow" w:cs="Arial"/>
              <w:noProof/>
              <w:sz w:val="18"/>
              <w:szCs w:val="18"/>
            </w:rPr>
            <w:t>06.21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1C0587" w14:textId="77777777" w:rsidR="003C057C" w:rsidRPr="00616357" w:rsidRDefault="003C057C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E0CC2D1" w14:textId="77777777" w:rsidR="003C057C" w:rsidRPr="00522282" w:rsidRDefault="003C057C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A9A9D4C" w14:textId="77777777" w:rsidR="003C057C" w:rsidRPr="0068326E" w:rsidRDefault="003C057C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15EDF" w14:textId="1F72DA2C" w:rsidR="003C057C" w:rsidRPr="0068326E" w:rsidRDefault="00731346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7B72ED" w:rsidRPr="007B72ED">
            <w:rPr>
              <w:rFonts w:ascii="Arial" w:hAnsi="Arial" w:cs="Arial"/>
              <w:noProof/>
              <w:sz w:val="18"/>
              <w:szCs w:val="18"/>
              <w:lang w:val="en-US"/>
            </w:rPr>
            <w:t>31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3C057C" w14:paraId="1527D71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5F9C85" w14:textId="77777777" w:rsidR="003C057C" w:rsidRPr="0068326E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8049606" w14:textId="77777777" w:rsidR="003C057C" w:rsidRPr="0068326E" w:rsidRDefault="003C057C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2FC39D3" w14:textId="77777777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eastAsia="Calibri" w:hAnsi="Arial Narrow"/>
              <w:noProof/>
            </w:rPr>
            <w:drawing>
              <wp:anchor distT="0" distB="0" distL="114300" distR="114300" simplePos="0" relativeHeight="251664384" behindDoc="1" locked="0" layoutInCell="1" allowOverlap="1" wp14:anchorId="26A8ED75" wp14:editId="39AA6B29">
                <wp:simplePos x="0" y="0"/>
                <wp:positionH relativeFrom="column">
                  <wp:posOffset>74930</wp:posOffset>
                </wp:positionH>
                <wp:positionV relativeFrom="paragraph">
                  <wp:posOffset>55245</wp:posOffset>
                </wp:positionV>
                <wp:extent cx="323850" cy="400050"/>
                <wp:effectExtent l="0" t="0" r="0" b="0"/>
                <wp:wrapNone/>
                <wp:docPr id="41" name="Рисунок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059" t="58694" r="62941" b="28533"/>
                        <a:stretch/>
                      </pic:blipFill>
                      <pic:spPr bwMode="auto"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431EBB" w14:textId="77777777" w:rsidR="003C057C" w:rsidRPr="0068326E" w:rsidRDefault="003C057C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6FEC5EC" w14:textId="77777777" w:rsidR="003C057C" w:rsidRPr="00507D2F" w:rsidRDefault="003C057C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6FBCE58" w14:textId="77777777" w:rsidR="003C057C" w:rsidRPr="00D97F01" w:rsidRDefault="003C057C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59DDCC93" wp14:editId="2CFE0496">
                <wp:extent cx="1644650" cy="295392"/>
                <wp:effectExtent l="19050" t="0" r="0" b="0"/>
                <wp:docPr id="38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C057C" w14:paraId="6FAC0F4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47468E0" w14:textId="77777777" w:rsidR="003C057C" w:rsidRPr="0068326E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0E81E15" w14:textId="77777777" w:rsidR="003C057C" w:rsidRPr="0068326E" w:rsidRDefault="003C057C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2802B886" wp14:editId="0B6DB1D8">
                <wp:simplePos x="0" y="0"/>
                <wp:positionH relativeFrom="column">
                  <wp:posOffset>707390</wp:posOffset>
                </wp:positionH>
                <wp:positionV relativeFrom="paragraph">
                  <wp:posOffset>113665</wp:posOffset>
                </wp:positionV>
                <wp:extent cx="601980" cy="228600"/>
                <wp:effectExtent l="0" t="0" r="7620" b="0"/>
                <wp:wrapNone/>
                <wp:docPr id="42" name="Рисунок 42" descr="подп ан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Рисунок 37" descr="подп ан"/>
                        <pic:cNvPicPr/>
                      </pic:nvPicPr>
                      <pic:blipFill>
                        <a:blip r:embed="rId5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6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 w:cs="Arial"/>
              <w:sz w:val="18"/>
              <w:szCs w:val="18"/>
            </w:rPr>
            <w:t>Лебедев</w:t>
          </w: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D6FB20" w14:textId="77777777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6CB8E4" w14:textId="145B97FB" w:rsidR="003C057C" w:rsidRPr="0068326E" w:rsidRDefault="003C057C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BF5596">
            <w:rPr>
              <w:rFonts w:ascii="Arial Narrow" w:hAnsi="Arial Narrow" w:cs="Arial"/>
              <w:noProof/>
              <w:sz w:val="18"/>
              <w:szCs w:val="18"/>
            </w:rPr>
            <w:t>06.21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FDDA7F" w14:textId="77777777" w:rsidR="003C057C" w:rsidRDefault="003C057C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7B4018C" w14:textId="77777777" w:rsidR="003C057C" w:rsidRDefault="003C057C">
          <w:pPr>
            <w:rPr>
              <w:rFonts w:ascii="Arial" w:hAnsi="Arial" w:cs="Arial"/>
            </w:rPr>
          </w:pPr>
        </w:p>
      </w:tc>
    </w:tr>
    <w:tr w:rsidR="003C057C" w14:paraId="0F171AF0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6D40D10" w14:textId="77777777" w:rsidR="003C057C" w:rsidRPr="0068326E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05DDAE" w14:textId="77777777" w:rsidR="003C057C" w:rsidRPr="0068326E" w:rsidRDefault="003C057C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Андреев</w:t>
          </w: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161EE5" w14:textId="77777777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7AC2A5B" w14:textId="2764E7B6" w:rsidR="003C057C" w:rsidRPr="0068326E" w:rsidRDefault="003C057C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BF5596">
            <w:rPr>
              <w:rFonts w:ascii="Arial Narrow" w:hAnsi="Arial Narrow" w:cs="Arial"/>
              <w:noProof/>
              <w:sz w:val="18"/>
              <w:szCs w:val="18"/>
            </w:rPr>
            <w:t>06.21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E1D3BB" w14:textId="77777777" w:rsidR="003C057C" w:rsidRDefault="003C057C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846B59" w14:textId="77777777" w:rsidR="003C057C" w:rsidRDefault="003C057C">
          <w:pPr>
            <w:rPr>
              <w:rFonts w:ascii="Arial" w:hAnsi="Arial" w:cs="Arial"/>
            </w:rPr>
          </w:pPr>
        </w:p>
      </w:tc>
    </w:tr>
  </w:tbl>
  <w:p w14:paraId="0471285B" w14:textId="77777777" w:rsidR="003C057C" w:rsidRDefault="003C057C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8F57A" w14:textId="77777777" w:rsidR="00731346" w:rsidRDefault="00731346">
      <w:r>
        <w:separator/>
      </w:r>
    </w:p>
    <w:p w14:paraId="17DE1899" w14:textId="77777777" w:rsidR="00731346" w:rsidRDefault="00731346"/>
  </w:footnote>
  <w:footnote w:type="continuationSeparator" w:id="0">
    <w:p w14:paraId="5F021A7B" w14:textId="77777777" w:rsidR="00731346" w:rsidRDefault="00731346">
      <w:r>
        <w:continuationSeparator/>
      </w:r>
    </w:p>
    <w:p w14:paraId="6EBEC6CF" w14:textId="77777777" w:rsidR="00731346" w:rsidRDefault="007313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47B84" w14:textId="77777777" w:rsidR="004D4D94" w:rsidRDefault="004D4D9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6FD87" w14:textId="77777777" w:rsidR="003C057C" w:rsidRDefault="003C057C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5667A8D" wp14:editId="2778590D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C51B0" w14:textId="77777777" w:rsidR="003C057C" w:rsidRDefault="003C057C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CE6727A" w14:textId="77777777" w:rsidR="003C057C" w:rsidRDefault="003C057C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8AB271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791509A" w14:textId="77777777" w:rsidR="003C057C" w:rsidRPr="00FC47FB" w:rsidRDefault="003C057C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8AA15DF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EB600B1" w14:textId="77777777" w:rsidR="003C057C" w:rsidRPr="00FC47FB" w:rsidRDefault="003C057C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CB3E92C" w14:textId="77777777" w:rsidR="003C057C" w:rsidRPr="00FC47FB" w:rsidRDefault="003C057C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9D2199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667A8D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0A4C51B0" w14:textId="77777777" w:rsidR="003C057C" w:rsidRDefault="003C057C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CE6727A" w14:textId="77777777" w:rsidR="003C057C" w:rsidRDefault="003C057C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58AB271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6791509A" w14:textId="77777777" w:rsidR="003C057C" w:rsidRPr="00FC47FB" w:rsidRDefault="003C057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8AA15DF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6EB600B1" w14:textId="77777777" w:rsidR="003C057C" w:rsidRPr="00FC47FB" w:rsidRDefault="003C057C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CB3E92C" w14:textId="77777777" w:rsidR="003C057C" w:rsidRPr="00FC47FB" w:rsidRDefault="003C057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59D2199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57809" w14:textId="77777777" w:rsidR="003C057C" w:rsidRDefault="003C057C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4EFD1BCB" wp14:editId="5F200CF1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999D782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ABCF929" w14:textId="77777777" w:rsidR="003C057C" w:rsidRPr="00D97F01" w:rsidRDefault="003C057C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512D45F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CF101D8" w14:textId="77777777" w:rsidR="003C057C" w:rsidRPr="00D97F01" w:rsidRDefault="003C057C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D94FB54" w14:textId="77777777" w:rsidR="003C057C" w:rsidRPr="00D97F01" w:rsidRDefault="003C057C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DA682A8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E11B9C8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23A55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E2FF981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34E5500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1BB299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925F812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9E497C8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FAE396B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8C0C872" w14:textId="77777777" w:rsidR="003C057C" w:rsidRPr="00D97F01" w:rsidRDefault="003C057C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FD1BCB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999D782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ABCF929" w14:textId="77777777" w:rsidR="003C057C" w:rsidRPr="00D97F01" w:rsidRDefault="003C057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7512D45F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7CF101D8" w14:textId="77777777" w:rsidR="003C057C" w:rsidRPr="00D97F01" w:rsidRDefault="003C057C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D94FB54" w14:textId="77777777" w:rsidR="003C057C" w:rsidRPr="00D97F01" w:rsidRDefault="003C057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DA682A8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E11B9C8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E423A55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E2FF981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534E5500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01BB299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925F812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09E497C8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7FAE396B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28C0C872" w14:textId="77777777" w:rsidR="003C057C" w:rsidRPr="00D97F01" w:rsidRDefault="003C057C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55413F"/>
    <w:multiLevelType w:val="hybridMultilevel"/>
    <w:tmpl w:val="02DC0564"/>
    <w:lvl w:ilvl="0" w:tplc="68D4F816">
      <w:start w:val="1"/>
      <w:numFmt w:val="decimal"/>
      <w:lvlText w:val="13.1.%1"/>
      <w:lvlJc w:val="left"/>
      <w:pPr>
        <w:tabs>
          <w:tab w:val="num" w:pos="352"/>
        </w:tabs>
        <w:ind w:left="108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B67FD6"/>
    <w:multiLevelType w:val="hybridMultilevel"/>
    <w:tmpl w:val="EF424880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07EF7968"/>
    <w:multiLevelType w:val="hybridMultilevel"/>
    <w:tmpl w:val="693A2EF6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7" w15:restartNumberingAfterBreak="0">
    <w:nsid w:val="0DC27E0B"/>
    <w:multiLevelType w:val="hybridMultilevel"/>
    <w:tmpl w:val="69C04228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587011"/>
    <w:multiLevelType w:val="hybridMultilevel"/>
    <w:tmpl w:val="5F24705A"/>
    <w:lvl w:ilvl="0" w:tplc="70CCCDB0">
      <w:numFmt w:val="bullet"/>
      <w:lvlText w:val="-"/>
      <w:lvlJc w:val="left"/>
      <w:pPr>
        <w:ind w:left="1222" w:hanging="360"/>
      </w:pPr>
      <w:rPr>
        <w:rFonts w:ascii="Arial Narrow" w:eastAsia="Times New Roman" w:hAnsi="Arial Narrow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1F7B6AF2"/>
    <w:multiLevelType w:val="hybridMultilevel"/>
    <w:tmpl w:val="AA806DD4"/>
    <w:lvl w:ilvl="0" w:tplc="FFAE6C56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14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15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342D4D28"/>
    <w:multiLevelType w:val="hybridMultilevel"/>
    <w:tmpl w:val="9F96D8C2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8" w15:restartNumberingAfterBreak="0">
    <w:nsid w:val="3DFE71E6"/>
    <w:multiLevelType w:val="multilevel"/>
    <w:tmpl w:val="8C725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−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3CB7AEA"/>
    <w:multiLevelType w:val="multilevel"/>
    <w:tmpl w:val="36780D24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rFonts w:hint="default"/>
      </w:rPr>
    </w:lvl>
    <w:lvl w:ilvl="2">
      <w:start w:val="16"/>
      <w:numFmt w:val="decimal"/>
      <w:pStyle w:val="4"/>
      <w:lvlText w:val="%1.%2.%3."/>
      <w:lvlJc w:val="left"/>
      <w:pPr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42F0BA6"/>
    <w:multiLevelType w:val="hybridMultilevel"/>
    <w:tmpl w:val="2A3C885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63D2330"/>
    <w:multiLevelType w:val="hybridMultilevel"/>
    <w:tmpl w:val="FBE2B454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E552D0"/>
    <w:multiLevelType w:val="hybridMultilevel"/>
    <w:tmpl w:val="9CBA3548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6" w15:restartNumberingAfterBreak="0">
    <w:nsid w:val="5FFC0A46"/>
    <w:multiLevelType w:val="hybridMultilevel"/>
    <w:tmpl w:val="62C0FF0E"/>
    <w:lvl w:ilvl="0" w:tplc="5CC8E2A4">
      <w:start w:val="1"/>
      <w:numFmt w:val="decimal"/>
      <w:lvlText w:val="16.3.%1"/>
      <w:lvlJc w:val="left"/>
      <w:pPr>
        <w:tabs>
          <w:tab w:val="num" w:pos="352"/>
        </w:tabs>
        <w:ind w:left="108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06D6DBA"/>
    <w:multiLevelType w:val="hybridMultilevel"/>
    <w:tmpl w:val="705E5EBA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8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7AB68B0"/>
    <w:multiLevelType w:val="hybridMultilevel"/>
    <w:tmpl w:val="CE0C2510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0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266DC"/>
    <w:multiLevelType w:val="hybridMultilevel"/>
    <w:tmpl w:val="9210EC60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2" w15:restartNumberingAfterBreak="0">
    <w:nsid w:val="6CE71F77"/>
    <w:multiLevelType w:val="multilevel"/>
    <w:tmpl w:val="3132D32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33" w15:restartNumberingAfterBreak="0">
    <w:nsid w:val="70412F46"/>
    <w:multiLevelType w:val="hybridMultilevel"/>
    <w:tmpl w:val="A13E6732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4" w15:restartNumberingAfterBreak="0">
    <w:nsid w:val="76AB5EA6"/>
    <w:multiLevelType w:val="multilevel"/>
    <w:tmpl w:val="8C725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−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36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7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8" w15:restartNumberingAfterBreak="0">
    <w:nsid w:val="7C6F00BF"/>
    <w:multiLevelType w:val="multilevel"/>
    <w:tmpl w:val="B1686022"/>
    <w:numStyleLink w:val="1111"/>
  </w:abstractNum>
  <w:abstractNum w:abstractNumId="39" w15:restartNumberingAfterBreak="0">
    <w:nsid w:val="7EDA3310"/>
    <w:multiLevelType w:val="hybridMultilevel"/>
    <w:tmpl w:val="3D1CAE2C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4"/>
  </w:num>
  <w:num w:numId="3">
    <w:abstractNumId w:val="16"/>
  </w:num>
  <w:num w:numId="4">
    <w:abstractNumId w:val="12"/>
  </w:num>
  <w:num w:numId="5">
    <w:abstractNumId w:val="0"/>
  </w:num>
  <w:num w:numId="6">
    <w:abstractNumId w:val="1"/>
  </w:num>
  <w:num w:numId="7">
    <w:abstractNumId w:val="22"/>
  </w:num>
  <w:num w:numId="8">
    <w:abstractNumId w:val="35"/>
  </w:num>
  <w:num w:numId="9">
    <w:abstractNumId w:val="4"/>
  </w:num>
  <w:num w:numId="10">
    <w:abstractNumId w:val="14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9"/>
  </w:num>
  <w:num w:numId="14">
    <w:abstractNumId w:val="36"/>
  </w:num>
  <w:num w:numId="15">
    <w:abstractNumId w:val="5"/>
  </w:num>
  <w:num w:numId="16">
    <w:abstractNumId w:val="38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9"/>
  </w:num>
  <w:num w:numId="18">
    <w:abstractNumId w:val="15"/>
  </w:num>
  <w:num w:numId="19">
    <w:abstractNumId w:val="28"/>
  </w:num>
  <w:num w:numId="20">
    <w:abstractNumId w:val="37"/>
  </w:num>
  <w:num w:numId="21">
    <w:abstractNumId w:val="32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2">
    <w:abstractNumId w:val="20"/>
  </w:num>
  <w:num w:numId="23">
    <w:abstractNumId w:val="32"/>
  </w:num>
  <w:num w:numId="24">
    <w:abstractNumId w:val="32"/>
    <w:lvlOverride w:ilvl="0">
      <w:startOverride w:val="1"/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5">
    <w:abstractNumId w:val="39"/>
  </w:num>
  <w:num w:numId="26">
    <w:abstractNumId w:val="23"/>
  </w:num>
  <w:num w:numId="27">
    <w:abstractNumId w:val="6"/>
  </w:num>
  <w:num w:numId="28">
    <w:abstractNumId w:val="27"/>
  </w:num>
  <w:num w:numId="29">
    <w:abstractNumId w:val="31"/>
  </w:num>
  <w:num w:numId="30">
    <w:abstractNumId w:val="17"/>
  </w:num>
  <w:num w:numId="31">
    <w:abstractNumId w:val="25"/>
  </w:num>
  <w:num w:numId="32">
    <w:abstractNumId w:val="29"/>
  </w:num>
  <w:num w:numId="33">
    <w:abstractNumId w:val="18"/>
  </w:num>
  <w:num w:numId="34">
    <w:abstractNumId w:val="34"/>
  </w:num>
  <w:num w:numId="35">
    <w:abstractNumId w:val="33"/>
  </w:num>
  <w:num w:numId="36">
    <w:abstractNumId w:val="26"/>
  </w:num>
  <w:num w:numId="37">
    <w:abstractNumId w:val="21"/>
  </w:num>
  <w:num w:numId="38">
    <w:abstractNumId w:val="7"/>
  </w:num>
  <w:num w:numId="39">
    <w:abstractNumId w:val="32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Arial Narrow" w:hAnsi="Arial Narrow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Arial Narrow" w:hAnsi="Arial Narrow" w:hint="default"/>
          <w:b/>
          <w:i w:val="0"/>
          <w:sz w:val="24"/>
          <w:szCs w:val="24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0">
    <w:abstractNumId w:val="11"/>
  </w:num>
  <w:num w:numId="41">
    <w:abstractNumId w:val="3"/>
  </w:num>
  <w:num w:numId="42">
    <w:abstractNumId w:val="2"/>
  </w:num>
  <w:num w:numId="43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BB9"/>
    <w:rsid w:val="000275F6"/>
    <w:rsid w:val="000276C8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8A0"/>
    <w:rsid w:val="00041A11"/>
    <w:rsid w:val="00042EA3"/>
    <w:rsid w:val="00046CB3"/>
    <w:rsid w:val="00051215"/>
    <w:rsid w:val="000537D5"/>
    <w:rsid w:val="00053CDF"/>
    <w:rsid w:val="0005441A"/>
    <w:rsid w:val="00055A34"/>
    <w:rsid w:val="00055B81"/>
    <w:rsid w:val="00055DC0"/>
    <w:rsid w:val="0006191B"/>
    <w:rsid w:val="00061BAB"/>
    <w:rsid w:val="00062A5D"/>
    <w:rsid w:val="00064BB4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2B48"/>
    <w:rsid w:val="000C336B"/>
    <w:rsid w:val="000C394C"/>
    <w:rsid w:val="000C4717"/>
    <w:rsid w:val="000C7735"/>
    <w:rsid w:val="000D1F4E"/>
    <w:rsid w:val="000D238F"/>
    <w:rsid w:val="000D2460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3E64"/>
    <w:rsid w:val="00147E2D"/>
    <w:rsid w:val="00151FA8"/>
    <w:rsid w:val="001546F4"/>
    <w:rsid w:val="0015507E"/>
    <w:rsid w:val="001552B6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AD"/>
    <w:rsid w:val="00182EEF"/>
    <w:rsid w:val="00183C75"/>
    <w:rsid w:val="00184B07"/>
    <w:rsid w:val="00190B14"/>
    <w:rsid w:val="0019114E"/>
    <w:rsid w:val="001968D0"/>
    <w:rsid w:val="001A1461"/>
    <w:rsid w:val="001A45CE"/>
    <w:rsid w:val="001A48A2"/>
    <w:rsid w:val="001A50E1"/>
    <w:rsid w:val="001A5142"/>
    <w:rsid w:val="001A7287"/>
    <w:rsid w:val="001A7A77"/>
    <w:rsid w:val="001A7AD1"/>
    <w:rsid w:val="001B0979"/>
    <w:rsid w:val="001B09CD"/>
    <w:rsid w:val="001B0AB7"/>
    <w:rsid w:val="001B3DF2"/>
    <w:rsid w:val="001B42E3"/>
    <w:rsid w:val="001B4B65"/>
    <w:rsid w:val="001B5078"/>
    <w:rsid w:val="001B5A35"/>
    <w:rsid w:val="001B648E"/>
    <w:rsid w:val="001C2D90"/>
    <w:rsid w:val="001C418A"/>
    <w:rsid w:val="001C6121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2F9"/>
    <w:rsid w:val="001F2985"/>
    <w:rsid w:val="001F36AF"/>
    <w:rsid w:val="001F4380"/>
    <w:rsid w:val="001F46B0"/>
    <w:rsid w:val="001F47F0"/>
    <w:rsid w:val="001F4CF0"/>
    <w:rsid w:val="001F6C3F"/>
    <w:rsid w:val="002008A3"/>
    <w:rsid w:val="00204868"/>
    <w:rsid w:val="002049DB"/>
    <w:rsid w:val="00205085"/>
    <w:rsid w:val="0020637D"/>
    <w:rsid w:val="00206F68"/>
    <w:rsid w:val="00207029"/>
    <w:rsid w:val="00207481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993"/>
    <w:rsid w:val="00230A95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6D1"/>
    <w:rsid w:val="002536B0"/>
    <w:rsid w:val="00253FDC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1F02"/>
    <w:rsid w:val="00285AB7"/>
    <w:rsid w:val="00286906"/>
    <w:rsid w:val="00286AF4"/>
    <w:rsid w:val="00292BF7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36C1"/>
    <w:rsid w:val="002D3ECF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4FD"/>
    <w:rsid w:val="002F6D74"/>
    <w:rsid w:val="002F7E6B"/>
    <w:rsid w:val="0030110A"/>
    <w:rsid w:val="0030326D"/>
    <w:rsid w:val="00306BFA"/>
    <w:rsid w:val="00307F58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153B"/>
    <w:rsid w:val="00325589"/>
    <w:rsid w:val="0033148F"/>
    <w:rsid w:val="00332440"/>
    <w:rsid w:val="00333933"/>
    <w:rsid w:val="003339F9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6F4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6705D"/>
    <w:rsid w:val="0037240C"/>
    <w:rsid w:val="00375495"/>
    <w:rsid w:val="00375A97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97E4F"/>
    <w:rsid w:val="003A00C5"/>
    <w:rsid w:val="003A149A"/>
    <w:rsid w:val="003A17D7"/>
    <w:rsid w:val="003A2CA4"/>
    <w:rsid w:val="003A34CA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057C"/>
    <w:rsid w:val="003C25B1"/>
    <w:rsid w:val="003C47FE"/>
    <w:rsid w:val="003C55E4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3D88"/>
    <w:rsid w:val="003F3FC5"/>
    <w:rsid w:val="003F781F"/>
    <w:rsid w:val="003F795B"/>
    <w:rsid w:val="00400685"/>
    <w:rsid w:val="004019BD"/>
    <w:rsid w:val="004028CD"/>
    <w:rsid w:val="00402BDF"/>
    <w:rsid w:val="00402E00"/>
    <w:rsid w:val="00403C82"/>
    <w:rsid w:val="0040751A"/>
    <w:rsid w:val="0040782C"/>
    <w:rsid w:val="00413ABD"/>
    <w:rsid w:val="00414E09"/>
    <w:rsid w:val="00416357"/>
    <w:rsid w:val="00416A57"/>
    <w:rsid w:val="0041708F"/>
    <w:rsid w:val="00417D3F"/>
    <w:rsid w:val="00421905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382"/>
    <w:rsid w:val="00435CFD"/>
    <w:rsid w:val="00436C19"/>
    <w:rsid w:val="0043709A"/>
    <w:rsid w:val="004376E0"/>
    <w:rsid w:val="00437E3E"/>
    <w:rsid w:val="004404D7"/>
    <w:rsid w:val="004422B7"/>
    <w:rsid w:val="00442FD2"/>
    <w:rsid w:val="0044341B"/>
    <w:rsid w:val="00443CA2"/>
    <w:rsid w:val="004451C8"/>
    <w:rsid w:val="00445E52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0A7C"/>
    <w:rsid w:val="00472936"/>
    <w:rsid w:val="00473526"/>
    <w:rsid w:val="00473AB4"/>
    <w:rsid w:val="00474685"/>
    <w:rsid w:val="00476B1C"/>
    <w:rsid w:val="004779F4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1EB1"/>
    <w:rsid w:val="004D4490"/>
    <w:rsid w:val="004D4D94"/>
    <w:rsid w:val="004D5783"/>
    <w:rsid w:val="004D61F1"/>
    <w:rsid w:val="004D6428"/>
    <w:rsid w:val="004D7D52"/>
    <w:rsid w:val="004E0375"/>
    <w:rsid w:val="004E1231"/>
    <w:rsid w:val="004E2926"/>
    <w:rsid w:val="004E4966"/>
    <w:rsid w:val="004E4C78"/>
    <w:rsid w:val="004E4E7F"/>
    <w:rsid w:val="004F0249"/>
    <w:rsid w:val="004F44B4"/>
    <w:rsid w:val="004F4594"/>
    <w:rsid w:val="005005EB"/>
    <w:rsid w:val="00504B78"/>
    <w:rsid w:val="0050578B"/>
    <w:rsid w:val="005059D8"/>
    <w:rsid w:val="005076E9"/>
    <w:rsid w:val="0050787E"/>
    <w:rsid w:val="00507D2F"/>
    <w:rsid w:val="005103A7"/>
    <w:rsid w:val="00511413"/>
    <w:rsid w:val="00512ABE"/>
    <w:rsid w:val="00514133"/>
    <w:rsid w:val="005141DF"/>
    <w:rsid w:val="00515180"/>
    <w:rsid w:val="00520062"/>
    <w:rsid w:val="005206BD"/>
    <w:rsid w:val="00520B87"/>
    <w:rsid w:val="0052106B"/>
    <w:rsid w:val="00522282"/>
    <w:rsid w:val="00522D4B"/>
    <w:rsid w:val="00524097"/>
    <w:rsid w:val="00525172"/>
    <w:rsid w:val="00532472"/>
    <w:rsid w:val="00533CAA"/>
    <w:rsid w:val="00533EFF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A74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404"/>
    <w:rsid w:val="005C05A8"/>
    <w:rsid w:val="005C2701"/>
    <w:rsid w:val="005C46E4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0244"/>
    <w:rsid w:val="005E235E"/>
    <w:rsid w:val="005E26D1"/>
    <w:rsid w:val="005F2D27"/>
    <w:rsid w:val="005F44E0"/>
    <w:rsid w:val="005F6D85"/>
    <w:rsid w:val="00603718"/>
    <w:rsid w:val="00604911"/>
    <w:rsid w:val="00605E49"/>
    <w:rsid w:val="00606E12"/>
    <w:rsid w:val="00607679"/>
    <w:rsid w:val="006117C6"/>
    <w:rsid w:val="006133C3"/>
    <w:rsid w:val="006143CB"/>
    <w:rsid w:val="00616357"/>
    <w:rsid w:val="006166A9"/>
    <w:rsid w:val="006174FB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686"/>
    <w:rsid w:val="00642BF4"/>
    <w:rsid w:val="00642C20"/>
    <w:rsid w:val="0064354B"/>
    <w:rsid w:val="00644E16"/>
    <w:rsid w:val="00645C5C"/>
    <w:rsid w:val="006474C7"/>
    <w:rsid w:val="00650F38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4F5A"/>
    <w:rsid w:val="006A6DD4"/>
    <w:rsid w:val="006B35CB"/>
    <w:rsid w:val="006B3D7B"/>
    <w:rsid w:val="006B45C2"/>
    <w:rsid w:val="006C01AE"/>
    <w:rsid w:val="006C126F"/>
    <w:rsid w:val="006C32C4"/>
    <w:rsid w:val="006C3A64"/>
    <w:rsid w:val="006C3F1E"/>
    <w:rsid w:val="006C4E60"/>
    <w:rsid w:val="006C50EF"/>
    <w:rsid w:val="006C658D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1346"/>
    <w:rsid w:val="00733BE5"/>
    <w:rsid w:val="00733CA1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0DA4"/>
    <w:rsid w:val="007520A3"/>
    <w:rsid w:val="007543A0"/>
    <w:rsid w:val="00755D69"/>
    <w:rsid w:val="00756A35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0E67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033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2ED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4A2"/>
    <w:rsid w:val="007F65F1"/>
    <w:rsid w:val="007F739C"/>
    <w:rsid w:val="007F73CE"/>
    <w:rsid w:val="0080012D"/>
    <w:rsid w:val="008004E9"/>
    <w:rsid w:val="00805012"/>
    <w:rsid w:val="008056C6"/>
    <w:rsid w:val="00811FB8"/>
    <w:rsid w:val="00812725"/>
    <w:rsid w:val="00814857"/>
    <w:rsid w:val="0081565C"/>
    <w:rsid w:val="00815727"/>
    <w:rsid w:val="008159FD"/>
    <w:rsid w:val="00815DD8"/>
    <w:rsid w:val="00817B01"/>
    <w:rsid w:val="008204CF"/>
    <w:rsid w:val="00820E78"/>
    <w:rsid w:val="008235C6"/>
    <w:rsid w:val="00823868"/>
    <w:rsid w:val="00824601"/>
    <w:rsid w:val="00824DB7"/>
    <w:rsid w:val="00825714"/>
    <w:rsid w:val="00825B44"/>
    <w:rsid w:val="00825E7E"/>
    <w:rsid w:val="008263BB"/>
    <w:rsid w:val="008267ED"/>
    <w:rsid w:val="00826BD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572D"/>
    <w:rsid w:val="00846200"/>
    <w:rsid w:val="00846938"/>
    <w:rsid w:val="008469D6"/>
    <w:rsid w:val="00846A01"/>
    <w:rsid w:val="008475F7"/>
    <w:rsid w:val="00847652"/>
    <w:rsid w:val="00853915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59AB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5945"/>
    <w:rsid w:val="008C63F0"/>
    <w:rsid w:val="008C656C"/>
    <w:rsid w:val="008C6FF6"/>
    <w:rsid w:val="008C73A0"/>
    <w:rsid w:val="008C775B"/>
    <w:rsid w:val="008C77BB"/>
    <w:rsid w:val="008C7AC8"/>
    <w:rsid w:val="008D5AA4"/>
    <w:rsid w:val="008D6ED7"/>
    <w:rsid w:val="008D6F5C"/>
    <w:rsid w:val="008E1303"/>
    <w:rsid w:val="008E302B"/>
    <w:rsid w:val="008E4DE8"/>
    <w:rsid w:val="008E553E"/>
    <w:rsid w:val="008E61F7"/>
    <w:rsid w:val="008E717B"/>
    <w:rsid w:val="008E7C0B"/>
    <w:rsid w:val="008F05B6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077E2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1BF2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4938"/>
    <w:rsid w:val="00994D19"/>
    <w:rsid w:val="0099777E"/>
    <w:rsid w:val="009A0809"/>
    <w:rsid w:val="009A0FD6"/>
    <w:rsid w:val="009A37C5"/>
    <w:rsid w:val="009A7311"/>
    <w:rsid w:val="009B0CF3"/>
    <w:rsid w:val="009B1829"/>
    <w:rsid w:val="009B2D98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9F5021"/>
    <w:rsid w:val="009F5223"/>
    <w:rsid w:val="00A0006C"/>
    <w:rsid w:val="00A00CED"/>
    <w:rsid w:val="00A02196"/>
    <w:rsid w:val="00A04142"/>
    <w:rsid w:val="00A0425C"/>
    <w:rsid w:val="00A0459A"/>
    <w:rsid w:val="00A048A0"/>
    <w:rsid w:val="00A06227"/>
    <w:rsid w:val="00A078C7"/>
    <w:rsid w:val="00A12E2E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101"/>
    <w:rsid w:val="00A25C4E"/>
    <w:rsid w:val="00A30166"/>
    <w:rsid w:val="00A3046B"/>
    <w:rsid w:val="00A30838"/>
    <w:rsid w:val="00A3177E"/>
    <w:rsid w:val="00A34FB3"/>
    <w:rsid w:val="00A37935"/>
    <w:rsid w:val="00A4332A"/>
    <w:rsid w:val="00A44B76"/>
    <w:rsid w:val="00A45CF3"/>
    <w:rsid w:val="00A46650"/>
    <w:rsid w:val="00A4740C"/>
    <w:rsid w:val="00A516CE"/>
    <w:rsid w:val="00A525C8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5103"/>
    <w:rsid w:val="00A76AB9"/>
    <w:rsid w:val="00A771ED"/>
    <w:rsid w:val="00A80366"/>
    <w:rsid w:val="00A87715"/>
    <w:rsid w:val="00A878B3"/>
    <w:rsid w:val="00A921A4"/>
    <w:rsid w:val="00A92CEF"/>
    <w:rsid w:val="00A93F62"/>
    <w:rsid w:val="00A950B1"/>
    <w:rsid w:val="00A97323"/>
    <w:rsid w:val="00AA0470"/>
    <w:rsid w:val="00AA69FE"/>
    <w:rsid w:val="00AB005B"/>
    <w:rsid w:val="00AB0E2E"/>
    <w:rsid w:val="00AB2235"/>
    <w:rsid w:val="00AB2C1F"/>
    <w:rsid w:val="00AB4261"/>
    <w:rsid w:val="00AB610A"/>
    <w:rsid w:val="00AB663C"/>
    <w:rsid w:val="00AB6C34"/>
    <w:rsid w:val="00AC082D"/>
    <w:rsid w:val="00AC11C2"/>
    <w:rsid w:val="00AC12DE"/>
    <w:rsid w:val="00AC17E0"/>
    <w:rsid w:val="00AC2309"/>
    <w:rsid w:val="00AC2BBC"/>
    <w:rsid w:val="00AC2FFC"/>
    <w:rsid w:val="00AC36B4"/>
    <w:rsid w:val="00AC5B89"/>
    <w:rsid w:val="00AC7EA1"/>
    <w:rsid w:val="00AD0581"/>
    <w:rsid w:val="00AD0879"/>
    <w:rsid w:val="00AD0B0F"/>
    <w:rsid w:val="00AD1360"/>
    <w:rsid w:val="00AD31D0"/>
    <w:rsid w:val="00AD3916"/>
    <w:rsid w:val="00AD398C"/>
    <w:rsid w:val="00AD4458"/>
    <w:rsid w:val="00AD46B3"/>
    <w:rsid w:val="00AD7FDE"/>
    <w:rsid w:val="00AE06B0"/>
    <w:rsid w:val="00AE1246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204C8"/>
    <w:rsid w:val="00B21549"/>
    <w:rsid w:val="00B22A1A"/>
    <w:rsid w:val="00B22ECE"/>
    <w:rsid w:val="00B2300C"/>
    <w:rsid w:val="00B24CD2"/>
    <w:rsid w:val="00B24DDE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838"/>
    <w:rsid w:val="00B66914"/>
    <w:rsid w:val="00B6787E"/>
    <w:rsid w:val="00B67CF0"/>
    <w:rsid w:val="00B70A3C"/>
    <w:rsid w:val="00B72E69"/>
    <w:rsid w:val="00B73784"/>
    <w:rsid w:val="00B746DD"/>
    <w:rsid w:val="00B74A42"/>
    <w:rsid w:val="00B74CB7"/>
    <w:rsid w:val="00B75BFB"/>
    <w:rsid w:val="00B762EE"/>
    <w:rsid w:val="00B803DE"/>
    <w:rsid w:val="00B809E4"/>
    <w:rsid w:val="00B838AF"/>
    <w:rsid w:val="00B847A4"/>
    <w:rsid w:val="00B84E83"/>
    <w:rsid w:val="00B84F25"/>
    <w:rsid w:val="00B85CD5"/>
    <w:rsid w:val="00B85E44"/>
    <w:rsid w:val="00B91780"/>
    <w:rsid w:val="00B919EF"/>
    <w:rsid w:val="00B9228F"/>
    <w:rsid w:val="00B925D0"/>
    <w:rsid w:val="00B92C75"/>
    <w:rsid w:val="00B947B7"/>
    <w:rsid w:val="00B94A65"/>
    <w:rsid w:val="00B97331"/>
    <w:rsid w:val="00B97EAC"/>
    <w:rsid w:val="00BA3FAF"/>
    <w:rsid w:val="00BA65CA"/>
    <w:rsid w:val="00BA7488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F0F20"/>
    <w:rsid w:val="00BF43AA"/>
    <w:rsid w:val="00BF4AD9"/>
    <w:rsid w:val="00BF5596"/>
    <w:rsid w:val="00BF5C41"/>
    <w:rsid w:val="00BF6997"/>
    <w:rsid w:val="00BF7BD4"/>
    <w:rsid w:val="00C00870"/>
    <w:rsid w:val="00C016DF"/>
    <w:rsid w:val="00C02A61"/>
    <w:rsid w:val="00C048C4"/>
    <w:rsid w:val="00C055DC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6484"/>
    <w:rsid w:val="00C6199A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B75E4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68"/>
    <w:rsid w:val="00CF1FBD"/>
    <w:rsid w:val="00CF2D4A"/>
    <w:rsid w:val="00CF4DF4"/>
    <w:rsid w:val="00CF7635"/>
    <w:rsid w:val="00D008E2"/>
    <w:rsid w:val="00D02A5E"/>
    <w:rsid w:val="00D0552C"/>
    <w:rsid w:val="00D05DC3"/>
    <w:rsid w:val="00D0701A"/>
    <w:rsid w:val="00D07B00"/>
    <w:rsid w:val="00D11080"/>
    <w:rsid w:val="00D11818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A69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40AD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66C1C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5109"/>
    <w:rsid w:val="00D862F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296B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DF77D9"/>
    <w:rsid w:val="00E017A5"/>
    <w:rsid w:val="00E01880"/>
    <w:rsid w:val="00E024E7"/>
    <w:rsid w:val="00E025FC"/>
    <w:rsid w:val="00E02AE3"/>
    <w:rsid w:val="00E04767"/>
    <w:rsid w:val="00E05FBE"/>
    <w:rsid w:val="00E065EE"/>
    <w:rsid w:val="00E07495"/>
    <w:rsid w:val="00E11BF0"/>
    <w:rsid w:val="00E13A12"/>
    <w:rsid w:val="00E14A2A"/>
    <w:rsid w:val="00E14E9D"/>
    <w:rsid w:val="00E16DCA"/>
    <w:rsid w:val="00E1785A"/>
    <w:rsid w:val="00E223B1"/>
    <w:rsid w:val="00E242EB"/>
    <w:rsid w:val="00E26B8F"/>
    <w:rsid w:val="00E3025B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BCF"/>
    <w:rsid w:val="00E55EC2"/>
    <w:rsid w:val="00E562D6"/>
    <w:rsid w:val="00E57034"/>
    <w:rsid w:val="00E5732B"/>
    <w:rsid w:val="00E61149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341F"/>
    <w:rsid w:val="00EA3E5E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52D2"/>
    <w:rsid w:val="00EC578D"/>
    <w:rsid w:val="00EC58AF"/>
    <w:rsid w:val="00EC7A6D"/>
    <w:rsid w:val="00ED256A"/>
    <w:rsid w:val="00ED513D"/>
    <w:rsid w:val="00ED620F"/>
    <w:rsid w:val="00ED710C"/>
    <w:rsid w:val="00EE050A"/>
    <w:rsid w:val="00EE0678"/>
    <w:rsid w:val="00EE0703"/>
    <w:rsid w:val="00EE0E26"/>
    <w:rsid w:val="00EE1ACB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554"/>
    <w:rsid w:val="00F3086F"/>
    <w:rsid w:val="00F309A0"/>
    <w:rsid w:val="00F3130D"/>
    <w:rsid w:val="00F329EA"/>
    <w:rsid w:val="00F32B5C"/>
    <w:rsid w:val="00F35BFB"/>
    <w:rsid w:val="00F3759C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57AE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45A12D"/>
  <w15:docId w15:val="{6D46E9EB-CF59-4E43-AD28-1F1249F6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533EFF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533EFF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3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right="142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  <w:style w:type="numbering" w:customStyle="1" w:styleId="1fffd">
    <w:name w:val="ПЗ_Отступы1"/>
    <w:uiPriority w:val="99"/>
    <w:rsid w:val="00346F4D"/>
  </w:style>
  <w:style w:type="table" w:customStyle="1" w:styleId="1fffe">
    <w:name w:val="Сетка таблицы1"/>
    <w:basedOn w:val="ad"/>
    <w:next w:val="aff2"/>
    <w:uiPriority w:val="59"/>
    <w:rsid w:val="00346F4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jpeg"/><Relationship Id="rId1" Type="http://schemas.openxmlformats.org/officeDocument/2006/relationships/image" Target="media/image1.emf"/><Relationship Id="rId6" Type="http://schemas.microsoft.com/office/2007/relationships/hdphoto" Target="media/hdphoto1.wdp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D88E6-7315-49A9-A446-A83C32795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212</TotalTime>
  <Pages>1</Pages>
  <Words>11815</Words>
  <Characters>67347</Characters>
  <Application>Microsoft Office Word</Application>
  <DocSecurity>0</DocSecurity>
  <Lines>561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79004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ДК</cp:lastModifiedBy>
  <cp:revision>41</cp:revision>
  <cp:lastPrinted>2021-03-10T13:01:00Z</cp:lastPrinted>
  <dcterms:created xsi:type="dcterms:W3CDTF">2021-02-25T15:56:00Z</dcterms:created>
  <dcterms:modified xsi:type="dcterms:W3CDTF">2021-06-29T10:48:00Z</dcterms:modified>
</cp:coreProperties>
</file>