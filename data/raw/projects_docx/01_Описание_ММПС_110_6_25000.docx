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261" w:rsidRPr="00514133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514133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EndPr>
        <w:rPr>
          <w:rFonts w:cstheme="minorHAnsi"/>
        </w:rPr>
      </w:sdtEndPr>
      <w:sdtContent>
        <w:p w:rsidR="00713B80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514133">
            <w:rPr>
              <w:rFonts w:ascii="Arial Narrow" w:hAnsi="Arial Narrow"/>
              <w:sz w:val="20"/>
            </w:rPr>
            <w:fldChar w:fldCharType="begin"/>
          </w:r>
          <w:r w:rsidR="0056035A" w:rsidRPr="00514133">
            <w:rPr>
              <w:rFonts w:ascii="Arial Narrow" w:hAnsi="Arial Narrow"/>
            </w:rPr>
            <w:instrText xml:space="preserve"> TOC \h \z \t "ПЗ_Заголовки;3" </w:instrText>
          </w:r>
          <w:r w:rsidRPr="00514133">
            <w:rPr>
              <w:rFonts w:ascii="Arial Narrow" w:hAnsi="Arial Narrow"/>
              <w:sz w:val="20"/>
            </w:rPr>
            <w:fldChar w:fldCharType="separate"/>
          </w:r>
          <w:hyperlink w:anchor="_Toc149751460" w:history="1">
            <w:r w:rsidR="00713B80" w:rsidRPr="00497F51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1" w:history="1">
            <w:r w:rsidR="00713B80" w:rsidRPr="00497F51">
              <w:rPr>
                <w:rStyle w:val="afb"/>
              </w:rPr>
              <w:t>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2" w:history="1">
            <w:r w:rsidR="00713B80" w:rsidRPr="00497F51">
              <w:rPr>
                <w:rStyle w:val="afb"/>
              </w:rPr>
              <w:t>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3" w:history="1">
            <w:r w:rsidR="00713B80" w:rsidRPr="00497F51">
              <w:rPr>
                <w:rStyle w:val="afb"/>
              </w:rPr>
              <w:t>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4" w:history="1">
            <w:r w:rsidR="00713B80" w:rsidRPr="00497F51">
              <w:rPr>
                <w:rStyle w:val="afb"/>
              </w:rPr>
              <w:t>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5" w:history="1">
            <w:r w:rsidR="00713B80" w:rsidRPr="00497F51">
              <w:rPr>
                <w:rStyle w:val="afb"/>
                <w:rFonts w:ascii="Calibri" w:hAnsi="Calibri"/>
              </w:rPr>
              <w:t>4.1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параметры и характеристики ММПС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6" w:history="1">
            <w:r w:rsidR="00713B80" w:rsidRPr="00497F51">
              <w:rPr>
                <w:rStyle w:val="afb"/>
                <w:rFonts w:ascii="Calibri" w:hAnsi="Calibri"/>
              </w:rPr>
              <w:t>4.2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КРУЭ 110 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7" w:history="1">
            <w:r w:rsidR="00713B80" w:rsidRPr="00497F51">
              <w:rPr>
                <w:rStyle w:val="afb"/>
                <w:rFonts w:ascii="Calibri" w:hAnsi="Calibri"/>
              </w:rPr>
              <w:t>4.3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силового трансформатора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8" w:history="1">
            <w:r w:rsidR="00713B80" w:rsidRPr="00497F51">
              <w:rPr>
                <w:rStyle w:val="afb"/>
              </w:rPr>
              <w:t>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69" w:history="1">
            <w:r w:rsidR="00713B80" w:rsidRPr="00497F51">
              <w:rPr>
                <w:rStyle w:val="afb"/>
                <w:rFonts w:ascii="Calibri" w:hAnsi="Calibri"/>
              </w:rPr>
              <w:t>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устройств РЗА на отключение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0" w:history="1">
            <w:r w:rsidR="00713B80" w:rsidRPr="00497F51">
              <w:rPr>
                <w:rStyle w:val="afb"/>
                <w:rFonts w:ascii="Calibri" w:hAnsi="Calibri"/>
              </w:rPr>
              <w:t>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устройств РЗА на сигнал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1" w:history="1">
            <w:r w:rsidR="00713B80" w:rsidRPr="00497F51">
              <w:rPr>
                <w:rStyle w:val="afb"/>
                <w:rFonts w:ascii="Calibri" w:hAnsi="Calibri"/>
              </w:rPr>
              <w:t>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датчиков пожарной сигнализации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2" w:history="1">
            <w:r w:rsidR="00713B80" w:rsidRPr="00497F51">
              <w:rPr>
                <w:rStyle w:val="afb"/>
                <w:rFonts w:ascii="Calibri" w:hAnsi="Calibri"/>
              </w:rPr>
              <w:t>5.4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Выход из строя одного из щитов СОПТ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3" w:history="1">
            <w:r w:rsidR="00713B80" w:rsidRPr="00497F51">
              <w:rPr>
                <w:rStyle w:val="afb"/>
                <w:rFonts w:ascii="Calibri" w:hAnsi="Calibri"/>
              </w:rPr>
              <w:t>5.5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Перегрев трансформатора собственных нужд ТСН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4" w:history="1">
            <w:r w:rsidR="00713B80" w:rsidRPr="00497F51">
              <w:rPr>
                <w:rStyle w:val="afb"/>
              </w:rPr>
              <w:t>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5" w:history="1">
            <w:r w:rsidR="00713B80" w:rsidRPr="00497F51">
              <w:rPr>
                <w:rStyle w:val="afb"/>
                <w:rFonts w:ascii="Calibri" w:hAnsi="Calibri"/>
              </w:rPr>
              <w:t>6.1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 КРУЭ 110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6" w:history="1">
            <w:r w:rsidR="00713B80" w:rsidRPr="00497F51">
              <w:rPr>
                <w:rStyle w:val="afb"/>
                <w:rFonts w:ascii="Calibri" w:hAnsi="Calibri"/>
              </w:rPr>
              <w:t>6.2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 модуля ЗРУ 6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7" w:history="1">
            <w:r w:rsidR="00713B80" w:rsidRPr="00497F51">
              <w:rPr>
                <w:rStyle w:val="afb"/>
              </w:rPr>
              <w:t>7.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7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8" w:history="1">
            <w:r w:rsidR="00713B80" w:rsidRPr="00497F51">
              <w:rPr>
                <w:rStyle w:val="afb"/>
              </w:rPr>
              <w:t>8.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ОБСТВЕННЫЕ НУЖДЫ ПОСТОЯННОГО ТОКА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8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79" w:history="1">
            <w:r w:rsidR="00713B80" w:rsidRPr="00497F51">
              <w:rPr>
                <w:rStyle w:val="afb"/>
              </w:rPr>
              <w:t>9.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8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0" w:history="1">
            <w:r w:rsidR="00713B80" w:rsidRPr="00497F51">
              <w:rPr>
                <w:rStyle w:val="afb"/>
              </w:rPr>
              <w:t>10.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КАБЕЛЬНОЕ ХОЗЯЙСТВО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1" w:history="1">
            <w:r w:rsidR="00713B80" w:rsidRPr="00497F51">
              <w:rPr>
                <w:rStyle w:val="afb"/>
              </w:rPr>
              <w:t>11.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МАСЛОХОЗЯЙСТВО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2" w:history="1">
            <w:r w:rsidR="00713B80" w:rsidRPr="00497F51">
              <w:rPr>
                <w:rStyle w:val="afb"/>
              </w:rPr>
              <w:t>12.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ИЗОЛЯЦИЯ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3" w:history="1">
            <w:r w:rsidR="00713B80" w:rsidRPr="00497F51">
              <w:rPr>
                <w:rStyle w:val="afb"/>
              </w:rPr>
              <w:t>13.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4" w:history="1">
            <w:r w:rsidR="00713B80" w:rsidRPr="00497F51">
              <w:rPr>
                <w:rStyle w:val="afb"/>
              </w:rPr>
              <w:t>14.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5" w:history="1">
            <w:r w:rsidR="00713B80" w:rsidRPr="00497F51">
              <w:rPr>
                <w:rStyle w:val="afb"/>
                <w:rFonts w:ascii="Calibri" w:hAnsi="Calibri"/>
              </w:rPr>
              <w:t>14.1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Заземление и уравнивание потенциалов РУ 110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6" w:history="1">
            <w:r w:rsidR="00713B80" w:rsidRPr="00497F51">
              <w:rPr>
                <w:rStyle w:val="afb"/>
                <w:rFonts w:ascii="Calibri" w:hAnsi="Calibri"/>
              </w:rPr>
              <w:t>14.2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Заземление и уравнивание потенциалов модуля КРУЭ 110 кВ и ЗРУ 6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7" w:history="1">
            <w:r w:rsidR="00713B80" w:rsidRPr="00497F51">
              <w:rPr>
                <w:rStyle w:val="afb"/>
                <w:rFonts w:ascii="Calibri" w:hAnsi="Calibri"/>
              </w:rPr>
              <w:t>14.3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контура заземления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8" w:history="1">
            <w:r w:rsidR="00713B80" w:rsidRPr="00497F51">
              <w:rPr>
                <w:rStyle w:val="afb"/>
              </w:rPr>
              <w:t>15.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89" w:history="1">
            <w:r w:rsidR="00713B80" w:rsidRPr="00497F51">
              <w:rPr>
                <w:rStyle w:val="afb"/>
                <w:rFonts w:ascii="Calibri" w:hAnsi="Calibri"/>
              </w:rPr>
              <w:t>15.1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силового трансформатора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11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0" w:history="1">
            <w:r w:rsidR="00713B80" w:rsidRPr="00497F51">
              <w:rPr>
                <w:rStyle w:val="afb"/>
                <w:rFonts w:ascii="Calibri" w:hAnsi="Calibri"/>
              </w:rPr>
              <w:t>15.2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элементов КРУ 6 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11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1" w:history="1">
            <w:r w:rsidR="00713B80" w:rsidRPr="00497F51">
              <w:rPr>
                <w:rStyle w:val="afb"/>
                <w:rFonts w:ascii="Calibri" w:hAnsi="Calibri"/>
              </w:rPr>
              <w:t>15.3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Управление и сигнализация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2" w:history="1">
            <w:r w:rsidR="00713B80" w:rsidRPr="00497F51">
              <w:rPr>
                <w:rStyle w:val="afb"/>
              </w:rPr>
              <w:t>16.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СИСТЕМЫ ТЕЛЕМЕХАНИКИ И СВЯЗИ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13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3" w:history="1">
            <w:r w:rsidR="00713B80" w:rsidRPr="00497F51">
              <w:rPr>
                <w:rStyle w:val="afb"/>
                <w:rFonts w:cs="Calibri"/>
              </w:rPr>
              <w:t>17.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16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4" w:history="1">
            <w:r w:rsidR="00713B80" w:rsidRPr="00497F51">
              <w:rPr>
                <w:rStyle w:val="afb"/>
              </w:rPr>
              <w:t>18.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18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5" w:history="1">
            <w:r w:rsidR="00713B80" w:rsidRPr="00497F51">
              <w:rPr>
                <w:rStyle w:val="afb"/>
              </w:rPr>
              <w:t>19.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СЕТИ СВЯЗИ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6" w:history="1">
            <w:r w:rsidR="00713B80" w:rsidRPr="00497F51">
              <w:rPr>
                <w:rStyle w:val="afb"/>
              </w:rPr>
              <w:t>20.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КОМПЛЕКСНАЯ АВТОМАТИЗАЦИЯ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19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7" w:history="1">
            <w:r w:rsidR="00713B80" w:rsidRPr="00497F51">
              <w:rPr>
                <w:rStyle w:val="afb"/>
              </w:rPr>
              <w:t>21.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20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8" w:history="1">
            <w:r w:rsidR="00713B80" w:rsidRPr="00497F51">
              <w:rPr>
                <w:rStyle w:val="afb"/>
              </w:rPr>
              <w:t>22.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ПРАВИЛА ПРИЕМКИ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499" w:history="1">
            <w:r w:rsidR="00713B80" w:rsidRPr="00497F51">
              <w:rPr>
                <w:rStyle w:val="afb"/>
              </w:rPr>
              <w:t>23.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0" w:history="1">
            <w:r w:rsidR="00713B80" w:rsidRPr="00497F51">
              <w:rPr>
                <w:rStyle w:val="afb"/>
              </w:rPr>
              <w:t>24.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1" w:history="1">
            <w:r w:rsidR="00713B80" w:rsidRPr="00497F51">
              <w:rPr>
                <w:rStyle w:val="afb"/>
              </w:rPr>
              <w:t>25.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2" w:history="1">
            <w:r w:rsidR="00713B80" w:rsidRPr="00497F51">
              <w:rPr>
                <w:rStyle w:val="afb"/>
                <w:rFonts w:ascii="Calibri" w:hAnsi="Calibri"/>
              </w:rPr>
              <w:t>25.1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Гарантийные обязательства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3" w:history="1">
            <w:r w:rsidR="00713B80" w:rsidRPr="00497F51">
              <w:rPr>
                <w:rStyle w:val="afb"/>
                <w:rFonts w:ascii="Calibri" w:hAnsi="Calibri"/>
              </w:rPr>
              <w:t>25.2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Срок службы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4" w:history="1">
            <w:r w:rsidR="00713B80" w:rsidRPr="00497F51">
              <w:rPr>
                <w:rStyle w:val="afb"/>
                <w:rFonts w:ascii="Calibri" w:hAnsi="Calibri"/>
              </w:rPr>
              <w:t>25.3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надежности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:rsidR="00713B80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49751505" w:history="1">
            <w:r w:rsidR="00713B80" w:rsidRPr="00497F51">
              <w:rPr>
                <w:rStyle w:val="afb"/>
              </w:rPr>
              <w:t>26.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:rsidR="0056035A" w:rsidRPr="00514133" w:rsidRDefault="00000000" w:rsidP="00713B80">
          <w:pPr>
            <w:pStyle w:val="36"/>
            <w:rPr>
              <w:rFonts w:ascii="Arial Narrow" w:hAnsi="Arial Narrow"/>
            </w:rPr>
          </w:pPr>
          <w:hyperlink w:anchor="_Toc149751506" w:history="1">
            <w:r w:rsidR="00713B80" w:rsidRPr="00497F51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23</w:t>
            </w:r>
            <w:r w:rsidR="00713B80">
              <w:rPr>
                <w:webHidden/>
              </w:rPr>
              <w:fldChar w:fldCharType="end"/>
            </w:r>
          </w:hyperlink>
          <w:r w:rsidR="00B53195" w:rsidRPr="00514133">
            <w:rPr>
              <w:rFonts w:ascii="Arial Narrow" w:hAnsi="Arial Narrow"/>
              <w:szCs w:val="20"/>
            </w:rPr>
            <w:fldChar w:fldCharType="end"/>
          </w:r>
        </w:p>
      </w:sdtContent>
    </w:sdt>
    <w:p w:rsidR="00823868" w:rsidRPr="00514133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149751460"/>
      <w:r w:rsidRPr="00514133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АБ – аккумуляторная батарея;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АВР – автоматический ввод резерва;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АПВ – автоматическое повторное включение;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АЧР – автоматическая частотная разгрузка;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 – высшее напряжение;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ВНР – восстановление нормального режима;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ГЗ – газовая защита;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ДЗТ –дифференциальная защита трансформатора;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ЗДЗ – защита от дуговых замыканий;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ЗМН – защита минимального напряжения;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ЗП – защита от перегрузки;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ЗРУ – закрытое распределительное устройство;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ЛЗШ – логическая защита шин;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ВН – модуль высокого напряжения </w:t>
      </w:r>
      <w:r w:rsidR="00D34865">
        <w:rPr>
          <w:rFonts w:ascii="Arial Narrow" w:hAnsi="Arial Narrow"/>
          <w:color w:val="auto"/>
        </w:rPr>
        <w:t>110</w:t>
      </w:r>
      <w:r w:rsidRPr="00514133">
        <w:rPr>
          <w:rFonts w:ascii="Arial Narrow" w:hAnsi="Arial Narrow"/>
          <w:color w:val="auto"/>
        </w:rPr>
        <w:t> кВ;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СН – модуль </w:t>
      </w:r>
      <w:r w:rsidR="0041493E">
        <w:rPr>
          <w:rFonts w:ascii="Arial Narrow" w:hAnsi="Arial Narrow"/>
          <w:color w:val="auto"/>
        </w:rPr>
        <w:t>низкого</w:t>
      </w:r>
      <w:r w:rsidRPr="00514133">
        <w:rPr>
          <w:rFonts w:ascii="Arial Narrow" w:hAnsi="Arial Narrow"/>
          <w:color w:val="auto"/>
        </w:rPr>
        <w:t xml:space="preserve"> напряжения </w:t>
      </w:r>
      <w:r w:rsidR="0041493E">
        <w:rPr>
          <w:rFonts w:ascii="Arial Narrow" w:hAnsi="Arial Narrow"/>
          <w:color w:val="auto"/>
        </w:rPr>
        <w:t>6</w:t>
      </w:r>
      <w:r w:rsidRPr="00514133">
        <w:rPr>
          <w:rFonts w:ascii="Arial Narrow" w:hAnsi="Arial Narrow"/>
          <w:color w:val="auto"/>
        </w:rPr>
        <w:t> кВ;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МП – микропроцессорный; 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 – мобильная подстанция;</w:t>
      </w:r>
    </w:p>
    <w:p w:rsidR="002F64FD" w:rsidRPr="00514133" w:rsidRDefault="00A81486" w:rsidP="002F64FD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ММПС</w:t>
      </w:r>
      <w:r w:rsidR="002F64FD" w:rsidRPr="00514133">
        <w:rPr>
          <w:rFonts w:ascii="Arial Narrow" w:hAnsi="Arial Narrow"/>
          <w:color w:val="auto"/>
        </w:rPr>
        <w:t xml:space="preserve"> – мобильная трансформаторная подстанция на полуприцепе;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МТЗ – максимальная токовая защита;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НН – низшее напряжение;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ОПН – ограничитель перенапряжения нелинейный;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ОПС – охранно-пожарная сигнализация;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ОПУ – </w:t>
      </w:r>
      <w:proofErr w:type="spellStart"/>
      <w:r w:rsidRPr="00514133">
        <w:rPr>
          <w:rFonts w:ascii="Arial Narrow" w:hAnsi="Arial Narrow"/>
          <w:color w:val="auto"/>
        </w:rPr>
        <w:t>общеподстанционный</w:t>
      </w:r>
      <w:proofErr w:type="spellEnd"/>
      <w:r w:rsidRPr="00514133">
        <w:rPr>
          <w:rFonts w:ascii="Arial Narrow" w:hAnsi="Arial Narrow"/>
          <w:color w:val="auto"/>
        </w:rPr>
        <w:t xml:space="preserve"> пункт управления;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ПДС – преобразователь дискретных сигналов;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ПС – подстанция;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ПУ – панель управления;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РЗА – релейная защита и автоматика;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РПН – регулирование напряжения под нагрузкой;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РУ – распределительное устройство;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СОПТ – система оперативного постоянного тока;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ТН – трансформатор напряжения;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 – телесигнализация;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ТСН – трансформатор собственных нужд;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ТУ – телеуправление;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proofErr w:type="spellStart"/>
      <w:r w:rsidRPr="00514133">
        <w:rPr>
          <w:rFonts w:ascii="Arial Narrow" w:hAnsi="Arial Narrow"/>
          <w:color w:val="auto"/>
        </w:rPr>
        <w:t>ШТМиС</w:t>
      </w:r>
      <w:proofErr w:type="spellEnd"/>
      <w:r w:rsidRPr="00514133">
        <w:rPr>
          <w:rFonts w:ascii="Arial Narrow" w:hAnsi="Arial Narrow"/>
          <w:color w:val="auto"/>
        </w:rPr>
        <w:t xml:space="preserve"> – шкаф систем телемеханики и связи;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lastRenderedPageBreak/>
        <w:t xml:space="preserve">ШТН и ПОБ – шкаф ТН </w:t>
      </w:r>
      <w:r w:rsidR="00D34865">
        <w:rPr>
          <w:rFonts w:ascii="Arial Narrow" w:hAnsi="Arial Narrow"/>
          <w:color w:val="auto"/>
        </w:rPr>
        <w:t>110</w:t>
      </w:r>
      <w:r w:rsidRPr="00514133">
        <w:rPr>
          <w:rFonts w:ascii="Arial Narrow" w:hAnsi="Arial Narrow"/>
          <w:color w:val="auto"/>
        </w:rPr>
        <w:t xml:space="preserve"> кВ и питания цепей оперативной блокировки;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ШУС – шкаф управления и сигнализации;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ЩПТ – щит постоянного тока;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ЭМО – электромагнит отключения.</w:t>
      </w:r>
    </w:p>
    <w:p w:rsidR="002F64FD" w:rsidRPr="00514133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:rsidR="008859AB" w:rsidRPr="00514133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514133">
        <w:rPr>
          <w:rFonts w:ascii="Arial Narrow" w:hAnsi="Arial Narrow" w:cstheme="minorHAnsi"/>
          <w:lang w:val="ru-RU"/>
        </w:rPr>
        <w:br w:type="page"/>
      </w:r>
    </w:p>
    <w:p w:rsidR="00823868" w:rsidRPr="00514133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149751461"/>
      <w:r w:rsidRPr="00514133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 w:rsidRPr="00514133">
        <w:rPr>
          <w:rFonts w:ascii="Arial Narrow" w:hAnsi="Arial Narrow" w:cstheme="minorHAnsi"/>
        </w:rPr>
        <w:t xml:space="preserve">В настоящей </w:t>
      </w:r>
      <w:r w:rsidR="00E6754B" w:rsidRPr="00514133">
        <w:rPr>
          <w:rFonts w:ascii="Arial Narrow" w:hAnsi="Arial Narrow" w:cstheme="minorHAnsi"/>
        </w:rPr>
        <w:t>д</w:t>
      </w:r>
      <w:r w:rsidRPr="00514133">
        <w:rPr>
          <w:rFonts w:ascii="Arial Narrow" w:hAnsi="Arial Narrow" w:cstheme="minorHAnsi"/>
        </w:rPr>
        <w:t xml:space="preserve">окументации разработаны </w:t>
      </w:r>
      <w:r w:rsidR="00E6754B" w:rsidRPr="00514133">
        <w:rPr>
          <w:rFonts w:ascii="Arial Narrow" w:hAnsi="Arial Narrow" w:cstheme="minorHAnsi"/>
        </w:rPr>
        <w:t xml:space="preserve">общие </w:t>
      </w:r>
      <w:r w:rsidRPr="00514133">
        <w:rPr>
          <w:rFonts w:ascii="Arial Narrow" w:hAnsi="Arial Narrow" w:cstheme="minorHAnsi"/>
        </w:rPr>
        <w:t>инженерно-технические решения по изготовлению объекта: «</w:t>
      </w:r>
      <w:r w:rsidR="006F6D0E">
        <w:rPr>
          <w:rFonts w:ascii="Arial Narrow" w:hAnsi="Arial Narrow" w:cstheme="minorHAnsi"/>
        </w:rPr>
        <w:t>М</w:t>
      </w:r>
      <w:r w:rsidRPr="00514133">
        <w:rPr>
          <w:rFonts w:ascii="Arial Narrow" w:hAnsi="Arial Narrow" w:cstheme="minorHAnsi"/>
        </w:rPr>
        <w:t xml:space="preserve">обильная </w:t>
      </w:r>
      <w:r w:rsidR="00E6754B" w:rsidRPr="00514133">
        <w:rPr>
          <w:rFonts w:ascii="Arial Narrow" w:hAnsi="Arial Narrow" w:cstheme="minorHAnsi"/>
        </w:rPr>
        <w:t>трансформ</w:t>
      </w:r>
      <w:r w:rsidR="00547E7E" w:rsidRPr="00514133">
        <w:rPr>
          <w:rFonts w:ascii="Arial Narrow" w:hAnsi="Arial Narrow" w:cstheme="minorHAnsi"/>
        </w:rPr>
        <w:t xml:space="preserve">аторная </w:t>
      </w:r>
      <w:r w:rsidRPr="00514133">
        <w:rPr>
          <w:rFonts w:ascii="Arial Narrow" w:hAnsi="Arial Narrow" w:cstheme="minorHAnsi"/>
        </w:rPr>
        <w:t xml:space="preserve">подстанция </w:t>
      </w:r>
      <w:r w:rsidR="006F6D0E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мощностью </w:t>
      </w:r>
      <w:r w:rsidR="006F6D0E">
        <w:rPr>
          <w:rFonts w:ascii="Arial Narrow" w:hAnsi="Arial Narrow" w:cstheme="minorHAnsi"/>
        </w:rPr>
        <w:t>25</w:t>
      </w:r>
      <w:r w:rsidR="008859AB" w:rsidRPr="00514133">
        <w:rPr>
          <w:rFonts w:ascii="Arial Narrow" w:hAnsi="Arial Narrow" w:cstheme="minorHAnsi"/>
        </w:rPr>
        <w:t xml:space="preserve"> </w:t>
      </w:r>
      <w:r w:rsidR="00982493" w:rsidRPr="00514133">
        <w:rPr>
          <w:rFonts w:ascii="Arial Narrow" w:hAnsi="Arial Narrow" w:cstheme="minorHAnsi"/>
        </w:rPr>
        <w:t>МВА</w:t>
      </w:r>
      <w:r w:rsidR="0056638F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наружного исполнения на полуприцеп</w:t>
      </w:r>
      <w:r w:rsidR="00901CC1" w:rsidRPr="00514133">
        <w:rPr>
          <w:rFonts w:ascii="Arial Narrow" w:hAnsi="Arial Narrow" w:cstheme="minorHAnsi"/>
        </w:rPr>
        <w:t>ах</w:t>
      </w:r>
      <w:r w:rsidR="00E8546D"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</w:t>
      </w:r>
      <w:r w:rsidR="00A81486">
        <w:rPr>
          <w:rFonts w:ascii="Arial Narrow" w:hAnsi="Arial Narrow" w:cstheme="minorHAnsi"/>
        </w:rPr>
        <w:t>М</w:t>
      </w:r>
      <w:r w:rsidR="008859AB" w:rsidRPr="00514133">
        <w:rPr>
          <w:rFonts w:ascii="Arial Narrow" w:hAnsi="Arial Narrow" w:cstheme="minorHAnsi"/>
        </w:rPr>
        <w:t>ПС</w:t>
      </w:r>
      <w:r w:rsidR="006F6D0E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E8546D" w:rsidRPr="00514133">
        <w:rPr>
          <w:rFonts w:ascii="Arial Narrow" w:hAnsi="Arial Narrow" w:cstheme="minorHAnsi"/>
        </w:rPr>
        <w:t>-</w:t>
      </w:r>
      <w:r w:rsidR="006F6D0E">
        <w:rPr>
          <w:rFonts w:ascii="Arial Narrow" w:hAnsi="Arial Narrow" w:cstheme="minorHAnsi"/>
        </w:rPr>
        <w:t>250</w:t>
      </w:r>
      <w:r w:rsidR="008859AB" w:rsidRPr="00514133">
        <w:rPr>
          <w:rFonts w:ascii="Arial Narrow" w:hAnsi="Arial Narrow" w:cstheme="minorHAnsi"/>
        </w:rPr>
        <w:t>00</w:t>
      </w:r>
      <w:r w:rsidR="007C07E2" w:rsidRPr="00514133">
        <w:rPr>
          <w:rFonts w:ascii="Arial Narrow" w:hAnsi="Arial Narrow" w:cstheme="minorHAnsi"/>
        </w:rPr>
        <w:t>-</w:t>
      </w:r>
      <w:r w:rsidR="007C07E2">
        <w:rPr>
          <w:rFonts w:ascii="Arial Narrow" w:hAnsi="Arial Narrow" w:cstheme="minorHAnsi"/>
        </w:rPr>
        <w:t>3</w:t>
      </w:r>
      <w:r w:rsidR="007C07E2" w:rsidRPr="00514133">
        <w:rPr>
          <w:rFonts w:ascii="Arial Narrow" w:hAnsi="Arial Narrow" w:cstheme="minorHAnsi"/>
        </w:rPr>
        <w:t>-</w:t>
      </w:r>
      <w:r w:rsidR="0041493E">
        <w:rPr>
          <w:rFonts w:ascii="Arial Narrow" w:hAnsi="Arial Narrow" w:cstheme="minorHAnsi"/>
        </w:rPr>
        <w:t>6</w:t>
      </w:r>
      <w:r w:rsidR="007C07E2" w:rsidRPr="00514133">
        <w:rPr>
          <w:rFonts w:ascii="Arial Narrow" w:hAnsi="Arial Narrow" w:cstheme="minorHAnsi"/>
        </w:rPr>
        <w:t>-М</w:t>
      </w:r>
    </w:p>
    <w:p w:rsidR="00823868" w:rsidRPr="00514133" w:rsidRDefault="00E6754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</w:t>
      </w:r>
      <w:r w:rsidR="00823868" w:rsidRPr="00514133">
        <w:rPr>
          <w:rFonts w:ascii="Arial Narrow" w:hAnsi="Arial Narrow" w:cstheme="minorHAnsi"/>
        </w:rPr>
        <w:t>окументация разрабатывается с соблюдением действующи</w:t>
      </w:r>
      <w:r w:rsidR="00A16384" w:rsidRPr="00514133">
        <w:rPr>
          <w:rFonts w:ascii="Arial Narrow" w:hAnsi="Arial Narrow" w:cstheme="minorHAnsi"/>
        </w:rPr>
        <w:t>х</w:t>
      </w:r>
      <w:r w:rsidR="00823868" w:rsidRPr="00514133">
        <w:rPr>
          <w:rFonts w:ascii="Arial Narrow" w:hAnsi="Arial Narrow" w:cstheme="minorHAnsi"/>
        </w:rPr>
        <w:t xml:space="preserve"> норм и правил.</w:t>
      </w:r>
    </w:p>
    <w:p w:rsidR="00823868" w:rsidRPr="00514133" w:rsidRDefault="00823868" w:rsidP="000D31C4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8" w:name="_Toc391758444"/>
      <w:bookmarkStart w:id="9" w:name="_Toc407297121"/>
      <w:bookmarkStart w:id="10" w:name="_Toc440636052"/>
      <w:bookmarkStart w:id="11" w:name="_Toc149751462"/>
      <w:r w:rsidRPr="00514133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:rsidR="00823868" w:rsidRPr="00514133" w:rsidRDefault="0041493E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Модульная м</w:t>
      </w:r>
      <w:r w:rsidR="00823868" w:rsidRPr="00514133">
        <w:rPr>
          <w:rFonts w:ascii="Arial Narrow" w:hAnsi="Arial Narrow" w:cstheme="minorHAnsi"/>
        </w:rPr>
        <w:t>обильная подстанция (</w:t>
      </w:r>
      <w:r w:rsidR="00A81486">
        <w:rPr>
          <w:rFonts w:ascii="Arial Narrow" w:hAnsi="Arial Narrow" w:cstheme="minorHAnsi"/>
        </w:rPr>
        <w:t>ММПС</w:t>
      </w:r>
      <w:r w:rsidR="00823868" w:rsidRPr="00514133">
        <w:rPr>
          <w:rFonts w:ascii="Arial Narrow" w:hAnsi="Arial Narrow" w:cstheme="minorHAnsi"/>
        </w:rPr>
        <w:t>) предназначена для организации временного электроснабжения объектов</w:t>
      </w:r>
      <w:r w:rsidR="00E8546D" w:rsidRPr="00514133">
        <w:rPr>
          <w:rFonts w:ascii="Arial Narrow" w:hAnsi="Arial Narrow" w:cstheme="minorHAnsi"/>
        </w:rPr>
        <w:t xml:space="preserve"> </w:t>
      </w:r>
      <w:r w:rsidR="00901CC1" w:rsidRPr="00514133">
        <w:rPr>
          <w:rFonts w:ascii="Arial Narrow" w:hAnsi="Arial Narrow" w:cstheme="minorHAnsi"/>
        </w:rPr>
        <w:t>ЗАКАЗЧИКА</w:t>
      </w:r>
      <w:r w:rsidR="00823868" w:rsidRPr="00514133">
        <w:rPr>
          <w:rFonts w:ascii="Arial Narrow" w:hAnsi="Arial Narrow" w:cstheme="minorHAnsi"/>
        </w:rPr>
        <w:t>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Мобильная подстанция выполнена в виде </w:t>
      </w:r>
      <w:r w:rsidR="006F6D0E">
        <w:rPr>
          <w:rFonts w:ascii="Arial Narrow" w:hAnsi="Arial Narrow" w:cstheme="minorHAnsi"/>
        </w:rPr>
        <w:t>двух</w:t>
      </w:r>
      <w:r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модул</w:t>
      </w:r>
      <w:r w:rsidR="006F6D0E">
        <w:rPr>
          <w:rFonts w:ascii="Arial Narrow" w:hAnsi="Arial Narrow" w:cstheme="minorHAnsi"/>
        </w:rPr>
        <w:t>ей</w:t>
      </w:r>
      <w:r w:rsidR="008859AB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514133">
        <w:rPr>
          <w:rFonts w:ascii="Arial Narrow" w:hAnsi="Arial Narrow" w:cstheme="minorHAnsi"/>
        </w:rPr>
        <w:t>полуприцеп</w:t>
      </w:r>
      <w:r w:rsidR="0041493E">
        <w:rPr>
          <w:rFonts w:ascii="Arial Narrow" w:hAnsi="Arial Narrow" w:cstheme="minorHAnsi"/>
        </w:rPr>
        <w:t>ах</w:t>
      </w:r>
      <w:r w:rsidRPr="00514133">
        <w:rPr>
          <w:rFonts w:ascii="Arial Narrow" w:hAnsi="Arial Narrow" w:cstheme="minorHAnsi"/>
        </w:rPr>
        <w:t xml:space="preserve">. </w:t>
      </w:r>
    </w:p>
    <w:p w:rsidR="004B7D04" w:rsidRPr="00514133" w:rsidRDefault="004B7D04" w:rsidP="004B7D04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МПС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514133">
        <w:rPr>
          <w:rFonts w:ascii="Arial Narrow" w:hAnsi="Arial Narrow"/>
        </w:rPr>
        <w:t>третьей</w:t>
      </w:r>
      <w:r w:rsidRPr="00514133">
        <w:rPr>
          <w:rFonts w:ascii="Arial Narrow" w:hAnsi="Arial Narrow"/>
        </w:rPr>
        <w:t xml:space="preserve"> категории </w:t>
      </w:r>
      <w:r w:rsidR="00D7264F" w:rsidRPr="00514133">
        <w:rPr>
          <w:rFonts w:ascii="Arial Narrow" w:hAnsi="Arial Narrow"/>
        </w:rPr>
        <w:t>надёжности</w:t>
      </w:r>
      <w:r w:rsidRPr="00514133">
        <w:rPr>
          <w:rFonts w:ascii="Arial Narrow" w:hAnsi="Arial Narrow"/>
        </w:rPr>
        <w:t>.</w:t>
      </w:r>
    </w:p>
    <w:p w:rsidR="00865103" w:rsidRPr="00341455" w:rsidRDefault="00865103" w:rsidP="00865103">
      <w:pPr>
        <w:pStyle w:val="affffffffff7"/>
        <w:rPr>
          <w:rFonts w:ascii="Arial Narrow" w:hAnsi="Arial Narrow"/>
        </w:rPr>
      </w:pPr>
      <w:r w:rsidRPr="00341455">
        <w:rPr>
          <w:rFonts w:ascii="Arial Narrow" w:hAnsi="Arial Narrow"/>
        </w:rPr>
        <w:t>Оборудование, установленное на МПС открыто, имеет климатическое исполнение УХЛ1 (</w:t>
      </w:r>
      <w:r w:rsidRPr="00341455">
        <w:rPr>
          <w:rFonts w:ascii="Arial Narrow" w:hAnsi="Arial Narrow"/>
          <w:bCs/>
        </w:rPr>
        <w:t>ГОСТ 15150-69</w:t>
      </w:r>
      <w:r w:rsidRPr="00341455">
        <w:rPr>
          <w:rFonts w:ascii="Arial Narrow" w:hAnsi="Arial Narrow"/>
        </w:rPr>
        <w:t>), и рассчитано на работу при температуре окружающего воздуха от минус 60 °C до +40 °С, с предельным рабочим режимом температуры от минус 70 °С до +45 °C. Оборудование и оболочки рассчитаны на относительную влажность воздуха 75% при температуре +15 °С (среднегодовое значение), и 100% при температуре +25 °С (верхнее значение - наблюдается конденсация влаги).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Наружные стены модулей выполнены с внутренним утеплением и обшивкой панелями из негорючих материалов.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Кровля модулей выполнена с внутренним утеплением и обшивкой панелями из негорючих материалов.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ММПС оборудована пожарным щитом, модули оснащены огнетушителями. На дверях установлены таблички с указанием наименования помещения, категории взрывопожарной и пожарной опасности, класс зоны по №123-ФЗ.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Входные двери в модулях выполнены в габаритах обеспечивающих беспрепятственную эвакуацию через них людей и транспортирование наибольшего по габаритам оборудования. Высота дверного проема не менее 1,9 м, ширина не менее 0,9 м.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</w:p>
    <w:p w:rsidR="00865103" w:rsidRPr="00341455" w:rsidRDefault="00865103" w:rsidP="00865103">
      <w:pPr>
        <w:ind w:left="284" w:right="458" w:firstLine="578"/>
        <w:jc w:val="both"/>
        <w:rPr>
          <w:rFonts w:ascii="Arial Narrow" w:hAnsi="Arial Narrow" w:cs="Calibri"/>
          <w:szCs w:val="20"/>
          <w:lang w:eastAsia="en-US"/>
        </w:rPr>
      </w:pPr>
      <w:r w:rsidRPr="00341455">
        <w:rPr>
          <w:rFonts w:ascii="Arial Narrow" w:hAnsi="Arial Narrow" w:cs="Calibri"/>
          <w:szCs w:val="20"/>
          <w:lang w:eastAsia="en-US"/>
        </w:rPr>
        <w:t>Пожарно-технические характеристики в соответствии с Федеральным законом от 22.07.2008 № 123-ФЗ «Технический регламент о требованиях пожарной безопасности» и СП 12.13130</w:t>
      </w:r>
    </w:p>
    <w:tbl>
      <w:tblPr>
        <w:tblW w:w="9861" w:type="dxa"/>
        <w:tblInd w:w="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9"/>
        <w:gridCol w:w="3192"/>
      </w:tblGrid>
      <w:tr w:rsidR="00865103" w:rsidRPr="00341455" w:rsidTr="00713B80">
        <w:tc>
          <w:tcPr>
            <w:tcW w:w="6669" w:type="dxa"/>
            <w:vAlign w:val="center"/>
          </w:tcPr>
          <w:p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Категория по пожарной опасности</w:t>
            </w:r>
          </w:p>
        </w:tc>
        <w:tc>
          <w:tcPr>
            <w:tcW w:w="3192" w:type="dxa"/>
            <w:vAlign w:val="center"/>
          </w:tcPr>
          <w:p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 w:cs="TimesNewRomanPSMT"/>
                <w:sz w:val="20"/>
                <w:szCs w:val="20"/>
                <w:lang w:eastAsia="en-US"/>
              </w:rPr>
              <w:t>В</w:t>
            </w:r>
          </w:p>
        </w:tc>
      </w:tr>
      <w:tr w:rsidR="00865103" w:rsidRPr="00341455" w:rsidTr="00713B80">
        <w:tc>
          <w:tcPr>
            <w:tcW w:w="6669" w:type="dxa"/>
            <w:vAlign w:val="center"/>
          </w:tcPr>
          <w:p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Класс конструктивной пожарной опасности</w:t>
            </w:r>
          </w:p>
        </w:tc>
        <w:tc>
          <w:tcPr>
            <w:tcW w:w="3192" w:type="dxa"/>
            <w:vAlign w:val="center"/>
          </w:tcPr>
          <w:p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 w:cs="TimesNewRomanPSMT"/>
                <w:sz w:val="20"/>
                <w:szCs w:val="20"/>
                <w:lang w:eastAsia="en-US"/>
              </w:rPr>
              <w:t>С1</w:t>
            </w:r>
          </w:p>
        </w:tc>
      </w:tr>
      <w:tr w:rsidR="00865103" w:rsidRPr="00341455" w:rsidTr="00713B80">
        <w:tc>
          <w:tcPr>
            <w:tcW w:w="6669" w:type="dxa"/>
            <w:vAlign w:val="center"/>
          </w:tcPr>
          <w:p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Класс функциональной пожарной опасности</w:t>
            </w:r>
          </w:p>
        </w:tc>
        <w:tc>
          <w:tcPr>
            <w:tcW w:w="3192" w:type="dxa"/>
            <w:vAlign w:val="center"/>
          </w:tcPr>
          <w:p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/>
                <w:lang w:eastAsia="en-US"/>
              </w:rPr>
              <w:t>Ф5.1</w:t>
            </w:r>
          </w:p>
        </w:tc>
      </w:tr>
      <w:tr w:rsidR="00865103" w:rsidRPr="00341455" w:rsidTr="00713B80">
        <w:tc>
          <w:tcPr>
            <w:tcW w:w="6669" w:type="dxa"/>
            <w:vAlign w:val="center"/>
          </w:tcPr>
          <w:p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Степень огнестойкости</w:t>
            </w:r>
          </w:p>
        </w:tc>
        <w:tc>
          <w:tcPr>
            <w:tcW w:w="3192" w:type="dxa"/>
            <w:vAlign w:val="center"/>
          </w:tcPr>
          <w:p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hAnsi="Arial Narrow"/>
                <w:sz w:val="20"/>
                <w:szCs w:val="20"/>
                <w:lang w:eastAsia="en-US"/>
              </w:rPr>
              <w:t>IV</w:t>
            </w:r>
          </w:p>
        </w:tc>
      </w:tr>
    </w:tbl>
    <w:p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149751463"/>
      <w:r w:rsidRPr="00514133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:rsidR="00823868" w:rsidRPr="00D5476D" w:rsidRDefault="005206BD" w:rsidP="004B7D04">
      <w:pPr>
        <w:pStyle w:val="affffffffff7"/>
        <w:rPr>
          <w:rFonts w:ascii="Arial Narrow" w:hAnsi="Arial Narrow"/>
        </w:rPr>
      </w:pPr>
      <w:r w:rsidRPr="00D5476D">
        <w:rPr>
          <w:rFonts w:ascii="Arial Narrow" w:hAnsi="Arial Narrow" w:cstheme="minorHAnsi"/>
        </w:rPr>
        <w:t>П</w:t>
      </w:r>
      <w:r w:rsidR="00823868" w:rsidRPr="00D5476D">
        <w:rPr>
          <w:rFonts w:ascii="Arial Narrow" w:hAnsi="Arial Narrow" w:cstheme="minorHAnsi"/>
        </w:rPr>
        <w:t xml:space="preserve">о высокой стороне </w:t>
      </w:r>
      <w:r w:rsidR="006F6D0E" w:rsidRPr="00D5476D">
        <w:rPr>
          <w:rFonts w:ascii="Arial Narrow" w:hAnsi="Arial Narrow" w:cstheme="minorHAnsi"/>
        </w:rPr>
        <w:t>110</w:t>
      </w:r>
      <w:r w:rsidR="008859AB" w:rsidRPr="00D5476D">
        <w:rPr>
          <w:rFonts w:ascii="Arial Narrow" w:hAnsi="Arial Narrow" w:cstheme="minorHAnsi"/>
        </w:rPr>
        <w:t> </w:t>
      </w:r>
      <w:r w:rsidR="006713D0" w:rsidRPr="00D5476D">
        <w:rPr>
          <w:rFonts w:ascii="Arial Narrow" w:hAnsi="Arial Narrow" w:cstheme="minorHAnsi"/>
        </w:rPr>
        <w:t>кВ</w:t>
      </w:r>
      <w:r w:rsidR="00823868" w:rsidRPr="00D5476D">
        <w:rPr>
          <w:rFonts w:ascii="Arial Narrow" w:hAnsi="Arial Narrow" w:cstheme="minorHAnsi"/>
        </w:rPr>
        <w:t xml:space="preserve"> однолинейная схема </w:t>
      </w:r>
      <w:r w:rsidR="00A81486" w:rsidRPr="00D5476D">
        <w:rPr>
          <w:rFonts w:ascii="Arial Narrow" w:hAnsi="Arial Narrow" w:cstheme="minorHAnsi"/>
        </w:rPr>
        <w:t>ММПС</w:t>
      </w:r>
      <w:r w:rsidR="00823868" w:rsidRPr="00D5476D">
        <w:rPr>
          <w:rFonts w:ascii="Arial Narrow" w:hAnsi="Arial Narrow" w:cstheme="minorHAnsi"/>
        </w:rPr>
        <w:t xml:space="preserve"> выполняется аналогично схеме №</w:t>
      </w:r>
      <w:r w:rsidR="006F6D0E" w:rsidRPr="00D5476D">
        <w:rPr>
          <w:rFonts w:ascii="Arial Narrow" w:hAnsi="Arial Narrow" w:cstheme="minorHAnsi"/>
        </w:rPr>
        <w:t>110</w:t>
      </w:r>
      <w:r w:rsidR="00823868" w:rsidRPr="00D5476D">
        <w:rPr>
          <w:rFonts w:ascii="Arial Narrow" w:hAnsi="Arial Narrow" w:cstheme="minorHAnsi"/>
        </w:rPr>
        <w:t>-3Н СТО 56947007-29.240.30.010-2008 «Блок (линия-тра</w:t>
      </w:r>
      <w:r w:rsidR="00C311D4" w:rsidRPr="00D5476D">
        <w:rPr>
          <w:rFonts w:ascii="Arial Narrow" w:hAnsi="Arial Narrow" w:cstheme="minorHAnsi"/>
        </w:rPr>
        <w:t>нсформатор) с выключателем» [3]</w:t>
      </w:r>
      <w:r w:rsidR="00823868" w:rsidRPr="00D5476D">
        <w:rPr>
          <w:rFonts w:ascii="Arial Narrow" w:hAnsi="Arial Narrow" w:cstheme="minorHAnsi"/>
        </w:rPr>
        <w:t>.</w:t>
      </w:r>
      <w:r w:rsidR="00C311D4" w:rsidRPr="00D5476D">
        <w:rPr>
          <w:rFonts w:ascii="Arial Narrow" w:hAnsi="Arial Narrow" w:cstheme="minorHAnsi"/>
        </w:rPr>
        <w:t xml:space="preserve"> </w:t>
      </w:r>
      <w:r w:rsidR="004B7D04" w:rsidRPr="00D5476D">
        <w:rPr>
          <w:rFonts w:ascii="Arial Narrow" w:hAnsi="Arial Narrow"/>
        </w:rPr>
        <w:t xml:space="preserve">Применение </w:t>
      </w:r>
      <w:r w:rsidR="00C311D4" w:rsidRPr="00D5476D">
        <w:rPr>
          <w:rFonts w:ascii="Arial Narrow" w:hAnsi="Arial Narrow"/>
        </w:rPr>
        <w:t xml:space="preserve">схемы </w:t>
      </w:r>
      <w:r w:rsidR="004B7D04" w:rsidRPr="00D5476D">
        <w:rPr>
          <w:rFonts w:ascii="Arial Narrow" w:hAnsi="Arial Narrow"/>
        </w:rPr>
        <w:t xml:space="preserve">подключения оборудования на </w:t>
      </w:r>
      <w:r w:rsidR="00A81486" w:rsidRPr="00D5476D">
        <w:rPr>
          <w:rFonts w:ascii="Arial Narrow" w:hAnsi="Arial Narrow"/>
        </w:rPr>
        <w:t>ММПС</w:t>
      </w:r>
      <w:r w:rsidR="004B7D04" w:rsidRPr="00D5476D">
        <w:rPr>
          <w:rFonts w:ascii="Arial Narrow" w:hAnsi="Arial Narrow"/>
        </w:rPr>
        <w:t xml:space="preserve"> обосновывается </w:t>
      </w:r>
      <w:r w:rsidR="00C311D4" w:rsidRPr="00D5476D">
        <w:rPr>
          <w:rFonts w:ascii="Arial Narrow" w:hAnsi="Arial Narrow"/>
        </w:rPr>
        <w:t xml:space="preserve">необходимостью </w:t>
      </w:r>
      <w:r w:rsidR="004B7D04" w:rsidRPr="00D5476D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:rsidR="00823868" w:rsidRPr="00514133" w:rsidRDefault="0019114E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14" w:name="_Toc149751464"/>
      <w:r w:rsidRPr="00514133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514133">
        <w:rPr>
          <w:rFonts w:ascii="Arial Narrow" w:hAnsi="Arial Narrow" w:cstheme="minorHAnsi"/>
          <w:lang w:val="ru-RU"/>
        </w:rPr>
        <w:t xml:space="preserve"> </w:t>
      </w:r>
    </w:p>
    <w:p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bookmarkStart w:id="18" w:name="_Toc109839430"/>
      <w:bookmarkStart w:id="19" w:name="_Toc149751465"/>
      <w:r w:rsidRPr="00514133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514133">
        <w:rPr>
          <w:rFonts w:ascii="Arial Narrow" w:hAnsi="Arial Narrow" w:cstheme="minorHAnsi"/>
          <w:lang w:val="ru-RU"/>
        </w:rPr>
        <w:t xml:space="preserve"> </w:t>
      </w:r>
      <w:r w:rsidR="00A81486">
        <w:rPr>
          <w:rFonts w:ascii="Arial Narrow" w:hAnsi="Arial Narrow" w:cstheme="minorHAnsi"/>
          <w:lang w:val="ru-RU"/>
        </w:rPr>
        <w:t>ММПС</w:t>
      </w:r>
      <w:bookmarkEnd w:id="16"/>
      <w:bookmarkEnd w:id="17"/>
      <w:bookmarkEnd w:id="18"/>
      <w:bookmarkEnd w:id="19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944D50">
        <w:rPr>
          <w:rFonts w:ascii="Arial Narrow" w:hAnsi="Arial Narrow" w:cstheme="minorHAnsi"/>
        </w:rPr>
        <w:t xml:space="preserve">Модульная </w:t>
      </w:r>
      <w:r w:rsidR="00E6754B" w:rsidRPr="00944D50">
        <w:rPr>
          <w:rFonts w:ascii="Arial Narrow" w:hAnsi="Arial Narrow" w:cstheme="minorHAnsi"/>
        </w:rPr>
        <w:t>трансформ</w:t>
      </w:r>
      <w:r w:rsidRPr="00944D50">
        <w:rPr>
          <w:rFonts w:ascii="Arial Narrow" w:hAnsi="Arial Narrow" w:cstheme="minorHAnsi"/>
        </w:rPr>
        <w:t>аторная подстанция</w:t>
      </w:r>
      <w:r w:rsidR="009F5223" w:rsidRPr="00944D50">
        <w:rPr>
          <w:rFonts w:ascii="Arial Narrow" w:hAnsi="Arial Narrow" w:cstheme="minorHAnsi"/>
        </w:rPr>
        <w:t xml:space="preserve"> на полуприцепе</w:t>
      </w:r>
      <w:r w:rsidR="0005441A" w:rsidRPr="00944D50">
        <w:rPr>
          <w:rFonts w:ascii="Arial Narrow" w:hAnsi="Arial Narrow" w:cstheme="minorHAnsi"/>
        </w:rPr>
        <w:t xml:space="preserve"> </w:t>
      </w:r>
      <w:r w:rsidR="00A81486" w:rsidRPr="00944D50">
        <w:rPr>
          <w:rFonts w:ascii="Arial Narrow" w:hAnsi="Arial Narrow" w:cstheme="minorHAnsi"/>
        </w:rPr>
        <w:t>ММПС</w:t>
      </w:r>
      <w:r w:rsidR="006F6D0E" w:rsidRPr="00944D50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C311D4" w:rsidRPr="00944D50">
        <w:rPr>
          <w:rFonts w:ascii="Arial Narrow" w:hAnsi="Arial Narrow" w:cstheme="minorHAnsi"/>
        </w:rPr>
        <w:t>-</w:t>
      </w:r>
      <w:r w:rsidR="006F6D0E" w:rsidRPr="00944D50">
        <w:rPr>
          <w:rFonts w:ascii="Arial Narrow" w:hAnsi="Arial Narrow" w:cstheme="minorHAnsi"/>
        </w:rPr>
        <w:t>250</w:t>
      </w:r>
      <w:r w:rsidR="009F5223" w:rsidRPr="00944D50">
        <w:rPr>
          <w:rFonts w:ascii="Arial Narrow" w:hAnsi="Arial Narrow" w:cstheme="minorHAnsi"/>
        </w:rPr>
        <w:t>00-</w:t>
      </w:r>
      <w:r w:rsidR="006F6D0E" w:rsidRPr="00944D50">
        <w:rPr>
          <w:rFonts w:ascii="Arial Narrow" w:hAnsi="Arial Narrow" w:cstheme="minorHAnsi"/>
        </w:rPr>
        <w:t>3</w:t>
      </w:r>
      <w:r w:rsidR="009F5223" w:rsidRPr="00944D50">
        <w:rPr>
          <w:rFonts w:ascii="Arial Narrow" w:hAnsi="Arial Narrow" w:cstheme="minorHAnsi"/>
        </w:rPr>
        <w:t>-</w:t>
      </w:r>
      <w:r w:rsidR="0041493E">
        <w:rPr>
          <w:rFonts w:ascii="Arial Narrow" w:hAnsi="Arial Narrow" w:cstheme="minorHAnsi"/>
        </w:rPr>
        <w:t>6</w:t>
      </w:r>
      <w:r w:rsidR="009F5223" w:rsidRPr="00944D50">
        <w:rPr>
          <w:rFonts w:ascii="Arial Narrow" w:hAnsi="Arial Narrow" w:cstheme="minorHAnsi"/>
        </w:rPr>
        <w:t>-М</w:t>
      </w:r>
      <w:r w:rsidRPr="00944D50">
        <w:rPr>
          <w:rFonts w:ascii="Arial Narrow" w:hAnsi="Arial Narrow" w:cstheme="minorHAnsi"/>
        </w:rPr>
        <w:t xml:space="preserve"> выполнена в виде </w:t>
      </w:r>
      <w:r w:rsidR="006629B7" w:rsidRPr="00944D50">
        <w:rPr>
          <w:rFonts w:ascii="Arial Narrow" w:hAnsi="Arial Narrow" w:cstheme="minorHAnsi"/>
        </w:rPr>
        <w:t xml:space="preserve">двух </w:t>
      </w:r>
      <w:r w:rsidR="009F5223" w:rsidRPr="00944D50">
        <w:rPr>
          <w:rFonts w:ascii="Arial Narrow" w:hAnsi="Arial Narrow" w:cstheme="minorHAnsi"/>
        </w:rPr>
        <w:t>модул</w:t>
      </w:r>
      <w:r w:rsidR="006629B7" w:rsidRPr="00944D50">
        <w:rPr>
          <w:rFonts w:ascii="Arial Narrow" w:hAnsi="Arial Narrow" w:cstheme="minorHAnsi"/>
        </w:rPr>
        <w:t>ей</w:t>
      </w:r>
      <w:r w:rsidRPr="00944D50">
        <w:rPr>
          <w:rFonts w:ascii="Arial Narrow" w:hAnsi="Arial Narrow" w:cstheme="minorHAnsi"/>
        </w:rPr>
        <w:t xml:space="preserve"> контейнерного типа</w:t>
      </w:r>
      <w:r w:rsidR="0041493E">
        <w:rPr>
          <w:rFonts w:ascii="Arial Narrow" w:hAnsi="Arial Narrow" w:cstheme="minorHAnsi"/>
        </w:rPr>
        <w:t>,</w:t>
      </w:r>
      <w:r w:rsidR="0005441A" w:rsidRPr="00944D50">
        <w:rPr>
          <w:rFonts w:ascii="Arial Narrow" w:hAnsi="Arial Narrow" w:cstheme="minorHAnsi"/>
        </w:rPr>
        <w:t xml:space="preserve"> установленн</w:t>
      </w:r>
      <w:r w:rsidR="006629B7" w:rsidRPr="00944D50">
        <w:rPr>
          <w:rFonts w:ascii="Arial Narrow" w:hAnsi="Arial Narrow" w:cstheme="minorHAnsi"/>
        </w:rPr>
        <w:t xml:space="preserve">ых </w:t>
      </w:r>
      <w:r w:rsidRPr="00944D50">
        <w:rPr>
          <w:rFonts w:ascii="Arial Narrow" w:hAnsi="Arial Narrow" w:cstheme="minorHAnsi"/>
        </w:rPr>
        <w:t xml:space="preserve">на </w:t>
      </w:r>
      <w:r w:rsidR="00C311D4" w:rsidRPr="00944D50">
        <w:rPr>
          <w:rFonts w:ascii="Arial Narrow" w:hAnsi="Arial Narrow" w:cstheme="minorHAnsi"/>
        </w:rPr>
        <w:t>полуприцеп</w:t>
      </w:r>
      <w:r w:rsidR="0041493E">
        <w:rPr>
          <w:rFonts w:ascii="Arial Narrow" w:hAnsi="Arial Narrow" w:cstheme="minorHAnsi"/>
        </w:rPr>
        <w:t>ы</w:t>
      </w:r>
      <w:r w:rsidR="00275003" w:rsidRPr="00944D50">
        <w:rPr>
          <w:rFonts w:ascii="Arial Narrow" w:hAnsi="Arial Narrow" w:cstheme="minorHAnsi"/>
        </w:rPr>
        <w:t>.</w:t>
      </w:r>
    </w:p>
    <w:p w:rsidR="0005441A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6629B7">
        <w:rPr>
          <w:rFonts w:ascii="Arial Narrow" w:hAnsi="Arial Narrow" w:cstheme="minorHAnsi"/>
        </w:rPr>
        <w:t xml:space="preserve">одной </w:t>
      </w:r>
      <w:r w:rsidRPr="00514133">
        <w:rPr>
          <w:rFonts w:ascii="Arial Narrow" w:hAnsi="Arial Narrow" w:cstheme="minorHAnsi"/>
        </w:rPr>
        <w:t xml:space="preserve">платформе устанавливается </w:t>
      </w:r>
      <w:r w:rsidR="006629B7">
        <w:rPr>
          <w:rFonts w:ascii="Arial Narrow" w:hAnsi="Arial Narrow" w:cstheme="minorHAnsi"/>
        </w:rPr>
        <w:t>КРУЭ</w:t>
      </w:r>
      <w:r w:rsidR="0005441A" w:rsidRPr="00514133">
        <w:rPr>
          <w:rFonts w:ascii="Arial Narrow" w:hAnsi="Arial Narrow" w:cstheme="minorHAnsi"/>
        </w:rPr>
        <w:t xml:space="preserve"> </w:t>
      </w:r>
      <w:r w:rsidR="006629B7">
        <w:rPr>
          <w:rFonts w:ascii="Arial Narrow" w:hAnsi="Arial Narrow" w:cstheme="minorHAnsi"/>
        </w:rPr>
        <w:t>110</w:t>
      </w:r>
      <w:r w:rsidR="0005441A" w:rsidRPr="00514133">
        <w:rPr>
          <w:rFonts w:ascii="Arial Narrow" w:hAnsi="Arial Narrow" w:cstheme="minorHAnsi"/>
        </w:rPr>
        <w:t xml:space="preserve"> кВ</w:t>
      </w:r>
      <w:r w:rsidR="006629B7">
        <w:rPr>
          <w:rFonts w:ascii="Arial Narrow" w:hAnsi="Arial Narrow" w:cstheme="minorHAnsi"/>
        </w:rPr>
        <w:t xml:space="preserve"> и</w:t>
      </w:r>
      <w:r w:rsidR="00A672FB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трансформатор</w:t>
      </w:r>
      <w:r w:rsidR="00C311D4" w:rsidRPr="00514133">
        <w:rPr>
          <w:rFonts w:ascii="Arial Narrow" w:hAnsi="Arial Narrow" w:cstheme="minorHAnsi"/>
        </w:rPr>
        <w:t>ом</w:t>
      </w:r>
      <w:r w:rsidR="000E3CAD">
        <w:rPr>
          <w:rFonts w:ascii="Arial Narrow" w:hAnsi="Arial Narrow" w:cstheme="minorHAnsi"/>
        </w:rPr>
        <w:t xml:space="preserve"> и блоком заземления нейтрали</w:t>
      </w:r>
      <w:r w:rsidR="006629B7">
        <w:rPr>
          <w:rFonts w:ascii="Arial Narrow" w:hAnsi="Arial Narrow" w:cstheme="minorHAnsi"/>
        </w:rPr>
        <w:t>, на втором полуприцепе устанавливается</w:t>
      </w:r>
      <w:r w:rsidR="000E3CAD">
        <w:rPr>
          <w:rFonts w:ascii="Arial Narrow" w:hAnsi="Arial Narrow" w:cstheme="minorHAnsi"/>
        </w:rPr>
        <w:t xml:space="preserve"> контейнер с</w:t>
      </w:r>
      <w:r w:rsidR="006629B7">
        <w:rPr>
          <w:rFonts w:ascii="Arial Narrow" w:hAnsi="Arial Narrow" w:cstheme="minorHAnsi"/>
        </w:rPr>
        <w:t xml:space="preserve"> </w:t>
      </w:r>
      <w:r w:rsidR="0005441A" w:rsidRPr="00514133">
        <w:rPr>
          <w:rFonts w:ascii="Arial Narrow" w:hAnsi="Arial Narrow" w:cstheme="minorHAnsi"/>
        </w:rPr>
        <w:t xml:space="preserve">ЗРУ </w:t>
      </w:r>
      <w:r w:rsidR="0041493E">
        <w:rPr>
          <w:rFonts w:ascii="Arial Narrow" w:hAnsi="Arial Narrow" w:cstheme="minorHAnsi"/>
        </w:rPr>
        <w:t>6</w:t>
      </w:r>
      <w:r w:rsidR="0005441A" w:rsidRPr="00514133">
        <w:rPr>
          <w:rFonts w:ascii="Arial Narrow" w:hAnsi="Arial Narrow" w:cstheme="minorHAnsi"/>
        </w:rPr>
        <w:t xml:space="preserve"> кВ</w:t>
      </w:r>
      <w:r w:rsidR="006629B7">
        <w:rPr>
          <w:rFonts w:ascii="Arial Narrow" w:hAnsi="Arial Narrow" w:cstheme="minorHAnsi"/>
        </w:rPr>
        <w:t xml:space="preserve"> </w:t>
      </w:r>
      <w:r w:rsidR="000E3CAD">
        <w:rPr>
          <w:rFonts w:ascii="Arial Narrow" w:hAnsi="Arial Narrow" w:cstheme="minorHAnsi"/>
        </w:rPr>
        <w:t>и</w:t>
      </w:r>
      <w:r w:rsidR="006629B7">
        <w:rPr>
          <w:rFonts w:ascii="Arial Narrow" w:hAnsi="Arial Narrow" w:cstheme="minorHAnsi"/>
        </w:rPr>
        <w:t xml:space="preserve"> ОПУ</w:t>
      </w:r>
      <w:r w:rsidRPr="00514133">
        <w:rPr>
          <w:rFonts w:ascii="Arial Narrow" w:hAnsi="Arial Narrow" w:cstheme="minorHAnsi"/>
        </w:rPr>
        <w:t xml:space="preserve">. </w:t>
      </w:r>
    </w:p>
    <w:p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Устройство ввода КРУЭ 110 кВ принято комбинированным - «воздух-кабель».</w:t>
      </w:r>
    </w:p>
    <w:p w:rsidR="00944D50" w:rsidRPr="00514133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lastRenderedPageBreak/>
        <w:t xml:space="preserve">Подключение питающей воздушной линии к КРУЭ 110 кВ осуществляется посредством блока приема ВЛ 110 </w:t>
      </w:r>
      <w:proofErr w:type="spellStart"/>
      <w:r w:rsidRPr="00341455">
        <w:rPr>
          <w:rFonts w:ascii="Arial Narrow" w:hAnsi="Arial Narrow" w:cstheme="minorHAnsi"/>
        </w:rPr>
        <w:t>кВ.</w:t>
      </w:r>
      <w:proofErr w:type="spellEnd"/>
      <w:r w:rsidRPr="00341455">
        <w:rPr>
          <w:rFonts w:ascii="Arial Narrow" w:hAnsi="Arial Narrow" w:cstheme="minorHAnsi"/>
        </w:rPr>
        <w:t xml:space="preserve"> Ошиновка блока приема ВЛ 110 кВ комбинированная - «воздух-кабель» и от КРУЭ 110 кВ до силового трансформатора - кабель 110 </w:t>
      </w:r>
      <w:proofErr w:type="spellStart"/>
      <w:r w:rsidRPr="00341455">
        <w:rPr>
          <w:rFonts w:ascii="Arial Narrow" w:hAnsi="Arial Narrow" w:cstheme="minorHAnsi"/>
        </w:rPr>
        <w:t>кВ.</w:t>
      </w:r>
      <w:proofErr w:type="spellEnd"/>
      <w:r w:rsidRPr="00341455">
        <w:rPr>
          <w:rFonts w:ascii="Arial Narrow" w:hAnsi="Arial Narrow" w:cstheme="minorHAnsi"/>
        </w:rPr>
        <w:t xml:space="preserve"> Перемычка 6 кВ от трансформатора до КРУ 6 кВ выполнена кабелем.</w:t>
      </w:r>
      <w:r w:rsidR="00944D50">
        <w:rPr>
          <w:rFonts w:ascii="Arial Narrow" w:hAnsi="Arial Narrow" w:cstheme="minorHAnsi"/>
        </w:rPr>
        <w:t xml:space="preserve"> </w:t>
      </w:r>
    </w:p>
    <w:p w:rsidR="00823868" w:rsidRDefault="00A92CE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ТСН установлен в ячейке КРУ </w:t>
      </w:r>
      <w:r w:rsidR="00B0646B">
        <w:rPr>
          <w:rFonts w:ascii="Arial Narrow" w:hAnsi="Arial Narrow" w:cstheme="minorHAnsi"/>
        </w:rPr>
        <w:t>6</w:t>
      </w:r>
      <w:r w:rsidRPr="00514133">
        <w:rPr>
          <w:rFonts w:ascii="Arial Narrow" w:hAnsi="Arial Narrow" w:cstheme="minorHAnsi"/>
        </w:rPr>
        <w:t xml:space="preserve"> кВ</w:t>
      </w:r>
      <w:r w:rsidR="00944D50">
        <w:rPr>
          <w:rFonts w:ascii="Arial Narrow" w:hAnsi="Arial Narrow" w:cstheme="minorHAnsi"/>
        </w:rPr>
        <w:t xml:space="preserve"> мощностью </w:t>
      </w:r>
      <w:r w:rsidR="00B0646B">
        <w:rPr>
          <w:rFonts w:ascii="Arial Narrow" w:hAnsi="Arial Narrow" w:cstheme="minorHAnsi"/>
        </w:rPr>
        <w:t>40</w:t>
      </w:r>
      <w:r w:rsidR="00944D50">
        <w:rPr>
          <w:rFonts w:ascii="Arial Narrow" w:hAnsi="Arial Narrow" w:cstheme="minorHAnsi"/>
        </w:rPr>
        <w:t xml:space="preserve"> </w:t>
      </w:r>
      <w:proofErr w:type="spellStart"/>
      <w:r w:rsidR="00944D50">
        <w:rPr>
          <w:rFonts w:ascii="Arial Narrow" w:hAnsi="Arial Narrow" w:cstheme="minorHAnsi"/>
        </w:rPr>
        <w:t>кВА</w:t>
      </w:r>
      <w:proofErr w:type="spellEnd"/>
      <w:r w:rsidR="00A37935" w:rsidRPr="00514133">
        <w:rPr>
          <w:rFonts w:ascii="Arial Narrow" w:hAnsi="Arial Narrow" w:cstheme="minorHAnsi"/>
        </w:rPr>
        <w:t>.</w:t>
      </w:r>
    </w:p>
    <w:p w:rsidR="00EA341F" w:rsidRPr="00514133" w:rsidRDefault="00EA341F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Масса </w:t>
      </w:r>
      <w:r w:rsidR="00A81486">
        <w:rPr>
          <w:rFonts w:ascii="Arial Narrow" w:hAnsi="Arial Narrow" w:cstheme="minorHAnsi"/>
        </w:rPr>
        <w:t>ММПС</w:t>
      </w:r>
      <w:r w:rsidR="006629B7">
        <w:rPr>
          <w:rFonts w:ascii="Arial Narrow" w:hAnsi="Arial Narrow" w:cstheme="minorHAnsi"/>
        </w:rPr>
        <w:t>110/10</w:t>
      </w:r>
      <w:r>
        <w:rPr>
          <w:rFonts w:ascii="Arial Narrow" w:hAnsi="Arial Narrow" w:cstheme="minorHAnsi"/>
        </w:rPr>
        <w:t>-</w:t>
      </w:r>
      <w:r w:rsidR="006629B7">
        <w:rPr>
          <w:rFonts w:ascii="Arial Narrow" w:hAnsi="Arial Narrow" w:cstheme="minorHAnsi"/>
        </w:rPr>
        <w:t>250</w:t>
      </w:r>
      <w:r>
        <w:rPr>
          <w:rFonts w:ascii="Arial Narrow" w:hAnsi="Arial Narrow" w:cstheme="minorHAnsi"/>
        </w:rPr>
        <w:t>00-</w:t>
      </w:r>
      <w:r w:rsidR="006629B7">
        <w:rPr>
          <w:rFonts w:ascii="Arial Narrow" w:hAnsi="Arial Narrow" w:cstheme="minorHAnsi"/>
        </w:rPr>
        <w:t>3</w:t>
      </w:r>
      <w:r>
        <w:rPr>
          <w:rFonts w:ascii="Arial Narrow" w:hAnsi="Arial Narrow" w:cstheme="minorHAnsi"/>
        </w:rPr>
        <w:t>-</w:t>
      </w:r>
      <w:r w:rsidR="00D34865">
        <w:rPr>
          <w:rFonts w:ascii="Arial Narrow" w:hAnsi="Arial Narrow" w:cstheme="minorHAnsi"/>
        </w:rPr>
        <w:t>5</w:t>
      </w:r>
      <w:r>
        <w:rPr>
          <w:rFonts w:ascii="Arial Narrow" w:hAnsi="Arial Narrow" w:cstheme="minorHAnsi"/>
        </w:rPr>
        <w:t xml:space="preserve">-М в транспортном положении – </w:t>
      </w:r>
      <w:r w:rsidR="006629B7">
        <w:rPr>
          <w:rFonts w:ascii="Arial Narrow" w:hAnsi="Arial Narrow" w:cstheme="minorHAnsi"/>
        </w:rPr>
        <w:t>не более 7</w:t>
      </w:r>
      <w:r>
        <w:rPr>
          <w:rFonts w:ascii="Arial Narrow" w:hAnsi="Arial Narrow" w:cstheme="minorHAnsi"/>
        </w:rPr>
        <w:t>0 т (с учетом массы полуприцепа).</w:t>
      </w:r>
    </w:p>
    <w:p w:rsidR="00D13C98" w:rsidRPr="00514133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0" w:name="_Toc65249331"/>
      <w:bookmarkStart w:id="21" w:name="_Toc65250532"/>
      <w:bookmarkStart w:id="22" w:name="_Toc109839431"/>
      <w:bookmarkStart w:id="23" w:name="_Toc149751466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6629B7">
        <w:rPr>
          <w:rFonts w:ascii="Arial Narrow" w:hAnsi="Arial Narrow" w:cstheme="minorHAnsi"/>
          <w:lang w:val="ru-RU"/>
        </w:rPr>
        <w:t>КРУЭ 110</w:t>
      </w:r>
      <w:r w:rsidR="006713D0" w:rsidRPr="00514133">
        <w:rPr>
          <w:rFonts w:ascii="Arial Narrow" w:hAnsi="Arial Narrow" w:cstheme="minorHAnsi"/>
          <w:lang w:val="ru-RU"/>
        </w:rPr>
        <w:t> кВ</w:t>
      </w:r>
      <w:bookmarkEnd w:id="20"/>
      <w:bookmarkEnd w:id="21"/>
      <w:bookmarkEnd w:id="22"/>
      <w:bookmarkEnd w:id="23"/>
    </w:p>
    <w:p w:rsidR="00D13C98" w:rsidRPr="00514133" w:rsidRDefault="00A37935" w:rsidP="00D13C9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 xml:space="preserve">Распределительное устройство </w:t>
      </w:r>
      <w:r w:rsidR="006629B7">
        <w:rPr>
          <w:rFonts w:ascii="Arial Narrow" w:hAnsi="Arial Narrow" w:cstheme="minorHAnsi"/>
        </w:rPr>
        <w:t>110</w:t>
      </w:r>
      <w:r w:rsidRPr="00514133">
        <w:rPr>
          <w:rFonts w:ascii="Arial Narrow" w:hAnsi="Arial Narrow" w:cstheme="minorHAnsi"/>
        </w:rPr>
        <w:t xml:space="preserve"> кВ выполнено в </w:t>
      </w:r>
      <w:r w:rsidR="006629B7">
        <w:rPr>
          <w:rFonts w:ascii="Arial Narrow" w:hAnsi="Arial Narrow" w:cstheme="minorHAnsi"/>
        </w:rPr>
        <w:t>элегазовом</w:t>
      </w:r>
      <w:r w:rsidRPr="00514133">
        <w:rPr>
          <w:rFonts w:ascii="Arial Narrow" w:hAnsi="Arial Narrow" w:cstheme="minorHAnsi"/>
        </w:rPr>
        <w:t xml:space="preserve"> исполнении и</w:t>
      </w:r>
      <w:r w:rsidR="00D13C98"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:rsidR="001D4FCB" w:rsidRPr="001D4FCB" w:rsidRDefault="00C459CE" w:rsidP="001D4FCB">
      <w:pPr>
        <w:pStyle w:val="00"/>
        <w:spacing w:after="0" w:line="240" w:lineRule="auto"/>
        <w:rPr>
          <w:rFonts w:ascii="Arial Narrow" w:hAnsi="Arial Narrow"/>
        </w:rPr>
      </w:pPr>
      <w:r w:rsidRPr="001D4FCB">
        <w:rPr>
          <w:rFonts w:ascii="Arial Narrow" w:hAnsi="Arial Narrow"/>
        </w:rPr>
        <w:t xml:space="preserve">Марка комплектного элегазового распредустройства </w:t>
      </w:r>
      <w:r w:rsidR="006C2490" w:rsidRPr="001D4FCB">
        <w:rPr>
          <w:rFonts w:ascii="Arial Narrow" w:hAnsi="Arial Narrow"/>
        </w:rPr>
        <w:t>–</w:t>
      </w:r>
      <w:r w:rsidRPr="001D4FCB">
        <w:rPr>
          <w:rFonts w:ascii="Arial Narrow" w:hAnsi="Arial Narrow"/>
        </w:rPr>
        <w:t xml:space="preserve"> </w:t>
      </w:r>
      <w:proofErr w:type="spellStart"/>
      <w:r w:rsidR="001D4FCB">
        <w:rPr>
          <w:rFonts w:ascii="Arial Narrow" w:hAnsi="Arial Narrow" w:cstheme="minorHAnsi"/>
          <w:b/>
        </w:rPr>
        <w:t>Sieyuan</w:t>
      </w:r>
      <w:proofErr w:type="spellEnd"/>
      <w:r w:rsidR="001D4FCB" w:rsidRPr="001D4FCB">
        <w:rPr>
          <w:rFonts w:ascii="Arial Narrow" w:hAnsi="Arial Narrow" w:cstheme="minorHAnsi"/>
          <w:b/>
        </w:rPr>
        <w:t xml:space="preserve"> </w:t>
      </w:r>
      <w:r w:rsidR="001D4FCB">
        <w:rPr>
          <w:rFonts w:ascii="Arial Narrow" w:hAnsi="Arial Narrow" w:cstheme="minorHAnsi"/>
          <w:b/>
        </w:rPr>
        <w:t>"</w:t>
      </w:r>
      <w:r w:rsidR="001D4FCB" w:rsidRPr="001D4FCB">
        <w:rPr>
          <w:rFonts w:ascii="Arial Narrow" w:hAnsi="Arial Narrow" w:cstheme="minorHAnsi"/>
          <w:b/>
        </w:rPr>
        <w:t>ZF28A-145</w:t>
      </w:r>
      <w:r w:rsidR="001D4FCB">
        <w:rPr>
          <w:rFonts w:ascii="Arial Narrow" w:hAnsi="Arial Narrow" w:cstheme="minorHAnsi"/>
          <w:b/>
        </w:rPr>
        <w:t>"</w:t>
      </w:r>
      <w:r w:rsidR="001D4FCB" w:rsidRPr="001D4FCB">
        <w:rPr>
          <w:rFonts w:ascii="Arial Narrow" w:hAnsi="Arial Narrow" w:cstheme="minorHAnsi"/>
        </w:rPr>
        <w:t>;</w:t>
      </w:r>
    </w:p>
    <w:p w:rsidR="00A37935" w:rsidRPr="00C459CE" w:rsidRDefault="00A37935" w:rsidP="001D4FCB">
      <w:pPr>
        <w:pStyle w:val="00"/>
        <w:spacing w:after="0" w:line="240" w:lineRule="auto"/>
        <w:rPr>
          <w:rFonts w:ascii="Arial Narrow" w:hAnsi="Arial Narrow"/>
        </w:rPr>
      </w:pPr>
      <w:r w:rsidRPr="001D4FCB">
        <w:rPr>
          <w:rFonts w:ascii="Arial Narrow" w:hAnsi="Arial Narrow"/>
        </w:rPr>
        <w:t>Номинальное</w:t>
      </w:r>
      <w:r w:rsidRPr="00C459CE">
        <w:rPr>
          <w:rFonts w:ascii="Arial Narrow" w:hAnsi="Arial Narrow"/>
        </w:rPr>
        <w:t xml:space="preserve"> напряжение </w:t>
      </w:r>
      <w:r w:rsidR="006629B7" w:rsidRPr="00C459CE">
        <w:rPr>
          <w:rFonts w:ascii="Arial Narrow" w:hAnsi="Arial Narrow"/>
        </w:rPr>
        <w:t>110</w:t>
      </w:r>
      <w:r w:rsidRPr="00C459CE">
        <w:rPr>
          <w:rFonts w:ascii="Arial Narrow" w:hAnsi="Arial Narrow"/>
        </w:rPr>
        <w:t xml:space="preserve"> кВ;</w:t>
      </w:r>
    </w:p>
    <w:p w:rsidR="00D13C98" w:rsidRPr="00514133" w:rsidRDefault="008469D6" w:rsidP="00C459CE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</w:t>
      </w:r>
      <w:r w:rsidR="00D13C98" w:rsidRPr="00514133">
        <w:rPr>
          <w:rFonts w:ascii="Arial Narrow" w:hAnsi="Arial Narrow"/>
        </w:rPr>
        <w:t xml:space="preserve"> </w:t>
      </w:r>
      <w:proofErr w:type="gramStart"/>
      <w:r w:rsidR="00D13C98" w:rsidRPr="00514133">
        <w:rPr>
          <w:rFonts w:ascii="Arial Narrow" w:hAnsi="Arial Narrow"/>
        </w:rPr>
        <w:t>напряжение</w:t>
      </w:r>
      <w:r w:rsidR="005C46E4" w:rsidRPr="00514133">
        <w:rPr>
          <w:rFonts w:ascii="Arial Narrow" w:hAnsi="Arial Narrow"/>
        </w:rPr>
        <w:t xml:space="preserve"> </w:t>
      </w:r>
      <w:r w:rsidR="00D13C98" w:rsidRPr="00514133">
        <w:rPr>
          <w:rFonts w:ascii="Arial Narrow" w:hAnsi="Arial Narrow"/>
        </w:rPr>
        <w:t xml:space="preserve"> </w:t>
      </w:r>
      <w:r w:rsidR="00C459CE">
        <w:rPr>
          <w:rFonts w:ascii="Arial Narrow" w:hAnsi="Arial Narrow"/>
        </w:rPr>
        <w:t>145</w:t>
      </w:r>
      <w:proofErr w:type="gramEnd"/>
      <w:r w:rsidR="00C459CE">
        <w:rPr>
          <w:rFonts w:ascii="Arial Narrow" w:hAnsi="Arial Narrow"/>
        </w:rPr>
        <w:t xml:space="preserve"> </w:t>
      </w:r>
      <w:r w:rsidR="006713D0" w:rsidRPr="00514133">
        <w:rPr>
          <w:rFonts w:ascii="Arial Narrow" w:hAnsi="Arial Narrow"/>
        </w:rPr>
        <w:t>кВ</w:t>
      </w:r>
      <w:r w:rsidR="00D13C98" w:rsidRPr="00514133">
        <w:rPr>
          <w:rFonts w:ascii="Arial Narrow" w:hAnsi="Arial Narrow"/>
        </w:rPr>
        <w:t>;</w:t>
      </w:r>
    </w:p>
    <w:p w:rsidR="00D13C98" w:rsidRPr="00514133" w:rsidRDefault="00D13C98" w:rsidP="00C459CE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C459CE">
        <w:rPr>
          <w:rFonts w:ascii="Arial Narrow" w:hAnsi="Arial Narrow"/>
          <w:color w:val="auto"/>
        </w:rPr>
        <w:t>2500</w:t>
      </w:r>
      <w:r w:rsidRPr="00514133">
        <w:rPr>
          <w:rFonts w:ascii="Arial Narrow" w:hAnsi="Arial Narrow"/>
        </w:rPr>
        <w:t xml:space="preserve"> А;</w:t>
      </w:r>
    </w:p>
    <w:p w:rsidR="00D13C98" w:rsidRPr="00514133" w:rsidRDefault="00A37935" w:rsidP="00A37935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трёхсекундной термической стойкости выключателя </w:t>
      </w:r>
      <w:r w:rsidR="00C459CE">
        <w:rPr>
          <w:rFonts w:ascii="Arial Narrow" w:hAnsi="Arial Narrow"/>
        </w:rPr>
        <w:t>40</w:t>
      </w:r>
      <w:r w:rsidR="00D13C98" w:rsidRPr="00514133">
        <w:rPr>
          <w:rFonts w:ascii="Arial Narrow" w:hAnsi="Arial Narrow"/>
        </w:rPr>
        <w:t xml:space="preserve"> кА;</w:t>
      </w:r>
      <w:r w:rsidR="00D13C98" w:rsidRPr="00514133">
        <w:rPr>
          <w:rFonts w:ascii="Arial Narrow" w:hAnsi="Arial Narrow"/>
        </w:rPr>
        <w:tab/>
      </w:r>
    </w:p>
    <w:p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</w:t>
      </w:r>
      <w:r w:rsidR="00A37935" w:rsidRPr="00514133">
        <w:rPr>
          <w:rFonts w:ascii="Arial Narrow" w:hAnsi="Arial Narrow"/>
        </w:rPr>
        <w:t xml:space="preserve">ок электродинамической стойкости выключателя </w:t>
      </w:r>
      <w:r w:rsidR="00524A62" w:rsidRPr="00524A62">
        <w:rPr>
          <w:rFonts w:ascii="Arial Narrow" w:hAnsi="Arial Narrow"/>
        </w:rPr>
        <w:t>100</w:t>
      </w:r>
      <w:r w:rsidR="00A37935" w:rsidRPr="00514133">
        <w:rPr>
          <w:rFonts w:ascii="Arial Narrow" w:hAnsi="Arial Narrow"/>
        </w:rPr>
        <w:t xml:space="preserve"> кА</w:t>
      </w:r>
      <w:r w:rsidRPr="00514133">
        <w:rPr>
          <w:rFonts w:ascii="Arial Narrow" w:hAnsi="Arial Narrow"/>
        </w:rPr>
        <w:t>;</w:t>
      </w:r>
    </w:p>
    <w:p w:rsidR="00D13C98" w:rsidRPr="006C2490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Верхний предел температуры </w:t>
      </w:r>
      <w:r w:rsidRPr="006C2490">
        <w:rPr>
          <w:rFonts w:ascii="Arial Narrow" w:hAnsi="Arial Narrow"/>
        </w:rPr>
        <w:t>эксплуатации +</w:t>
      </w:r>
      <w:r w:rsidR="00A37935" w:rsidRPr="006C2490">
        <w:rPr>
          <w:rFonts w:ascii="Arial Narrow" w:hAnsi="Arial Narrow"/>
        </w:rPr>
        <w:t>40</w:t>
      </w:r>
      <w:r w:rsidR="00F42D6F" w:rsidRPr="006C2490">
        <w:rPr>
          <w:rFonts w:ascii="Arial Narrow" w:hAnsi="Arial Narrow"/>
        </w:rPr>
        <w:t> °С</w:t>
      </w:r>
      <w:r w:rsidR="00A37935" w:rsidRPr="006C2490">
        <w:rPr>
          <w:rFonts w:ascii="Arial Narrow" w:hAnsi="Arial Narrow"/>
        </w:rPr>
        <w:t>;</w:t>
      </w:r>
    </w:p>
    <w:p w:rsidR="00D13C98" w:rsidRPr="00836BCE" w:rsidRDefault="00D13C98" w:rsidP="00D13C98">
      <w:pPr>
        <w:pStyle w:val="afffffffffff2"/>
        <w:rPr>
          <w:rFonts w:ascii="Arial Narrow" w:hAnsi="Arial Narrow"/>
        </w:rPr>
      </w:pPr>
      <w:r w:rsidRPr="00836BCE">
        <w:rPr>
          <w:rFonts w:ascii="Arial Narrow" w:hAnsi="Arial Narrow"/>
        </w:rPr>
        <w:t>Нижний предел температуры эксплуатации</w:t>
      </w:r>
      <w:r w:rsidR="00836BCE" w:rsidRPr="00836BCE">
        <w:rPr>
          <w:rFonts w:ascii="Arial Narrow" w:hAnsi="Arial Narrow"/>
        </w:rPr>
        <w:t xml:space="preserve"> КРУЭ в </w:t>
      </w:r>
      <w:r w:rsidR="00836BCE" w:rsidRPr="00836BCE">
        <w:rPr>
          <w:rFonts w:ascii="Arial Narrow" w:hAnsi="Arial Narrow"/>
          <w:color w:val="auto"/>
        </w:rPr>
        <w:t>модуле</w:t>
      </w:r>
      <w:r w:rsidR="00EC7501">
        <w:rPr>
          <w:rFonts w:ascii="Arial Narrow" w:hAnsi="Arial Narrow"/>
          <w:color w:val="auto"/>
        </w:rPr>
        <w:t xml:space="preserve"> с отоплением</w:t>
      </w:r>
      <w:r w:rsidRPr="00836BCE">
        <w:rPr>
          <w:rFonts w:ascii="Arial Narrow" w:hAnsi="Arial Narrow"/>
          <w:color w:val="auto"/>
        </w:rPr>
        <w:t xml:space="preserve"> </w:t>
      </w:r>
      <w:r w:rsidR="00A37935" w:rsidRPr="00836BCE">
        <w:rPr>
          <w:rFonts w:ascii="Arial Narrow" w:hAnsi="Arial Narrow"/>
          <w:color w:val="auto"/>
        </w:rPr>
        <w:t>-</w:t>
      </w:r>
      <w:r w:rsidR="006C2490" w:rsidRPr="00836BCE">
        <w:rPr>
          <w:rFonts w:ascii="Arial Narrow" w:hAnsi="Arial Narrow"/>
          <w:color w:val="auto"/>
        </w:rPr>
        <w:t>6</w:t>
      </w:r>
      <w:r w:rsidR="00A37935" w:rsidRPr="00836BCE">
        <w:rPr>
          <w:rFonts w:ascii="Arial Narrow" w:hAnsi="Arial Narrow"/>
          <w:color w:val="auto"/>
        </w:rPr>
        <w:t>0</w:t>
      </w:r>
      <w:r w:rsidR="00F42D6F" w:rsidRPr="00836BCE">
        <w:rPr>
          <w:rFonts w:ascii="Arial Narrow" w:hAnsi="Arial Narrow"/>
          <w:color w:val="auto"/>
        </w:rPr>
        <w:t> °С</w:t>
      </w:r>
      <w:r w:rsidR="00A37935" w:rsidRPr="00836BCE">
        <w:rPr>
          <w:rFonts w:ascii="Arial Narrow" w:hAnsi="Arial Narrow"/>
          <w:color w:val="auto"/>
        </w:rPr>
        <w:t>.</w:t>
      </w:r>
    </w:p>
    <w:p w:rsidR="00C459CE" w:rsidRPr="00514133" w:rsidRDefault="00C459CE" w:rsidP="00C459CE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:rsidR="00823868" w:rsidRPr="00514133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4" w:name="_Toc440636056"/>
      <w:bookmarkStart w:id="25" w:name="_Toc65249332"/>
      <w:bookmarkStart w:id="26" w:name="_Toc65250533"/>
      <w:bookmarkStart w:id="27" w:name="_Toc109839432"/>
      <w:bookmarkStart w:id="28" w:name="_Toc149751467"/>
      <w:r w:rsidRPr="00514133">
        <w:rPr>
          <w:rFonts w:ascii="Arial Narrow" w:hAnsi="Arial Narrow" w:cstheme="minorHAnsi"/>
          <w:lang w:val="ru-RU"/>
        </w:rPr>
        <w:t>Основные т</w:t>
      </w:r>
      <w:r w:rsidR="00823868" w:rsidRPr="00514133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4"/>
      <w:bookmarkEnd w:id="25"/>
      <w:bookmarkEnd w:id="26"/>
      <w:bookmarkEnd w:id="27"/>
      <w:bookmarkEnd w:id="28"/>
    </w:p>
    <w:p w:rsidR="00823868" w:rsidRPr="00822817" w:rsidRDefault="00902EF7" w:rsidP="00062A5D">
      <w:pPr>
        <w:pStyle w:val="affffffffff7"/>
        <w:rPr>
          <w:rFonts w:ascii="Arial Narrow" w:hAnsi="Arial Narrow" w:cstheme="minorHAnsi"/>
        </w:rPr>
      </w:pPr>
      <w:r w:rsidRPr="00822817">
        <w:rPr>
          <w:rFonts w:ascii="Arial Narrow" w:hAnsi="Arial Narrow" w:cstheme="minorHAnsi"/>
        </w:rPr>
        <w:t xml:space="preserve">Трансформатор силовой </w:t>
      </w:r>
      <w:r w:rsidR="00944D50" w:rsidRPr="00822817">
        <w:rPr>
          <w:rFonts w:ascii="Arial Narrow" w:hAnsi="Arial Narrow" w:cstheme="minorHAnsi"/>
          <w:lang w:val="en-US"/>
        </w:rPr>
        <w:t>OTN</w:t>
      </w:r>
      <w:r w:rsidR="00944D50" w:rsidRPr="00822817">
        <w:rPr>
          <w:rFonts w:ascii="Arial Narrow" w:hAnsi="Arial Narrow" w:cstheme="minorHAnsi"/>
        </w:rPr>
        <w:t>-25000/115/</w:t>
      </w:r>
      <w:r w:rsidR="00B0646B">
        <w:rPr>
          <w:rFonts w:ascii="Arial Narrow" w:hAnsi="Arial Narrow" w:cstheme="minorHAnsi"/>
        </w:rPr>
        <w:t>6,3</w:t>
      </w:r>
      <w:r w:rsidR="00944D50" w:rsidRPr="00822817">
        <w:rPr>
          <w:rFonts w:ascii="Arial Narrow" w:hAnsi="Arial Narrow" w:cstheme="minorHAnsi"/>
        </w:rPr>
        <w:t>(</w:t>
      </w:r>
      <w:r w:rsidR="00B0646B">
        <w:rPr>
          <w:rFonts w:ascii="Arial Narrow" w:hAnsi="Arial Narrow" w:cstheme="minorHAnsi"/>
        </w:rPr>
        <w:t>10,5</w:t>
      </w:r>
      <w:r w:rsidR="00944D50" w:rsidRPr="00822817">
        <w:rPr>
          <w:rFonts w:ascii="Arial Narrow" w:hAnsi="Arial Narrow" w:cstheme="minorHAnsi"/>
        </w:rPr>
        <w:t>)</w:t>
      </w:r>
      <w:r w:rsidR="0036013B">
        <w:rPr>
          <w:rFonts w:ascii="Arial Narrow" w:hAnsi="Arial Narrow" w:cstheme="minorHAnsi"/>
        </w:rPr>
        <w:t xml:space="preserve"> У1</w:t>
      </w:r>
      <w:r w:rsidR="00823868" w:rsidRPr="00822817">
        <w:rPr>
          <w:rFonts w:ascii="Arial Narrow" w:hAnsi="Arial Narrow" w:cstheme="minorHAnsi"/>
        </w:rPr>
        <w:t xml:space="preserve"> имеет следующие характеристики:</w:t>
      </w:r>
    </w:p>
    <w:p w:rsidR="00823868" w:rsidRPr="00822817" w:rsidRDefault="00823868" w:rsidP="00822817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 xml:space="preserve">номинальное напряжение обмотки ВН </w:t>
      </w:r>
      <w:r w:rsidR="00822817" w:rsidRPr="00822817">
        <w:rPr>
          <w:rFonts w:ascii="Arial Narrow" w:hAnsi="Arial Narrow"/>
        </w:rPr>
        <w:t>11</w:t>
      </w:r>
      <w:r w:rsidR="00822817">
        <w:rPr>
          <w:rFonts w:ascii="Arial Narrow" w:hAnsi="Arial Narrow"/>
        </w:rPr>
        <w:t>5 кВ</w:t>
      </w:r>
      <w:r w:rsidRPr="00822817">
        <w:rPr>
          <w:rFonts w:ascii="Arial Narrow" w:hAnsi="Arial Narrow"/>
        </w:rPr>
        <w:t>;</w:t>
      </w:r>
    </w:p>
    <w:p w:rsidR="00823868" w:rsidRPr="00822817" w:rsidRDefault="00823868" w:rsidP="008E717B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>ном</w:t>
      </w:r>
      <w:r w:rsidR="00902EF7" w:rsidRPr="00822817">
        <w:rPr>
          <w:rFonts w:ascii="Arial Narrow" w:hAnsi="Arial Narrow"/>
        </w:rPr>
        <w:t xml:space="preserve">инальное напряжение обмотки </w:t>
      </w:r>
      <w:r w:rsidR="00B75BFB" w:rsidRPr="00822817">
        <w:rPr>
          <w:rFonts w:ascii="Arial Narrow" w:hAnsi="Arial Narrow"/>
        </w:rPr>
        <w:t>Н</w:t>
      </w:r>
      <w:r w:rsidR="00902EF7" w:rsidRPr="00822817">
        <w:rPr>
          <w:rFonts w:ascii="Arial Narrow" w:hAnsi="Arial Narrow"/>
        </w:rPr>
        <w:t xml:space="preserve">Н </w:t>
      </w:r>
      <w:r w:rsidR="00B0646B">
        <w:rPr>
          <w:rFonts w:ascii="Arial Narrow" w:hAnsi="Arial Narrow"/>
        </w:rPr>
        <w:t>6,3</w:t>
      </w:r>
      <w:r w:rsidR="00822817" w:rsidRPr="00822817">
        <w:rPr>
          <w:rFonts w:ascii="Arial Narrow" w:hAnsi="Arial Narrow"/>
        </w:rPr>
        <w:t xml:space="preserve"> (</w:t>
      </w:r>
      <w:r w:rsidR="00B0646B">
        <w:rPr>
          <w:rFonts w:ascii="Arial Narrow" w:hAnsi="Arial Narrow"/>
        </w:rPr>
        <w:t>10,5</w:t>
      </w:r>
      <w:r w:rsidR="00822817" w:rsidRPr="00822817">
        <w:rPr>
          <w:rFonts w:ascii="Arial Narrow" w:hAnsi="Arial Narrow"/>
        </w:rPr>
        <w:t>)</w:t>
      </w:r>
      <w:r w:rsidR="006713D0" w:rsidRPr="00822817">
        <w:rPr>
          <w:rFonts w:ascii="Arial Narrow" w:hAnsi="Arial Narrow"/>
        </w:rPr>
        <w:t> кВ</w:t>
      </w:r>
      <w:r w:rsidRPr="00822817">
        <w:rPr>
          <w:rFonts w:ascii="Arial Narrow" w:hAnsi="Arial Narrow"/>
        </w:rPr>
        <w:t>;</w:t>
      </w:r>
    </w:p>
    <w:p w:rsidR="00823868" w:rsidRPr="00822817" w:rsidRDefault="00823868" w:rsidP="008E717B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 xml:space="preserve">группа соединения обмоток </w:t>
      </w:r>
      <w:r w:rsidR="001F22F9" w:rsidRPr="00822817">
        <w:rPr>
          <w:rFonts w:ascii="Arial Narrow" w:hAnsi="Arial Narrow"/>
        </w:rPr>
        <w:t>У</w:t>
      </w:r>
      <w:r w:rsidR="00C459CE" w:rsidRPr="00822817">
        <w:rPr>
          <w:rFonts w:ascii="Arial Narrow" w:hAnsi="Arial Narrow"/>
        </w:rPr>
        <w:t>н</w:t>
      </w:r>
      <w:r w:rsidR="001F22F9" w:rsidRPr="00822817">
        <w:rPr>
          <w:rFonts w:ascii="Arial Narrow" w:hAnsi="Arial Narrow"/>
        </w:rPr>
        <w:t>/Д</w:t>
      </w:r>
      <w:r w:rsidRPr="00822817">
        <w:rPr>
          <w:rFonts w:ascii="Arial Narrow" w:hAnsi="Arial Narrow"/>
        </w:rPr>
        <w:t xml:space="preserve">-11; </w:t>
      </w:r>
    </w:p>
    <w:p w:rsidR="00823868" w:rsidRPr="00822817" w:rsidRDefault="009077E2" w:rsidP="008E717B">
      <w:pPr>
        <w:pStyle w:val="afffffffffff2"/>
        <w:rPr>
          <w:rFonts w:ascii="Arial Narrow" w:hAnsi="Arial Narrow"/>
          <w:color w:val="auto"/>
        </w:rPr>
      </w:pPr>
      <w:r w:rsidRPr="00822817">
        <w:rPr>
          <w:rFonts w:ascii="Arial Narrow" w:hAnsi="Arial Narrow"/>
        </w:rPr>
        <w:t xml:space="preserve">с регулированием напряжения под нагрузкой (РПН) на стороне ВН в </w:t>
      </w:r>
      <w:proofErr w:type="gramStart"/>
      <w:r w:rsidRPr="00822817">
        <w:rPr>
          <w:rFonts w:ascii="Arial Narrow" w:hAnsi="Arial Narrow"/>
        </w:rPr>
        <w:t xml:space="preserve">диапазоне  </w:t>
      </w:r>
      <w:r w:rsidR="00822817" w:rsidRPr="00822817">
        <w:rPr>
          <w:rFonts w:ascii="Arial Narrow" w:hAnsi="Arial Narrow"/>
        </w:rPr>
        <w:t>±</w:t>
      </w:r>
      <w:proofErr w:type="gramEnd"/>
      <w:r w:rsidR="00822817" w:rsidRPr="00822817">
        <w:rPr>
          <w:rFonts w:ascii="Arial Narrow" w:hAnsi="Arial Narrow"/>
        </w:rPr>
        <w:t>9x1.78%</w:t>
      </w:r>
      <w:r w:rsidR="00823868" w:rsidRPr="00822817">
        <w:rPr>
          <w:rFonts w:ascii="Arial Narrow" w:hAnsi="Arial Narrow"/>
          <w:color w:val="auto"/>
        </w:rPr>
        <w:t>;</w:t>
      </w:r>
    </w:p>
    <w:p w:rsidR="00DD296B" w:rsidRPr="00822817" w:rsidRDefault="00DD296B" w:rsidP="00B0646B">
      <w:pPr>
        <w:pStyle w:val="afffffffffff2"/>
        <w:rPr>
          <w:rFonts w:ascii="Arial Narrow" w:hAnsi="Arial Narrow"/>
          <w:color w:val="auto"/>
        </w:rPr>
      </w:pPr>
      <w:r w:rsidRPr="00822817">
        <w:rPr>
          <w:rFonts w:ascii="Arial Narrow" w:hAnsi="Arial Narrow"/>
          <w:color w:val="auto"/>
        </w:rPr>
        <w:t>система охлаждения ДЦ</w:t>
      </w:r>
      <w:r w:rsidR="00B0646B">
        <w:rPr>
          <w:rFonts w:ascii="Arial Narrow" w:hAnsi="Arial Narrow"/>
          <w:color w:val="auto"/>
        </w:rPr>
        <w:t xml:space="preserve"> (</w:t>
      </w:r>
      <w:r w:rsidR="00B0646B" w:rsidRPr="00B0646B">
        <w:rPr>
          <w:rFonts w:ascii="Arial Narrow" w:hAnsi="Arial Narrow"/>
          <w:color w:val="auto"/>
        </w:rPr>
        <w:t>OFAF).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822817">
        <w:rPr>
          <w:rFonts w:ascii="Arial Narrow" w:hAnsi="Arial Narrow" w:cstheme="minorHAnsi"/>
        </w:rPr>
        <w:t>Силовой трансформатор соответствует требованиям ГОСТ Р 52719—2007 «Трансформаторы силовые. Общие технические условия» [10].</w:t>
      </w:r>
    </w:p>
    <w:p w:rsidR="00823868" w:rsidRPr="00514133" w:rsidRDefault="00551A0F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29" w:name="_Toc407297129"/>
      <w:bookmarkStart w:id="30" w:name="_Toc440636057"/>
      <w:bookmarkStart w:id="31" w:name="_Toc149751468"/>
      <w:r w:rsidRPr="00514133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514133">
        <w:rPr>
          <w:rFonts w:ascii="Arial Narrow" w:hAnsi="Arial Narrow" w:cstheme="minorHAnsi"/>
          <w:lang w:val="ru-RU"/>
        </w:rPr>
        <w:t>ТРАНСФОРМ</w:t>
      </w:r>
      <w:r w:rsidRPr="00514133">
        <w:rPr>
          <w:rFonts w:ascii="Arial Narrow" w:hAnsi="Arial Narrow" w:cstheme="minorHAnsi"/>
          <w:lang w:val="ru-RU"/>
        </w:rPr>
        <w:t>АТОРНОЙ ПОДСТАНЦИИ</w:t>
      </w:r>
      <w:bookmarkEnd w:id="29"/>
      <w:bookmarkEnd w:id="30"/>
      <w:bookmarkEnd w:id="31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514133">
        <w:rPr>
          <w:rFonts w:ascii="Arial Narrow" w:hAnsi="Arial Narrow" w:cstheme="minorHAnsi"/>
        </w:rPr>
        <w:t>ежиме – в качестве тупиковой ПС</w:t>
      </w:r>
      <w:r w:rsidRPr="00514133">
        <w:rPr>
          <w:rFonts w:ascii="Arial Narrow" w:hAnsi="Arial Narrow" w:cstheme="minorHAnsi"/>
        </w:rPr>
        <w:t>.</w:t>
      </w:r>
    </w:p>
    <w:p w:rsidR="00823868" w:rsidRPr="00514133" w:rsidRDefault="00582540" w:rsidP="00F42D6F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</w:t>
      </w:r>
      <w:r w:rsidR="00823868" w:rsidRPr="00514133">
        <w:rPr>
          <w:rFonts w:ascii="Arial Narrow" w:hAnsi="Arial Narrow" w:cstheme="minorHAnsi"/>
        </w:rPr>
        <w:t>оличество отходящих от РУ</w:t>
      </w:r>
      <w:r w:rsidR="00823868" w:rsidRPr="00514133">
        <w:rPr>
          <w:rFonts w:ascii="Arial Narrow" w:hAnsi="Arial Narrow" w:cstheme="minorHAnsi"/>
        </w:rPr>
        <w:noBreakHyphen/>
      </w:r>
      <w:r w:rsidR="00B0646B">
        <w:rPr>
          <w:rFonts w:ascii="Arial Narrow" w:hAnsi="Arial Narrow" w:cstheme="minorHAnsi"/>
        </w:rPr>
        <w:t>6</w:t>
      </w:r>
      <w:r w:rsidR="000D31C4">
        <w:rPr>
          <w:rFonts w:ascii="Arial Narrow" w:hAnsi="Arial Narrow" w:cstheme="minorHAnsi"/>
        </w:rPr>
        <w:t>(</w:t>
      </w:r>
      <w:r w:rsidR="00B0646B">
        <w:rPr>
          <w:rFonts w:ascii="Arial Narrow" w:hAnsi="Arial Narrow" w:cstheme="minorHAnsi"/>
        </w:rPr>
        <w:t>10</w:t>
      </w:r>
      <w:r w:rsidR="000D31C4">
        <w:rPr>
          <w:rFonts w:ascii="Arial Narrow" w:hAnsi="Arial Narrow" w:cstheme="minorHAnsi"/>
        </w:rPr>
        <w:t>)</w:t>
      </w:r>
      <w:r w:rsidR="006713D0" w:rsidRPr="00514133">
        <w:rPr>
          <w:rFonts w:ascii="Arial Narrow" w:hAnsi="Arial Narrow" w:cstheme="minorHAnsi"/>
        </w:rPr>
        <w:t> кВ</w:t>
      </w:r>
      <w:r w:rsidR="00823868" w:rsidRPr="00514133">
        <w:rPr>
          <w:rFonts w:ascii="Arial Narrow" w:hAnsi="Arial Narrow" w:cstheme="minorHAnsi"/>
        </w:rPr>
        <w:t xml:space="preserve"> линий равно </w:t>
      </w:r>
      <w:r w:rsidR="00B0646B">
        <w:rPr>
          <w:rFonts w:ascii="Arial Narrow" w:hAnsi="Arial Narrow" w:cstheme="minorHAnsi"/>
        </w:rPr>
        <w:t>шести, с учетом ячейки секционного выключателя</w:t>
      </w:r>
      <w:r w:rsidR="00823868" w:rsidRPr="00514133">
        <w:rPr>
          <w:rFonts w:ascii="Arial Narrow" w:hAnsi="Arial Narrow" w:cstheme="minorHAnsi"/>
        </w:rPr>
        <w:t xml:space="preserve">. </w:t>
      </w:r>
      <w:r w:rsidRPr="00514133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514133">
        <w:rPr>
          <w:rFonts w:ascii="Arial Narrow" w:hAnsi="Arial Narrow" w:cstheme="minorHAnsi"/>
        </w:rPr>
        <w:t>ии надёжности электроснабжения.</w:t>
      </w:r>
    </w:p>
    <w:p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32" w:name="_Toc440636058"/>
      <w:bookmarkStart w:id="33" w:name="_Toc65249334"/>
      <w:bookmarkStart w:id="34" w:name="_Toc65250535"/>
      <w:bookmarkStart w:id="35" w:name="_Toc109839434"/>
      <w:bookmarkStart w:id="36" w:name="_Toc149751469"/>
      <w:r w:rsidRPr="00514133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32"/>
      <w:bookmarkEnd w:id="33"/>
      <w:bookmarkEnd w:id="34"/>
      <w:bookmarkEnd w:id="35"/>
      <w:bookmarkEnd w:id="36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514133">
        <w:rPr>
          <w:rFonts w:ascii="Arial Narrow" w:hAnsi="Arial Narrow" w:cstheme="minorHAnsi"/>
        </w:rPr>
        <w:t>локализацию</w:t>
      </w:r>
      <w:r w:rsidRPr="00514133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514133">
        <w:rPr>
          <w:rFonts w:ascii="Arial Narrow" w:hAnsi="Arial Narrow" w:cstheme="minorHAnsi"/>
        </w:rPr>
        <w:t>б</w:t>
      </w:r>
      <w:r w:rsidRPr="00514133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часа). При </w:t>
      </w:r>
      <w:r w:rsidR="00BB7CAC" w:rsidRPr="00514133">
        <w:rPr>
          <w:rFonts w:ascii="Arial Narrow" w:hAnsi="Arial Narrow" w:cstheme="minorHAnsi"/>
        </w:rPr>
        <w:t>исчезновении</w:t>
      </w:r>
      <w:r w:rsidRPr="00514133">
        <w:rPr>
          <w:rFonts w:ascii="Arial Narrow" w:hAnsi="Arial Narrow" w:cstheme="minorHAnsi"/>
        </w:rPr>
        <w:t xml:space="preserve"> питания на щите ЩСН</w:t>
      </w:r>
      <w:r w:rsidR="007520A3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происходит срабатывание сигнализации на ПС </w:t>
      </w:r>
      <w:proofErr w:type="gramStart"/>
      <w:r w:rsidRPr="00514133">
        <w:rPr>
          <w:rFonts w:ascii="Arial Narrow" w:hAnsi="Arial Narrow" w:cstheme="minorHAnsi"/>
        </w:rPr>
        <w:t>и  передача</w:t>
      </w:r>
      <w:proofErr w:type="gramEnd"/>
      <w:r w:rsidRPr="00514133">
        <w:rPr>
          <w:rFonts w:ascii="Arial Narrow" w:hAnsi="Arial Narrow" w:cstheme="minorHAnsi"/>
        </w:rPr>
        <w:t xml:space="preserve"> ТС по каналам телемеханики о данном событии.</w:t>
      </w:r>
    </w:p>
    <w:p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37" w:name="_Toc440636059"/>
      <w:bookmarkStart w:id="38" w:name="_Toc65249335"/>
      <w:bookmarkStart w:id="39" w:name="_Toc65250536"/>
      <w:bookmarkStart w:id="40" w:name="_Toc109839435"/>
      <w:bookmarkStart w:id="41" w:name="_Toc149751470"/>
      <w:proofErr w:type="spellStart"/>
      <w:r w:rsidRPr="00514133">
        <w:rPr>
          <w:rFonts w:ascii="Arial Narrow" w:hAnsi="Arial Narrow" w:cstheme="minorHAnsi"/>
        </w:rPr>
        <w:lastRenderedPageBreak/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устройств</w:t>
      </w:r>
      <w:proofErr w:type="spellEnd"/>
      <w:r w:rsidRPr="00514133">
        <w:rPr>
          <w:rFonts w:ascii="Arial Narrow" w:hAnsi="Arial Narrow" w:cstheme="minorHAnsi"/>
        </w:rPr>
        <w:t xml:space="preserve"> РЗА </w:t>
      </w:r>
      <w:proofErr w:type="spellStart"/>
      <w:r w:rsidRPr="00514133">
        <w:rPr>
          <w:rFonts w:ascii="Arial Narrow" w:hAnsi="Arial Narrow" w:cstheme="minorHAnsi"/>
        </w:rPr>
        <w:t>на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</w:t>
      </w:r>
      <w:bookmarkEnd w:id="37"/>
      <w:bookmarkEnd w:id="38"/>
      <w:bookmarkEnd w:id="39"/>
      <w:bookmarkEnd w:id="40"/>
      <w:bookmarkEnd w:id="41"/>
      <w:proofErr w:type="spellEnd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</w:t>
      </w:r>
      <w:proofErr w:type="gramStart"/>
      <w:r w:rsidRPr="00514133">
        <w:rPr>
          <w:rFonts w:ascii="Arial Narrow" w:hAnsi="Arial Narrow" w:cstheme="minorHAnsi"/>
        </w:rPr>
        <w:t>и  передача</w:t>
      </w:r>
      <w:proofErr w:type="gramEnd"/>
      <w:r w:rsidRPr="00514133">
        <w:rPr>
          <w:rFonts w:ascii="Arial Narrow" w:hAnsi="Arial Narrow" w:cstheme="minorHAnsi"/>
        </w:rPr>
        <w:t xml:space="preserve">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514133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42" w:name="_Toc440636061"/>
      <w:bookmarkStart w:id="43" w:name="_Toc65249336"/>
      <w:bookmarkStart w:id="44" w:name="_Toc65250537"/>
      <w:bookmarkStart w:id="45" w:name="_Toc109839436"/>
      <w:bookmarkStart w:id="46" w:name="_Toc149751471"/>
      <w:proofErr w:type="spellStart"/>
      <w:r w:rsidRPr="00514133">
        <w:rPr>
          <w:rFonts w:ascii="Arial Narrow" w:hAnsi="Arial Narrow" w:cstheme="minorHAnsi"/>
        </w:rPr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датчиков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пожарной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сигнализации</w:t>
      </w:r>
      <w:bookmarkEnd w:id="42"/>
      <w:bookmarkEnd w:id="43"/>
      <w:bookmarkEnd w:id="44"/>
      <w:bookmarkEnd w:id="45"/>
      <w:bookmarkEnd w:id="46"/>
      <w:proofErr w:type="spellEnd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7" w:name="_Toc440636063"/>
      <w:bookmarkStart w:id="48" w:name="_Toc65249337"/>
      <w:bookmarkStart w:id="49" w:name="_Toc65250538"/>
      <w:bookmarkStart w:id="50" w:name="_Toc109839437"/>
      <w:bookmarkStart w:id="51" w:name="_Toc149751472"/>
      <w:r w:rsidRPr="00514133">
        <w:rPr>
          <w:rFonts w:ascii="Arial Narrow" w:hAnsi="Arial Narrow" w:cstheme="minorHAnsi"/>
          <w:lang w:val="ru-RU"/>
        </w:rPr>
        <w:t xml:space="preserve">Выход из строя одного из щитов </w:t>
      </w:r>
      <w:bookmarkEnd w:id="47"/>
      <w:r w:rsidR="00F03F84" w:rsidRPr="00514133">
        <w:rPr>
          <w:rFonts w:ascii="Arial Narrow" w:hAnsi="Arial Narrow" w:cstheme="minorHAnsi"/>
          <w:lang w:val="ru-RU"/>
        </w:rPr>
        <w:t>СОПТ</w:t>
      </w:r>
      <w:bookmarkEnd w:id="48"/>
      <w:bookmarkEnd w:id="49"/>
      <w:bookmarkEnd w:id="50"/>
      <w:bookmarkEnd w:id="51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 выхода из строя </w:t>
      </w:r>
      <w:r w:rsidR="00CB02EC" w:rsidRPr="00514133">
        <w:rPr>
          <w:rFonts w:ascii="Arial Narrow" w:hAnsi="Arial Narrow" w:cstheme="minorHAnsi"/>
        </w:rPr>
        <w:t>зарядно-выпрямительн</w:t>
      </w:r>
      <w:r w:rsidR="00B0646B">
        <w:rPr>
          <w:rFonts w:ascii="Arial Narrow" w:hAnsi="Arial Narrow" w:cstheme="minorHAnsi"/>
        </w:rPr>
        <w:t>ого</w:t>
      </w:r>
      <w:r w:rsidR="00CB02EC" w:rsidRPr="00514133">
        <w:rPr>
          <w:rFonts w:ascii="Arial Narrow" w:hAnsi="Arial Narrow" w:cstheme="minorHAnsi"/>
        </w:rPr>
        <w:t xml:space="preserve"> устройств</w:t>
      </w:r>
      <w:r w:rsidR="00B0646B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щита </w:t>
      </w:r>
      <w:r w:rsidR="00CB02EC" w:rsidRPr="00514133">
        <w:rPr>
          <w:rFonts w:ascii="Arial Narrow" w:hAnsi="Arial Narrow" w:cstheme="minorHAnsi"/>
        </w:rPr>
        <w:t>СОПТ</w:t>
      </w:r>
      <w:r w:rsidRPr="00514133">
        <w:rPr>
          <w:rFonts w:ascii="Arial Narrow" w:hAnsi="Arial Narrow" w:cstheme="minorHAnsi"/>
        </w:rPr>
        <w:t>, восстановление напряжени</w:t>
      </w:r>
      <w:r w:rsidR="00B0646B">
        <w:rPr>
          <w:rFonts w:ascii="Arial Narrow" w:hAnsi="Arial Narrow" w:cstheme="minorHAnsi"/>
        </w:rPr>
        <w:t>я</w:t>
      </w:r>
      <w:r w:rsidRPr="00514133">
        <w:rPr>
          <w:rFonts w:ascii="Arial Narrow" w:hAnsi="Arial Narrow" w:cstheme="minorHAnsi"/>
        </w:rPr>
        <w:t xml:space="preserve"> производится вручную оперативным персоналом.</w:t>
      </w:r>
    </w:p>
    <w:p w:rsidR="006C50EF" w:rsidRPr="00514133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52" w:name="_Toc65249338"/>
      <w:bookmarkStart w:id="53" w:name="_Toc65250539"/>
      <w:bookmarkStart w:id="54" w:name="_Toc109839438"/>
      <w:bookmarkStart w:id="55" w:name="_Toc149751473"/>
      <w:r w:rsidRPr="00514133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514133">
        <w:rPr>
          <w:rFonts w:ascii="Arial Narrow" w:hAnsi="Arial Narrow" w:cstheme="minorHAnsi"/>
          <w:lang w:val="ru-RU"/>
        </w:rPr>
        <w:t xml:space="preserve"> ТСН</w:t>
      </w:r>
      <w:bookmarkEnd w:id="52"/>
      <w:bookmarkEnd w:id="53"/>
      <w:bookmarkEnd w:id="54"/>
      <w:bookmarkEnd w:id="55"/>
    </w:p>
    <w:p w:rsidR="006C50EF" w:rsidRPr="00514133" w:rsidRDefault="006C50EF" w:rsidP="006C50EF">
      <w:pPr>
        <w:pStyle w:val="affffffffff7"/>
        <w:rPr>
          <w:rFonts w:ascii="Arial Narrow" w:hAnsi="Arial Narrow" w:cstheme="minorHAnsi"/>
        </w:rPr>
      </w:pPr>
      <w:bookmarkStart w:id="56" w:name="_Toc440636064"/>
      <w:r w:rsidRPr="00514133">
        <w:rPr>
          <w:rFonts w:ascii="Arial Narrow" w:hAnsi="Arial Narrow" w:cstheme="minorHAnsi"/>
        </w:rPr>
        <w:t>В случае перегрева тра</w:t>
      </w:r>
      <w:r w:rsidR="005F6D85" w:rsidRPr="00514133">
        <w:rPr>
          <w:rFonts w:ascii="Arial Narrow" w:hAnsi="Arial Narrow" w:cstheme="minorHAnsi"/>
        </w:rPr>
        <w:t>нсформатора собственных нужд, происходит</w:t>
      </w:r>
      <w:r w:rsidRPr="00514133">
        <w:rPr>
          <w:rFonts w:ascii="Arial Narrow" w:hAnsi="Arial Narrow" w:cstheme="minorHAnsi"/>
        </w:rPr>
        <w:t xml:space="preserve"> </w:t>
      </w:r>
      <w:r w:rsidR="005F6D85" w:rsidRPr="00514133">
        <w:rPr>
          <w:rFonts w:ascii="Arial Narrow" w:hAnsi="Arial Narrow" w:cstheme="minorHAnsi"/>
        </w:rPr>
        <w:t xml:space="preserve">срабатывание выключателя нагрузки в ячейке КРУ </w:t>
      </w:r>
      <w:r w:rsidR="00B0646B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="005F6D85" w:rsidRPr="00514133">
        <w:rPr>
          <w:rFonts w:ascii="Arial Narrow" w:hAnsi="Arial Narrow" w:cstheme="minorHAnsi"/>
        </w:rPr>
        <w:t xml:space="preserve"> и ТСН отключатся. При пропадании питания на щите ЩСН-НН со стороны ТСН КРУ </w:t>
      </w:r>
      <w:r w:rsidR="00B0646B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="005F6D85" w:rsidRPr="00514133">
        <w:rPr>
          <w:rFonts w:ascii="Arial Narrow" w:hAnsi="Arial Narrow" w:cstheme="minorHAnsi"/>
        </w:rPr>
        <w:t>, в щите ЩСН-НН срабатывает АВР – включается секционный выключатель, и напряжение на секции шин восстанавливается</w:t>
      </w:r>
      <w:r w:rsidR="00B0646B">
        <w:rPr>
          <w:rFonts w:ascii="Arial Narrow" w:hAnsi="Arial Narrow" w:cstheme="minorHAnsi"/>
        </w:rPr>
        <w:t xml:space="preserve"> со стороны питания от внешнего источника электроснабжения</w:t>
      </w:r>
      <w:r w:rsidR="005F6D85" w:rsidRPr="00514133">
        <w:rPr>
          <w:rFonts w:ascii="Arial Narrow" w:hAnsi="Arial Narrow" w:cstheme="minorHAnsi"/>
        </w:rPr>
        <w:t>.</w:t>
      </w:r>
    </w:p>
    <w:p w:rsidR="00823868" w:rsidRPr="00514133" w:rsidRDefault="00551A0F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57" w:name="_Toc149751474"/>
      <w:r w:rsidRPr="00514133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514133">
        <w:rPr>
          <w:rFonts w:ascii="Arial Narrow" w:hAnsi="Arial Narrow" w:cstheme="minorHAnsi"/>
          <w:lang w:val="ru-RU"/>
        </w:rPr>
        <w:t xml:space="preserve">И ТЕХНИЧЕСКИЕ </w:t>
      </w:r>
      <w:r w:rsidRPr="00514133">
        <w:rPr>
          <w:rFonts w:ascii="Arial Narrow" w:hAnsi="Arial Narrow" w:cstheme="minorHAnsi"/>
          <w:lang w:val="ru-RU"/>
        </w:rPr>
        <w:t>РЕШЕНИЯ</w:t>
      </w:r>
      <w:bookmarkEnd w:id="56"/>
      <w:bookmarkEnd w:id="57"/>
    </w:p>
    <w:p w:rsidR="00823868" w:rsidRPr="00C3528A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8" w:name="_Toc65249340"/>
      <w:bookmarkStart w:id="59" w:name="_Toc65250541"/>
      <w:bookmarkStart w:id="60" w:name="_Toc109839440"/>
      <w:bookmarkStart w:id="61" w:name="_Toc149751475"/>
      <w:r w:rsidRPr="00C3528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AF2CDE" w:rsidRPr="00C3528A">
        <w:rPr>
          <w:rFonts w:ascii="Arial Narrow" w:hAnsi="Arial Narrow" w:cstheme="minorHAnsi"/>
          <w:lang w:val="ru-RU"/>
        </w:rPr>
        <w:t>КРУЭ 110</w:t>
      </w:r>
      <w:r w:rsidR="001C418A" w:rsidRPr="00C3528A">
        <w:rPr>
          <w:rFonts w:ascii="Arial Narrow" w:hAnsi="Arial Narrow" w:cstheme="minorHAnsi"/>
          <w:lang w:val="ru-RU"/>
        </w:rPr>
        <w:t xml:space="preserve"> кВ</w:t>
      </w:r>
      <w:bookmarkEnd w:id="58"/>
      <w:bookmarkEnd w:id="59"/>
      <w:bookmarkEnd w:id="60"/>
      <w:bookmarkEnd w:id="61"/>
    </w:p>
    <w:p w:rsidR="00F353B0" w:rsidRPr="00C3528A" w:rsidRDefault="00F353B0" w:rsidP="00F353B0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 состав КРУЭ входят: </w:t>
      </w:r>
    </w:p>
    <w:p w:rsidR="00F353B0" w:rsidRPr="00C3528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выключатель элегазовый силовой c моторно-пружинным приводом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2500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1 шт.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; </w:t>
      </w:r>
    </w:p>
    <w:p w:rsidR="006C2490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быстродействующий 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</w:t>
      </w:r>
      <w:proofErr w:type="spellStart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2500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</w:t>
      </w: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1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шт.</w:t>
      </w:r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;</w:t>
      </w:r>
    </w:p>
    <w:p w:rsidR="00877C97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2500 А – </w:t>
      </w: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1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шт.;</w:t>
      </w:r>
    </w:p>
    <w:p w:rsidR="00877C97" w:rsidRPr="00C3528A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ограничитель перенапряжения 110 кВ – 1шт.;</w:t>
      </w:r>
    </w:p>
    <w:p w:rsidR="00C3528A" w:rsidRPr="00C3528A" w:rsidRDefault="00F353B0" w:rsidP="00FD051F">
      <w:pPr>
        <w:pStyle w:val="00"/>
        <w:spacing w:after="0"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трансформаторы тока с обмотками 0,</w:t>
      </w:r>
      <w:r w:rsidR="00B0646B">
        <w:rPr>
          <w:rFonts w:ascii="Arial Narrow" w:eastAsia="Times New Roman" w:hAnsi="Arial Narrow" w:cstheme="minorHAnsi"/>
          <w:color w:val="auto"/>
          <w:szCs w:val="24"/>
          <w:lang w:eastAsia="en-US"/>
        </w:rPr>
        <w:t>2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S/0,5/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Р/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Р/-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(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40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0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/5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)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1 </w:t>
      </w:r>
      <w:proofErr w:type="spellStart"/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</w:t>
      </w:r>
      <w:proofErr w:type="spellEnd"/>
      <w:r w:rsidR="00C3528A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;</w:t>
      </w:r>
    </w:p>
    <w:p w:rsidR="00F353B0" w:rsidRPr="00C3528A" w:rsidRDefault="00C3528A" w:rsidP="00FD051F">
      <w:pPr>
        <w:pStyle w:val="00"/>
        <w:spacing w:after="0" w:line="240" w:lineRule="auto"/>
        <w:jc w:val="left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Трансформатор напряжения трёхфазный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антирезонансный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,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кл.т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 0,2/0,5/3</w:t>
      </w:r>
      <w:proofErr w:type="gram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Р,   </w:t>
      </w:r>
      <w:proofErr w:type="gram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(75ВА/100ВА/100ВА);110√3 / 0,1√3 / 0,1√3 / 0,1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кВ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</w:t>
      </w:r>
      <w:proofErr w:type="spellEnd"/>
    </w:p>
    <w:p w:rsidR="00D540AD" w:rsidRPr="00514133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:rsidR="00823868" w:rsidRPr="00514133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62" w:name="_Toc65249341"/>
      <w:bookmarkStart w:id="63" w:name="_Toc65250542"/>
      <w:bookmarkStart w:id="64" w:name="_Toc109839441"/>
      <w:bookmarkStart w:id="65" w:name="_Toc149751476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7F739C" w:rsidRPr="00514133">
        <w:rPr>
          <w:rFonts w:ascii="Arial Narrow" w:hAnsi="Arial Narrow" w:cstheme="minorHAnsi"/>
          <w:lang w:val="ru-RU"/>
        </w:rPr>
        <w:t xml:space="preserve">ЗРУ </w:t>
      </w:r>
      <w:r w:rsidR="00B0646B">
        <w:rPr>
          <w:rFonts w:ascii="Arial Narrow" w:hAnsi="Arial Narrow" w:cstheme="minorHAnsi"/>
          <w:lang w:val="ru-RU"/>
        </w:rPr>
        <w:t>6</w:t>
      </w:r>
      <w:r w:rsidR="007F739C" w:rsidRPr="00514133">
        <w:rPr>
          <w:rFonts w:ascii="Arial Narrow" w:hAnsi="Arial Narrow" w:cstheme="minorHAnsi"/>
          <w:lang w:val="ru-RU"/>
        </w:rPr>
        <w:t xml:space="preserve"> кВ</w:t>
      </w:r>
      <w:bookmarkEnd w:id="62"/>
      <w:bookmarkEnd w:id="63"/>
      <w:bookmarkEnd w:id="64"/>
      <w:bookmarkEnd w:id="65"/>
    </w:p>
    <w:p w:rsidR="00823868" w:rsidRPr="00FD051F" w:rsidRDefault="00823868" w:rsidP="00062A5D">
      <w:pPr>
        <w:pStyle w:val="affffffffff7"/>
        <w:rPr>
          <w:rFonts w:ascii="Arial Narrow" w:hAnsi="Arial Narrow" w:cstheme="minorHAnsi"/>
        </w:rPr>
      </w:pPr>
      <w:r w:rsidRPr="00FD051F">
        <w:rPr>
          <w:rFonts w:ascii="Arial Narrow" w:hAnsi="Arial Narrow" w:cstheme="minorHAnsi"/>
        </w:rPr>
        <w:t xml:space="preserve">Основным силовым оборудованием модуля </w:t>
      </w:r>
      <w:r w:rsidR="007F739C" w:rsidRPr="00FD051F">
        <w:rPr>
          <w:rFonts w:ascii="Arial Narrow" w:hAnsi="Arial Narrow" w:cstheme="minorHAnsi"/>
        </w:rPr>
        <w:t xml:space="preserve">ЗРУ </w:t>
      </w:r>
      <w:r w:rsidR="00B0646B">
        <w:rPr>
          <w:rFonts w:ascii="Arial Narrow" w:hAnsi="Arial Narrow" w:cstheme="minorHAnsi"/>
        </w:rPr>
        <w:t>6</w:t>
      </w:r>
      <w:r w:rsidR="007F739C" w:rsidRPr="00FD051F">
        <w:rPr>
          <w:rFonts w:ascii="Arial Narrow" w:hAnsi="Arial Narrow" w:cstheme="minorHAnsi"/>
        </w:rPr>
        <w:t xml:space="preserve"> кВ</w:t>
      </w:r>
      <w:r w:rsidRPr="00FD051F">
        <w:rPr>
          <w:rFonts w:ascii="Arial Narrow" w:hAnsi="Arial Narrow" w:cstheme="minorHAnsi"/>
        </w:rPr>
        <w:t xml:space="preserve"> является</w:t>
      </w:r>
      <w:r w:rsidR="009F5021" w:rsidRPr="00FD051F">
        <w:rPr>
          <w:rFonts w:ascii="Arial Narrow" w:hAnsi="Arial Narrow" w:cstheme="minorHAnsi"/>
        </w:rPr>
        <w:t xml:space="preserve"> Комплектное распределительное устройство </w:t>
      </w:r>
      <w:r w:rsidR="00B0646B">
        <w:rPr>
          <w:rFonts w:ascii="Arial Narrow" w:hAnsi="Arial Narrow" w:cstheme="minorHAnsi"/>
        </w:rPr>
        <w:t>6</w:t>
      </w:r>
      <w:r w:rsidR="00A81486" w:rsidRPr="00FD051F">
        <w:rPr>
          <w:rFonts w:ascii="Arial Narrow" w:hAnsi="Arial Narrow" w:cstheme="minorHAnsi"/>
        </w:rPr>
        <w:t xml:space="preserve"> кВ</w:t>
      </w:r>
      <w:r w:rsidRPr="00FD051F">
        <w:rPr>
          <w:rFonts w:ascii="Arial Narrow" w:hAnsi="Arial Narrow" w:cstheme="minorHAnsi"/>
        </w:rPr>
        <w:t xml:space="preserve">, которое состоит из </w:t>
      </w:r>
      <w:r w:rsidR="00B0646B">
        <w:rPr>
          <w:rFonts w:ascii="Arial Narrow" w:hAnsi="Arial Narrow" w:cstheme="minorHAnsi"/>
        </w:rPr>
        <w:t>девяти</w:t>
      </w:r>
      <w:r w:rsidRPr="00FD051F">
        <w:rPr>
          <w:rFonts w:ascii="Arial Narrow" w:hAnsi="Arial Narrow" w:cstheme="minorHAnsi"/>
        </w:rPr>
        <w:t xml:space="preserve"> ячеек</w:t>
      </w:r>
      <w:r w:rsidR="00B0646B">
        <w:rPr>
          <w:rFonts w:ascii="Arial Narrow" w:hAnsi="Arial Narrow" w:cstheme="minorHAnsi"/>
        </w:rPr>
        <w:t xml:space="preserve"> (камер)</w:t>
      </w:r>
      <w:r w:rsidRPr="00FD051F">
        <w:rPr>
          <w:rFonts w:ascii="Arial Narrow" w:hAnsi="Arial Narrow" w:cstheme="minorHAnsi"/>
        </w:rPr>
        <w:t xml:space="preserve"> производства «</w:t>
      </w:r>
      <w:proofErr w:type="spellStart"/>
      <w:r w:rsidRPr="00FD051F">
        <w:rPr>
          <w:rFonts w:ascii="Arial Narrow" w:hAnsi="Arial Narrow" w:cstheme="minorHAnsi"/>
        </w:rPr>
        <w:t>Элтехника</w:t>
      </w:r>
      <w:proofErr w:type="spellEnd"/>
      <w:r w:rsidRPr="00FD051F">
        <w:rPr>
          <w:rFonts w:ascii="Arial Narrow" w:hAnsi="Arial Narrow" w:cstheme="minorHAnsi"/>
        </w:rPr>
        <w:t>» (Россия)</w:t>
      </w:r>
      <w:r w:rsidR="009F5021" w:rsidRPr="00FD051F">
        <w:rPr>
          <w:rFonts w:ascii="Arial Narrow" w:hAnsi="Arial Narrow" w:cstheme="minorHAnsi"/>
        </w:rPr>
        <w:t xml:space="preserve"> КРУ-</w:t>
      </w:r>
      <w:r w:rsidR="00B0646B">
        <w:rPr>
          <w:rFonts w:ascii="Arial Narrow" w:hAnsi="Arial Narrow" w:cstheme="minorHAnsi"/>
        </w:rPr>
        <w:t>6</w:t>
      </w:r>
      <w:r w:rsidR="009F5021" w:rsidRPr="00FD051F">
        <w:rPr>
          <w:rFonts w:ascii="Arial Narrow" w:hAnsi="Arial Narrow" w:cstheme="minorHAnsi"/>
        </w:rPr>
        <w:t xml:space="preserve"> кВ </w:t>
      </w:r>
      <w:r w:rsidR="00A81486" w:rsidRPr="00FD051F">
        <w:rPr>
          <w:rFonts w:ascii="Arial Narrow" w:hAnsi="Arial Narrow" w:cstheme="minorHAnsi"/>
        </w:rPr>
        <w:t>серии «Волга</w:t>
      </w:r>
      <w:r w:rsidR="009F5021" w:rsidRPr="00FD051F">
        <w:rPr>
          <w:rFonts w:ascii="Arial Narrow" w:hAnsi="Arial Narrow" w:cstheme="minorHAnsi"/>
        </w:rPr>
        <w:t>»</w:t>
      </w:r>
      <w:r w:rsidRPr="00FD051F">
        <w:rPr>
          <w:rFonts w:ascii="Arial Narrow" w:hAnsi="Arial Narrow" w:cstheme="minorHAnsi"/>
        </w:rPr>
        <w:t xml:space="preserve"> с номинальным током сборных шин </w:t>
      </w:r>
      <w:r w:rsidR="00FD051F" w:rsidRPr="00FD051F">
        <w:rPr>
          <w:rFonts w:ascii="Arial Narrow" w:hAnsi="Arial Narrow" w:cstheme="minorHAnsi"/>
        </w:rPr>
        <w:t>250</w:t>
      </w:r>
      <w:r w:rsidR="00A81486" w:rsidRPr="00FD051F">
        <w:rPr>
          <w:rFonts w:ascii="Arial Narrow" w:hAnsi="Arial Narrow" w:cstheme="minorHAnsi"/>
        </w:rPr>
        <w:t>0</w:t>
      </w:r>
      <w:r w:rsidRPr="00FD051F">
        <w:rPr>
          <w:rFonts w:ascii="Arial Narrow" w:hAnsi="Arial Narrow" w:cstheme="minorHAnsi"/>
        </w:rPr>
        <w:t> А</w:t>
      </w:r>
      <w:r w:rsidR="00230993" w:rsidRPr="00FD051F">
        <w:rPr>
          <w:rFonts w:ascii="Arial Narrow" w:hAnsi="Arial Narrow" w:cstheme="minorHAnsi"/>
        </w:rPr>
        <w:t>, материал сборных шин медь</w:t>
      </w:r>
      <w:r w:rsidRPr="00FD051F">
        <w:rPr>
          <w:rFonts w:ascii="Arial Narrow" w:hAnsi="Arial Narrow" w:cstheme="minorHAnsi"/>
        </w:rPr>
        <w:t>.</w:t>
      </w:r>
      <w:r w:rsidR="009F5021" w:rsidRPr="00FD051F">
        <w:rPr>
          <w:rFonts w:ascii="Arial Narrow" w:hAnsi="Arial Narrow" w:cstheme="minorHAnsi"/>
        </w:rPr>
        <w:t xml:space="preserve"> </w:t>
      </w:r>
    </w:p>
    <w:p w:rsidR="00823868" w:rsidRPr="00271F4D" w:rsidRDefault="00823868" w:rsidP="00062A5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 xml:space="preserve">В состав оборудования ячеек КРУ </w:t>
      </w:r>
      <w:r w:rsidR="00B0646B">
        <w:rPr>
          <w:rFonts w:ascii="Arial Narrow" w:hAnsi="Arial Narrow" w:cstheme="minorHAnsi"/>
        </w:rPr>
        <w:t>6</w:t>
      </w:r>
      <w:r w:rsidR="007F739C" w:rsidRPr="00271F4D">
        <w:rPr>
          <w:rFonts w:ascii="Arial Narrow" w:hAnsi="Arial Narrow" w:cstheme="minorHAnsi"/>
        </w:rPr>
        <w:t xml:space="preserve"> </w:t>
      </w:r>
      <w:r w:rsidR="006713D0" w:rsidRPr="00271F4D">
        <w:rPr>
          <w:rFonts w:ascii="Arial Narrow" w:hAnsi="Arial Narrow" w:cstheme="minorHAnsi"/>
        </w:rPr>
        <w:t>кВ</w:t>
      </w:r>
      <w:r w:rsidRPr="00271F4D">
        <w:rPr>
          <w:rFonts w:ascii="Arial Narrow" w:hAnsi="Arial Narrow" w:cstheme="minorHAnsi"/>
        </w:rPr>
        <w:t xml:space="preserve"> входят:</w:t>
      </w:r>
    </w:p>
    <w:p w:rsidR="00823868" w:rsidRPr="00271F4D" w:rsidRDefault="00823868" w:rsidP="00062A5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>Ячейка отходящей линии</w:t>
      </w:r>
      <w:r w:rsidR="00FD051F" w:rsidRPr="00271F4D">
        <w:rPr>
          <w:rFonts w:ascii="Arial Narrow" w:hAnsi="Arial Narrow" w:cstheme="minorHAnsi"/>
        </w:rPr>
        <w:t xml:space="preserve"> 630 А</w:t>
      </w:r>
      <w:r w:rsidRPr="00271F4D">
        <w:rPr>
          <w:rFonts w:ascii="Arial Narrow" w:hAnsi="Arial Narrow" w:cstheme="minorHAnsi"/>
        </w:rPr>
        <w:t>:</w:t>
      </w:r>
    </w:p>
    <w:p w:rsidR="00823868" w:rsidRPr="00271F4D" w:rsidRDefault="00823868" w:rsidP="00FD051F">
      <w:pPr>
        <w:pStyle w:val="afffffffffff2"/>
        <w:rPr>
          <w:rFonts w:ascii="Arial Narrow" w:hAnsi="Arial Narrow"/>
        </w:rPr>
      </w:pPr>
      <w:proofErr w:type="spellStart"/>
      <w:r w:rsidRPr="00271F4D">
        <w:rPr>
          <w:rFonts w:ascii="Arial Narrow" w:hAnsi="Arial Narrow"/>
        </w:rPr>
        <w:t>выкатной</w:t>
      </w:r>
      <w:proofErr w:type="spellEnd"/>
      <w:r w:rsidRPr="00271F4D">
        <w:rPr>
          <w:rFonts w:ascii="Arial Narrow" w:hAnsi="Arial Narrow"/>
        </w:rPr>
        <w:t xml:space="preserve"> выключатель </w:t>
      </w:r>
      <w:r w:rsidR="00FD051F" w:rsidRPr="00271F4D">
        <w:rPr>
          <w:rFonts w:ascii="Arial Narrow" w:hAnsi="Arial Narrow"/>
        </w:rPr>
        <w:t>VF12-M-10-31.5/630</w:t>
      </w:r>
      <w:r w:rsidR="007F739C" w:rsidRPr="00271F4D">
        <w:rPr>
          <w:rFonts w:ascii="Arial Narrow" w:hAnsi="Arial Narrow"/>
        </w:rPr>
        <w:t xml:space="preserve">, </w:t>
      </w:r>
      <w:r w:rsidR="00FD051F" w:rsidRPr="00271F4D">
        <w:rPr>
          <w:rFonts w:ascii="Arial Narrow" w:hAnsi="Arial Narrow"/>
        </w:rPr>
        <w:t>63</w:t>
      </w:r>
      <w:r w:rsidR="00A81486" w:rsidRPr="00271F4D">
        <w:rPr>
          <w:rFonts w:ascii="Arial Narrow" w:hAnsi="Arial Narrow"/>
        </w:rPr>
        <w:t>0</w:t>
      </w:r>
      <w:r w:rsidRPr="00271F4D">
        <w:rPr>
          <w:rFonts w:ascii="Arial Narrow" w:hAnsi="Arial Narrow"/>
        </w:rPr>
        <w:t xml:space="preserve"> А; ток отключения </w:t>
      </w:r>
      <w:r w:rsidR="007C07E2" w:rsidRPr="00271F4D">
        <w:rPr>
          <w:rFonts w:ascii="Arial Narrow" w:hAnsi="Arial Narrow"/>
        </w:rPr>
        <w:t>31,5</w:t>
      </w:r>
      <w:r w:rsidRPr="00271F4D">
        <w:rPr>
          <w:rFonts w:ascii="Arial Narrow" w:hAnsi="Arial Narrow"/>
        </w:rPr>
        <w:t xml:space="preserve"> кА; </w:t>
      </w:r>
    </w:p>
    <w:p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3х</w:t>
      </w:r>
      <w:r w:rsidR="00FD051F" w:rsidRPr="00271F4D">
        <w:rPr>
          <w:rFonts w:ascii="Arial Narrow" w:hAnsi="Arial Narrow"/>
        </w:rPr>
        <w:t>ТЛО-10, 0,5S/0,5/10P-500(1000)-1000-1000/5</w:t>
      </w:r>
      <w:r w:rsidRPr="00271F4D">
        <w:rPr>
          <w:rFonts w:ascii="Arial Narrow" w:hAnsi="Arial Narrow"/>
        </w:rPr>
        <w:t>;</w:t>
      </w:r>
    </w:p>
    <w:p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трансформаторы тока нулевой последовательности </w:t>
      </w:r>
      <w:r w:rsidR="00FD051F" w:rsidRPr="00271F4D">
        <w:rPr>
          <w:rFonts w:ascii="Arial Narrow" w:hAnsi="Arial Narrow"/>
        </w:rPr>
        <w:t>KOKM 06J2, 50/1,10P10, 1ВА</w:t>
      </w:r>
      <w:r w:rsidRPr="00271F4D">
        <w:rPr>
          <w:rFonts w:ascii="Arial Narrow" w:hAnsi="Arial Narrow"/>
        </w:rPr>
        <w:t>;</w:t>
      </w:r>
    </w:p>
    <w:p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ограничители перенапряжения</w:t>
      </w:r>
      <w:r w:rsidR="00927F73" w:rsidRPr="00271F4D">
        <w:rPr>
          <w:rFonts w:ascii="Arial Narrow" w:hAnsi="Arial Narrow"/>
        </w:rPr>
        <w:t xml:space="preserve"> </w:t>
      </w:r>
      <w:r w:rsidR="00B0646B">
        <w:rPr>
          <w:rFonts w:ascii="Arial Narrow" w:hAnsi="Arial Narrow"/>
        </w:rPr>
        <w:t>6</w:t>
      </w:r>
      <w:r w:rsidR="006713D0" w:rsidRPr="00271F4D">
        <w:rPr>
          <w:rFonts w:ascii="Arial Narrow" w:hAnsi="Arial Narrow"/>
        </w:rPr>
        <w:t> кВ</w:t>
      </w:r>
      <w:r w:rsidRPr="00271F4D">
        <w:rPr>
          <w:rFonts w:ascii="Arial Narrow" w:hAnsi="Arial Narrow"/>
        </w:rPr>
        <w:t xml:space="preserve"> (</w:t>
      </w:r>
      <w:r w:rsidR="00927F73" w:rsidRPr="00271F4D">
        <w:rPr>
          <w:rFonts w:ascii="Arial Narrow" w:hAnsi="Arial Narrow"/>
        </w:rPr>
        <w:t>установлены в ячейки</w:t>
      </w:r>
      <w:r w:rsidRPr="00271F4D">
        <w:rPr>
          <w:rFonts w:ascii="Arial Narrow" w:hAnsi="Arial Narrow"/>
        </w:rPr>
        <w:t>)</w:t>
      </w:r>
      <w:r w:rsidR="000C394C" w:rsidRPr="00271F4D">
        <w:rPr>
          <w:rFonts w:ascii="Arial Narrow" w:hAnsi="Arial Narrow"/>
        </w:rPr>
        <w:t xml:space="preserve"> </w:t>
      </w:r>
      <w:r w:rsidR="00FD051F" w:rsidRPr="00271F4D">
        <w:rPr>
          <w:rFonts w:ascii="Arial Narrow" w:hAnsi="Arial Narrow"/>
        </w:rPr>
        <w:t>ОПН-П/ЗЭУ-</w:t>
      </w:r>
      <w:r w:rsidR="00B0646B">
        <w:rPr>
          <w:rFonts w:ascii="Arial Narrow" w:hAnsi="Arial Narrow"/>
        </w:rPr>
        <w:t>6</w:t>
      </w:r>
      <w:r w:rsidR="00FD051F" w:rsidRPr="00271F4D">
        <w:rPr>
          <w:rFonts w:ascii="Arial Narrow" w:hAnsi="Arial Narrow"/>
        </w:rPr>
        <w:t>/</w:t>
      </w:r>
      <w:r w:rsidR="00B0646B">
        <w:rPr>
          <w:rFonts w:ascii="Arial Narrow" w:hAnsi="Arial Narrow"/>
        </w:rPr>
        <w:t>7,2</w:t>
      </w:r>
      <w:r w:rsidR="00FD051F" w:rsidRPr="00271F4D">
        <w:rPr>
          <w:rFonts w:ascii="Arial Narrow" w:hAnsi="Arial Narrow"/>
        </w:rPr>
        <w:t>/10/550 УХЛ1; ЗЭУ</w:t>
      </w:r>
      <w:r w:rsidRPr="00271F4D">
        <w:rPr>
          <w:rFonts w:ascii="Arial Narrow" w:hAnsi="Arial Narrow"/>
        </w:rPr>
        <w:t>;</w:t>
      </w:r>
    </w:p>
    <w:p w:rsidR="00402E00" w:rsidRDefault="00271F4D" w:rsidP="00271F4D">
      <w:pPr>
        <w:pStyle w:val="afffffffffff2"/>
        <w:rPr>
          <w:rFonts w:ascii="Arial Narrow" w:hAnsi="Arial Narrow"/>
        </w:rPr>
      </w:pPr>
      <w:proofErr w:type="gramStart"/>
      <w:r w:rsidRPr="00271F4D">
        <w:rPr>
          <w:rFonts w:ascii="Arial Narrow" w:hAnsi="Arial Narrow"/>
        </w:rPr>
        <w:t>Разъединитель</w:t>
      </w:r>
      <w:proofErr w:type="gramEnd"/>
      <w:r w:rsidRPr="00271F4D">
        <w:rPr>
          <w:rFonts w:ascii="Arial Narrow" w:hAnsi="Arial Narrow"/>
        </w:rPr>
        <w:t xml:space="preserve"> заземляющий - 3РФ-10/31,5-150 У3</w:t>
      </w:r>
      <w:r w:rsidR="00402E00" w:rsidRPr="00271F4D">
        <w:rPr>
          <w:rFonts w:ascii="Arial Narrow" w:hAnsi="Arial Narrow"/>
        </w:rPr>
        <w:t>.</w:t>
      </w:r>
    </w:p>
    <w:p w:rsidR="00271F4D" w:rsidRPr="00271F4D" w:rsidRDefault="00271F4D" w:rsidP="00271F4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 xml:space="preserve">Ячейка отходящей линии </w:t>
      </w:r>
      <w:r>
        <w:rPr>
          <w:rFonts w:ascii="Arial Narrow" w:hAnsi="Arial Narrow" w:cstheme="minorHAnsi"/>
        </w:rPr>
        <w:t>125</w:t>
      </w:r>
      <w:r w:rsidRPr="00271F4D">
        <w:rPr>
          <w:rFonts w:ascii="Arial Narrow" w:hAnsi="Arial Narrow" w:cstheme="minorHAnsi"/>
        </w:rPr>
        <w:t>0 А:</w:t>
      </w:r>
    </w:p>
    <w:p w:rsidR="00271F4D" w:rsidRPr="00271F4D" w:rsidRDefault="00271F4D" w:rsidP="00271F4D">
      <w:pPr>
        <w:pStyle w:val="afffffffffff2"/>
        <w:rPr>
          <w:rFonts w:ascii="Arial Narrow" w:hAnsi="Arial Narrow"/>
        </w:rPr>
      </w:pPr>
      <w:proofErr w:type="spellStart"/>
      <w:r w:rsidRPr="00271F4D">
        <w:rPr>
          <w:rFonts w:ascii="Arial Narrow" w:hAnsi="Arial Narrow"/>
        </w:rPr>
        <w:t>выкатной</w:t>
      </w:r>
      <w:proofErr w:type="spellEnd"/>
      <w:r w:rsidRPr="00271F4D">
        <w:rPr>
          <w:rFonts w:ascii="Arial Narrow" w:hAnsi="Arial Narrow"/>
        </w:rPr>
        <w:t xml:space="preserve"> выключатель VF12-M-10-31.5/</w:t>
      </w:r>
      <w:r>
        <w:rPr>
          <w:rFonts w:ascii="Arial Narrow" w:hAnsi="Arial Narrow"/>
        </w:rPr>
        <w:t>125</w:t>
      </w:r>
      <w:r w:rsidRPr="00271F4D">
        <w:rPr>
          <w:rFonts w:ascii="Arial Narrow" w:hAnsi="Arial Narrow"/>
        </w:rPr>
        <w:t xml:space="preserve">0, </w:t>
      </w:r>
      <w:r>
        <w:rPr>
          <w:rFonts w:ascii="Arial Narrow" w:hAnsi="Arial Narrow"/>
        </w:rPr>
        <w:t>125</w:t>
      </w:r>
      <w:r w:rsidRPr="00271F4D">
        <w:rPr>
          <w:rFonts w:ascii="Arial Narrow" w:hAnsi="Arial Narrow"/>
        </w:rPr>
        <w:t xml:space="preserve">0 А; ток отключения 31,5 кА; </w:t>
      </w:r>
    </w:p>
    <w:p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3хТЛО-10, 0,5S/0,5/10P-</w:t>
      </w:r>
      <w:r>
        <w:rPr>
          <w:rFonts w:ascii="Arial Narrow" w:hAnsi="Arial Narrow"/>
        </w:rPr>
        <w:t>75</w:t>
      </w:r>
      <w:r w:rsidRPr="00271F4D">
        <w:rPr>
          <w:rFonts w:ascii="Arial Narrow" w:hAnsi="Arial Narrow"/>
        </w:rPr>
        <w:t>0(1</w:t>
      </w:r>
      <w:r>
        <w:rPr>
          <w:rFonts w:ascii="Arial Narrow" w:hAnsi="Arial Narrow"/>
        </w:rPr>
        <w:t>5</w:t>
      </w:r>
      <w:r w:rsidRPr="00271F4D">
        <w:rPr>
          <w:rFonts w:ascii="Arial Narrow" w:hAnsi="Arial Narrow"/>
        </w:rPr>
        <w:t>00)-1</w:t>
      </w:r>
      <w:r>
        <w:rPr>
          <w:rFonts w:ascii="Arial Narrow" w:hAnsi="Arial Narrow"/>
        </w:rPr>
        <w:t>5</w:t>
      </w:r>
      <w:r w:rsidRPr="00271F4D">
        <w:rPr>
          <w:rFonts w:ascii="Arial Narrow" w:hAnsi="Arial Narrow"/>
        </w:rPr>
        <w:t>00-</w:t>
      </w:r>
      <w:r>
        <w:rPr>
          <w:rFonts w:ascii="Arial Narrow" w:hAnsi="Arial Narrow"/>
        </w:rPr>
        <w:t>15</w:t>
      </w:r>
      <w:r w:rsidRPr="00271F4D">
        <w:rPr>
          <w:rFonts w:ascii="Arial Narrow" w:hAnsi="Arial Narrow"/>
        </w:rPr>
        <w:t>00/5;</w:t>
      </w:r>
    </w:p>
    <w:p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lastRenderedPageBreak/>
        <w:t>трансформаторы тока нулевой последовательности KOKM 06J2, 50/1,10P10, 1ВА;</w:t>
      </w:r>
    </w:p>
    <w:p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 кВ (установлены в ячейки) ОПН-П/ЗЭУ-</w:t>
      </w:r>
      <w:r w:rsidR="00E76611"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Pr="00271F4D">
        <w:rPr>
          <w:rFonts w:ascii="Arial Narrow" w:hAnsi="Arial Narrow"/>
        </w:rPr>
        <w:t>/10/550 УХЛ1; ЗЭУ;</w:t>
      </w:r>
    </w:p>
    <w:p w:rsidR="00271F4D" w:rsidRPr="00271F4D" w:rsidRDefault="00271F4D" w:rsidP="00271F4D">
      <w:pPr>
        <w:pStyle w:val="afffffffffff2"/>
        <w:rPr>
          <w:rFonts w:ascii="Arial Narrow" w:hAnsi="Arial Narrow"/>
        </w:rPr>
      </w:pPr>
      <w:proofErr w:type="gramStart"/>
      <w:r w:rsidRPr="00271F4D">
        <w:rPr>
          <w:rFonts w:ascii="Arial Narrow" w:hAnsi="Arial Narrow"/>
        </w:rPr>
        <w:t>Разъединитель</w:t>
      </w:r>
      <w:proofErr w:type="gramEnd"/>
      <w:r w:rsidRPr="00271F4D">
        <w:rPr>
          <w:rFonts w:ascii="Arial Narrow" w:hAnsi="Arial Narrow"/>
        </w:rPr>
        <w:t xml:space="preserve"> заземляющий - 3РФ-10/31,5-150 У3.</w:t>
      </w:r>
    </w:p>
    <w:p w:rsidR="00823868" w:rsidRPr="00860035" w:rsidRDefault="00823868" w:rsidP="00062A5D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 xml:space="preserve">Ячейка трансформатора </w:t>
      </w:r>
      <w:proofErr w:type="gramStart"/>
      <w:r w:rsidRPr="00860035">
        <w:rPr>
          <w:rFonts w:ascii="Arial Narrow" w:hAnsi="Arial Narrow" w:cstheme="minorHAnsi"/>
        </w:rPr>
        <w:t>напряжения</w:t>
      </w:r>
      <w:r w:rsidR="00860035" w:rsidRPr="00860035">
        <w:rPr>
          <w:rFonts w:ascii="Arial Narrow" w:hAnsi="Arial Narrow" w:cstheme="minorHAnsi"/>
        </w:rPr>
        <w:t xml:space="preserve"> </w:t>
      </w:r>
      <w:r w:rsidRPr="00860035">
        <w:rPr>
          <w:rFonts w:ascii="Arial Narrow" w:hAnsi="Arial Narrow" w:cstheme="minorHAnsi"/>
        </w:rPr>
        <w:t>:</w:t>
      </w:r>
      <w:proofErr w:type="gramEnd"/>
    </w:p>
    <w:p w:rsidR="00823868" w:rsidRPr="00860035" w:rsidRDefault="00823868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 напряжения 3х</w:t>
      </w:r>
      <w:r w:rsidR="00860035" w:rsidRPr="00860035">
        <w:rPr>
          <w:rFonts w:ascii="Arial Narrow" w:hAnsi="Arial Narrow"/>
        </w:rPr>
        <w:t xml:space="preserve"> TJP4.</w:t>
      </w:r>
      <w:proofErr w:type="gramStart"/>
      <w:r w:rsidR="00860035" w:rsidRPr="00860035">
        <w:rPr>
          <w:rFonts w:ascii="Arial Narrow" w:hAnsi="Arial Narrow"/>
        </w:rPr>
        <w:t>0;АВВ</w:t>
      </w:r>
      <w:proofErr w:type="gramEnd"/>
      <w:r w:rsidRPr="00860035">
        <w:rPr>
          <w:rFonts w:ascii="Arial Narrow" w:hAnsi="Arial Narrow"/>
        </w:rPr>
        <w:t xml:space="preserve">, </w:t>
      </w:r>
      <w:r w:rsidR="00860035" w:rsidRPr="00860035">
        <w:rPr>
          <w:rFonts w:ascii="Arial Narrow" w:hAnsi="Arial Narrow"/>
        </w:rPr>
        <w:t>6300:V3-10500:V3/100:V3/100:3В 0,5/6P, 25/50-50/50 ВА</w:t>
      </w:r>
      <w:r w:rsidR="007C07E2" w:rsidRPr="00860035">
        <w:rPr>
          <w:rFonts w:ascii="Arial Narrow" w:hAnsi="Arial Narrow" w:cs="Arial"/>
          <w:szCs w:val="24"/>
          <w:shd w:val="clear" w:color="auto" w:fill="FBFBFB"/>
        </w:rPr>
        <w:t>;</w:t>
      </w:r>
    </w:p>
    <w:p w:rsidR="00823868" w:rsidRPr="00860035" w:rsidRDefault="00823868" w:rsidP="009B65D1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заземляющее устройство для шин КРУ;</w:t>
      </w:r>
    </w:p>
    <w:p w:rsidR="000C394C" w:rsidRDefault="000C394C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 кВ (установлены в ячейки) - ОПН-П/ЗЭУ-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="00860035" w:rsidRPr="00860035">
        <w:rPr>
          <w:rFonts w:ascii="Arial Narrow" w:hAnsi="Arial Narrow"/>
        </w:rPr>
        <w:t>/10/550 УХЛ1; ЗЭУ</w:t>
      </w:r>
      <w:r w:rsidRPr="00860035">
        <w:rPr>
          <w:rFonts w:ascii="Arial Narrow" w:hAnsi="Arial Narrow"/>
        </w:rPr>
        <w:t>;</w:t>
      </w:r>
    </w:p>
    <w:p w:rsidR="009C2C5C" w:rsidRPr="00860035" w:rsidRDefault="009C2C5C" w:rsidP="009C2C5C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 xml:space="preserve">Ячейка </w:t>
      </w:r>
      <w:r>
        <w:rPr>
          <w:rFonts w:ascii="Arial Narrow" w:hAnsi="Arial Narrow" w:cstheme="minorHAnsi"/>
        </w:rPr>
        <w:t>секционного выключателя</w:t>
      </w:r>
      <w:r w:rsidRPr="00860035">
        <w:rPr>
          <w:rFonts w:ascii="Arial Narrow" w:hAnsi="Arial Narrow" w:cstheme="minorHAnsi"/>
        </w:rPr>
        <w:t>:</w:t>
      </w:r>
    </w:p>
    <w:p w:rsidR="009C2C5C" w:rsidRPr="00860035" w:rsidRDefault="009C2C5C" w:rsidP="009C2C5C">
      <w:pPr>
        <w:pStyle w:val="afffffffffff2"/>
        <w:rPr>
          <w:rFonts w:ascii="Arial Narrow" w:hAnsi="Arial Narrow"/>
        </w:rPr>
      </w:pPr>
      <w:proofErr w:type="spellStart"/>
      <w:r w:rsidRPr="00860035">
        <w:rPr>
          <w:rFonts w:ascii="Arial Narrow" w:hAnsi="Arial Narrow"/>
        </w:rPr>
        <w:t>выкатной</w:t>
      </w:r>
      <w:proofErr w:type="spellEnd"/>
      <w:r w:rsidRPr="00860035">
        <w:rPr>
          <w:rFonts w:ascii="Arial Narrow" w:hAnsi="Arial Narrow"/>
        </w:rPr>
        <w:t xml:space="preserve"> выключатель VF12-M-10-31.5/2500, номинальный ток 2500 А; ток отключения 31,5 кА; </w:t>
      </w:r>
    </w:p>
    <w:p w:rsidR="009C2C5C" w:rsidRDefault="009C2C5C" w:rsidP="009C2C5C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трансформаторы тока 3х ТЛО-10, 0,5S/0,5/10P- 1500(3000)-3000-3000/5;</w:t>
      </w:r>
    </w:p>
    <w:p w:rsidR="00E76611" w:rsidRPr="00271F4D" w:rsidRDefault="00E76611" w:rsidP="00E76611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нулевой последовательности KOKM 06J2, 50/1,10P10, 1ВА;</w:t>
      </w:r>
    </w:p>
    <w:p w:rsidR="00E76611" w:rsidRPr="00860035" w:rsidRDefault="00E76611" w:rsidP="00E76611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ограничители перенапряжения </w:t>
      </w:r>
      <w:r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 кВ (установлены в ячейки) ОПН-П/ЗЭУ-</w:t>
      </w:r>
      <w:r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/</w:t>
      </w:r>
      <w:r>
        <w:rPr>
          <w:rFonts w:ascii="Arial Narrow" w:hAnsi="Arial Narrow"/>
        </w:rPr>
        <w:t>7,2</w:t>
      </w:r>
      <w:r w:rsidRPr="00271F4D">
        <w:rPr>
          <w:rFonts w:ascii="Arial Narrow" w:hAnsi="Arial Narrow"/>
        </w:rPr>
        <w:t>/10/550 УХЛ1; ЗЭУ;</w:t>
      </w:r>
    </w:p>
    <w:p w:rsidR="009C2C5C" w:rsidRDefault="00E76611" w:rsidP="009C2C5C">
      <w:pPr>
        <w:pStyle w:val="afffffffffff2"/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р</w:t>
      </w:r>
      <w:r w:rsidR="009C2C5C" w:rsidRPr="00860035">
        <w:rPr>
          <w:rFonts w:ascii="Arial Narrow" w:hAnsi="Arial Narrow"/>
        </w:rPr>
        <w:t>азъединитель</w:t>
      </w:r>
      <w:proofErr w:type="gramEnd"/>
      <w:r w:rsidR="009C2C5C" w:rsidRPr="00860035">
        <w:rPr>
          <w:rFonts w:ascii="Arial Narrow" w:hAnsi="Arial Narrow"/>
        </w:rPr>
        <w:t xml:space="preserve"> заземляющий - 3РФ-10/31,5-275 У3</w:t>
      </w:r>
      <w:r w:rsidR="009C2C5C">
        <w:rPr>
          <w:rFonts w:ascii="Arial Narrow" w:hAnsi="Arial Narrow"/>
        </w:rPr>
        <w:t>;</w:t>
      </w:r>
    </w:p>
    <w:p w:rsidR="00823868" w:rsidRPr="00860035" w:rsidRDefault="00F465FF" w:rsidP="00062A5D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>Ячейка ввода</w:t>
      </w:r>
      <w:r w:rsidR="00823868" w:rsidRPr="00860035">
        <w:rPr>
          <w:rFonts w:ascii="Arial Narrow" w:hAnsi="Arial Narrow" w:cstheme="minorHAnsi"/>
        </w:rPr>
        <w:t>:</w:t>
      </w:r>
    </w:p>
    <w:p w:rsidR="00823868" w:rsidRPr="00860035" w:rsidRDefault="00823868" w:rsidP="00860035">
      <w:pPr>
        <w:pStyle w:val="afffffffffff2"/>
        <w:rPr>
          <w:rFonts w:ascii="Arial Narrow" w:hAnsi="Arial Narrow"/>
        </w:rPr>
      </w:pPr>
      <w:proofErr w:type="spellStart"/>
      <w:r w:rsidRPr="00860035">
        <w:rPr>
          <w:rFonts w:ascii="Arial Narrow" w:hAnsi="Arial Narrow"/>
        </w:rPr>
        <w:t>выкатной</w:t>
      </w:r>
      <w:proofErr w:type="spellEnd"/>
      <w:r w:rsidRPr="00860035">
        <w:rPr>
          <w:rFonts w:ascii="Arial Narrow" w:hAnsi="Arial Narrow"/>
        </w:rPr>
        <w:t xml:space="preserve"> выключатель </w:t>
      </w:r>
      <w:r w:rsidR="00860035" w:rsidRPr="00860035">
        <w:rPr>
          <w:rFonts w:ascii="Arial Narrow" w:hAnsi="Arial Narrow"/>
        </w:rPr>
        <w:t>VF12-M-10-31.5/2500</w:t>
      </w:r>
      <w:r w:rsidR="007F739C" w:rsidRPr="00860035">
        <w:rPr>
          <w:rFonts w:ascii="Arial Narrow" w:hAnsi="Arial Narrow"/>
        </w:rPr>
        <w:t>, номинальный ток</w:t>
      </w:r>
      <w:r w:rsidRPr="00860035">
        <w:rPr>
          <w:rFonts w:ascii="Arial Narrow" w:hAnsi="Arial Narrow"/>
        </w:rPr>
        <w:t xml:space="preserve"> </w:t>
      </w:r>
      <w:r w:rsidR="00860035" w:rsidRPr="00860035">
        <w:rPr>
          <w:rFonts w:ascii="Arial Narrow" w:hAnsi="Arial Narrow"/>
        </w:rPr>
        <w:t>250</w:t>
      </w:r>
      <w:r w:rsidR="00A81486" w:rsidRPr="00860035">
        <w:rPr>
          <w:rFonts w:ascii="Arial Narrow" w:hAnsi="Arial Narrow"/>
        </w:rPr>
        <w:t xml:space="preserve">0 </w:t>
      </w:r>
      <w:r w:rsidRPr="00860035">
        <w:rPr>
          <w:rFonts w:ascii="Arial Narrow" w:hAnsi="Arial Narrow"/>
        </w:rPr>
        <w:t xml:space="preserve">А; ток отключения </w:t>
      </w:r>
      <w:r w:rsidR="007C07E2" w:rsidRPr="00860035">
        <w:rPr>
          <w:rFonts w:ascii="Arial Narrow" w:hAnsi="Arial Narrow"/>
        </w:rPr>
        <w:t>31,5</w:t>
      </w:r>
      <w:r w:rsidRPr="00860035">
        <w:rPr>
          <w:rFonts w:ascii="Arial Narrow" w:hAnsi="Arial Narrow"/>
        </w:rPr>
        <w:t xml:space="preserve"> кА; </w:t>
      </w:r>
    </w:p>
    <w:p w:rsidR="00823868" w:rsidRPr="00860035" w:rsidRDefault="00823868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трансформаторы тока 3х</w:t>
      </w:r>
      <w:r w:rsidR="00860035" w:rsidRPr="00860035">
        <w:rPr>
          <w:rFonts w:ascii="Arial Narrow" w:hAnsi="Arial Narrow"/>
        </w:rPr>
        <w:t xml:space="preserve"> ТЛО-10</w:t>
      </w:r>
      <w:r w:rsidR="007C70D1" w:rsidRPr="00860035">
        <w:rPr>
          <w:rFonts w:ascii="Arial Narrow" w:hAnsi="Arial Narrow"/>
        </w:rPr>
        <w:t xml:space="preserve">, </w:t>
      </w:r>
      <w:r w:rsidR="00860035" w:rsidRPr="00860035">
        <w:rPr>
          <w:rFonts w:ascii="Arial Narrow" w:hAnsi="Arial Narrow"/>
        </w:rPr>
        <w:t>0,5S/0,5/10P/10Р- 1500(3000)-3000-3000-3000/5</w:t>
      </w:r>
      <w:r w:rsidRPr="00860035">
        <w:rPr>
          <w:rFonts w:ascii="Arial Narrow" w:hAnsi="Arial Narrow"/>
        </w:rPr>
        <w:t>;</w:t>
      </w:r>
    </w:p>
    <w:p w:rsidR="000C394C" w:rsidRPr="00860035" w:rsidRDefault="000C394C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 кВ (установлены в ячейки)-ОПН-П/ЗЭУ-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="00860035" w:rsidRPr="00860035">
        <w:rPr>
          <w:rFonts w:ascii="Arial Narrow" w:hAnsi="Arial Narrow"/>
        </w:rPr>
        <w:t>/10/550 УХЛ1; ЗЭУ</w:t>
      </w:r>
      <w:r w:rsidRPr="00860035">
        <w:rPr>
          <w:rFonts w:ascii="Arial Narrow" w:hAnsi="Arial Narrow"/>
        </w:rPr>
        <w:t>;</w:t>
      </w:r>
    </w:p>
    <w:p w:rsidR="00402E00" w:rsidRPr="00860035" w:rsidRDefault="00860035" w:rsidP="00860035">
      <w:pPr>
        <w:pStyle w:val="afffffffffff2"/>
        <w:rPr>
          <w:rFonts w:ascii="Arial Narrow" w:hAnsi="Arial Narrow"/>
        </w:rPr>
      </w:pPr>
      <w:proofErr w:type="gramStart"/>
      <w:r w:rsidRPr="00860035">
        <w:rPr>
          <w:rFonts w:ascii="Arial Narrow" w:hAnsi="Arial Narrow"/>
        </w:rPr>
        <w:t>Разъединитель</w:t>
      </w:r>
      <w:proofErr w:type="gramEnd"/>
      <w:r w:rsidRPr="00860035">
        <w:rPr>
          <w:rFonts w:ascii="Arial Narrow" w:hAnsi="Arial Narrow"/>
        </w:rPr>
        <w:t xml:space="preserve"> заземляющий - 3РФ-10/31,5-275 У3</w:t>
      </w:r>
      <w:r w:rsidR="00402E00" w:rsidRPr="00860035">
        <w:rPr>
          <w:rFonts w:ascii="Arial Narrow" w:hAnsi="Arial Narrow"/>
        </w:rPr>
        <w:t>.</w:t>
      </w:r>
    </w:p>
    <w:p w:rsidR="00823868" w:rsidRPr="00816CE0" w:rsidRDefault="00823868" w:rsidP="00062A5D">
      <w:pPr>
        <w:pStyle w:val="affffffffff7"/>
        <w:rPr>
          <w:rFonts w:ascii="Arial Narrow" w:hAnsi="Arial Narrow" w:cstheme="minorHAnsi"/>
        </w:rPr>
      </w:pPr>
      <w:r w:rsidRPr="00816CE0">
        <w:rPr>
          <w:rFonts w:ascii="Arial Narrow" w:hAnsi="Arial Narrow" w:cstheme="minorHAnsi"/>
        </w:rPr>
        <w:t>Ячейка трансформатора собственных нужд:</w:t>
      </w:r>
    </w:p>
    <w:p w:rsidR="00823868" w:rsidRPr="00816CE0" w:rsidRDefault="00823868" w:rsidP="00816CE0">
      <w:pPr>
        <w:pStyle w:val="afffffffffff2"/>
      </w:pPr>
      <w:r w:rsidRPr="00816CE0">
        <w:t>силовой трансформатор</w:t>
      </w:r>
      <w:r w:rsidR="001C6121" w:rsidRPr="00816CE0">
        <w:t xml:space="preserve"> сухой</w:t>
      </w:r>
      <w:r w:rsidRPr="00816CE0">
        <w:t xml:space="preserve"> </w:t>
      </w:r>
      <w:r w:rsidR="00816CE0" w:rsidRPr="00816CE0">
        <w:rPr>
          <w:rFonts w:ascii="Arial Narrow" w:hAnsi="Arial Narrow"/>
        </w:rPr>
        <w:t>ТЛС-40/10,5/0,</w:t>
      </w:r>
      <w:proofErr w:type="gramStart"/>
      <w:r w:rsidR="00816CE0" w:rsidRPr="00816CE0">
        <w:rPr>
          <w:rFonts w:ascii="Arial Narrow" w:hAnsi="Arial Narrow"/>
        </w:rPr>
        <w:t>4;СЗТТ</w:t>
      </w:r>
      <w:proofErr w:type="gramEnd"/>
      <w:r w:rsidR="001C6121" w:rsidRPr="00816CE0">
        <w:t xml:space="preserve">; </w:t>
      </w:r>
      <w:r w:rsidR="001C6121" w:rsidRPr="00816CE0">
        <w:rPr>
          <w:lang w:val="en-US"/>
        </w:rPr>
        <w:t>U</w:t>
      </w:r>
      <w:r w:rsidR="001C6121" w:rsidRPr="00816CE0">
        <w:t>ном.=</w:t>
      </w:r>
      <w:r w:rsidR="00034AA2" w:rsidRPr="00816CE0">
        <w:t>10</w:t>
      </w:r>
      <w:r w:rsidR="001C6121" w:rsidRPr="00816CE0">
        <w:t xml:space="preserve"> кВ; </w:t>
      </w:r>
      <w:r w:rsidR="001C6121" w:rsidRPr="00816CE0">
        <w:rPr>
          <w:lang w:val="en-US"/>
        </w:rPr>
        <w:t>U</w:t>
      </w:r>
      <w:proofErr w:type="spellStart"/>
      <w:r w:rsidR="001C6121" w:rsidRPr="00816CE0">
        <w:t>наиб.раб</w:t>
      </w:r>
      <w:proofErr w:type="spellEnd"/>
      <w:r w:rsidR="001C6121" w:rsidRPr="00816CE0">
        <w:t>.=</w:t>
      </w:r>
      <w:r w:rsidR="00034AA2" w:rsidRPr="00816CE0">
        <w:t>12</w:t>
      </w:r>
      <w:r w:rsidR="001C6121" w:rsidRPr="00816CE0">
        <w:t xml:space="preserve"> кВ;</w:t>
      </w:r>
      <w:r w:rsidRPr="00816CE0">
        <w:t xml:space="preserve"> </w:t>
      </w:r>
      <w:r w:rsidR="00816CE0" w:rsidRPr="00816CE0">
        <w:t>Y/Y-н</w:t>
      </w:r>
      <w:r w:rsidRPr="00816CE0">
        <w:t xml:space="preserve">; </w:t>
      </w:r>
    </w:p>
    <w:p w:rsidR="00823868" w:rsidRPr="00816CE0" w:rsidRDefault="00402E00" w:rsidP="00816CE0">
      <w:pPr>
        <w:pStyle w:val="afffffffffff2"/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предохранитель </w:t>
      </w:r>
      <w:r w:rsidR="00816CE0" w:rsidRPr="00816CE0">
        <w:rPr>
          <w:rFonts w:ascii="Arial Narrow" w:hAnsi="Arial Narrow"/>
        </w:rPr>
        <w:t>004236005; ETI; VV T-D - 6/12кВ - 6 A</w:t>
      </w:r>
      <w:r w:rsidRPr="00816CE0">
        <w:rPr>
          <w:rFonts w:ascii="Arial Narrow" w:hAnsi="Arial Narrow"/>
        </w:rPr>
        <w:t>;</w:t>
      </w:r>
    </w:p>
    <w:p w:rsidR="00402E00" w:rsidRPr="00816CE0" w:rsidRDefault="00816CE0" w:rsidP="00816CE0">
      <w:pPr>
        <w:pStyle w:val="afffffffffff2"/>
        <w:rPr>
          <w:rFonts w:ascii="Arial Narrow" w:hAnsi="Arial Narrow"/>
        </w:rPr>
      </w:pPr>
      <w:proofErr w:type="gramStart"/>
      <w:r w:rsidRPr="00816CE0">
        <w:rPr>
          <w:rFonts w:ascii="Arial Narrow" w:hAnsi="Arial Narrow"/>
        </w:rPr>
        <w:t>Разъединитель</w:t>
      </w:r>
      <w:proofErr w:type="gramEnd"/>
      <w:r w:rsidRPr="00816CE0">
        <w:rPr>
          <w:rFonts w:ascii="Arial Narrow" w:hAnsi="Arial Narrow"/>
        </w:rPr>
        <w:t xml:space="preserve"> заземляющий - 3РФ-10/31,5-150 У3</w:t>
      </w:r>
      <w:r w:rsidR="00402E00" w:rsidRPr="00816CE0">
        <w:rPr>
          <w:rFonts w:ascii="Arial Narrow" w:hAnsi="Arial Narrow"/>
        </w:rPr>
        <w:t>.</w:t>
      </w:r>
    </w:p>
    <w:p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66" w:name="_Toc440636082"/>
      <w:bookmarkStart w:id="67" w:name="_Toc149751477"/>
      <w:bookmarkEnd w:id="7"/>
      <w:r w:rsidRPr="00034AA2">
        <w:rPr>
          <w:rFonts w:ascii="Arial Narrow" w:hAnsi="Arial Narrow" w:cstheme="minorHAnsi"/>
          <w:lang w:val="ru-RU"/>
        </w:rPr>
        <w:t>С</w:t>
      </w:r>
      <w:r w:rsidRPr="00514133">
        <w:rPr>
          <w:rFonts w:ascii="Arial Narrow" w:hAnsi="Arial Narrow" w:cstheme="minorHAnsi"/>
        </w:rPr>
        <w:t>ОБСТВЕННЫЕ НУЖДЫ ПЕРЕМЕННОГО ТОКА</w:t>
      </w:r>
      <w:bookmarkEnd w:id="66"/>
      <w:bookmarkEnd w:id="67"/>
      <w:r w:rsidRPr="00514133">
        <w:rPr>
          <w:rFonts w:ascii="Arial Narrow" w:hAnsi="Arial Narrow" w:cstheme="minorHAnsi"/>
        </w:rPr>
        <w:t xml:space="preserve"> </w:t>
      </w:r>
    </w:p>
    <w:p w:rsidR="00823868" w:rsidRPr="00B24DDE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Собственные нужды переменного тока </w:t>
      </w:r>
      <w:r w:rsidR="00034AA2">
        <w:rPr>
          <w:rFonts w:ascii="Arial Narrow" w:hAnsi="Arial Narrow" w:cstheme="minorHAnsi"/>
        </w:rPr>
        <w:t>КРУЭ 110</w:t>
      </w:r>
      <w:r w:rsidR="007F739C" w:rsidRPr="00514133">
        <w:rPr>
          <w:rFonts w:ascii="Arial Narrow" w:hAnsi="Arial Narrow" w:cstheme="minorHAnsi"/>
        </w:rPr>
        <w:t xml:space="preserve"> кВ и ЗРУ </w:t>
      </w:r>
      <w:r w:rsidR="00E76611">
        <w:rPr>
          <w:rFonts w:ascii="Arial Narrow" w:hAnsi="Arial Narrow" w:cstheme="minorHAnsi"/>
        </w:rPr>
        <w:t>6</w:t>
      </w:r>
      <w:r w:rsidR="007F739C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 xml:space="preserve"> подключены к щиту собственных нужд ЩСН, который установлен в помещении </w:t>
      </w:r>
      <w:r w:rsidR="00034AA2">
        <w:rPr>
          <w:rFonts w:ascii="Arial Narrow" w:hAnsi="Arial Narrow" w:cstheme="minorHAnsi"/>
        </w:rPr>
        <w:t>ОПУ</w:t>
      </w:r>
      <w:r w:rsidRPr="00514133">
        <w:rPr>
          <w:rFonts w:ascii="Arial Narrow" w:hAnsi="Arial Narrow" w:cstheme="minorHAnsi"/>
        </w:rPr>
        <w:t xml:space="preserve">. Схема </w:t>
      </w:r>
      <w:r w:rsidR="00816CE0">
        <w:rPr>
          <w:rFonts w:ascii="Arial Narrow" w:hAnsi="Arial Narrow" w:cstheme="minorHAnsi"/>
        </w:rPr>
        <w:t xml:space="preserve">щита ЩСН выполнена по схеме с </w:t>
      </w:r>
      <w:r w:rsidRPr="00514133">
        <w:rPr>
          <w:rFonts w:ascii="Arial Narrow" w:hAnsi="Arial Narrow" w:cstheme="minorHAnsi"/>
        </w:rPr>
        <w:t xml:space="preserve">явным резервом, т.е. </w:t>
      </w:r>
      <w:r w:rsidR="00816CE0">
        <w:rPr>
          <w:rFonts w:ascii="Arial Narrow" w:hAnsi="Arial Narrow" w:cstheme="minorHAnsi"/>
        </w:rPr>
        <w:t>одна</w:t>
      </w:r>
      <w:r w:rsidRPr="00514133">
        <w:rPr>
          <w:rFonts w:ascii="Arial Narrow" w:hAnsi="Arial Narrow" w:cstheme="minorHAnsi"/>
        </w:rPr>
        <w:t xml:space="preserve"> секци</w:t>
      </w:r>
      <w:r w:rsidR="00816CE0">
        <w:rPr>
          <w:rFonts w:ascii="Arial Narrow" w:hAnsi="Arial Narrow" w:cstheme="minorHAnsi"/>
        </w:rPr>
        <w:t>я</w:t>
      </w:r>
      <w:r w:rsidRPr="00514133">
        <w:rPr>
          <w:rFonts w:ascii="Arial Narrow" w:hAnsi="Arial Narrow" w:cstheme="minorHAnsi"/>
        </w:rPr>
        <w:t xml:space="preserve"> шин с функцией АВР. </w:t>
      </w:r>
    </w:p>
    <w:p w:rsidR="00B24DDE" w:rsidRPr="00B24DDE" w:rsidRDefault="00B24DDE" w:rsidP="00B24DDE">
      <w:pPr>
        <w:pStyle w:val="affffffffff7"/>
        <w:rPr>
          <w:rFonts w:ascii="Arial Narrow" w:hAnsi="Arial Narrow" w:cstheme="minorHAnsi"/>
        </w:rPr>
      </w:pPr>
      <w:r w:rsidRPr="00B24DDE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Питание щита </w:t>
      </w:r>
      <w:proofErr w:type="gramStart"/>
      <w:r w:rsidRPr="00514133">
        <w:rPr>
          <w:rFonts w:ascii="Arial Narrow" w:hAnsi="Arial Narrow" w:cstheme="minorHAnsi"/>
        </w:rPr>
        <w:t>ЩСН</w:t>
      </w:r>
      <w:r w:rsidR="007F739C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 осуществляется</w:t>
      </w:r>
      <w:proofErr w:type="gramEnd"/>
      <w:r w:rsidRPr="00514133">
        <w:rPr>
          <w:rFonts w:ascii="Arial Narrow" w:hAnsi="Arial Narrow" w:cstheme="minorHAnsi"/>
        </w:rPr>
        <w:t>:</w:t>
      </w:r>
    </w:p>
    <w:p w:rsidR="00816CE0" w:rsidRDefault="00816CE0" w:rsidP="00816CE0">
      <w:pPr>
        <w:pStyle w:val="affffffffff7"/>
        <w:rPr>
          <w:rFonts w:ascii="Arial Narrow" w:hAnsi="Arial Narrow"/>
        </w:rPr>
      </w:pPr>
      <w:r>
        <w:rPr>
          <w:rFonts w:ascii="Arial Narrow" w:hAnsi="Arial Narrow" w:cstheme="minorHAnsi"/>
        </w:rPr>
        <w:t xml:space="preserve">- </w:t>
      </w:r>
      <w:r w:rsidR="00823868" w:rsidRPr="00816CE0">
        <w:rPr>
          <w:rFonts w:ascii="Arial Narrow" w:hAnsi="Arial Narrow"/>
        </w:rPr>
        <w:t xml:space="preserve">от трансформатора собственных </w:t>
      </w:r>
      <w:r w:rsidR="007B76CA" w:rsidRPr="00816CE0">
        <w:rPr>
          <w:rFonts w:ascii="Arial Narrow" w:hAnsi="Arial Narrow"/>
        </w:rPr>
        <w:t xml:space="preserve">нужд, устанавливаемого в ячейке </w:t>
      </w:r>
      <w:r w:rsidR="00823868" w:rsidRPr="00816CE0">
        <w:rPr>
          <w:rFonts w:ascii="Arial Narrow" w:hAnsi="Arial Narrow"/>
        </w:rPr>
        <w:t>КРУ</w:t>
      </w:r>
      <w:r w:rsidR="00823868" w:rsidRPr="00514133">
        <w:rPr>
          <w:rFonts w:ascii="Arial Narrow" w:hAnsi="Arial Narrow"/>
        </w:rPr>
        <w:t> </w:t>
      </w:r>
      <w:r w:rsidR="00E76611">
        <w:rPr>
          <w:rFonts w:ascii="Arial Narrow" w:hAnsi="Arial Narrow"/>
        </w:rPr>
        <w:t>6</w:t>
      </w:r>
      <w:r w:rsidR="006713D0" w:rsidRPr="00514133">
        <w:rPr>
          <w:rFonts w:ascii="Arial Narrow" w:hAnsi="Arial Narrow"/>
        </w:rPr>
        <w:t> </w:t>
      </w:r>
      <w:r w:rsidR="006713D0" w:rsidRPr="00816CE0">
        <w:rPr>
          <w:rFonts w:ascii="Arial Narrow" w:hAnsi="Arial Narrow"/>
        </w:rPr>
        <w:t>кВ</w:t>
      </w:r>
      <w:r w:rsidR="00823868" w:rsidRPr="00816CE0">
        <w:rPr>
          <w:rFonts w:ascii="Arial Narrow" w:hAnsi="Arial Narrow"/>
        </w:rPr>
        <w:t>;</w:t>
      </w:r>
    </w:p>
    <w:p w:rsidR="00823868" w:rsidRPr="00816CE0" w:rsidRDefault="00816CE0" w:rsidP="00816CE0">
      <w:pPr>
        <w:pStyle w:val="affffffffff7"/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- </w:t>
      </w:r>
      <w:r w:rsidR="00823868" w:rsidRPr="00816CE0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E76611">
        <w:rPr>
          <w:rFonts w:ascii="Arial Narrow" w:hAnsi="Arial Narrow"/>
        </w:rPr>
        <w:t>может</w:t>
      </w:r>
      <w:r w:rsidR="00E43FC5" w:rsidRPr="00816CE0">
        <w:rPr>
          <w:rFonts w:ascii="Arial Narrow" w:hAnsi="Arial Narrow"/>
        </w:rPr>
        <w:t xml:space="preserve"> быть</w:t>
      </w:r>
      <w:r w:rsidR="00823868" w:rsidRPr="00816CE0">
        <w:rPr>
          <w:rFonts w:ascii="Arial Narrow" w:hAnsi="Arial Narrow"/>
        </w:rPr>
        <w:t xml:space="preserve"> </w:t>
      </w:r>
      <w:r w:rsidR="00D61635" w:rsidRPr="00816CE0">
        <w:rPr>
          <w:rFonts w:ascii="Arial Narrow" w:hAnsi="Arial Narrow"/>
        </w:rPr>
        <w:t>устройство,</w:t>
      </w:r>
      <w:r w:rsidR="00823868" w:rsidRPr="00816CE0">
        <w:rPr>
          <w:rFonts w:ascii="Arial Narrow" w:hAnsi="Arial Narrow"/>
        </w:rPr>
        <w:t xml:space="preserve"> мощность которого должна быть не менее 40</w:t>
      </w:r>
      <w:r w:rsidR="006713D0" w:rsidRPr="00816CE0">
        <w:rPr>
          <w:rFonts w:ascii="Arial Narrow" w:hAnsi="Arial Narrow"/>
        </w:rPr>
        <w:t> </w:t>
      </w:r>
      <w:proofErr w:type="spellStart"/>
      <w:r w:rsidR="006713D0" w:rsidRPr="00816CE0">
        <w:rPr>
          <w:rFonts w:ascii="Arial Narrow" w:hAnsi="Arial Narrow"/>
        </w:rPr>
        <w:t>кВ</w:t>
      </w:r>
      <w:r w:rsidR="00823868" w:rsidRPr="00816CE0">
        <w:rPr>
          <w:rFonts w:ascii="Arial Narrow" w:hAnsi="Arial Narrow"/>
        </w:rPr>
        <w:t>А</w:t>
      </w:r>
      <w:proofErr w:type="spellEnd"/>
      <w:r w:rsidR="00823868" w:rsidRPr="00816CE0">
        <w:rPr>
          <w:rFonts w:ascii="Arial Narrow" w:hAnsi="Arial Narrow"/>
        </w:rPr>
        <w:t>;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 собственным нуждам переменного тока относятся:</w:t>
      </w:r>
    </w:p>
    <w:p w:rsidR="00D5476D" w:rsidRDefault="00823868" w:rsidP="00D5476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В</w:t>
      </w:r>
      <w:r w:rsidR="00381789">
        <w:rPr>
          <w:rFonts w:ascii="Arial Narrow" w:hAnsi="Arial Narrow" w:cstheme="minorHAnsi"/>
        </w:rPr>
        <w:t xml:space="preserve"> блок-модуле</w:t>
      </w:r>
      <w:r w:rsidRPr="00514133">
        <w:rPr>
          <w:rFonts w:ascii="Arial Narrow" w:hAnsi="Arial Narrow" w:cstheme="minorHAnsi"/>
        </w:rPr>
        <w:t xml:space="preserve"> </w:t>
      </w:r>
      <w:r w:rsidR="00381789">
        <w:rPr>
          <w:rFonts w:ascii="Arial Narrow" w:hAnsi="Arial Narrow" w:cstheme="minorHAnsi"/>
        </w:rPr>
        <w:t>КРУЭ 110</w:t>
      </w:r>
      <w:r w:rsidR="007F739C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>:</w:t>
      </w:r>
    </w:p>
    <w:p w:rsidR="00D5476D" w:rsidRDefault="007F739C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питани</w:t>
      </w:r>
      <w:r w:rsidR="00D26A69" w:rsidRPr="00816CE0">
        <w:rPr>
          <w:rFonts w:ascii="Arial Narrow" w:hAnsi="Arial Narrow"/>
        </w:rPr>
        <w:t xml:space="preserve">е приводов выключателя </w:t>
      </w:r>
      <w:r w:rsidR="00381789" w:rsidRPr="00816CE0">
        <w:rPr>
          <w:rFonts w:ascii="Arial Narrow" w:hAnsi="Arial Narrow"/>
        </w:rPr>
        <w:t>и заземлителя</w:t>
      </w:r>
      <w:r w:rsidR="00D26A69" w:rsidRPr="00816CE0">
        <w:rPr>
          <w:rFonts w:ascii="Arial Narrow" w:hAnsi="Arial Narrow"/>
        </w:rPr>
        <w:t xml:space="preserve"> </w:t>
      </w:r>
      <w:r w:rsidR="00381789" w:rsidRPr="00816CE0">
        <w:rPr>
          <w:rFonts w:ascii="Arial Narrow" w:hAnsi="Arial Narrow"/>
        </w:rPr>
        <w:t>110</w:t>
      </w:r>
      <w:r w:rsidR="00D26A69" w:rsidRPr="00816CE0">
        <w:rPr>
          <w:rFonts w:ascii="Arial Narrow" w:hAnsi="Arial Narrow"/>
        </w:rPr>
        <w:t xml:space="preserve"> кВ</w:t>
      </w:r>
      <w:r w:rsidR="00823868" w:rsidRPr="00816CE0">
        <w:rPr>
          <w:rFonts w:ascii="Arial Narrow" w:hAnsi="Arial Narrow"/>
        </w:rPr>
        <w:t>;</w:t>
      </w:r>
    </w:p>
    <w:p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рабочее и аварийное освещение помещения;</w:t>
      </w:r>
    </w:p>
    <w:p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обогрев, вентиляция и кондиционирование помещения;</w:t>
      </w:r>
    </w:p>
    <w:p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lastRenderedPageBreak/>
        <w:t>розеточная сеть для переносного оборудования;</w:t>
      </w:r>
    </w:p>
    <w:p w:rsidR="00E76611" w:rsidRDefault="00E76611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шкафы автоматической охранно-пожарной сигнализации</w:t>
      </w:r>
      <w:r>
        <w:rPr>
          <w:rFonts w:ascii="Arial Narrow" w:hAnsi="Arial Narrow"/>
        </w:rPr>
        <w:t>, газовой защиты, управления КРУЭ</w:t>
      </w:r>
      <w:r w:rsidRPr="00816CE0">
        <w:rPr>
          <w:rFonts w:ascii="Arial Narrow" w:hAnsi="Arial Narrow"/>
        </w:rPr>
        <w:t>;</w:t>
      </w:r>
    </w:p>
    <w:p w:rsidR="00823868" w:rsidRPr="00D5476D" w:rsidRDefault="00823868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  <w:b/>
        </w:rPr>
      </w:pPr>
      <w:r w:rsidRPr="00816CE0">
        <w:rPr>
          <w:rFonts w:ascii="Arial Narrow" w:hAnsi="Arial Narrow"/>
        </w:rPr>
        <w:t xml:space="preserve">наружное освещение вокруг модуля. </w:t>
      </w:r>
    </w:p>
    <w:p w:rsidR="00D5476D" w:rsidRDefault="00D26A69" w:rsidP="00D5476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силовом трансформаторе:</w:t>
      </w:r>
    </w:p>
    <w:p w:rsidR="00D5476D" w:rsidRDefault="00D26A69" w:rsidP="007923B9">
      <w:pPr>
        <w:pStyle w:val="affffffffff7"/>
        <w:numPr>
          <w:ilvl w:val="0"/>
          <w:numId w:val="31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шкафа РПН;</w:t>
      </w:r>
    </w:p>
    <w:p w:rsidR="00D26A69" w:rsidRPr="00816CE0" w:rsidRDefault="00D26A69" w:rsidP="007923B9">
      <w:pPr>
        <w:pStyle w:val="affffffffff7"/>
        <w:numPr>
          <w:ilvl w:val="0"/>
          <w:numId w:val="31"/>
        </w:numPr>
        <w:ind w:left="1418" w:hanging="567"/>
        <w:rPr>
          <w:rFonts w:ascii="Arial Narrow" w:hAnsi="Arial Narrow"/>
          <w:b/>
        </w:rPr>
      </w:pPr>
      <w:r w:rsidRPr="00816CE0">
        <w:rPr>
          <w:rFonts w:ascii="Arial Narrow" w:hAnsi="Arial Narrow"/>
        </w:rPr>
        <w:t>ШУ-ДЦ.</w:t>
      </w:r>
    </w:p>
    <w:p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модуле </w:t>
      </w:r>
      <w:r w:rsidR="00D26A69" w:rsidRPr="00514133">
        <w:rPr>
          <w:rFonts w:ascii="Arial Narrow" w:hAnsi="Arial Narrow" w:cstheme="minorHAnsi"/>
        </w:rPr>
        <w:t xml:space="preserve">ЗРУ </w:t>
      </w:r>
      <w:r w:rsidR="00E76611">
        <w:rPr>
          <w:rFonts w:ascii="Arial Narrow" w:hAnsi="Arial Narrow" w:cstheme="minorHAnsi"/>
        </w:rPr>
        <w:t>6</w:t>
      </w:r>
      <w:r w:rsidR="00D26A69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>:</w:t>
      </w:r>
    </w:p>
    <w:p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рабочее и аварийное освещение помещений;</w:t>
      </w:r>
    </w:p>
    <w:p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обогрев, вентиляция и кондиционирование помещени</w:t>
      </w:r>
      <w:r w:rsidR="00381789" w:rsidRPr="00816CE0">
        <w:rPr>
          <w:rFonts w:ascii="Arial Narrow" w:hAnsi="Arial Narrow"/>
        </w:rPr>
        <w:t>й</w:t>
      </w:r>
      <w:r w:rsidRPr="00816CE0">
        <w:rPr>
          <w:rFonts w:ascii="Arial Narrow" w:hAnsi="Arial Narrow"/>
        </w:rPr>
        <w:t>;</w:t>
      </w:r>
    </w:p>
    <w:p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розеточная сеть для переносного оборудования;</w:t>
      </w:r>
    </w:p>
    <w:p w:rsidR="00816CE0" w:rsidRPr="00816CE0" w:rsidRDefault="00993505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щит</w:t>
      </w:r>
      <w:r w:rsidR="00823868" w:rsidRPr="00816CE0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816CE0">
        <w:rPr>
          <w:rFonts w:ascii="Arial Narrow" w:hAnsi="Arial Narrow"/>
        </w:rPr>
        <w:t>ЩПТ</w:t>
      </w:r>
      <w:r w:rsidR="00823868" w:rsidRPr="00816CE0">
        <w:rPr>
          <w:rFonts w:ascii="Arial Narrow" w:hAnsi="Arial Narrow"/>
        </w:rPr>
        <w:t xml:space="preserve">; </w:t>
      </w:r>
    </w:p>
    <w:p w:rsidR="00816CE0" w:rsidRPr="00816CE0" w:rsidRDefault="00D26A69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шкафы</w:t>
      </w:r>
      <w:r w:rsidR="00823868" w:rsidRPr="00816CE0">
        <w:rPr>
          <w:rFonts w:ascii="Arial Narrow" w:hAnsi="Arial Narrow"/>
        </w:rPr>
        <w:t xml:space="preserve"> автоматической охранно-пожарной сигнализации;</w:t>
      </w:r>
    </w:p>
    <w:p w:rsidR="00823868" w:rsidRPr="00816CE0" w:rsidRDefault="00CB1D57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шкаф</w:t>
      </w:r>
      <w:r w:rsidR="00D26A69" w:rsidRPr="00816CE0">
        <w:rPr>
          <w:rFonts w:ascii="Arial Narrow" w:hAnsi="Arial Narrow"/>
        </w:rPr>
        <w:t>ы</w:t>
      </w:r>
      <w:r w:rsidRPr="00816CE0">
        <w:rPr>
          <w:rFonts w:ascii="Arial Narrow" w:hAnsi="Arial Narrow"/>
        </w:rPr>
        <w:t xml:space="preserve"> телемеханики</w:t>
      </w:r>
      <w:r w:rsidR="00A16384" w:rsidRPr="00816CE0">
        <w:rPr>
          <w:rFonts w:ascii="Arial Narrow" w:hAnsi="Arial Narrow"/>
        </w:rPr>
        <w:t xml:space="preserve"> и связи</w:t>
      </w:r>
      <w:r w:rsidRPr="00816CE0">
        <w:rPr>
          <w:rFonts w:ascii="Arial Narrow" w:hAnsi="Arial Narrow"/>
        </w:rPr>
        <w:t xml:space="preserve"> </w:t>
      </w:r>
      <w:proofErr w:type="spellStart"/>
      <w:r w:rsidR="00FD6815" w:rsidRPr="00816CE0">
        <w:rPr>
          <w:rFonts w:ascii="Arial Narrow" w:hAnsi="Arial Narrow"/>
        </w:rPr>
        <w:t>ШТМиС</w:t>
      </w:r>
      <w:proofErr w:type="spellEnd"/>
      <w:r w:rsidR="00FD6815" w:rsidRPr="00816CE0">
        <w:rPr>
          <w:rFonts w:ascii="Arial Narrow" w:hAnsi="Arial Narrow"/>
        </w:rPr>
        <w:t xml:space="preserve"> </w:t>
      </w:r>
      <w:r w:rsidRPr="00816CE0">
        <w:rPr>
          <w:rFonts w:ascii="Arial Narrow" w:hAnsi="Arial Narrow"/>
        </w:rPr>
        <w:t xml:space="preserve">и шкаф </w:t>
      </w:r>
      <w:r w:rsidR="00823868" w:rsidRPr="00816CE0">
        <w:rPr>
          <w:rFonts w:ascii="Arial Narrow" w:hAnsi="Arial Narrow"/>
        </w:rPr>
        <w:t>АИИСКУЭ.</w:t>
      </w:r>
    </w:p>
    <w:p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68" w:name="_Toc440636083"/>
      <w:bookmarkStart w:id="69" w:name="_Toc149751478"/>
      <w:r w:rsidRPr="00514133">
        <w:rPr>
          <w:rFonts w:ascii="Arial Narrow" w:hAnsi="Arial Narrow" w:cstheme="minorHAnsi"/>
        </w:rPr>
        <w:t>ОБСТВЕННЫЕ НУЖДЫ ПОСТОЯННОГО ТОКА</w:t>
      </w:r>
      <w:bookmarkEnd w:id="68"/>
      <w:bookmarkEnd w:id="69"/>
    </w:p>
    <w:p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ОПТ интегрирует в единое целое:</w:t>
      </w:r>
    </w:p>
    <w:p w:rsidR="00816CE0" w:rsidRDefault="00823868" w:rsidP="007923B9">
      <w:pPr>
        <w:pStyle w:val="affffffffff7"/>
        <w:numPr>
          <w:ilvl w:val="0"/>
          <w:numId w:val="29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источники питания в виде одной аккумуляторной батареи и двух </w:t>
      </w:r>
      <w:proofErr w:type="spellStart"/>
      <w:r w:rsidRPr="00816CE0">
        <w:rPr>
          <w:rFonts w:ascii="Arial Narrow" w:hAnsi="Arial Narrow"/>
        </w:rPr>
        <w:t>зарядно</w:t>
      </w:r>
      <w:r w:rsidRPr="00816CE0">
        <w:rPr>
          <w:rFonts w:ascii="Arial Narrow" w:hAnsi="Arial Narrow"/>
        </w:rPr>
        <w:softHyphen/>
        <w:t>выпрямительных</w:t>
      </w:r>
      <w:proofErr w:type="spellEnd"/>
      <w:r w:rsidRPr="00816CE0">
        <w:rPr>
          <w:rFonts w:ascii="Arial Narrow" w:hAnsi="Arial Narrow"/>
        </w:rPr>
        <w:t xml:space="preserve"> устройств ЗВУ, работающих в режиме постоянного </w:t>
      </w:r>
      <w:proofErr w:type="spellStart"/>
      <w:r w:rsidRPr="00816CE0">
        <w:rPr>
          <w:rFonts w:ascii="Arial Narrow" w:hAnsi="Arial Narrow"/>
        </w:rPr>
        <w:t>подзаряда</w:t>
      </w:r>
      <w:proofErr w:type="spellEnd"/>
      <w:r w:rsidRPr="00816CE0">
        <w:rPr>
          <w:rFonts w:ascii="Arial Narrow" w:hAnsi="Arial Narrow"/>
        </w:rPr>
        <w:t>;</w:t>
      </w:r>
    </w:p>
    <w:p w:rsidR="00816CE0" w:rsidRDefault="00D7264F" w:rsidP="007923B9">
      <w:pPr>
        <w:pStyle w:val="affffffffff7"/>
        <w:numPr>
          <w:ilvl w:val="0"/>
          <w:numId w:val="29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>приёмно</w:t>
      </w:r>
      <w:r w:rsidR="00823868" w:rsidRPr="00816CE0">
        <w:rPr>
          <w:rFonts w:ascii="Arial Narrow" w:hAnsi="Arial Narrow"/>
        </w:rPr>
        <w:t>-распределительные щиты постоянного тока по числу А</w:t>
      </w:r>
      <w:r w:rsidR="000348E9" w:rsidRPr="00816CE0">
        <w:rPr>
          <w:rFonts w:ascii="Arial Narrow" w:hAnsi="Arial Narrow"/>
        </w:rPr>
        <w:t>К</w:t>
      </w:r>
      <w:r w:rsidR="00823868" w:rsidRPr="00816CE0">
        <w:rPr>
          <w:rFonts w:ascii="Arial Narrow" w:hAnsi="Arial Narrow"/>
        </w:rPr>
        <w:t>Б;</w:t>
      </w:r>
    </w:p>
    <w:p w:rsidR="00823868" w:rsidRPr="00816CE0" w:rsidRDefault="00823868" w:rsidP="007923B9">
      <w:pPr>
        <w:pStyle w:val="affffffffff7"/>
        <w:numPr>
          <w:ilvl w:val="0"/>
          <w:numId w:val="29"/>
        </w:numPr>
        <w:rPr>
          <w:rFonts w:ascii="Arial Narrow" w:hAnsi="Arial Narrow"/>
          <w:lang w:bidi="ru-RU"/>
        </w:rPr>
      </w:pPr>
      <w:r w:rsidRPr="00816CE0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для питания двух шкафов постоянного тока.</w:t>
      </w:r>
    </w:p>
    <w:p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:rsidR="00816CE0" w:rsidRDefault="00823868" w:rsidP="007923B9">
      <w:pPr>
        <w:pStyle w:val="affffffffff7"/>
        <w:numPr>
          <w:ilvl w:val="0"/>
          <w:numId w:val="30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381789" w:rsidRPr="00816CE0">
        <w:rPr>
          <w:rFonts w:ascii="Arial Narrow" w:hAnsi="Arial Narrow"/>
        </w:rPr>
        <w:t>110</w:t>
      </w:r>
      <w:r w:rsidRPr="00816CE0">
        <w:rPr>
          <w:rFonts w:ascii="Arial Narrow" w:hAnsi="Arial Narrow"/>
        </w:rPr>
        <w:t xml:space="preserve"> и </w:t>
      </w:r>
      <w:r w:rsidR="00381789" w:rsidRPr="00816CE0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</w:t>
      </w:r>
      <w:r w:rsidR="006713D0" w:rsidRPr="00816CE0">
        <w:rPr>
          <w:rFonts w:ascii="Arial Narrow" w:hAnsi="Arial Narrow"/>
        </w:rPr>
        <w:t>кВ</w:t>
      </w:r>
      <w:r w:rsidRPr="00816CE0">
        <w:rPr>
          <w:rFonts w:ascii="Arial Narrow" w:hAnsi="Arial Narrow"/>
        </w:rPr>
        <w:t>;</w:t>
      </w:r>
    </w:p>
    <w:p w:rsidR="00823868" w:rsidRPr="00816CE0" w:rsidRDefault="00823868" w:rsidP="007923B9">
      <w:pPr>
        <w:pStyle w:val="affffffffff7"/>
        <w:numPr>
          <w:ilvl w:val="0"/>
          <w:numId w:val="30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>селективную работу защитных устройств СОПТ при КЗ в её цепях и отстройку от максимальной нагрузки.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1 и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2. </w:t>
      </w:r>
      <w:r w:rsidR="00701B3A" w:rsidRPr="00514133">
        <w:rPr>
          <w:rFonts w:ascii="Arial Narrow" w:hAnsi="Arial Narrow" w:cstheme="minorHAnsi"/>
        </w:rPr>
        <w:t>Аккумуляторная батарея принят</w:t>
      </w:r>
      <w:r w:rsidR="00E76611">
        <w:rPr>
          <w:rFonts w:ascii="Arial Narrow" w:hAnsi="Arial Narrow" w:cstheme="minorHAnsi"/>
        </w:rPr>
        <w:t>ы</w:t>
      </w:r>
      <w:r w:rsidR="00701B3A" w:rsidRPr="00514133">
        <w:rPr>
          <w:rFonts w:ascii="Arial Narrow" w:hAnsi="Arial Narrow" w:cstheme="minorHAnsi"/>
        </w:rPr>
        <w:t xml:space="preserve"> </w:t>
      </w:r>
      <w:r w:rsidR="00E76611">
        <w:rPr>
          <w:rFonts w:ascii="Arial Narrow" w:hAnsi="Arial Narrow" w:cstheme="minorHAnsi"/>
        </w:rPr>
        <w:t>герметичные АКБ</w:t>
      </w:r>
      <w:r w:rsidR="00701B3A" w:rsidRPr="00514133">
        <w:rPr>
          <w:rFonts w:ascii="Arial Narrow" w:hAnsi="Arial Narrow" w:cstheme="minorHAnsi"/>
        </w:rPr>
        <w:t xml:space="preserve"> закрытого типа, с электролитом</w:t>
      </w:r>
      <w:r w:rsidR="00E76611">
        <w:rPr>
          <w:rFonts w:ascii="Arial Narrow" w:hAnsi="Arial Narrow" w:cstheme="minorHAnsi"/>
        </w:rPr>
        <w:t xml:space="preserve"> втертым в сепаратор по технологии </w:t>
      </w:r>
      <w:r w:rsidR="00E76611">
        <w:rPr>
          <w:rFonts w:ascii="Arial Narrow" w:hAnsi="Arial Narrow" w:cstheme="minorHAnsi"/>
          <w:lang w:val="en-US"/>
        </w:rPr>
        <w:t>AGN</w:t>
      </w:r>
      <w:r w:rsidRPr="00514133">
        <w:rPr>
          <w:rFonts w:ascii="Arial Narrow" w:hAnsi="Arial Narrow" w:cstheme="minorHAnsi"/>
        </w:rPr>
        <w:t>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лет.</w:t>
      </w:r>
    </w:p>
    <w:p w:rsidR="00823868" w:rsidRPr="00514133" w:rsidRDefault="00D652CD" w:rsidP="003B7A0F">
      <w:pPr>
        <w:pStyle w:val="a7"/>
        <w:ind w:left="284" w:hanging="57"/>
        <w:outlineLvl w:val="1"/>
        <w:rPr>
          <w:rFonts w:ascii="Arial Narrow" w:hAnsi="Arial Narrow" w:cstheme="minorHAnsi"/>
          <w:lang w:val="ru-RU"/>
        </w:rPr>
      </w:pPr>
      <w:bookmarkStart w:id="70" w:name="_Toc440636088"/>
      <w:bookmarkStart w:id="71" w:name="_Toc149751479"/>
      <w:bookmarkStart w:id="72" w:name="_Toc391758456"/>
      <w:bookmarkStart w:id="73" w:name="_Toc407297140"/>
      <w:r w:rsidRPr="00514133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70"/>
      <w:bookmarkEnd w:id="71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A81486">
        <w:rPr>
          <w:rFonts w:ascii="Arial Narrow" w:hAnsi="Arial Narrow" w:cstheme="minorHAnsi"/>
        </w:rPr>
        <w:t>ММПС</w:t>
      </w:r>
      <w:r w:rsidRPr="00514133">
        <w:rPr>
          <w:rFonts w:ascii="Arial Narrow" w:hAnsi="Arial Narrow" w:cstheme="minorHAnsi"/>
        </w:rPr>
        <w:t xml:space="preserve"> организовывается рабочее, аварийное и наружное освещение.</w:t>
      </w:r>
    </w:p>
    <w:p w:rsidR="00823868" w:rsidRPr="00514133" w:rsidRDefault="00823868" w:rsidP="00381789">
      <w:pPr>
        <w:pStyle w:val="affffffffff7"/>
        <w:rPr>
          <w:rFonts w:ascii="Arial Narrow" w:hAnsi="Arial Narrow"/>
        </w:rPr>
      </w:pPr>
      <w:r w:rsidRPr="00120E82">
        <w:rPr>
          <w:rFonts w:ascii="Arial Narrow" w:hAnsi="Arial Narrow" w:cstheme="minorHAnsi"/>
        </w:rPr>
        <w:t xml:space="preserve">Рабочее и аварийное освещение выполняется в </w:t>
      </w:r>
      <w:r w:rsidR="00381789" w:rsidRPr="00120E82">
        <w:rPr>
          <w:rFonts w:ascii="Arial Narrow" w:hAnsi="Arial Narrow" w:cstheme="minorHAnsi"/>
        </w:rPr>
        <w:t>блок-</w:t>
      </w:r>
      <w:r w:rsidRPr="00120E82">
        <w:rPr>
          <w:rFonts w:ascii="Arial Narrow" w:hAnsi="Arial Narrow" w:cstheme="minorHAnsi"/>
        </w:rPr>
        <w:t>модул</w:t>
      </w:r>
      <w:r w:rsidR="00381789" w:rsidRPr="00120E82">
        <w:rPr>
          <w:rFonts w:ascii="Arial Narrow" w:hAnsi="Arial Narrow" w:cstheme="minorHAnsi"/>
        </w:rPr>
        <w:t>ях</w:t>
      </w:r>
      <w:r w:rsidR="00D5476D">
        <w:rPr>
          <w:rFonts w:ascii="Arial Narrow" w:hAnsi="Arial Narrow" w:cstheme="minorHAnsi"/>
        </w:rPr>
        <w:t xml:space="preserve"> КРУЭ 110 кВ</w:t>
      </w:r>
      <w:r w:rsidR="003B7A0F">
        <w:rPr>
          <w:rFonts w:ascii="Arial Narrow" w:hAnsi="Arial Narrow" w:cstheme="minorHAnsi"/>
        </w:rPr>
        <w:t xml:space="preserve"> и</w:t>
      </w:r>
      <w:r w:rsidR="00381789" w:rsidRPr="00120E82">
        <w:rPr>
          <w:rFonts w:ascii="Arial Narrow" w:hAnsi="Arial Narrow" w:cstheme="minorHAnsi"/>
        </w:rPr>
        <w:t xml:space="preserve"> </w:t>
      </w:r>
      <w:r w:rsidR="00D26A69" w:rsidRPr="00D5476D">
        <w:rPr>
          <w:rFonts w:ascii="Arial Narrow" w:hAnsi="Arial Narrow" w:cstheme="minorHAnsi"/>
        </w:rPr>
        <w:t xml:space="preserve">ЗРУ </w:t>
      </w:r>
      <w:r w:rsidR="00E76611">
        <w:rPr>
          <w:rFonts w:ascii="Arial Narrow" w:hAnsi="Arial Narrow" w:cstheme="minorHAnsi"/>
        </w:rPr>
        <w:t>6</w:t>
      </w:r>
      <w:r w:rsidR="00D26A69" w:rsidRPr="00D5476D">
        <w:rPr>
          <w:rFonts w:ascii="Arial Narrow" w:hAnsi="Arial Narrow" w:cstheme="minorHAnsi"/>
        </w:rPr>
        <w:t xml:space="preserve"> </w:t>
      </w:r>
      <w:proofErr w:type="spellStart"/>
      <w:r w:rsidR="00D26A69" w:rsidRPr="00D5476D">
        <w:rPr>
          <w:rFonts w:ascii="Arial Narrow" w:hAnsi="Arial Narrow" w:cstheme="minorHAnsi"/>
        </w:rPr>
        <w:t>кВ</w:t>
      </w:r>
      <w:r w:rsidRPr="00120E82">
        <w:rPr>
          <w:rFonts w:ascii="Arial Narrow" w:hAnsi="Arial Narrow" w:cstheme="minorHAnsi"/>
        </w:rPr>
        <w:t>.</w:t>
      </w:r>
      <w:proofErr w:type="spellEnd"/>
      <w:r w:rsidRPr="00120E82">
        <w:rPr>
          <w:rFonts w:ascii="Arial Narrow" w:hAnsi="Arial Narrow" w:cstheme="minorHAnsi"/>
        </w:rPr>
        <w:t xml:space="preserve"> Для этих целей предусматривается установка </w:t>
      </w:r>
      <w:r w:rsidR="00381789" w:rsidRPr="00120E82">
        <w:rPr>
          <w:rFonts w:ascii="Arial Narrow" w:hAnsi="Arial Narrow" w:cstheme="minorHAnsi"/>
        </w:rPr>
        <w:t>светодиодных светильников</w:t>
      </w:r>
      <w:r w:rsidRPr="00120E82">
        <w:rPr>
          <w:rFonts w:ascii="Arial Narrow" w:hAnsi="Arial Narrow" w:cstheme="minorHAnsi"/>
        </w:rPr>
        <w:t>.</w:t>
      </w:r>
      <w:r w:rsidRPr="00514133">
        <w:rPr>
          <w:rFonts w:ascii="Arial Narrow" w:hAnsi="Arial Narrow" w:cstheme="minorHAnsi"/>
        </w:rPr>
        <w:t xml:space="preserve"> 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</w:t>
      </w:r>
      <w:proofErr w:type="gramStart"/>
      <w:r w:rsidRPr="00514133">
        <w:rPr>
          <w:rFonts w:ascii="Arial Narrow" w:hAnsi="Arial Narrow" w:cstheme="minorHAnsi"/>
        </w:rPr>
        <w:t>СОПТ  -</w:t>
      </w:r>
      <w:proofErr w:type="gramEnd"/>
      <w:r w:rsidRPr="00514133">
        <w:rPr>
          <w:rFonts w:ascii="Arial Narrow" w:hAnsi="Arial Narrow" w:cstheme="minorHAnsi"/>
        </w:rPr>
        <w:t xml:space="preserve"> шкафа </w:t>
      </w:r>
      <w:r w:rsidR="00D35992" w:rsidRPr="00514133">
        <w:rPr>
          <w:rFonts w:ascii="Arial Narrow" w:hAnsi="Arial Narrow" w:cstheme="minorHAnsi"/>
        </w:rPr>
        <w:t>ШОТ</w:t>
      </w:r>
      <w:r w:rsidRPr="00514133">
        <w:rPr>
          <w:rFonts w:ascii="Arial Narrow" w:hAnsi="Arial Narrow" w:cstheme="minorHAnsi"/>
        </w:rPr>
        <w:t>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Наружное освещение </w:t>
      </w:r>
      <w:r w:rsidR="00E76611">
        <w:rPr>
          <w:rFonts w:ascii="Arial Narrow" w:hAnsi="Arial Narrow" w:cstheme="minorHAnsi"/>
        </w:rPr>
        <w:t>М</w:t>
      </w:r>
      <w:r w:rsidR="00D26A69" w:rsidRPr="00514133">
        <w:rPr>
          <w:rFonts w:ascii="Arial Narrow" w:hAnsi="Arial Narrow" w:cstheme="minorHAnsi"/>
        </w:rPr>
        <w:t>МПС</w:t>
      </w:r>
      <w:r w:rsidRPr="00514133">
        <w:rPr>
          <w:rFonts w:ascii="Arial Narrow" w:hAnsi="Arial Narrow" w:cstheme="minorHAnsi"/>
        </w:rPr>
        <w:t xml:space="preserve"> выполняется по периметру контейнер</w:t>
      </w:r>
      <w:r w:rsidR="00E76611">
        <w:rPr>
          <w:rFonts w:ascii="Arial Narrow" w:hAnsi="Arial Narrow" w:cstheme="minorHAnsi"/>
        </w:rPr>
        <w:t>ов</w:t>
      </w:r>
      <w:r w:rsidRPr="00514133">
        <w:rPr>
          <w:rFonts w:ascii="Arial Narrow" w:hAnsi="Arial Narrow" w:cstheme="minorHAnsi"/>
        </w:rPr>
        <w:t xml:space="preserve"> </w:t>
      </w:r>
      <w:r w:rsidR="00F6287D" w:rsidRPr="00514133">
        <w:rPr>
          <w:rFonts w:ascii="Arial Narrow" w:hAnsi="Arial Narrow" w:cstheme="minorHAnsi"/>
        </w:rPr>
        <w:t>светодиодными светильниками</w:t>
      </w:r>
      <w:r w:rsidRPr="00514133">
        <w:rPr>
          <w:rFonts w:ascii="Arial Narrow" w:hAnsi="Arial Narrow" w:cstheme="minorHAnsi"/>
        </w:rPr>
        <w:t>.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Использование светодиодных </w:t>
      </w:r>
      <w:proofErr w:type="spellStart"/>
      <w:r w:rsidRPr="00514133">
        <w:rPr>
          <w:rFonts w:ascii="Arial Narrow" w:hAnsi="Arial Narrow" w:cstheme="minorHAnsi"/>
        </w:rPr>
        <w:t>светоизлучателей</w:t>
      </w:r>
      <w:proofErr w:type="spellEnd"/>
      <w:r w:rsidRPr="00514133">
        <w:rPr>
          <w:rFonts w:ascii="Arial Narrow" w:hAnsi="Arial Narrow" w:cstheme="minorHAnsi"/>
        </w:rPr>
        <w:t xml:space="preserve"> снимает проблему утилизации и хранения отработанных световых элементов.</w:t>
      </w:r>
    </w:p>
    <w:p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74" w:name="_Toc440636089"/>
      <w:bookmarkStart w:id="75" w:name="_Toc149751480"/>
      <w:r w:rsidRPr="00514133">
        <w:rPr>
          <w:rFonts w:ascii="Arial Narrow" w:hAnsi="Arial Narrow" w:cstheme="minorHAnsi"/>
        </w:rPr>
        <w:lastRenderedPageBreak/>
        <w:t>КАБЕЛЬНОЕ ХОЗЯЙСТВО</w:t>
      </w:r>
      <w:bookmarkEnd w:id="72"/>
      <w:bookmarkEnd w:id="73"/>
      <w:bookmarkEnd w:id="74"/>
      <w:bookmarkEnd w:id="75"/>
    </w:p>
    <w:p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A81486">
        <w:rPr>
          <w:rFonts w:ascii="Arial Narrow" w:hAnsi="Arial Narrow" w:cstheme="minorHAnsi"/>
        </w:rPr>
        <w:t>ММПС</w:t>
      </w:r>
      <w:r w:rsidRPr="00514133">
        <w:rPr>
          <w:rFonts w:ascii="Arial Narrow" w:hAnsi="Arial Narrow" w:cstheme="minorHAnsi"/>
        </w:rPr>
        <w:t xml:space="preserve"> применяются кабели с изоляцией, не распространяющей горение с низким газо- и </w:t>
      </w:r>
      <w:proofErr w:type="spellStart"/>
      <w:r w:rsidRPr="00514133">
        <w:rPr>
          <w:rFonts w:ascii="Arial Narrow" w:hAnsi="Arial Narrow" w:cstheme="minorHAnsi"/>
        </w:rPr>
        <w:t>дымовыделением</w:t>
      </w:r>
      <w:proofErr w:type="spellEnd"/>
      <w:r w:rsidRPr="00514133">
        <w:rPr>
          <w:rFonts w:ascii="Arial Narrow" w:hAnsi="Arial Narrow" w:cstheme="minorHAnsi"/>
        </w:rPr>
        <w:t xml:space="preserve"> (с индексом </w:t>
      </w:r>
      <w:proofErr w:type="spellStart"/>
      <w:r w:rsidRPr="00514133">
        <w:rPr>
          <w:rFonts w:ascii="Arial Narrow" w:hAnsi="Arial Narrow" w:cstheme="minorHAnsi"/>
        </w:rPr>
        <w:t>нг</w:t>
      </w:r>
      <w:proofErr w:type="spellEnd"/>
      <w:r w:rsidRPr="00514133">
        <w:rPr>
          <w:rFonts w:ascii="Arial Narrow" w:hAnsi="Arial Narrow" w:cstheme="minorHAnsi"/>
        </w:rPr>
        <w:t>-LS). Сечение кабелей выбираются из условия не возгорания при действии токов КЗ.</w:t>
      </w:r>
    </w:p>
    <w:p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Контрольные и силовые кабели 0,4 кВ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Взаиморезервируемые</w:t>
      </w:r>
      <w:proofErr w:type="spellEnd"/>
      <w:r w:rsidRPr="00514133">
        <w:rPr>
          <w:rFonts w:ascii="Arial Narrow" w:hAnsi="Arial Narrow" w:cstheme="minorHAnsi"/>
        </w:rPr>
        <w:t xml:space="preserve"> кабели ответственных потребителей прокладываются по разным трассам. </w:t>
      </w:r>
    </w:p>
    <w:p w:rsidR="00823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:rsidR="00577A74" w:rsidRPr="00514133" w:rsidRDefault="00577A74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76" w:name="_Toc149751481"/>
      <w:r w:rsidRPr="00514133">
        <w:rPr>
          <w:rFonts w:ascii="Arial Narrow" w:hAnsi="Arial Narrow" w:cstheme="minorHAnsi"/>
          <w:lang w:val="ru-RU"/>
        </w:rPr>
        <w:t>МАСЛОХОЗЯЙСТВО</w:t>
      </w:r>
      <w:bookmarkEnd w:id="76"/>
    </w:p>
    <w:p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слива масла из маслоприемника на площадке устанавливается маслосборник (эластичный резервуар для нефтепродуктов), соответствующий объёму масла в трансформаторе</w:t>
      </w:r>
      <w:r w:rsidR="00381789">
        <w:rPr>
          <w:rFonts w:ascii="Arial Narrow" w:hAnsi="Arial Narrow" w:cstheme="minorHAnsi"/>
        </w:rPr>
        <w:t xml:space="preserve"> и 20% расчетного расхода воды на пожаротушение</w:t>
      </w:r>
      <w:r w:rsidRPr="00514133">
        <w:rPr>
          <w:rFonts w:ascii="Arial Narrow" w:hAnsi="Arial Narrow" w:cstheme="minorHAnsi"/>
        </w:rPr>
        <w:t xml:space="preserve">. Для создания формы резервуара применяется сборная металлическая конструкция, устанавливаемая на уровне планировки. </w:t>
      </w:r>
    </w:p>
    <w:p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Дно маслоприёмника имеет уклон 2% в сторону приямка. </w:t>
      </w:r>
      <w:proofErr w:type="spellStart"/>
      <w:r w:rsidRPr="00514133">
        <w:rPr>
          <w:rFonts w:ascii="Arial Narrow" w:hAnsi="Arial Narrow" w:cstheme="minorHAnsi"/>
        </w:rPr>
        <w:t>Маслоотводные</w:t>
      </w:r>
      <w:proofErr w:type="spellEnd"/>
      <w:r w:rsidRPr="00514133">
        <w:rPr>
          <w:rFonts w:ascii="Arial Narrow" w:hAnsi="Arial Narrow" w:cstheme="minorHAnsi"/>
        </w:rPr>
        <w:t xml:space="preserve"> трубы, присоединённые к маслоприёмнику в месте приямка, имеют диаметр не менее 100 мм и включают в себя </w:t>
      </w:r>
      <w:proofErr w:type="spellStart"/>
      <w:r w:rsidRPr="00514133">
        <w:rPr>
          <w:rFonts w:ascii="Arial Narrow" w:hAnsi="Arial Narrow" w:cstheme="minorHAnsi"/>
        </w:rPr>
        <w:t>огнепреградитель</w:t>
      </w:r>
      <w:proofErr w:type="spellEnd"/>
      <w:r w:rsidRPr="00514133">
        <w:rPr>
          <w:rFonts w:ascii="Arial Narrow" w:hAnsi="Arial Narrow" w:cstheme="minorHAnsi"/>
        </w:rPr>
        <w:t>. Длина трубы позволяет установку маслосборника от ближайшего борта маслоприёмника на расстоянии не менее 12 м.</w:t>
      </w:r>
    </w:p>
    <w:p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77" w:name="_Toc391758457"/>
      <w:bookmarkStart w:id="78" w:name="_Toc407297141"/>
      <w:bookmarkStart w:id="79" w:name="_Toc440636090"/>
      <w:bookmarkStart w:id="80" w:name="_Toc149751482"/>
      <w:r w:rsidRPr="00514133">
        <w:rPr>
          <w:rFonts w:ascii="Arial Narrow" w:hAnsi="Arial Narrow" w:cstheme="minorHAnsi"/>
          <w:lang w:val="ru-RU"/>
        </w:rPr>
        <w:t>ИЗОЛЯЦИЯ</w:t>
      </w:r>
      <w:bookmarkEnd w:id="77"/>
      <w:bookmarkEnd w:id="78"/>
      <w:bookmarkEnd w:id="79"/>
      <w:bookmarkEnd w:id="80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81" w:name="_Toc391758458"/>
      <w:bookmarkStart w:id="82" w:name="_Toc407297142"/>
      <w:bookmarkStart w:id="83" w:name="_Toc440636091"/>
      <w:bookmarkStart w:id="84" w:name="_Toc149751483"/>
      <w:r w:rsidRPr="00514133">
        <w:rPr>
          <w:rFonts w:ascii="Arial Narrow" w:hAnsi="Arial Narrow" w:cstheme="minorHAnsi"/>
          <w:lang w:val="ru-RU"/>
        </w:rPr>
        <w:t>ЗАЩИТА ОТ ВНУТРЕННИХ И ГРОЗОВЫХ ПЕРЕНАПРЯЖЕНИЙ</w:t>
      </w:r>
      <w:bookmarkEnd w:id="81"/>
      <w:bookmarkEnd w:id="82"/>
      <w:bookmarkEnd w:id="83"/>
      <w:bookmarkEnd w:id="84"/>
    </w:p>
    <w:p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85" w:name="_Toc117578710"/>
      <w:bookmarkStart w:id="86" w:name="_Toc117578957"/>
      <w:bookmarkStart w:id="87" w:name="_Toc117579475"/>
      <w:bookmarkStart w:id="88" w:name="_Toc117580488"/>
      <w:bookmarkStart w:id="89" w:name="_Toc117935369"/>
      <w:bookmarkStart w:id="90" w:name="_Toc118390954"/>
      <w:bookmarkStart w:id="91" w:name="_Toc120771610"/>
      <w:bookmarkStart w:id="92" w:name="_Toc344997329"/>
      <w:r w:rsidRPr="00120E82">
        <w:rPr>
          <w:rFonts w:ascii="Arial Narrow" w:hAnsi="Arial Narrow" w:cstheme="minorHAnsi"/>
        </w:rPr>
        <w:t>Защита</w:t>
      </w:r>
      <w:r w:rsidR="00B91780" w:rsidRPr="00120E82">
        <w:rPr>
          <w:rFonts w:ascii="Arial Narrow" w:hAnsi="Arial Narrow" w:cstheme="minorHAnsi"/>
        </w:rPr>
        <w:t xml:space="preserve"> </w:t>
      </w:r>
      <w:r w:rsidR="000911F2" w:rsidRPr="00120E82">
        <w:rPr>
          <w:rFonts w:ascii="Arial Narrow" w:hAnsi="Arial Narrow" w:cstheme="minorHAnsi"/>
        </w:rPr>
        <w:t xml:space="preserve">от грозовых перенапряжений </w:t>
      </w:r>
      <w:r w:rsidR="00B91780" w:rsidRPr="00120E82">
        <w:rPr>
          <w:rFonts w:ascii="Arial Narrow" w:hAnsi="Arial Narrow" w:cstheme="minorHAnsi"/>
        </w:rPr>
        <w:t xml:space="preserve">со стороны питающей линии </w:t>
      </w:r>
      <w:r w:rsidR="00381789" w:rsidRPr="00120E82">
        <w:rPr>
          <w:rFonts w:ascii="Arial Narrow" w:hAnsi="Arial Narrow" w:cstheme="minorHAnsi"/>
        </w:rPr>
        <w:t>110</w:t>
      </w:r>
      <w:r w:rsidR="006713D0" w:rsidRPr="00120E82">
        <w:rPr>
          <w:rFonts w:ascii="Arial Narrow" w:hAnsi="Arial Narrow" w:cstheme="minorHAnsi"/>
        </w:rPr>
        <w:t> кВ</w:t>
      </w:r>
      <w:r w:rsidRPr="00120E82">
        <w:rPr>
          <w:rFonts w:ascii="Arial Narrow" w:hAnsi="Arial Narrow" w:cstheme="minorHAnsi"/>
        </w:rPr>
        <w:t xml:space="preserve"> </w:t>
      </w:r>
      <w:r w:rsidR="007126D7" w:rsidRPr="00120E82">
        <w:rPr>
          <w:rFonts w:ascii="Arial Narrow" w:hAnsi="Arial Narrow" w:cstheme="minorHAnsi"/>
        </w:rPr>
        <w:t>осуществля</w:t>
      </w:r>
      <w:r w:rsidR="000C2B48" w:rsidRPr="00120E82">
        <w:rPr>
          <w:rFonts w:ascii="Arial Narrow" w:hAnsi="Arial Narrow" w:cstheme="minorHAnsi"/>
        </w:rPr>
        <w:t>ется</w:t>
      </w:r>
      <w:r w:rsidRPr="00120E82">
        <w:rPr>
          <w:rFonts w:ascii="Arial Narrow" w:hAnsi="Arial Narrow" w:cstheme="minorHAnsi"/>
        </w:rPr>
        <w:t xml:space="preserve"> </w:t>
      </w:r>
      <w:r w:rsidR="00381789" w:rsidRPr="00120E82">
        <w:rPr>
          <w:rFonts w:ascii="Arial Narrow" w:hAnsi="Arial Narrow" w:cstheme="minorHAnsi"/>
        </w:rPr>
        <w:t>ОПН-П1-110/83/10/2 УХЛ1</w:t>
      </w:r>
      <w:r w:rsidR="000C2B48" w:rsidRPr="00120E82">
        <w:rPr>
          <w:rFonts w:ascii="Arial Narrow" w:hAnsi="Arial Narrow" w:cstheme="minorHAnsi"/>
        </w:rPr>
        <w:t>, устанав</w:t>
      </w:r>
      <w:r w:rsidR="00B91780" w:rsidRPr="00120E82">
        <w:rPr>
          <w:rFonts w:ascii="Arial Narrow" w:hAnsi="Arial Narrow" w:cstheme="minorHAnsi"/>
        </w:rPr>
        <w:t xml:space="preserve">ливаемыми на </w:t>
      </w:r>
      <w:r w:rsidR="00381789" w:rsidRPr="00120E82">
        <w:rPr>
          <w:rFonts w:ascii="Arial Narrow" w:hAnsi="Arial Narrow" w:cstheme="minorHAnsi"/>
        </w:rPr>
        <w:t xml:space="preserve">блоке приема ВЛ 110 </w:t>
      </w:r>
      <w:proofErr w:type="spellStart"/>
      <w:r w:rsidR="00381789" w:rsidRPr="00120E82">
        <w:rPr>
          <w:rFonts w:ascii="Arial Narrow" w:hAnsi="Arial Narrow" w:cstheme="minorHAnsi"/>
        </w:rPr>
        <w:t>кВ</w:t>
      </w:r>
      <w:r w:rsidR="00C743A1" w:rsidRPr="00120E82">
        <w:rPr>
          <w:rFonts w:ascii="Arial Narrow" w:hAnsi="Arial Narrow" w:cstheme="minorHAnsi"/>
        </w:rPr>
        <w:t>.</w:t>
      </w:r>
      <w:proofErr w:type="spellEnd"/>
      <w:r w:rsidR="00C743A1" w:rsidRPr="00120E82">
        <w:rPr>
          <w:rFonts w:ascii="Arial Narrow" w:hAnsi="Arial Narrow" w:cstheme="minorHAnsi"/>
        </w:rPr>
        <w:t xml:space="preserve"> </w:t>
      </w:r>
      <w:r w:rsidR="00C743A1" w:rsidRPr="00D5476D">
        <w:rPr>
          <w:rFonts w:ascii="Arial Narrow" w:hAnsi="Arial Narrow" w:cstheme="minorHAnsi"/>
        </w:rPr>
        <w:t>Защита от внутренних перенапряжений осуществляется</w:t>
      </w:r>
      <w:r w:rsidR="000C2B48" w:rsidRPr="00D5476D">
        <w:rPr>
          <w:rFonts w:ascii="Arial Narrow" w:hAnsi="Arial Narrow" w:cstheme="minorHAnsi"/>
        </w:rPr>
        <w:t xml:space="preserve"> </w:t>
      </w:r>
      <w:r w:rsidR="000276C8" w:rsidRPr="00D5476D">
        <w:rPr>
          <w:rFonts w:ascii="Arial Narrow" w:hAnsi="Arial Narrow" w:cstheme="minorHAnsi"/>
        </w:rPr>
        <w:t>ОПН</w:t>
      </w:r>
      <w:r w:rsidRPr="00D5476D">
        <w:rPr>
          <w:rFonts w:ascii="Arial Narrow" w:hAnsi="Arial Narrow" w:cstheme="minorHAnsi"/>
        </w:rPr>
        <w:t xml:space="preserve">, </w:t>
      </w:r>
      <w:r w:rsidR="000276C8" w:rsidRPr="00D5476D">
        <w:rPr>
          <w:rFonts w:ascii="Arial Narrow" w:hAnsi="Arial Narrow" w:cstheme="minorHAnsi"/>
        </w:rPr>
        <w:t>установленным</w:t>
      </w:r>
      <w:r w:rsidR="000C2B48" w:rsidRPr="00D5476D">
        <w:rPr>
          <w:rFonts w:ascii="Arial Narrow" w:hAnsi="Arial Narrow" w:cstheme="minorHAnsi"/>
        </w:rPr>
        <w:t xml:space="preserve"> </w:t>
      </w:r>
      <w:r w:rsidR="00C743A1" w:rsidRPr="00D5476D">
        <w:rPr>
          <w:rFonts w:ascii="Arial Narrow" w:hAnsi="Arial Narrow" w:cstheme="minorHAnsi"/>
        </w:rPr>
        <w:t xml:space="preserve">в </w:t>
      </w:r>
      <w:r w:rsidR="00381789" w:rsidRPr="00D5476D">
        <w:rPr>
          <w:rFonts w:ascii="Arial Narrow" w:hAnsi="Arial Narrow" w:cstheme="minorHAnsi"/>
        </w:rPr>
        <w:t>КРУЭ 110 кВ</w:t>
      </w:r>
      <w:r w:rsidR="001E15F4" w:rsidRPr="00D5476D">
        <w:rPr>
          <w:rFonts w:ascii="Arial Narrow" w:hAnsi="Arial Narrow" w:cstheme="minorHAnsi"/>
        </w:rPr>
        <w:t xml:space="preserve"> </w:t>
      </w:r>
      <w:r w:rsidRPr="00D5476D">
        <w:rPr>
          <w:rFonts w:ascii="Arial Narrow" w:hAnsi="Arial Narrow" w:cstheme="minorHAnsi"/>
        </w:rPr>
        <w:t xml:space="preserve">между выключателем </w:t>
      </w:r>
      <w:r w:rsidR="00381789" w:rsidRPr="00D5476D">
        <w:rPr>
          <w:rFonts w:ascii="Arial Narrow" w:hAnsi="Arial Narrow" w:cstheme="minorHAnsi"/>
        </w:rPr>
        <w:t>110</w:t>
      </w:r>
      <w:r w:rsidR="000276C8" w:rsidRPr="00D5476D">
        <w:rPr>
          <w:rFonts w:ascii="Arial Narrow" w:hAnsi="Arial Narrow" w:cstheme="minorHAnsi"/>
        </w:rPr>
        <w:t xml:space="preserve"> кВ</w:t>
      </w:r>
      <w:r w:rsidR="00FD7A33" w:rsidRPr="00D5476D">
        <w:rPr>
          <w:rFonts w:ascii="Arial Narrow" w:hAnsi="Arial Narrow" w:cstheme="minorHAnsi"/>
        </w:rPr>
        <w:t xml:space="preserve"> </w:t>
      </w:r>
      <w:r w:rsidRPr="00D5476D">
        <w:rPr>
          <w:rFonts w:ascii="Arial Narrow" w:hAnsi="Arial Narrow" w:cstheme="minorHAnsi"/>
        </w:rPr>
        <w:t>и трансформатором.</w:t>
      </w:r>
    </w:p>
    <w:p w:rsidR="00823868" w:rsidRPr="00514133" w:rsidRDefault="00D652CD" w:rsidP="003B7A0F">
      <w:pPr>
        <w:pStyle w:val="a7"/>
        <w:ind w:left="426" w:hanging="57"/>
        <w:outlineLvl w:val="0"/>
        <w:rPr>
          <w:rFonts w:ascii="Arial Narrow" w:hAnsi="Arial Narrow" w:cstheme="minorHAnsi"/>
        </w:rPr>
      </w:pPr>
      <w:bookmarkStart w:id="93" w:name="_Toc391758459"/>
      <w:bookmarkStart w:id="94" w:name="_Toc407297143"/>
      <w:bookmarkStart w:id="95" w:name="_Toc440636092"/>
      <w:bookmarkStart w:id="96" w:name="_Toc149751484"/>
      <w:bookmarkEnd w:id="85"/>
      <w:bookmarkEnd w:id="86"/>
      <w:bookmarkEnd w:id="87"/>
      <w:bookmarkEnd w:id="88"/>
      <w:bookmarkEnd w:id="89"/>
      <w:bookmarkEnd w:id="90"/>
      <w:bookmarkEnd w:id="91"/>
      <w:bookmarkEnd w:id="92"/>
      <w:r w:rsidRPr="00514133">
        <w:rPr>
          <w:rFonts w:ascii="Arial Narrow" w:hAnsi="Arial Narrow" w:cstheme="minorHAnsi"/>
        </w:rPr>
        <w:t>МОЛНИЕЗАЩИТА И ЗАЗЕМЛЕНИЕ</w:t>
      </w:r>
      <w:bookmarkEnd w:id="93"/>
      <w:bookmarkEnd w:id="94"/>
      <w:bookmarkEnd w:id="95"/>
      <w:bookmarkEnd w:id="96"/>
    </w:p>
    <w:p w:rsidR="001E70B9" w:rsidRPr="00514133" w:rsidRDefault="001E70B9" w:rsidP="00062A5D">
      <w:pPr>
        <w:pStyle w:val="affffffffff7"/>
        <w:rPr>
          <w:rFonts w:ascii="Arial Narrow" w:hAnsi="Arial Narrow" w:cstheme="minorHAnsi"/>
        </w:rPr>
      </w:pPr>
      <w:bookmarkStart w:id="97" w:name="_Toc118795866"/>
      <w:bookmarkStart w:id="98" w:name="_Toc120771612"/>
      <w:r w:rsidRPr="00D5476D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381789" w:rsidRPr="00D5476D">
        <w:rPr>
          <w:rFonts w:ascii="Arial Narrow" w:hAnsi="Arial Narrow" w:cstheme="minorHAnsi"/>
        </w:rPr>
        <w:t>110</w:t>
      </w:r>
      <w:r w:rsidR="006713D0" w:rsidRPr="00D5476D">
        <w:rPr>
          <w:rFonts w:ascii="Arial Narrow" w:hAnsi="Arial Narrow" w:cstheme="minorHAnsi"/>
        </w:rPr>
        <w:t> кВ</w:t>
      </w:r>
      <w:r w:rsidRPr="00D5476D">
        <w:rPr>
          <w:rFonts w:ascii="Arial Narrow" w:hAnsi="Arial Narrow" w:cstheme="minorHAnsi"/>
        </w:rPr>
        <w:t>, на</w:t>
      </w:r>
      <w:r w:rsidR="0065569A" w:rsidRPr="00D5476D">
        <w:rPr>
          <w:rFonts w:ascii="Arial Narrow" w:hAnsi="Arial Narrow" w:cstheme="minorHAnsi"/>
        </w:rPr>
        <w:t xml:space="preserve"> металлоконструкции </w:t>
      </w:r>
      <w:r w:rsidR="00F353B0" w:rsidRPr="00D5476D">
        <w:rPr>
          <w:rFonts w:ascii="Arial Narrow" w:hAnsi="Arial Narrow" w:cstheme="minorHAnsi"/>
        </w:rPr>
        <w:t>блок-</w:t>
      </w:r>
      <w:r w:rsidR="00F101F5" w:rsidRPr="00D5476D">
        <w:rPr>
          <w:rFonts w:ascii="Arial Narrow" w:hAnsi="Arial Narrow" w:cstheme="minorHAnsi"/>
        </w:rPr>
        <w:t xml:space="preserve">модуля </w:t>
      </w:r>
      <w:r w:rsidR="00F353B0" w:rsidRPr="00D5476D">
        <w:rPr>
          <w:rFonts w:ascii="Arial Narrow" w:hAnsi="Arial Narrow" w:cstheme="minorHAnsi"/>
        </w:rPr>
        <w:t>КРУЭ 110</w:t>
      </w:r>
      <w:r w:rsidR="00F101F5" w:rsidRPr="00D5476D">
        <w:rPr>
          <w:rFonts w:ascii="Arial Narrow" w:hAnsi="Arial Narrow" w:cstheme="minorHAnsi"/>
        </w:rPr>
        <w:t xml:space="preserve"> кВ</w:t>
      </w:r>
      <w:r w:rsidR="00F353B0" w:rsidRPr="00D5476D">
        <w:rPr>
          <w:rFonts w:ascii="Arial Narrow" w:hAnsi="Arial Narrow" w:cstheme="minorHAnsi"/>
        </w:rPr>
        <w:t xml:space="preserve"> и блок-модуля ЗРУ 10 кВ</w:t>
      </w:r>
      <w:r w:rsidRPr="00D5476D">
        <w:rPr>
          <w:rFonts w:ascii="Arial Narrow" w:hAnsi="Arial Narrow" w:cstheme="minorHAnsi"/>
        </w:rPr>
        <w:t xml:space="preserve"> предусматрива</w:t>
      </w:r>
      <w:r w:rsidR="00F101F5" w:rsidRPr="00D5476D">
        <w:rPr>
          <w:rFonts w:ascii="Arial Narrow" w:hAnsi="Arial Narrow" w:cstheme="minorHAnsi"/>
        </w:rPr>
        <w:t>ю</w:t>
      </w:r>
      <w:r w:rsidRPr="00D5476D">
        <w:rPr>
          <w:rFonts w:ascii="Arial Narrow" w:hAnsi="Arial Narrow" w:cstheme="minorHAnsi"/>
        </w:rPr>
        <w:t xml:space="preserve">тся </w:t>
      </w:r>
      <w:r w:rsidR="00F101F5" w:rsidRPr="00D5476D">
        <w:rPr>
          <w:rFonts w:ascii="Arial Narrow" w:hAnsi="Arial Narrow" w:cstheme="minorHAnsi"/>
        </w:rPr>
        <w:t xml:space="preserve">по одной </w:t>
      </w:r>
      <w:proofErr w:type="spellStart"/>
      <w:r w:rsidRPr="00D5476D">
        <w:rPr>
          <w:rFonts w:ascii="Arial Narrow" w:hAnsi="Arial Narrow" w:cstheme="minorHAnsi"/>
        </w:rPr>
        <w:t>молниеприёмн</w:t>
      </w:r>
      <w:r w:rsidR="00F101F5" w:rsidRPr="00D5476D">
        <w:rPr>
          <w:rFonts w:ascii="Arial Narrow" w:hAnsi="Arial Narrow" w:cstheme="minorHAnsi"/>
        </w:rPr>
        <w:t>ой</w:t>
      </w:r>
      <w:proofErr w:type="spellEnd"/>
      <w:r w:rsidRPr="00D5476D">
        <w:rPr>
          <w:rFonts w:ascii="Arial Narrow" w:hAnsi="Arial Narrow" w:cstheme="minorHAnsi"/>
        </w:rPr>
        <w:t xml:space="preserve"> мачт</w:t>
      </w:r>
      <w:r w:rsidR="00F101F5" w:rsidRPr="00D5476D">
        <w:rPr>
          <w:rFonts w:ascii="Arial Narrow" w:hAnsi="Arial Narrow" w:cstheme="minorHAnsi"/>
        </w:rPr>
        <w:t>е</w:t>
      </w:r>
      <w:r w:rsidRPr="00D5476D">
        <w:rPr>
          <w:rFonts w:ascii="Arial Narrow" w:hAnsi="Arial Narrow" w:cstheme="minorHAnsi"/>
        </w:rPr>
        <w:t xml:space="preserve"> высотой </w:t>
      </w:r>
      <w:r w:rsidR="00F101F5" w:rsidRPr="00D5476D">
        <w:rPr>
          <w:rFonts w:ascii="Arial Narrow" w:hAnsi="Arial Narrow" w:cstheme="minorHAnsi"/>
        </w:rPr>
        <w:t>15</w:t>
      </w:r>
      <w:r w:rsidRPr="00D5476D">
        <w:rPr>
          <w:rFonts w:ascii="Arial Narrow" w:hAnsi="Arial Narrow" w:cstheme="minorHAnsi"/>
        </w:rPr>
        <w:t xml:space="preserve"> метров</w:t>
      </w:r>
      <w:r w:rsidR="004B2600" w:rsidRPr="00D5476D">
        <w:rPr>
          <w:rFonts w:ascii="Arial Narrow" w:hAnsi="Arial Narrow" w:cstheme="minorHAnsi"/>
        </w:rPr>
        <w:t>.</w:t>
      </w:r>
      <w:r w:rsidR="00292BF7" w:rsidRPr="00D5476D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D5476D">
        <w:rPr>
          <w:rFonts w:ascii="Arial Narrow" w:hAnsi="Arial Narrow" w:cstheme="minorHAnsi"/>
        </w:rPr>
        <w:t xml:space="preserve"> Совокупная высота </w:t>
      </w:r>
      <w:proofErr w:type="spellStart"/>
      <w:r w:rsidR="004B2600" w:rsidRPr="00D5476D">
        <w:rPr>
          <w:rFonts w:ascii="Arial Narrow" w:hAnsi="Arial Narrow" w:cstheme="minorHAnsi"/>
        </w:rPr>
        <w:t>молниеприёмника</w:t>
      </w:r>
      <w:proofErr w:type="spellEnd"/>
      <w:r w:rsidR="004B2600" w:rsidRPr="00D5476D">
        <w:rPr>
          <w:rFonts w:ascii="Arial Narrow" w:hAnsi="Arial Narrow" w:cstheme="minorHAnsi"/>
        </w:rPr>
        <w:t xml:space="preserve"> </w:t>
      </w:r>
      <w:r w:rsidR="00666F67" w:rsidRPr="00D5476D">
        <w:rPr>
          <w:rFonts w:ascii="Arial Narrow" w:hAnsi="Arial Narrow" w:cstheme="minorHAnsi"/>
        </w:rPr>
        <w:t xml:space="preserve">с металлоконструкцией </w:t>
      </w:r>
      <w:r w:rsidR="00F101F5" w:rsidRPr="00D5476D">
        <w:rPr>
          <w:rFonts w:ascii="Arial Narrow" w:hAnsi="Arial Narrow" w:cstheme="minorHAnsi"/>
        </w:rPr>
        <w:t>МПС</w:t>
      </w:r>
      <w:r w:rsidR="003F3D88" w:rsidRPr="00D5476D">
        <w:rPr>
          <w:rFonts w:ascii="Arial Narrow" w:hAnsi="Arial Narrow" w:cstheme="minorHAnsi"/>
        </w:rPr>
        <w:t xml:space="preserve"> и полуприцепов</w:t>
      </w:r>
      <w:r w:rsidR="00666F67" w:rsidRPr="00D5476D">
        <w:rPr>
          <w:rFonts w:ascii="Arial Narrow" w:hAnsi="Arial Narrow" w:cstheme="minorHAnsi"/>
        </w:rPr>
        <w:t xml:space="preserve"> </w:t>
      </w:r>
      <w:r w:rsidR="004B2600" w:rsidRPr="00D5476D">
        <w:rPr>
          <w:rFonts w:ascii="Arial Narrow" w:hAnsi="Arial Narrow" w:cstheme="minorHAnsi"/>
        </w:rPr>
        <w:t>составит 19 метров.</w:t>
      </w:r>
    </w:p>
    <w:p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9" w:name="_Toc442352284"/>
      <w:bookmarkStart w:id="100" w:name="_Toc472463770"/>
      <w:bookmarkStart w:id="101" w:name="_Toc65249350"/>
      <w:bookmarkStart w:id="102" w:name="_Toc65250551"/>
      <w:bookmarkStart w:id="103" w:name="_Toc109839450"/>
      <w:bookmarkStart w:id="104" w:name="_Toc149751485"/>
      <w:bookmarkEnd w:id="97"/>
      <w:bookmarkEnd w:id="98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99"/>
      <w:bookmarkEnd w:id="100"/>
      <w:r w:rsidR="000276C8" w:rsidRPr="00514133">
        <w:rPr>
          <w:rFonts w:ascii="Arial Narrow" w:hAnsi="Arial Narrow" w:cstheme="minorHAnsi"/>
          <w:lang w:val="ru-RU"/>
        </w:rPr>
        <w:t xml:space="preserve">РУ </w:t>
      </w:r>
      <w:r w:rsidR="00F353B0">
        <w:rPr>
          <w:rFonts w:ascii="Arial Narrow" w:hAnsi="Arial Narrow" w:cstheme="minorHAnsi"/>
          <w:lang w:val="ru-RU"/>
        </w:rPr>
        <w:t>110</w:t>
      </w:r>
      <w:r w:rsidR="000276C8" w:rsidRPr="00514133">
        <w:rPr>
          <w:rFonts w:ascii="Arial Narrow" w:hAnsi="Arial Narrow" w:cstheme="minorHAnsi"/>
          <w:lang w:val="ru-RU"/>
        </w:rPr>
        <w:t xml:space="preserve"> кВ</w:t>
      </w:r>
      <w:bookmarkEnd w:id="101"/>
      <w:bookmarkEnd w:id="102"/>
      <w:bookmarkEnd w:id="103"/>
      <w:bookmarkEnd w:id="104"/>
    </w:p>
    <w:p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Заземление трансформатора выполняется путём соединения корпуса трансформатора с внешней магистралью заземления модуля ВН полосой </w:t>
      </w:r>
      <w:r w:rsidR="009933F0">
        <w:rPr>
          <w:rFonts w:ascii="Arial Narrow" w:hAnsi="Arial Narrow"/>
        </w:rPr>
        <w:t>5</w:t>
      </w:r>
      <w:r w:rsidRPr="00514133">
        <w:rPr>
          <w:rFonts w:ascii="Arial Narrow" w:hAnsi="Arial Narrow"/>
        </w:rPr>
        <w:t>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 мм. Число соединений должно быть не менее двух</w:t>
      </w:r>
      <w:r w:rsidR="00D008E2">
        <w:rPr>
          <w:rFonts w:ascii="Arial Narrow" w:hAnsi="Arial Narrow"/>
        </w:rPr>
        <w:t xml:space="preserve"> с противоположных сторон блок-модуля</w:t>
      </w:r>
      <w:r w:rsidRPr="00514133">
        <w:rPr>
          <w:rFonts w:ascii="Arial Narrow" w:hAnsi="Arial Narrow"/>
        </w:rPr>
        <w:t xml:space="preserve">. </w:t>
      </w:r>
      <w:r w:rsidR="00D008E2" w:rsidRPr="00D008E2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05" w:name="_Toc442352285"/>
      <w:bookmarkStart w:id="106" w:name="_Toc472463771"/>
      <w:bookmarkStart w:id="107" w:name="_Toc65249351"/>
      <w:bookmarkStart w:id="108" w:name="_Toc65250552"/>
      <w:bookmarkStart w:id="109" w:name="_Toc109839451"/>
      <w:bookmarkStart w:id="110" w:name="_Toc149751486"/>
      <w:r w:rsidRPr="00514133">
        <w:rPr>
          <w:rFonts w:ascii="Arial Narrow" w:hAnsi="Arial Narrow" w:cstheme="minorHAnsi"/>
          <w:lang w:val="ru-RU"/>
        </w:rPr>
        <w:lastRenderedPageBreak/>
        <w:t>Заземление и уравнивание потенциалов модуля</w:t>
      </w:r>
      <w:r w:rsidR="00D5476D">
        <w:rPr>
          <w:rFonts w:ascii="Arial Narrow" w:hAnsi="Arial Narrow" w:cstheme="minorHAnsi"/>
          <w:lang w:val="ru-RU"/>
        </w:rPr>
        <w:t xml:space="preserve"> КРУЭ 110 кВ</w:t>
      </w:r>
      <w:r w:rsidR="003B7A0F">
        <w:rPr>
          <w:rFonts w:ascii="Arial Narrow" w:hAnsi="Arial Narrow" w:cstheme="minorHAnsi"/>
          <w:lang w:val="ru-RU"/>
        </w:rPr>
        <w:t xml:space="preserve"> и</w:t>
      </w:r>
      <w:r w:rsidRPr="00D5476D">
        <w:rPr>
          <w:rFonts w:ascii="Arial Narrow" w:hAnsi="Arial Narrow" w:cstheme="minorHAnsi"/>
          <w:lang w:val="ru-RU"/>
        </w:rPr>
        <w:t xml:space="preserve"> </w:t>
      </w:r>
      <w:bookmarkEnd w:id="105"/>
      <w:bookmarkEnd w:id="106"/>
      <w:r w:rsidR="000276C8" w:rsidRPr="00D5476D">
        <w:rPr>
          <w:rFonts w:ascii="Arial Narrow" w:hAnsi="Arial Narrow" w:cstheme="minorHAnsi"/>
          <w:lang w:val="ru-RU"/>
        </w:rPr>
        <w:t xml:space="preserve">ЗРУ </w:t>
      </w:r>
      <w:r w:rsidR="009933F0">
        <w:rPr>
          <w:rFonts w:ascii="Arial Narrow" w:hAnsi="Arial Narrow" w:cstheme="minorHAnsi"/>
          <w:lang w:val="ru-RU"/>
        </w:rPr>
        <w:t>6</w:t>
      </w:r>
      <w:r w:rsidR="000276C8" w:rsidRPr="00D5476D">
        <w:rPr>
          <w:rFonts w:ascii="Arial Narrow" w:hAnsi="Arial Narrow" w:cstheme="minorHAnsi"/>
          <w:lang w:val="ru-RU"/>
        </w:rPr>
        <w:t xml:space="preserve"> кВ</w:t>
      </w:r>
      <w:bookmarkEnd w:id="107"/>
      <w:bookmarkEnd w:id="108"/>
      <w:bookmarkEnd w:id="109"/>
      <w:bookmarkEnd w:id="110"/>
      <w:r w:rsidR="00120E82" w:rsidRPr="00D5476D">
        <w:rPr>
          <w:rFonts w:ascii="Arial Narrow" w:hAnsi="Arial Narrow" w:cstheme="minorHAnsi"/>
          <w:lang w:val="ru-RU"/>
        </w:rPr>
        <w:t xml:space="preserve"> </w:t>
      </w:r>
    </w:p>
    <w:p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 В </w:t>
      </w:r>
      <w:r w:rsidR="00120E82">
        <w:rPr>
          <w:rFonts w:ascii="Arial Narrow" w:hAnsi="Arial Narrow"/>
        </w:rPr>
        <w:t>зданиях</w:t>
      </w:r>
      <w:r w:rsidRPr="00514133">
        <w:rPr>
          <w:rFonts w:ascii="Arial Narrow" w:hAnsi="Arial Narrow"/>
        </w:rPr>
        <w:t xml:space="preserve"> выполняется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проложенная </w:t>
      </w:r>
      <w:r w:rsidR="00D008E2">
        <w:rPr>
          <w:rFonts w:ascii="Arial Narrow" w:hAnsi="Arial Narrow"/>
        </w:rPr>
        <w:t>по стенам внутри блок-модуля на высоте 0,4 м</w:t>
      </w:r>
      <w:r w:rsidRPr="00514133">
        <w:rPr>
          <w:rFonts w:ascii="Arial Narrow" w:hAnsi="Arial Narrow"/>
        </w:rPr>
        <w:t>.</w:t>
      </w:r>
    </w:p>
    <w:p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0, соединения выполняют с шагом не более 2 метров.</w:t>
      </w:r>
    </w:p>
    <w:p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Соединения выполняют внахлёст. Соединения выполнены сваркой.</w:t>
      </w:r>
    </w:p>
    <w:p w:rsidR="000276C8" w:rsidRDefault="000276C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Количество точек для подключения </w:t>
      </w:r>
      <w:r w:rsidR="00120E82">
        <w:rPr>
          <w:rFonts w:ascii="Arial Narrow" w:hAnsi="Arial Narrow"/>
        </w:rPr>
        <w:t>зданий</w:t>
      </w:r>
      <w:r w:rsidRPr="00514133">
        <w:rPr>
          <w:rFonts w:ascii="Arial Narrow" w:hAnsi="Arial Narrow"/>
        </w:rPr>
        <w:t xml:space="preserve"> к магистрали заземления должно быть не менее двух</w:t>
      </w:r>
      <w:r w:rsidR="00D008E2">
        <w:rPr>
          <w:rFonts w:ascii="Arial Narrow" w:hAnsi="Arial Narrow"/>
        </w:rPr>
        <w:t>, с противоположных сторон блок-модуля</w:t>
      </w:r>
      <w:r w:rsidRPr="00514133">
        <w:rPr>
          <w:rFonts w:ascii="Arial Narrow" w:hAnsi="Arial Narrow"/>
        </w:rPr>
        <w:t>.</w:t>
      </w:r>
    </w:p>
    <w:p w:rsidR="005C0404" w:rsidRPr="005C0404" w:rsidRDefault="005C0404" w:rsidP="005C0404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О</w:t>
      </w:r>
      <w:r w:rsidRPr="005C0404">
        <w:rPr>
          <w:rFonts w:ascii="Arial Narrow" w:hAnsi="Arial Narrow"/>
        </w:rPr>
        <w:t xml:space="preserve">сновная система уравнивания потенциалов </w:t>
      </w:r>
      <w:r>
        <w:rPr>
          <w:rFonts w:ascii="Arial Narrow" w:hAnsi="Arial Narrow"/>
        </w:rPr>
        <w:t xml:space="preserve">в блок-модуле выполнена </w:t>
      </w:r>
      <w:r w:rsidRPr="005C0404">
        <w:rPr>
          <w:rFonts w:ascii="Arial Narrow" w:hAnsi="Arial Narrow"/>
        </w:rPr>
        <w:t>на ЩСН РЕ-шиной, к которой подключены заземляющие проводники всех электроприёмников.</w:t>
      </w:r>
    </w:p>
    <w:p w:rsidR="005C0404" w:rsidRPr="005C0404" w:rsidRDefault="005C0404" w:rsidP="005C0404">
      <w:pPr>
        <w:pStyle w:val="affffffffff7"/>
        <w:rPr>
          <w:rFonts w:ascii="Arial Narrow" w:hAnsi="Arial Narrow"/>
        </w:rPr>
      </w:pPr>
      <w:r w:rsidRPr="005C0404">
        <w:rPr>
          <w:rFonts w:ascii="Arial Narrow" w:hAnsi="Arial Narrow"/>
        </w:rPr>
        <w:t>Система дополнительного уравнивания потенциалов соединя</w:t>
      </w:r>
      <w:r>
        <w:rPr>
          <w:rFonts w:ascii="Arial Narrow" w:hAnsi="Arial Narrow"/>
        </w:rPr>
        <w:t>ет</w:t>
      </w:r>
      <w:r w:rsidRPr="005C0404">
        <w:rPr>
          <w:rFonts w:ascii="Arial Narrow" w:hAnsi="Arial Narrow"/>
        </w:rPr>
        <w:t xml:space="preserve">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:rsidR="00A7392A" w:rsidRPr="00514133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11" w:name="_Toc443497441"/>
      <w:bookmarkStart w:id="112" w:name="_Toc472463769"/>
      <w:bookmarkStart w:id="113" w:name="_Toc65249352"/>
      <w:bookmarkStart w:id="114" w:name="_Toc65250553"/>
      <w:bookmarkStart w:id="115" w:name="_Toc109839452"/>
      <w:bookmarkStart w:id="116" w:name="_Toc149751487"/>
      <w:r w:rsidRPr="00514133">
        <w:rPr>
          <w:rFonts w:ascii="Arial Narrow" w:hAnsi="Arial Narrow" w:cstheme="minorHAnsi"/>
          <w:lang w:val="ru-RU"/>
        </w:rPr>
        <w:t>Организация контура заземления</w:t>
      </w:r>
      <w:bookmarkEnd w:id="111"/>
      <w:bookmarkEnd w:id="112"/>
      <w:bookmarkEnd w:id="113"/>
      <w:bookmarkEnd w:id="114"/>
      <w:bookmarkEnd w:id="115"/>
      <w:bookmarkEnd w:id="116"/>
    </w:p>
    <w:p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Для подключения </w:t>
      </w:r>
      <w:r w:rsidR="00A81486">
        <w:rPr>
          <w:rFonts w:ascii="Arial Narrow" w:hAnsi="Arial Narrow"/>
        </w:rPr>
        <w:t>ММПС</w:t>
      </w:r>
      <w:r w:rsidRPr="00514133">
        <w:rPr>
          <w:rFonts w:ascii="Arial Narrow" w:hAnsi="Arial Narrow"/>
        </w:rPr>
        <w:t xml:space="preserve"> к единому контуру заземления и выравнивания потенциалов используется полосовая сталь сечением 5х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 мм.</w:t>
      </w:r>
    </w:p>
    <w:p w:rsidR="00D008E2" w:rsidRPr="00514133" w:rsidRDefault="00D008E2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Внешний контур заземления выполнен по периметру шасси.</w:t>
      </w:r>
    </w:p>
    <w:p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(ЗУ) ПС 110/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 xml:space="preserve"> кВ объект</w:t>
      </w:r>
      <w:r w:rsidR="00F353B0">
        <w:rPr>
          <w:rFonts w:ascii="Arial Narrow" w:hAnsi="Arial Narrow"/>
        </w:rPr>
        <w:t>а, на котором планируется разме</w:t>
      </w:r>
      <w:r w:rsidRPr="00514133">
        <w:rPr>
          <w:rFonts w:ascii="Arial Narrow" w:hAnsi="Arial Narrow"/>
        </w:rPr>
        <w:t xml:space="preserve">щение </w:t>
      </w:r>
      <w:r w:rsidR="00A81486">
        <w:rPr>
          <w:rFonts w:ascii="Arial Narrow" w:hAnsi="Arial Narrow"/>
        </w:rPr>
        <w:t>ММПС</w:t>
      </w:r>
      <w:r w:rsidRPr="00514133">
        <w:rPr>
          <w:rFonts w:ascii="Arial Narrow" w:hAnsi="Arial Narrow"/>
        </w:rPr>
        <w:t>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Вертикальные заземлители заглубляют по контуру ЗУ, в</w:t>
      </w:r>
      <w:r w:rsidR="00B74CB7">
        <w:rPr>
          <w:rFonts w:ascii="Arial Narrow" w:hAnsi="Arial Narrow"/>
        </w:rPr>
        <w:t xml:space="preserve"> местах заземления молниеотводо</w:t>
      </w:r>
      <w:r w:rsidRPr="00514133">
        <w:rPr>
          <w:rFonts w:ascii="Arial Narrow" w:hAnsi="Arial Narrow"/>
        </w:rPr>
        <w:t xml:space="preserve">в узлах сетки ЗУ. Количество и длина вертикальных заземлителей, а </w:t>
      </w:r>
      <w:proofErr w:type="gramStart"/>
      <w:r w:rsidRPr="00514133">
        <w:rPr>
          <w:rFonts w:ascii="Arial Narrow" w:hAnsi="Arial Narrow"/>
        </w:rPr>
        <w:t>так же</w:t>
      </w:r>
      <w:proofErr w:type="gramEnd"/>
      <w:r w:rsidRPr="00514133">
        <w:rPr>
          <w:rFonts w:ascii="Arial Narrow" w:hAnsi="Arial Narrow"/>
        </w:rPr>
        <w:t xml:space="preserve"> шаг сети выравнивания потенциалов, определяют расчётом и зависят от уровня напряжения ПС.</w:t>
      </w:r>
    </w:p>
    <w:p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Вокруг площадки для установ</w:t>
      </w:r>
      <w:r w:rsidR="00D008E2">
        <w:rPr>
          <w:rFonts w:ascii="Arial Narrow" w:hAnsi="Arial Narrow"/>
        </w:rPr>
        <w:t xml:space="preserve">ки модулей </w:t>
      </w:r>
      <w:r w:rsidR="00A81486">
        <w:rPr>
          <w:rFonts w:ascii="Arial Narrow" w:hAnsi="Arial Narrow"/>
        </w:rPr>
        <w:t>ММПС</w:t>
      </w:r>
      <w:r w:rsidR="00D008E2">
        <w:rPr>
          <w:rFonts w:ascii="Arial Narrow" w:hAnsi="Arial Narrow"/>
        </w:rPr>
        <w:t xml:space="preserve"> выполняют контур</w:t>
      </w:r>
      <w:r w:rsidRPr="00514133">
        <w:rPr>
          <w:rFonts w:ascii="Arial Narrow" w:hAnsi="Arial Narrow"/>
        </w:rPr>
        <w:t xml:space="preserve"> заземления. Конт</w:t>
      </w:r>
      <w:r w:rsidR="00D008E2">
        <w:rPr>
          <w:rFonts w:ascii="Arial Narrow" w:hAnsi="Arial Narrow"/>
        </w:rPr>
        <w:t>ур</w:t>
      </w:r>
      <w:r w:rsidRPr="00514133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 xml:space="preserve">0 мм, на расстоянии 1 метр от </w:t>
      </w:r>
      <w:r w:rsidR="00D008E2">
        <w:rPr>
          <w:rFonts w:ascii="Arial Narrow" w:hAnsi="Arial Narrow"/>
        </w:rPr>
        <w:t>шасси</w:t>
      </w:r>
      <w:r w:rsidRPr="00514133">
        <w:rPr>
          <w:rFonts w:ascii="Arial Narrow" w:hAnsi="Arial Narrow"/>
        </w:rPr>
        <w:t>.</w:t>
      </w:r>
    </w:p>
    <w:p w:rsidR="00A7392A" w:rsidRDefault="00A7392A" w:rsidP="00A7392A">
      <w:pPr>
        <w:pStyle w:val="affffffffff7"/>
        <w:rPr>
          <w:rFonts w:ascii="Arial Narrow" w:hAnsi="Arial Narrow"/>
        </w:rPr>
      </w:pPr>
      <w:r w:rsidRPr="00D5476D">
        <w:rPr>
          <w:rFonts w:ascii="Arial Narrow" w:hAnsi="Arial Narrow"/>
        </w:rPr>
        <w:t xml:space="preserve">Подключение магистралей заземления </w:t>
      </w:r>
      <w:r w:rsidR="00F353B0" w:rsidRPr="00D5476D">
        <w:rPr>
          <w:rFonts w:ascii="Arial Narrow" w:hAnsi="Arial Narrow"/>
        </w:rPr>
        <w:t>КРУЭ 110</w:t>
      </w:r>
      <w:r w:rsidR="000276C8" w:rsidRPr="00D5476D">
        <w:rPr>
          <w:rFonts w:ascii="Arial Narrow" w:hAnsi="Arial Narrow"/>
        </w:rPr>
        <w:t xml:space="preserve"> кВ, трансформатора и модуля </w:t>
      </w:r>
      <w:r w:rsidR="00F353B0" w:rsidRPr="00D5476D">
        <w:rPr>
          <w:rFonts w:ascii="Arial Narrow" w:hAnsi="Arial Narrow"/>
        </w:rPr>
        <w:t xml:space="preserve">ЗРУ </w:t>
      </w:r>
      <w:r w:rsidR="009933F0">
        <w:rPr>
          <w:rFonts w:ascii="Arial Narrow" w:hAnsi="Arial Narrow"/>
        </w:rPr>
        <w:t>6</w:t>
      </w:r>
      <w:r w:rsidR="00F353B0" w:rsidRPr="00D5476D">
        <w:rPr>
          <w:rFonts w:ascii="Arial Narrow" w:hAnsi="Arial Narrow"/>
        </w:rPr>
        <w:t xml:space="preserve"> </w:t>
      </w:r>
      <w:proofErr w:type="gramStart"/>
      <w:r w:rsidR="00F353B0" w:rsidRPr="00D5476D">
        <w:rPr>
          <w:rFonts w:ascii="Arial Narrow" w:hAnsi="Arial Narrow"/>
        </w:rPr>
        <w:t xml:space="preserve">кВ </w:t>
      </w:r>
      <w:r w:rsidRPr="00D5476D">
        <w:rPr>
          <w:rFonts w:ascii="Arial Narrow" w:hAnsi="Arial Narrow"/>
        </w:rPr>
        <w:t xml:space="preserve"> к</w:t>
      </w:r>
      <w:proofErr w:type="gramEnd"/>
      <w:r w:rsidRPr="00D5476D">
        <w:rPr>
          <w:rFonts w:ascii="Arial Narrow" w:hAnsi="Arial Narrow"/>
        </w:rPr>
        <w:t xml:space="preserve">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9933F0">
        <w:rPr>
          <w:rFonts w:ascii="Arial Narrow" w:hAnsi="Arial Narrow"/>
        </w:rPr>
        <w:t>6</w:t>
      </w:r>
      <w:r w:rsidRPr="00D5476D">
        <w:rPr>
          <w:rFonts w:ascii="Arial Narrow" w:hAnsi="Arial Narrow"/>
        </w:rPr>
        <w:t>0 мм. Число</w:t>
      </w:r>
      <w:r w:rsidRPr="00514133">
        <w:rPr>
          <w:rFonts w:ascii="Arial Narrow" w:hAnsi="Arial Narrow"/>
        </w:rPr>
        <w:t xml:space="preserve"> соединений магистрали заземления каждого модуля с контуром заземления должно быть не менее двух.</w:t>
      </w:r>
      <w:r w:rsidR="00D008E2">
        <w:rPr>
          <w:rFonts w:ascii="Arial Narrow" w:hAnsi="Arial Narrow"/>
        </w:rPr>
        <w:t xml:space="preserve"> </w:t>
      </w:r>
      <w:r w:rsidR="00D008E2" w:rsidRPr="00D008E2">
        <w:rPr>
          <w:rFonts w:ascii="Arial Narrow" w:hAnsi="Arial Narrow"/>
        </w:rPr>
        <w:t>Возле контактных площадок наносится знак заземления.</w:t>
      </w:r>
    </w:p>
    <w:p w:rsidR="00292BF7" w:rsidRDefault="00D008E2" w:rsidP="00A7392A">
      <w:pPr>
        <w:pStyle w:val="affffffffff7"/>
        <w:rPr>
          <w:rFonts w:ascii="Arial Narrow" w:hAnsi="Arial Narrow"/>
        </w:rPr>
      </w:pPr>
      <w:r w:rsidRPr="00D008E2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</w:t>
      </w:r>
      <w:r>
        <w:rPr>
          <w:rFonts w:ascii="Arial Narrow" w:hAnsi="Arial Narrow"/>
        </w:rPr>
        <w:t>.</w:t>
      </w:r>
      <w:r w:rsidR="00292BF7">
        <w:rPr>
          <w:rFonts w:ascii="Arial Narrow" w:hAnsi="Arial Narrow"/>
        </w:rPr>
        <w:t xml:space="preserve"> </w:t>
      </w:r>
      <w:r w:rsidR="00292BF7" w:rsidRPr="00292BF7">
        <w:rPr>
          <w:rFonts w:ascii="Arial Narrow" w:hAnsi="Arial Narrow"/>
        </w:rPr>
        <w:t>Все двери шкафов соединить с корпусами гибкими заземляющими проводниками</w:t>
      </w:r>
      <w:r w:rsidR="00292BF7">
        <w:rPr>
          <w:rFonts w:ascii="Arial Narrow" w:hAnsi="Arial Narrow"/>
        </w:rPr>
        <w:t>.</w:t>
      </w:r>
    </w:p>
    <w:p w:rsidR="00D008E2" w:rsidRDefault="00B74CB7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Все с</w:t>
      </w:r>
      <w:r w:rsidR="00D008E2" w:rsidRPr="00D008E2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:rsidR="00292BF7" w:rsidRDefault="00292BF7" w:rsidP="00A7392A">
      <w:pPr>
        <w:pStyle w:val="affffffffff7"/>
        <w:rPr>
          <w:rFonts w:ascii="Arial Narrow" w:hAnsi="Arial Narrow"/>
        </w:rPr>
      </w:pPr>
      <w:r w:rsidRPr="00292BF7">
        <w:rPr>
          <w:rFonts w:ascii="Arial Narrow" w:hAnsi="Arial Narrow"/>
        </w:rPr>
        <w:t>Полос</w:t>
      </w:r>
      <w:r>
        <w:rPr>
          <w:rFonts w:ascii="Arial Narrow" w:hAnsi="Arial Narrow"/>
        </w:rPr>
        <w:t>а</w:t>
      </w:r>
      <w:r w:rsidRPr="00292BF7">
        <w:rPr>
          <w:rFonts w:ascii="Arial Narrow" w:hAnsi="Arial Narrow"/>
        </w:rPr>
        <w:t xml:space="preserve"> заземления на всем её протяжении окра</w:t>
      </w:r>
      <w:r>
        <w:rPr>
          <w:rFonts w:ascii="Arial Narrow" w:hAnsi="Arial Narrow"/>
        </w:rPr>
        <w:t>шена</w:t>
      </w:r>
      <w:r w:rsidRPr="00292BF7">
        <w:rPr>
          <w:rFonts w:ascii="Arial Narrow" w:hAnsi="Arial Narrow"/>
        </w:rPr>
        <w:t xml:space="preserve"> битумным лаком БТ-123 черного цвета</w:t>
      </w:r>
      <w:r>
        <w:rPr>
          <w:rFonts w:ascii="Arial Narrow" w:hAnsi="Arial Narrow"/>
        </w:rPr>
        <w:t>.</w:t>
      </w:r>
    </w:p>
    <w:p w:rsidR="000540C4" w:rsidRPr="00276759" w:rsidRDefault="000540C4" w:rsidP="000540C4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  <w:highlight w:val="green"/>
        </w:rPr>
      </w:pPr>
      <w:bookmarkStart w:id="117" w:name="_Toc149751488"/>
      <w:r w:rsidRPr="00276759">
        <w:rPr>
          <w:rFonts w:ascii="Arial Narrow" w:hAnsi="Arial Narrow" w:cstheme="minorHAnsi"/>
          <w:highlight w:val="green"/>
        </w:rPr>
        <w:t>РЕЛЕЙНАЯ ЗАЩИТА И АВТОМАТИКА</w:t>
      </w:r>
      <w:bookmarkEnd w:id="117"/>
    </w:p>
    <w:p w:rsidR="000540C4" w:rsidRPr="00276759" w:rsidRDefault="000540C4" w:rsidP="000540C4">
      <w:pPr>
        <w:pStyle w:val="affffffffff7"/>
        <w:rPr>
          <w:rFonts w:ascii="Arial Narrow" w:hAnsi="Arial Narrow" w:cstheme="minorHAnsi"/>
          <w:highlight w:val="green"/>
        </w:rPr>
      </w:pP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На ММПС выполнены системы РЗА для следующих объектов:</w:t>
      </w:r>
    </w:p>
    <w:p w:rsidR="000F1AD7" w:rsidRPr="00276759" w:rsidRDefault="000F1AD7" w:rsidP="007923B9">
      <w:pPr>
        <w:pStyle w:val="affffffffff7"/>
        <w:numPr>
          <w:ilvl w:val="0"/>
          <w:numId w:val="3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силового трансформатора;</w:t>
      </w:r>
    </w:p>
    <w:p w:rsidR="000F1AD7" w:rsidRPr="00276759" w:rsidRDefault="000F1AD7" w:rsidP="007923B9">
      <w:pPr>
        <w:pStyle w:val="affffffffff7"/>
        <w:numPr>
          <w:ilvl w:val="0"/>
          <w:numId w:val="3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ЗРУ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Структура устройств РЗА для подстанционных элементов принята исходя из обеспечения:</w:t>
      </w:r>
    </w:p>
    <w:p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исключение необходимости вывода из работы первичного оборудования.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Повышение надежности РЗА защищаемых элементов обеспечивается: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выполнением ближнего резервирования;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установкой на защищаемом элементе двух комплектов защит (по необходимости);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использованием УРОВ;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Микропроцессорные устройства РЗА обеспечивают свою работу при частоте 45,0 – 55,0 Гц.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Регистрация аварийных событий выполняется при помощи встроенных функций, имеющихся в МП терминалах РЗА. Также предусматривается установка отдельного шкафа регистратора аварийных событий.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Электрические связи релейной защиты и автоматики выполняются экранированными не распространяющими горение кабелями с пониженным </w:t>
      </w:r>
      <w:proofErr w:type="spellStart"/>
      <w:r w:rsidRPr="00276759">
        <w:rPr>
          <w:rFonts w:ascii="Arial Narrow" w:hAnsi="Arial Narrow"/>
          <w:highlight w:val="green"/>
        </w:rPr>
        <w:t>дымо</w:t>
      </w:r>
      <w:proofErr w:type="spellEnd"/>
      <w:r w:rsidRPr="00276759">
        <w:rPr>
          <w:rFonts w:ascii="Arial Narrow" w:hAnsi="Arial Narrow"/>
          <w:highlight w:val="green"/>
        </w:rPr>
        <w:t xml:space="preserve">- и газовыделением с медными жилами </w:t>
      </w:r>
      <w:proofErr w:type="spellStart"/>
      <w:r w:rsidRPr="00276759">
        <w:rPr>
          <w:rFonts w:ascii="Arial Narrow" w:hAnsi="Arial Narrow"/>
          <w:highlight w:val="green"/>
        </w:rPr>
        <w:t>КВВГЭнг</w:t>
      </w:r>
      <w:proofErr w:type="spellEnd"/>
      <w:r w:rsidRPr="00276759">
        <w:rPr>
          <w:rFonts w:ascii="Arial Narrow" w:hAnsi="Arial Narrow"/>
          <w:highlight w:val="green"/>
        </w:rPr>
        <w:t>(А)-LS.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Связь с АСУ ТП осуществляется c использованием последовательного интерфейса RS 485. Устройства РЗА имеют необходимое количество портов связи для включения в локальную сеть ПС с поддержкой требуемых протоколов.</w:t>
      </w:r>
    </w:p>
    <w:p w:rsidR="000D6B07" w:rsidRPr="00276759" w:rsidRDefault="000D6B07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Система РЗА выполняется на базе МП терминалов БМРЗ производства ООО «НТЦ Механотроника». По указанию заказчика возможно использование устройств РЗА другого </w:t>
      </w:r>
      <w:proofErr w:type="spellStart"/>
      <w:r w:rsidRPr="00276759">
        <w:rPr>
          <w:rFonts w:ascii="Arial Narrow" w:hAnsi="Arial Narrow"/>
          <w:highlight w:val="green"/>
        </w:rPr>
        <w:t>произаодителя</w:t>
      </w:r>
      <w:proofErr w:type="spellEnd"/>
      <w:r w:rsidRPr="00276759">
        <w:rPr>
          <w:rFonts w:ascii="Arial Narrow" w:hAnsi="Arial Narrow"/>
          <w:highlight w:val="green"/>
        </w:rPr>
        <w:t>.</w:t>
      </w: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</w:p>
    <w:p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18" w:name="_Toc109839454"/>
      <w:bookmarkStart w:id="119" w:name="_Toc65250556"/>
      <w:bookmarkStart w:id="120" w:name="_Toc65249355"/>
      <w:bookmarkStart w:id="121" w:name="_Toc149751489"/>
      <w:r w:rsidRPr="00276759">
        <w:rPr>
          <w:rFonts w:ascii="Arial Narrow" w:hAnsi="Arial Narrow" w:cstheme="minorHAnsi"/>
          <w:highlight w:val="green"/>
          <w:lang w:val="ru-RU"/>
        </w:rPr>
        <w:t>Защита силового трансформатора</w:t>
      </w:r>
      <w:bookmarkEnd w:id="118"/>
      <w:bookmarkEnd w:id="119"/>
      <w:bookmarkEnd w:id="120"/>
      <w:bookmarkEnd w:id="121"/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состав шкафа защит и автоматики </w:t>
      </w:r>
      <w:r w:rsidRPr="00276759">
        <w:rPr>
          <w:rFonts w:ascii="Arial Narrow" w:hAnsi="Arial Narrow"/>
          <w:highlight w:val="green"/>
        </w:rPr>
        <w:t xml:space="preserve">регулирования </w:t>
      </w:r>
      <w:r w:rsidRPr="00276759">
        <w:rPr>
          <w:rFonts w:ascii="Arial Narrow" w:hAnsi="Arial Narrow"/>
          <w:highlight w:val="green"/>
        </w:rPr>
        <w:t>трансформатора (</w:t>
      </w:r>
      <w:proofErr w:type="spellStart"/>
      <w:r w:rsidRPr="00276759">
        <w:rPr>
          <w:rFonts w:ascii="Arial Narrow" w:hAnsi="Arial Narrow"/>
          <w:highlight w:val="green"/>
        </w:rPr>
        <w:t>ШЗТ</w:t>
      </w:r>
      <w:r w:rsidRPr="00276759">
        <w:rPr>
          <w:rFonts w:ascii="Arial Narrow" w:hAnsi="Arial Narrow"/>
          <w:highlight w:val="green"/>
        </w:rPr>
        <w:t>иАРНТ</w:t>
      </w:r>
      <w:proofErr w:type="spellEnd"/>
      <w:r w:rsidRPr="00276759">
        <w:rPr>
          <w:rFonts w:ascii="Arial Narrow" w:hAnsi="Arial Narrow"/>
          <w:highlight w:val="green"/>
        </w:rPr>
        <w:t xml:space="preserve">) входят: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основных защит</w:t>
      </w:r>
      <w:r w:rsidRPr="00276759">
        <w:rPr>
          <w:rFonts w:ascii="Arial Narrow" w:hAnsi="Arial Narrow" w:cstheme="minorHAnsi"/>
          <w:highlight w:val="green"/>
        </w:rPr>
        <w:t xml:space="preserve"> БМРЗ-ТД</w:t>
      </w:r>
      <w:r w:rsidRPr="00276759">
        <w:rPr>
          <w:rFonts w:ascii="Arial Narrow" w:hAnsi="Arial Narrow" w:cstheme="minorHAnsi"/>
          <w:highlight w:val="green"/>
        </w:rPr>
        <w:t>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резервных защит и АУВ</w:t>
      </w:r>
      <w:r w:rsidRPr="00276759">
        <w:rPr>
          <w:rFonts w:ascii="Arial Narrow" w:hAnsi="Arial Narrow" w:cstheme="minorHAnsi"/>
          <w:highlight w:val="green"/>
        </w:rPr>
        <w:t xml:space="preserve"> БМРЗ-ТР</w:t>
      </w:r>
      <w:r w:rsidRPr="00276759">
        <w:rPr>
          <w:rFonts w:ascii="Arial Narrow" w:hAnsi="Arial Narrow" w:cstheme="minorHAnsi"/>
          <w:highlight w:val="green"/>
        </w:rPr>
        <w:t>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регулирования напряжения трансформатора</w:t>
      </w:r>
      <w:r w:rsidR="000D6B07" w:rsidRPr="00276759">
        <w:rPr>
          <w:rFonts w:ascii="Arial Narrow" w:hAnsi="Arial Narrow" w:cstheme="minorHAnsi"/>
          <w:highlight w:val="green"/>
        </w:rPr>
        <w:t xml:space="preserve"> БМРЗ-156-ЦРН</w:t>
      </w:r>
      <w:r w:rsidRPr="00276759">
        <w:rPr>
          <w:rFonts w:ascii="Arial Narrow" w:hAnsi="Arial Narrow" w:cstheme="minorHAnsi"/>
          <w:highlight w:val="green"/>
        </w:rPr>
        <w:t xml:space="preserve">. 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Функции, выполняемые терминалом основных защит трансформатора: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дифференциальная токовая защита трансформатора (ДЗТ) от всех видов КЗ;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 максимальная токовая защита с комбинированным пуском по напряжению от многофазных КЗ;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защита от перегрузки (ЗП);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пуск автоматики охлаждения по току;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блокировка РПН при перегрузке;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контроль состояния изоляции цепей газовой защиты трансформатора;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proofErr w:type="spellStart"/>
      <w:r w:rsidRPr="00276759">
        <w:rPr>
          <w:rFonts w:ascii="Arial Narrow" w:hAnsi="Arial Narrow" w:cstheme="minorHAnsi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аварийных процессов;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регистрация событий.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Функции, выполняемые терминалом резервных защит и автоматики управления выключателя трансформатора: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максимальная токовая защита с комбинированным пуском по напряжению от многофазных КЗ;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состояния изоляции цепей газовой защиты трансформатора;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УРОВ;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операции отключения и включения выключателя по внешним командам;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защита от многократного включения выключателя;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целостности цепей электромагнитов управления;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состояния выключателя по ряду входных дискретных сигналов;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защита электромагнитов управления от длительного протекания тока;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давления;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proofErr w:type="spellStart"/>
      <w:r w:rsidRPr="00276759">
        <w:rPr>
          <w:rFonts w:ascii="Arial Narrow" w:hAnsi="Arial Narrow" w:cstheme="minorHAnsi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аварийных процессов;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регистрация событий.</w:t>
      </w:r>
    </w:p>
    <w:p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Функции, выполняемые терминалом АРНТ: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автоматическое поддержание напряжения в заданных пределах;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ручное регулирование напряжения;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блокировка работы РПН при обнаружении неисправности привода РПН; </w:t>
      </w:r>
    </w:p>
    <w:p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блокировка РПН от внешних сигналов;</w:t>
      </w:r>
    </w:p>
    <w:p w:rsidR="000F1AD7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регистрация </w:t>
      </w:r>
      <w:r w:rsidRPr="00276759">
        <w:rPr>
          <w:rFonts w:ascii="Arial Narrow" w:hAnsi="Arial Narrow" w:cstheme="minorHAnsi"/>
          <w:highlight w:val="green"/>
        </w:rPr>
        <w:t>событий.</w:t>
      </w:r>
    </w:p>
    <w:p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22" w:name="_Toc109839456"/>
      <w:bookmarkStart w:id="123" w:name="_Toc65250557"/>
      <w:bookmarkStart w:id="124" w:name="_Toc65249356"/>
      <w:bookmarkStart w:id="125" w:name="_Toc149751490"/>
      <w:r w:rsidRPr="00276759">
        <w:rPr>
          <w:rFonts w:ascii="Arial Narrow" w:hAnsi="Arial Narrow" w:cstheme="minorHAnsi"/>
          <w:highlight w:val="green"/>
          <w:lang w:val="ru-RU"/>
        </w:rPr>
        <w:t xml:space="preserve">Защита элементов КРУ </w:t>
      </w:r>
      <w:r w:rsidR="009933F0" w:rsidRPr="00276759">
        <w:rPr>
          <w:rFonts w:ascii="Arial Narrow" w:hAnsi="Arial Narrow" w:cstheme="minorHAnsi"/>
          <w:highlight w:val="green"/>
          <w:lang w:val="ru-RU"/>
        </w:rPr>
        <w:t>6</w:t>
      </w:r>
      <w:r w:rsidRPr="00276759">
        <w:rPr>
          <w:rFonts w:ascii="Arial Narrow" w:hAnsi="Arial Narrow" w:cstheme="minorHAnsi"/>
          <w:highlight w:val="green"/>
          <w:lang w:val="ru-RU"/>
        </w:rPr>
        <w:t> кВ</w:t>
      </w:r>
      <w:bookmarkEnd w:id="122"/>
      <w:bookmarkEnd w:id="123"/>
      <w:bookmarkEnd w:id="124"/>
      <w:bookmarkEnd w:id="125"/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 релейном отсеке ячейки ввода РУ-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установлено устройство защиты БМРЗ-103-ВВ c реализацией функций: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напряжению,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потери питания (ЗПП),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логическая защита шин (ЛЗШ),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защита от однофазных замыканий на землю (ОЗЗ),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устройство резервирования при отказе выключателя (УРОВ),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автоматическое повторное включение (АПВ),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событий, </w:t>
      </w:r>
    </w:p>
    <w:p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</w:p>
    <w:p w:rsidR="000F1AD7" w:rsidRPr="00276759" w:rsidRDefault="000F1AD7" w:rsidP="000F1AD7">
      <w:pPr>
        <w:pStyle w:val="Default"/>
        <w:ind w:left="1440" w:hanging="360"/>
        <w:jc w:val="both"/>
        <w:rPr>
          <w:rFonts w:ascii="Arial Narrow" w:hAnsi="Arial Narrow" w:cs="Arial"/>
          <w:color w:val="auto"/>
          <w:highlight w:val="green"/>
          <w:lang w:eastAsia="en-US"/>
        </w:rPr>
      </w:pPr>
    </w:p>
    <w:p w:rsidR="000D6B07" w:rsidRPr="00276759" w:rsidRDefault="000D6B07" w:rsidP="000D6B0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релейном отсеке ячейки </w:t>
      </w:r>
      <w:r w:rsidR="006010F7" w:rsidRPr="00276759">
        <w:rPr>
          <w:rFonts w:ascii="Arial Narrow" w:hAnsi="Arial Narrow"/>
          <w:highlight w:val="green"/>
        </w:rPr>
        <w:t>СВ</w:t>
      </w:r>
      <w:r w:rsidRPr="00276759">
        <w:rPr>
          <w:rFonts w:ascii="Arial Narrow" w:hAnsi="Arial Narrow"/>
          <w:highlight w:val="green"/>
        </w:rPr>
        <w:t xml:space="preserve"> РУ-6 кВ ММПС установлено устройство защиты БМРЗ-103-</w:t>
      </w:r>
      <w:r w:rsidR="006010F7" w:rsidRPr="00276759">
        <w:rPr>
          <w:rFonts w:ascii="Arial Narrow" w:hAnsi="Arial Narrow"/>
          <w:highlight w:val="green"/>
        </w:rPr>
        <w:t>С</w:t>
      </w:r>
      <w:r w:rsidRPr="00276759">
        <w:rPr>
          <w:rFonts w:ascii="Arial Narrow" w:hAnsi="Arial Narrow"/>
          <w:highlight w:val="green"/>
        </w:rPr>
        <w:t>В c реализацией функций: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напряжению,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логическая защита шин (ЛЗШ), 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устройство резервирования при отказе выключателя (УРОВ), 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6 кВ, 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автоматическое повторное включение (АПВ), 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событий, </w:t>
      </w:r>
    </w:p>
    <w:p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</w:p>
    <w:p w:rsidR="000D6B07" w:rsidRPr="00276759" w:rsidRDefault="000D6B07" w:rsidP="000F1AD7">
      <w:pPr>
        <w:pStyle w:val="affffffffff7"/>
        <w:rPr>
          <w:rFonts w:ascii="Arial Narrow" w:hAnsi="Arial Narrow"/>
          <w:highlight w:val="green"/>
        </w:rPr>
      </w:pPr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релейных отсеках ячеек ОЛ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установлены устройства защиты БМРЗ-10</w:t>
      </w:r>
      <w:r w:rsidR="000D6B07" w:rsidRPr="00276759">
        <w:rPr>
          <w:rFonts w:ascii="Arial Narrow" w:hAnsi="Arial Narrow"/>
          <w:highlight w:val="green"/>
        </w:rPr>
        <w:t>1</w:t>
      </w:r>
      <w:r w:rsidRPr="00276759">
        <w:rPr>
          <w:rFonts w:ascii="Arial Narrow" w:hAnsi="Arial Narrow"/>
          <w:highlight w:val="green"/>
        </w:rPr>
        <w:t>-КЛ c реализацией функций:</w:t>
      </w:r>
      <w:bookmarkStart w:id="126" w:name="_Toc69311192"/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</w:t>
      </w:r>
      <w:bookmarkStart w:id="127" w:name="_Toc69311193"/>
      <w:bookmarkEnd w:id="126"/>
      <w:r w:rsidRPr="00276759">
        <w:rPr>
          <w:rFonts w:ascii="Arial Narrow" w:hAnsi="Arial Narrow"/>
          <w:highlight w:val="green"/>
        </w:rPr>
        <w:t xml:space="preserve">, </w:t>
      </w:r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однофазных замыканий на землю (ОЗЗ)</w:t>
      </w:r>
      <w:bookmarkEnd w:id="127"/>
      <w:r w:rsidRPr="00276759">
        <w:rPr>
          <w:rFonts w:ascii="Arial Narrow" w:hAnsi="Arial Narrow"/>
          <w:highlight w:val="green"/>
        </w:rPr>
        <w:t xml:space="preserve">, </w:t>
      </w:r>
      <w:bookmarkStart w:id="128" w:name="_Toc69311194"/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bookmarkStart w:id="129" w:name="_Toc69311197"/>
      <w:bookmarkEnd w:id="128"/>
      <w:r w:rsidRPr="00276759">
        <w:rPr>
          <w:rFonts w:ascii="Arial Narrow" w:hAnsi="Arial Narrow"/>
          <w:highlight w:val="green"/>
        </w:rPr>
        <w:t>устройство резервирования при отказе выключателя (УРОВ)</w:t>
      </w:r>
      <w:bookmarkStart w:id="130" w:name="_Toc69311198"/>
      <w:bookmarkEnd w:id="129"/>
      <w:r w:rsidRPr="00276759">
        <w:rPr>
          <w:rFonts w:ascii="Arial Narrow" w:hAnsi="Arial Narrow"/>
          <w:highlight w:val="green"/>
        </w:rPr>
        <w:t xml:space="preserve">, </w:t>
      </w:r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lastRenderedPageBreak/>
        <w:t>автоматическое повторное включение (АПВ)</w:t>
      </w:r>
      <w:bookmarkStart w:id="131" w:name="_Toc69311199"/>
      <w:bookmarkEnd w:id="130"/>
      <w:r w:rsidRPr="00276759">
        <w:rPr>
          <w:rFonts w:ascii="Arial Narrow" w:hAnsi="Arial Narrow"/>
          <w:highlight w:val="green"/>
        </w:rPr>
        <w:t xml:space="preserve">, </w:t>
      </w:r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</w:t>
      </w:r>
      <w:bookmarkEnd w:id="131"/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кВ, </w:t>
      </w:r>
      <w:bookmarkStart w:id="132" w:name="_Toc69311200"/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</w:t>
      </w:r>
      <w:bookmarkEnd w:id="132"/>
      <w:r w:rsidRPr="00276759">
        <w:rPr>
          <w:rFonts w:ascii="Arial Narrow" w:hAnsi="Arial Narrow"/>
          <w:highlight w:val="green"/>
        </w:rPr>
        <w:t xml:space="preserve">, </w:t>
      </w:r>
      <w:bookmarkStart w:id="133" w:name="_Toc69311201"/>
    </w:p>
    <w:p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  <w:bookmarkEnd w:id="133"/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релейном отсеке ячейки ТН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установлено устройство защиты БМРЗ-104-ТН c реализацией функций:</w:t>
      </w:r>
      <w:bookmarkStart w:id="134" w:name="_Toc69311202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однофазных замыканий на землю с действием на сигнал (защита максимального напряжения нулевой последовательности)</w:t>
      </w:r>
      <w:bookmarkEnd w:id="134"/>
      <w:r w:rsidRPr="00276759">
        <w:rPr>
          <w:rFonts w:ascii="Arial Narrow" w:hAnsi="Arial Narrow"/>
          <w:highlight w:val="green"/>
        </w:rPr>
        <w:t>,</w:t>
      </w:r>
      <w:bookmarkStart w:id="135" w:name="_Toc69311203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контроль наличия напряжения на фазах</w:t>
      </w:r>
      <w:bookmarkEnd w:id="135"/>
      <w:r w:rsidRPr="00276759">
        <w:rPr>
          <w:rFonts w:ascii="Arial Narrow" w:hAnsi="Arial Narrow"/>
          <w:highlight w:val="green"/>
        </w:rPr>
        <w:t xml:space="preserve">, </w:t>
      </w:r>
      <w:bookmarkStart w:id="136" w:name="_Toc69311204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минимального напряжения (ЗМН)</w:t>
      </w:r>
      <w:bookmarkEnd w:id="136"/>
      <w:r w:rsidRPr="00276759">
        <w:rPr>
          <w:rFonts w:ascii="Arial Narrow" w:hAnsi="Arial Narrow"/>
          <w:highlight w:val="green"/>
        </w:rPr>
        <w:t xml:space="preserve">, </w:t>
      </w:r>
      <w:bookmarkStart w:id="137" w:name="_Toc69311205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повышения напряжения (ЗПН)</w:t>
      </w:r>
      <w:bookmarkEnd w:id="137"/>
      <w:r w:rsidRPr="00276759">
        <w:rPr>
          <w:rFonts w:ascii="Arial Narrow" w:hAnsi="Arial Narrow"/>
          <w:highlight w:val="green"/>
        </w:rPr>
        <w:t xml:space="preserve">, </w:t>
      </w:r>
      <w:bookmarkStart w:id="138" w:name="_Toc69311206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повышения частоты</w:t>
      </w:r>
      <w:bookmarkEnd w:id="138"/>
      <w:r w:rsidRPr="00276759">
        <w:rPr>
          <w:rFonts w:ascii="Arial Narrow" w:hAnsi="Arial Narrow"/>
          <w:highlight w:val="green"/>
        </w:rPr>
        <w:t xml:space="preserve">, </w:t>
      </w:r>
      <w:bookmarkStart w:id="139" w:name="_Toc69311207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понижения частоты</w:t>
      </w:r>
      <w:bookmarkEnd w:id="139"/>
      <w:r w:rsidRPr="00276759">
        <w:rPr>
          <w:rFonts w:ascii="Arial Narrow" w:hAnsi="Arial Narrow"/>
          <w:highlight w:val="green"/>
        </w:rPr>
        <w:t xml:space="preserve">, </w:t>
      </w:r>
      <w:bookmarkStart w:id="140" w:name="_Toc69311208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автоматическая частотная разгрузка (АЧР)</w:t>
      </w:r>
      <w:bookmarkEnd w:id="140"/>
      <w:r w:rsidRPr="00276759">
        <w:rPr>
          <w:rFonts w:ascii="Arial Narrow" w:hAnsi="Arial Narrow"/>
          <w:highlight w:val="green"/>
        </w:rPr>
        <w:t xml:space="preserve">, </w:t>
      </w:r>
      <w:bookmarkStart w:id="141" w:name="_Toc69311209"/>
    </w:p>
    <w:p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автоматическое обратное повторное включение отключенных присоединений (ЧАПВ).</w:t>
      </w:r>
      <w:bookmarkEnd w:id="141"/>
      <w:r w:rsidRPr="00276759">
        <w:rPr>
          <w:rFonts w:ascii="Arial Narrow" w:hAnsi="Arial Narrow"/>
          <w:highlight w:val="green"/>
        </w:rPr>
        <w:t xml:space="preserve"> </w:t>
      </w:r>
    </w:p>
    <w:p w:rsidR="006010F7" w:rsidRPr="00276759" w:rsidRDefault="000F1AD7" w:rsidP="006010F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 w:cstheme="minorHAnsi"/>
          <w:b/>
          <w:bCs/>
          <w:highlight w:val="green"/>
        </w:rPr>
        <w:t>Для защиты от дуговых замыканий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r w:rsidR="006010F7" w:rsidRPr="00276759">
        <w:rPr>
          <w:rFonts w:ascii="Arial Narrow" w:hAnsi="Arial Narrow"/>
          <w:highlight w:val="green"/>
        </w:rPr>
        <w:t xml:space="preserve">(ЗДЗ) в КРУ </w:t>
      </w:r>
      <w:r w:rsidR="006010F7" w:rsidRPr="00276759">
        <w:rPr>
          <w:rFonts w:ascii="Arial Narrow" w:hAnsi="Arial Narrow"/>
          <w:highlight w:val="green"/>
        </w:rPr>
        <w:t>6</w:t>
      </w:r>
      <w:r w:rsidR="006010F7" w:rsidRPr="00276759">
        <w:rPr>
          <w:rFonts w:ascii="Arial Narrow" w:hAnsi="Arial Narrow"/>
          <w:highlight w:val="green"/>
        </w:rPr>
        <w:t xml:space="preserve"> кВ предусматривается комплект устройств оптической дуговой защиты.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ввода.</w:t>
      </w: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b/>
          <w:bCs/>
          <w:highlight w:val="green"/>
        </w:rPr>
        <w:t>Логическая защита</w:t>
      </w:r>
      <w:r w:rsidRPr="00276759">
        <w:rPr>
          <w:rFonts w:ascii="Arial Narrow" w:hAnsi="Arial Narrow" w:cstheme="minorHAnsi"/>
          <w:highlight w:val="green"/>
        </w:rPr>
        <w:t xml:space="preserve"> реализуется с помощью терминалов защит ВВ и ОЛ. Функция ЛЗШ отключает рабочий ввод без выдержки времени при срабатывании МТЗ ввода и отсутствии сигнала о срабатывании МТЗ отходящих линий, что свидетельствует о повреждении на шинах.</w:t>
      </w:r>
    </w:p>
    <w:p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42" w:name="_Toc149751491"/>
      <w:r w:rsidRPr="00276759">
        <w:rPr>
          <w:rFonts w:ascii="Arial Narrow" w:hAnsi="Arial Narrow" w:cstheme="minorHAnsi"/>
          <w:highlight w:val="green"/>
          <w:lang w:val="ru-RU"/>
        </w:rPr>
        <w:t>Управление и сигнализация</w:t>
      </w:r>
      <w:bookmarkEnd w:id="142"/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Управление всем коммутационным оборудованием 110 кВ и выключателями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кВ возможно в режимах: </w:t>
      </w:r>
    </w:p>
    <w:p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местное, основное, посредств</w:t>
      </w:r>
      <w:r w:rsidR="00276759" w:rsidRPr="00276759">
        <w:rPr>
          <w:rFonts w:ascii="Arial Narrow" w:hAnsi="Arial Narrow" w:cstheme="minorHAnsi"/>
          <w:highlight w:val="green"/>
        </w:rPr>
        <w:t>ом АРМ</w:t>
      </w:r>
      <w:r w:rsidRPr="00276759">
        <w:rPr>
          <w:rFonts w:ascii="Arial Narrow" w:hAnsi="Arial Narrow" w:cstheme="minorHAnsi"/>
          <w:highlight w:val="green"/>
        </w:rPr>
        <w:t xml:space="preserve">; </w:t>
      </w:r>
    </w:p>
    <w:p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местное, резервное, непосредственно с шкафов управления аппаратов 110 кВ; </w:t>
      </w:r>
    </w:p>
    <w:p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местное, резервное, посредством кнопок и ключей на лицевой панели КРУ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На ММПС предусмотрены оперативные блокировки разъединителей, включающие механические и электромагнитные блокировки.</w:t>
      </w:r>
    </w:p>
    <w:p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Оперативная блокировка разъединителей не допускает:</w:t>
      </w:r>
      <w:bookmarkStart w:id="143" w:name="_Toc109839457"/>
      <w:bookmarkStart w:id="144" w:name="_Toc69311210"/>
    </w:p>
    <w:p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отключение, включение разъединителем тока нагрузки и отключение тока холостого хода трансформатора;</w:t>
      </w:r>
      <w:bookmarkStart w:id="145" w:name="_Toc109839458"/>
      <w:bookmarkStart w:id="146" w:name="_Toc69311211"/>
      <w:bookmarkEnd w:id="143"/>
      <w:bookmarkEnd w:id="144"/>
    </w:p>
    <w:p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включение разъединителя (с последующим включением выключателя) на заземленный участок цепи;</w:t>
      </w:r>
      <w:bookmarkStart w:id="147" w:name="_Toc109839459"/>
      <w:bookmarkStart w:id="148" w:name="_Toc69311212"/>
      <w:bookmarkEnd w:id="145"/>
      <w:bookmarkEnd w:id="146"/>
    </w:p>
    <w:p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включение заземлителя на участке цепи, не отделенном разъединителями от цепей, находящихся под напряжением.</w:t>
      </w:r>
      <w:bookmarkEnd w:id="147"/>
      <w:bookmarkEnd w:id="148"/>
    </w:p>
    <w:p w:rsidR="000F1AD7" w:rsidRPr="00276759" w:rsidRDefault="000F1AD7" w:rsidP="000F1AD7">
      <w:pPr>
        <w:pStyle w:val="00"/>
        <w:numPr>
          <w:ilvl w:val="0"/>
          <w:numId w:val="0"/>
        </w:numPr>
        <w:spacing w:line="240" w:lineRule="auto"/>
        <w:ind w:left="568"/>
        <w:rPr>
          <w:rFonts w:ascii="Arial Narrow" w:hAnsi="Arial Narrow"/>
          <w:color w:val="auto"/>
          <w:szCs w:val="24"/>
          <w:highlight w:val="green"/>
        </w:rPr>
      </w:pP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Для информирования персонала о неисправностях на подстанции и фактах срабатывания защит предусматривается центральная сигнализация на базе МП терминала БМЦС, устанавливаемого в шкафу центральной сигнализации. </w:t>
      </w: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В шкафу организуются шинки двух участков сигнализации: </w:t>
      </w:r>
    </w:p>
    <w:p w:rsidR="000F1AD7" w:rsidRPr="00276759" w:rsidRDefault="000F1AD7" w:rsidP="007923B9">
      <w:pPr>
        <w:pStyle w:val="affffffffff7"/>
        <w:numPr>
          <w:ilvl w:val="0"/>
          <w:numId w:val="4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1 участок – оборудование 110 кВ, сигнализация от </w:t>
      </w:r>
      <w:proofErr w:type="spellStart"/>
      <w:r w:rsidRPr="00276759">
        <w:rPr>
          <w:rFonts w:ascii="Arial Narrow" w:hAnsi="Arial Narrow" w:cstheme="minorHAnsi"/>
          <w:highlight w:val="green"/>
        </w:rPr>
        <w:t>общеподстанционных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устройств (шкафов оперативного тока и собственных нужд, датчик уровня маслосборника и т.д.); </w:t>
      </w:r>
    </w:p>
    <w:p w:rsidR="000F1AD7" w:rsidRPr="00276759" w:rsidRDefault="000F1AD7" w:rsidP="007923B9">
      <w:pPr>
        <w:pStyle w:val="affffffffff7"/>
        <w:numPr>
          <w:ilvl w:val="0"/>
          <w:numId w:val="4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2 участок – оборудование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</w:t>
      </w:r>
    </w:p>
    <w:p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 xml:space="preserve">Кроме того, на фасаде шкафа ЦС загораются светодиоды при получении сигналов от устройств РЗА. </w:t>
      </w:r>
    </w:p>
    <w:p w:rsidR="000F1AD7" w:rsidRDefault="000F1AD7" w:rsidP="000F1AD7">
      <w:pPr>
        <w:pStyle w:val="affffffffff7"/>
        <w:rPr>
          <w:rFonts w:ascii="Arial Narrow" w:hAnsi="Arial Narrow" w:cstheme="minorHAnsi"/>
        </w:rPr>
      </w:pPr>
      <w:r w:rsidRPr="00276759">
        <w:rPr>
          <w:rFonts w:ascii="Arial Narrow" w:hAnsi="Arial Narrow" w:cstheme="minorHAnsi"/>
          <w:highlight w:val="green"/>
        </w:rPr>
        <w:t xml:space="preserve">Также предусматривается местная светодиодная сигнализация, выполненная в терминалах РЗА. На каждом шкафу РЗА и каждой ячейке КРУ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кВ устанавливается </w:t>
      </w:r>
      <w:proofErr w:type="spellStart"/>
      <w:r w:rsidRPr="00276759">
        <w:rPr>
          <w:rFonts w:ascii="Arial Narrow" w:hAnsi="Arial Narrow" w:cstheme="minorHAnsi"/>
          <w:highlight w:val="green"/>
        </w:rPr>
        <w:t>общепанельная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лампа предупредительной сигнализации.</w:t>
      </w:r>
    </w:p>
    <w:p w:rsidR="00CF1F68" w:rsidRPr="00514133" w:rsidRDefault="00CF1F68" w:rsidP="00CF1F68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="Arial Narrow" w:hAnsi="Arial Narrow" w:cstheme="minorHAnsi"/>
          <w:color w:val="auto"/>
        </w:rPr>
      </w:pP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49" w:name="_Toc126942580"/>
      <w:bookmarkStart w:id="150" w:name="_Toc149751492"/>
      <w:r w:rsidRPr="00713B80">
        <w:rPr>
          <w:rFonts w:ascii="Arial Narrow" w:hAnsi="Arial Narrow" w:cstheme="minorHAnsi"/>
        </w:rPr>
        <w:t>ОРГАНИЗАЦИЯ СИСТЕМЫ ТЕЛЕМЕХАНИКИ И СВЯЗИ</w:t>
      </w:r>
      <w:bookmarkEnd w:id="149"/>
      <w:bookmarkEnd w:id="150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1" w:name="_Toc531706983"/>
      <w:r w:rsidRPr="000C00E4">
        <w:rPr>
          <w:rFonts w:ascii="Arial Narrow" w:hAnsi="Arial Narrow" w:cs="Calibri"/>
          <w:b/>
        </w:rPr>
        <w:t xml:space="preserve">Назначение системы </w:t>
      </w:r>
      <w:bookmarkEnd w:id="151"/>
      <w:r w:rsidRPr="000C00E4">
        <w:rPr>
          <w:rFonts w:ascii="Arial Narrow" w:hAnsi="Arial Narrow" w:cs="Calibri"/>
          <w:b/>
        </w:rPr>
        <w:t>телемеханики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Система диспетчерского управления и телемеханизация (ТМ) предназначена для сбора, обработки и представления оперативных данных нормального режима, переходных процессов с фиксацией времени события/измерения, а также телеуправления коммутационным оборудованием подстанции.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Целью создания системы является диспетчерское управление и контроль оборудования подстанции с </w:t>
      </w:r>
      <w:proofErr w:type="spellStart"/>
      <w:r w:rsidRPr="000C00E4">
        <w:rPr>
          <w:rFonts w:ascii="Arial Narrow" w:hAnsi="Arial Narrow" w:cs="Calibri"/>
        </w:rPr>
        <w:t>энергодиспетчерского</w:t>
      </w:r>
      <w:proofErr w:type="spellEnd"/>
      <w:r w:rsidRPr="000C00E4">
        <w:rPr>
          <w:rFonts w:ascii="Arial Narrow" w:hAnsi="Arial Narrow" w:cs="Calibri"/>
        </w:rPr>
        <w:t xml:space="preserve"> пункта и оперативный контроль состояния и режимов работы подстанции.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Система телемеханики является главным средством ведения технологического процесса оперативным персоналом.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bookmarkStart w:id="152" w:name="_Toc531706985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3" w:name="_Toc531706986"/>
      <w:bookmarkEnd w:id="152"/>
      <w:r w:rsidRPr="000C00E4">
        <w:rPr>
          <w:rFonts w:ascii="Arial Narrow" w:hAnsi="Arial Narrow" w:cs="Calibri"/>
          <w:b/>
        </w:rPr>
        <w:t>Состав системы</w:t>
      </w:r>
      <w:bookmarkEnd w:id="153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системе управления и контроля ММПС использовано устройство контролируемого пункта (КП-микро) и шлюз устройства пункта управления.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Базовое устройство КП-микро строится как сочетание типовых модулей ИУТК «Гранит-микро», образующих автоматизированную систему диспетчерского управления (АСДУ), автоматизированную информационно-измерительную систему учета электроэнергии (АИИСУЭ), систему регистрации аварийной (нештатной) информации (РАИ). Модули устройства КП напрямую сопрягаются с устройствами защиты и автоматики (управления), счетчиками электроэнергии.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Телесигнализация на подстанции реализована в трех режимах: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- прием КП дискретных сигналов в соответствии с перечнем, включающих сигнализацию ШОТ, ПОС, положение всех высоковольтных коммутационных аппаратов и </w:t>
      </w:r>
      <w:proofErr w:type="spellStart"/>
      <w:r w:rsidRPr="000C00E4">
        <w:rPr>
          <w:rFonts w:ascii="Arial Narrow" w:hAnsi="Arial Narrow" w:cs="Calibri"/>
        </w:rPr>
        <w:t>выкатных</w:t>
      </w:r>
      <w:proofErr w:type="spellEnd"/>
      <w:r w:rsidRPr="000C00E4">
        <w:rPr>
          <w:rFonts w:ascii="Arial Narrow" w:hAnsi="Arial Narrow" w:cs="Calibri"/>
        </w:rPr>
        <w:t xml:space="preserve"> элементов РУ-10(6) кВ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прием сигналов аварийной и предупредительной сигнализации с микропроцессорного блока центральной сигнализации БМЦС, в соответствии с перечнем сигналов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прием сигналов положения ступеней РПН, снимаемых с дистанционного цифрового указателя ЩУП 96-10.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Телеизмерения снимаются со счетчиков в протоколе </w:t>
      </w:r>
      <w:proofErr w:type="spellStart"/>
      <w:r w:rsidRPr="000C00E4">
        <w:rPr>
          <w:rFonts w:ascii="Arial Narrow" w:hAnsi="Arial Narrow" w:cs="Calibri"/>
        </w:rPr>
        <w:t>Modbus</w:t>
      </w:r>
      <w:proofErr w:type="spellEnd"/>
      <w:r w:rsidRPr="000C00E4">
        <w:rPr>
          <w:rFonts w:ascii="Arial Narrow" w:hAnsi="Arial Narrow" w:cs="Calibri"/>
        </w:rPr>
        <w:t>, правильность прохождения телеизмерений проверяется на стадии заводских испытаний ММПС.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Команды телеуправления выдаются через выходные блоки промежуточных реле БПР ИУТК «Гранит-микро», с воздействием на выключатели 6 кВ, выключатель 110 кВ, разъединители и заземлители 110 кВ, на управление приводом РПН.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Объем телеинформации, передаваемой с ММПС, определен в соответствии с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 таблице представлен ориентировочный состав основного объёма </w:t>
      </w:r>
      <w:proofErr w:type="gramStart"/>
      <w:r w:rsidRPr="000C00E4">
        <w:rPr>
          <w:rFonts w:ascii="Arial Narrow" w:hAnsi="Arial Narrow" w:cs="Calibri"/>
        </w:rPr>
        <w:t>дискретных и аналоговых сигналов</w:t>
      </w:r>
      <w:proofErr w:type="gramEnd"/>
      <w:r w:rsidRPr="000C00E4">
        <w:rPr>
          <w:rFonts w:ascii="Arial Narrow" w:hAnsi="Arial Narrow" w:cs="Calibri"/>
        </w:rPr>
        <w:t xml:space="preserve"> передаваемых с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7"/>
        <w:gridCol w:w="1985"/>
        <w:gridCol w:w="2268"/>
      </w:tblGrid>
      <w:tr w:rsidR="00713B80" w:rsidRPr="000C00E4" w:rsidTr="00713B80">
        <w:trPr>
          <w:trHeight w:val="275"/>
          <w:tblHeader/>
        </w:trPr>
        <w:tc>
          <w:tcPr>
            <w:tcW w:w="6237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Параметры телеинформации</w:t>
            </w:r>
          </w:p>
        </w:tc>
        <w:tc>
          <w:tcPr>
            <w:tcW w:w="1985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Тип сигнала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Источник сигнала</w:t>
            </w:r>
          </w:p>
        </w:tc>
      </w:tr>
      <w:tr w:rsidR="00713B80" w:rsidRPr="000C00E4" w:rsidTr="00713B80">
        <w:trPr>
          <w:trHeight w:val="275"/>
          <w:tblHeader/>
        </w:trPr>
        <w:tc>
          <w:tcPr>
            <w:tcW w:w="6237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1985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713B80" w:rsidRPr="000C00E4" w:rsidTr="00713B80">
        <w:trPr>
          <w:trHeight w:val="306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Телеизмерения</w:t>
            </w:r>
          </w:p>
        </w:tc>
      </w:tr>
      <w:tr w:rsidR="00713B80" w:rsidRPr="000C00E4" w:rsidTr="00713B80">
        <w:trPr>
          <w:trHeight w:val="314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Режимные параметры линий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А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Ia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Ib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С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Ic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lastRenderedPageBreak/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±P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±Q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Режимные параметры линий 6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Ib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±P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±Q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Секции шин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Uaв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Uвс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Ucа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Частота сети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F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Секции шин 6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Uaв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Uвс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Ucа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Трансформаторы со стороной высшего напряжения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</w:t>
            </w:r>
            <w:proofErr w:type="spellStart"/>
            <w:r w:rsidRPr="000C00E4">
              <w:rPr>
                <w:rFonts w:ascii="Arial Narrow" w:hAnsi="Arial Narrow"/>
                <w:lang w:eastAsia="en-US"/>
              </w:rPr>
              <w:t>анцапф</w:t>
            </w:r>
            <w:proofErr w:type="spellEnd"/>
            <w:r w:rsidRPr="000C00E4">
              <w:rPr>
                <w:rFonts w:ascii="Arial Narrow" w:hAnsi="Arial Narrow"/>
                <w:lang w:eastAsia="en-US"/>
              </w:rPr>
              <w:t xml:space="preserve"> РПН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Дискретный сигнал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Дополнительные телеизмерения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Температура воздуха в помещениях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t</w:t>
            </w:r>
          </w:p>
        </w:tc>
        <w:tc>
          <w:tcPr>
            <w:tcW w:w="2268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Температура наружного воздуха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t</w:t>
            </w:r>
          </w:p>
        </w:tc>
        <w:tc>
          <w:tcPr>
            <w:tcW w:w="2268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</w:t>
            </w: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Положение коммутационных аппаратов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заземляющих ножей 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заземляющих ножей в нейтралях трансформаторов со стороной высшего напряжения 110 кВ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Положение коммутационных аппаратов 6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Аварийно-предупредительная сигнализация по оборудованию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(неготовность) выключателя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(обобщенный сигнал по комплекту основных защит)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(обобщенный сигнал по комплекту резервных защит)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АПВ выключателей 110 кВ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ПА (по каждому устройству)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РЗА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Неисправность ПА (обобщенный сигнал) 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Недопустимое отклонение температуры верхних слоев масла в Т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Технологические события по оборудованию 6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и ПА, АВР секционных выключателей 6(10) кВ - обобщенный сигнал по секции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РЗА, ПА (обобщенный сигнал)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 по подстанции в целом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lastRenderedPageBreak/>
              <w:t>Работа охранной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Работа пожарной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в пожарной системе (обобщенный сигнал)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Центральная сигнализация ПС- неисправность на ПС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Центральная сигнализация ПС- авария на ПС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 по данным мониторинга трансформаторного оборудования ПС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Уровень масла ниже критического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Авария системы охлаждения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РПН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в подсистеме мониторинга (обобщенный сигнал)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Телеуправление</w:t>
            </w: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Управление коммутационными аппаратами 110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выключателями (ВКЛ/ОТКЛ)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 w:val="restart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разъединителями (ВКЛ/ОТКЛ)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заземляющими ножами (ВКЛ/ОТКЛ)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заземляющими ножами Т 110 кВ (ВКЛ/ОТКЛ)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Управление выключателями 6 кВ</w:t>
            </w:r>
          </w:p>
        </w:tc>
      </w:tr>
      <w:tr w:rsidR="00713B80" w:rsidRPr="000C00E4" w:rsidTr="00713B80">
        <w:trPr>
          <w:trHeight w:val="57"/>
        </w:trPr>
        <w:tc>
          <w:tcPr>
            <w:tcW w:w="6237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Команды управления </w:t>
            </w:r>
            <w:proofErr w:type="gramStart"/>
            <w:r w:rsidRPr="000C00E4">
              <w:rPr>
                <w:rFonts w:ascii="Arial Narrow" w:hAnsi="Arial Narrow"/>
                <w:lang w:eastAsia="en-US"/>
              </w:rPr>
              <w:t>выключателями(</w:t>
            </w:r>
            <w:proofErr w:type="gramEnd"/>
            <w:r w:rsidRPr="000C00E4">
              <w:rPr>
                <w:rFonts w:ascii="Arial Narrow" w:hAnsi="Arial Narrow"/>
                <w:lang w:eastAsia="en-US"/>
              </w:rPr>
              <w:t>ВКЛ/ОТКЛ)</w:t>
            </w:r>
          </w:p>
        </w:tc>
        <w:tc>
          <w:tcPr>
            <w:tcW w:w="1985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Align w:val="center"/>
          </w:tcPr>
          <w:p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</w:tbl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Связь между КП-микро и «полевыми» интеллектуальными устройствами осуществляется при поддержке протоколов обмена МЭК60870-5-101/103/104 и MODBUS RTU.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Передача данных в диспетчерские энергосистемы осуществляется по протоколам обмена МЭК60870-5-101/104.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КП-микро предназначен для эксплуатации в помещениях с температурой окружающего воздуха от -5 до +45 С°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 качестве датчиков телеизмерений присоединений 110 кВ в соответствующих шкафах управления устанавливаются щитовые цифровые измерительные многофункциональные приборы типа ЩМ96. Данные о параметрах этих присоединений считываются по последовательному интерфейсу RS-485. Данные измерений присоединений 6 кВ считывается по интерфейсу RS-485 с интеллектуальных терминалов присоединений 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  <w:r w:rsidRPr="000C00E4">
        <w:rPr>
          <w:rFonts w:ascii="Arial Narrow" w:hAnsi="Arial Narrow" w:cs="Calibri"/>
        </w:rPr>
        <w:t xml:space="preserve"> 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  Для достоверности положения коммутационных аппаратов присоединений 110 кВ в цепях телесигнализации используются датчики положения приводов типа "сухой контакт" непосредственно с приводов, опрашиваемые током постоянного напряжения 110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 Информация о параметрах телесигнализации коммутационных аппаратов 110 и 6 кВ, а также параметрах аварийных и предупредительных сигналов считывается с интеллектуальных терминалов этих присоединений по последовательному интерфейсу RS-485. 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Информация для диагностики и мониторинга оборудования снимается с интеллектуальных терминалов защит: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- для напряжения 110 кВ по интерфейсу RS-485 на </w:t>
      </w:r>
      <w:proofErr w:type="spellStart"/>
      <w:r w:rsidRPr="000C00E4">
        <w:rPr>
          <w:rFonts w:ascii="Arial Narrow" w:hAnsi="Arial Narrow" w:cs="Calibri"/>
        </w:rPr>
        <w:t>учтройство</w:t>
      </w:r>
      <w:proofErr w:type="spellEnd"/>
      <w:r w:rsidRPr="000C00E4">
        <w:rPr>
          <w:rFonts w:ascii="Arial Narrow" w:hAnsi="Arial Narrow" w:cs="Calibri"/>
        </w:rPr>
        <w:t xml:space="preserve"> КП-микро.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4" w:name="_Toc531706987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Электропитание и размещение</w:t>
      </w:r>
      <w:bookmarkEnd w:id="154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Электропитание оборудования ТМ </w:t>
      </w:r>
      <w:proofErr w:type="gramStart"/>
      <w:r w:rsidRPr="000C00E4">
        <w:rPr>
          <w:rFonts w:ascii="Arial Narrow" w:hAnsi="Arial Narrow" w:cs="Calibri"/>
        </w:rPr>
        <w:t>осуществляется  по</w:t>
      </w:r>
      <w:proofErr w:type="gramEnd"/>
      <w:r w:rsidRPr="000C00E4">
        <w:rPr>
          <w:rFonts w:ascii="Arial Narrow" w:hAnsi="Arial Narrow" w:cs="Calibri"/>
        </w:rPr>
        <w:t xml:space="preserve"> двум вводам: 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~220 В от источника бесперебойного, находящегося в здании;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=220 В со шкафа распределения оперативного тока (ШРОТ);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На ММПС 110/6 </w:t>
      </w:r>
      <w:proofErr w:type="gramStart"/>
      <w:r w:rsidRPr="000C00E4">
        <w:rPr>
          <w:rFonts w:ascii="Arial Narrow" w:hAnsi="Arial Narrow" w:cs="Calibri"/>
        </w:rPr>
        <w:t>кВ  проектируемое</w:t>
      </w:r>
      <w:proofErr w:type="gramEnd"/>
      <w:r w:rsidRPr="000C00E4">
        <w:rPr>
          <w:rFonts w:ascii="Arial Narrow" w:hAnsi="Arial Narrow" w:cs="Calibri"/>
        </w:rPr>
        <w:t xml:space="preserve"> оборудование размещается в помещении ОПУ.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5" w:name="_Toc531706988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 xml:space="preserve">Техника безопасности и </w:t>
      </w:r>
      <w:proofErr w:type="spellStart"/>
      <w:r w:rsidRPr="000C00E4">
        <w:rPr>
          <w:rFonts w:ascii="Arial Narrow" w:hAnsi="Arial Narrow" w:cs="Calibri"/>
          <w:b/>
        </w:rPr>
        <w:t>пром</w:t>
      </w:r>
      <w:proofErr w:type="spellEnd"/>
      <w:r w:rsidRPr="000C00E4">
        <w:rPr>
          <w:rFonts w:ascii="Arial Narrow" w:hAnsi="Arial Narrow" w:cs="Calibri"/>
          <w:b/>
        </w:rPr>
        <w:t>. санитария</w:t>
      </w:r>
      <w:bookmarkEnd w:id="155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В качестве мероприятий, обеспечивающих безопасность персонала, обслуживающего оборудование, предусмотрено: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заземление металлических каркасов оборудования;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- устройство и </w:t>
      </w:r>
      <w:proofErr w:type="gramStart"/>
      <w:r w:rsidRPr="000C00E4">
        <w:rPr>
          <w:rFonts w:ascii="Arial Narrow" w:hAnsi="Arial Narrow" w:cs="Calibri"/>
        </w:rPr>
        <w:t>соблюдение  соответствующих</w:t>
      </w:r>
      <w:proofErr w:type="gramEnd"/>
      <w:r w:rsidRPr="000C00E4">
        <w:rPr>
          <w:rFonts w:ascii="Arial Narrow" w:hAnsi="Arial Narrow" w:cs="Calibri"/>
        </w:rPr>
        <w:t xml:space="preserve"> эксплуатационных проходов между оборудованием;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комплект защитных средств и инструментов.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Выполнение требований </w:t>
      </w:r>
      <w:proofErr w:type="spellStart"/>
      <w:r w:rsidRPr="000C00E4">
        <w:rPr>
          <w:rFonts w:ascii="Arial Narrow" w:hAnsi="Arial Narrow" w:cs="Calibri"/>
        </w:rPr>
        <w:t>промсанитарии</w:t>
      </w:r>
      <w:proofErr w:type="spellEnd"/>
      <w:r w:rsidRPr="000C00E4">
        <w:rPr>
          <w:rFonts w:ascii="Arial Narrow" w:hAnsi="Arial Narrow" w:cs="Calibri"/>
        </w:rPr>
        <w:t xml:space="preserve"> обеспечивается наличием соответствующего инвентаря.</w:t>
      </w:r>
    </w:p>
    <w:p w:rsidR="00713B80" w:rsidRPr="000C00E4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="Calibri"/>
          <w:lang w:val="ru-RU"/>
        </w:rPr>
      </w:pPr>
      <w:bookmarkStart w:id="156" w:name="_Toc126942581"/>
      <w:bookmarkStart w:id="157" w:name="_Toc149751493"/>
      <w:r w:rsidRPr="00713B80">
        <w:rPr>
          <w:rFonts w:ascii="Arial Narrow" w:hAnsi="Arial Narrow" w:cstheme="minorHAnsi"/>
        </w:rPr>
        <w:t>ОРГАНИЗАЦИЯ СИСТЕМЫ УЧЁТА ЭЛЕКТРОЭНЕРГИИ</w:t>
      </w:r>
      <w:bookmarkEnd w:id="156"/>
      <w:bookmarkEnd w:id="157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Полное наименование системы: «Автоматизированная информационно-измерительная система коммерческого учета электроэнергии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Документы, на основании которых создается система: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Приложение № 11.1 к «Положению о порядке получения статуса субъекта оптового рынка и ведения реестра субъектов оптового рынка». Утверждено НП «Совет рынка» 29.07.2014;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Нормы технологического проектирования подстанций переменного тока с высшим напряжением 35-750 кВ (НТП ПС). ПАО «ФСК ЕЭС», 2009.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Типовая инструкция по учету электроэнергии (СО 153-34.09.101-94). Разработано СПО ОРГРЭС, 1995г.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Целями создания АИИС КУЭ являются: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автоматизация сбора данных об электропотреблении энергообъекта, в том числе получение оперативной и достоверной информации о количестве принятой, распределенной, потребленной и переданной электрической энергии;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повышение точности коммерческого учета электроэнергии за счет использования современных приборов учета и применения цифровых технологий измерений, сбора и обработки данных;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обеспечение синхронности измерений количества электроэнергии;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повышение надежности системы коммерческого учета электроэнергии и защищенности информации на всех уровнях системы за счет применяемых технических, программных и организационных решений.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Проект разрабатывается в соответствии с действующими нормами, техническими регламентами и правилами техники безопасности, </w:t>
      </w:r>
      <w:proofErr w:type="spellStart"/>
      <w:r w:rsidRPr="000C00E4">
        <w:rPr>
          <w:rFonts w:ascii="Arial Narrow" w:hAnsi="Arial Narrow" w:cs="Calibri"/>
        </w:rPr>
        <w:t>пожаро</w:t>
      </w:r>
      <w:proofErr w:type="spellEnd"/>
      <w:r w:rsidRPr="000C00E4">
        <w:rPr>
          <w:rFonts w:ascii="Arial Narrow" w:hAnsi="Arial Narrow" w:cs="Calibri"/>
        </w:rPr>
        <w:t>-взрывобезопасности и т.п.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8" w:name="_Toc401844660"/>
      <w:bookmarkStart w:id="159" w:name="_Toc401873161"/>
      <w:bookmarkStart w:id="160" w:name="_Toc401904124"/>
      <w:bookmarkStart w:id="161" w:name="_Toc401906957"/>
      <w:bookmarkStart w:id="162" w:name="_Toc401907792"/>
      <w:bookmarkStart w:id="163" w:name="_Toc531706990"/>
      <w:r w:rsidRPr="000C00E4">
        <w:rPr>
          <w:rFonts w:ascii="Arial Narrow" w:hAnsi="Arial Narrow" w:cs="Calibri"/>
          <w:b/>
        </w:rPr>
        <w:t>Описание процесса деятельности</w:t>
      </w:r>
      <w:bookmarkEnd w:id="158"/>
      <w:bookmarkEnd w:id="159"/>
      <w:bookmarkEnd w:id="160"/>
      <w:bookmarkEnd w:id="161"/>
      <w:bookmarkEnd w:id="162"/>
      <w:bookmarkEnd w:id="163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условиях функционирования АИИС КУЭ выполняются автоматически следующие процессы: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круглосуточное функционирование счетчиков коммерческого учета, осуществляющих в автоматическом режиме измерение заданных параметров и хранение требуемой информации;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фиксирование в энергонезависимой памяти счетчика информации об изменении его текущих параметров;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круглосуточный сбор с помощью УСПД результатов измерений, информации о состоянии средств измерений (формируемой на уровне ИИК);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передача данных через УСПД по каналам связи на вышестоящие уровни иерархии;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организация доступа к УСПД со стороны ЦСОД Заказчика;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автоматический доступ к ИИК со стороны УСПД ИВКЭ АИИС КУЭ 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качестве УСПД на ММПС выступает устройство КП-микро.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bookmarkStart w:id="164" w:name="_Toc401844661"/>
      <w:bookmarkStart w:id="165" w:name="_Toc401873162"/>
      <w:bookmarkStart w:id="166" w:name="_Toc401904125"/>
      <w:bookmarkStart w:id="167" w:name="_Toc401906958"/>
      <w:bookmarkStart w:id="168" w:name="_Toc401907793"/>
      <w:bookmarkStart w:id="169" w:name="_Toc531706991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Описание объекта автоматизации</w:t>
      </w:r>
      <w:bookmarkEnd w:id="164"/>
      <w:bookmarkEnd w:id="165"/>
      <w:bookmarkEnd w:id="166"/>
      <w:bookmarkEnd w:id="167"/>
      <w:bookmarkEnd w:id="168"/>
      <w:bookmarkEnd w:id="169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Объектом автоматизации является процесс коммерческого учета электроэнергии на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На ММПС 110/6 кВ предусматривается установка: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приборов учета электрической энергии типа СЭТ-4ТМ.03М и ПСЧ-3ТМ.05М.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Счетчики электроэнергии устанавливаются на щите управления (присоединение 110 кВ), на лицевой панели ячеек 6 кВ (присоединение 10 кВ) и на щите СН (присоединение 0,4 кВ).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Сбор данных от счетчиков электроэнергии и приборов контроля параметров качества осуществляется по интерфейсу RS-485.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70" w:name="_Toc401844662"/>
      <w:bookmarkStart w:id="171" w:name="_Toc401873163"/>
      <w:bookmarkStart w:id="172" w:name="_Toc401904126"/>
      <w:bookmarkStart w:id="173" w:name="_Toc401906959"/>
      <w:bookmarkStart w:id="174" w:name="_Toc401907794"/>
      <w:bookmarkStart w:id="175" w:name="_Toc531706992"/>
      <w:r w:rsidRPr="000C00E4">
        <w:rPr>
          <w:rFonts w:ascii="Arial Narrow" w:hAnsi="Arial Narrow" w:cs="Calibri"/>
          <w:b/>
        </w:rPr>
        <w:t>Описание Функциональной структуры</w:t>
      </w:r>
      <w:bookmarkEnd w:id="170"/>
      <w:bookmarkEnd w:id="171"/>
      <w:bookmarkEnd w:id="172"/>
      <w:bookmarkEnd w:id="173"/>
      <w:bookmarkEnd w:id="174"/>
      <w:bookmarkEnd w:id="175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является многоуровневой информационно-вычислительной системой с централизованным управлением и распределенной функцией выполнения измерений.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ММПС 110/6 кВ создана как иерархическая интегрированная автоматизированная система, состоящая из двух уровней: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первый уровень – ИИК;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второй уровень – ИВКЭ;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третий уровень – ИВК.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ИИК состав входят: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счетчики электрической энергии;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измерительные трансформаторы тока и напряжения;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вторичные измерительные цепи.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состав второго уровня – ИВКЭ входит УСПД (КП-микро).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Автоматизированными функциями АИИС КУЭ являются: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величин активной и реактивной электроэнергии;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режимных параметров сети (токов, напряжений, коэффициента мощности, частоты);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сбора информации;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хранения информации;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самодиагностики и ведения Журнала событий;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и синхронизации времени;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формирования архива измеренных величин;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формирования архива технической и диагностической информации (ведение журналов событий);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предоставления санкционированного доступа к данным;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передачи информации;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контроля работоспособности программно-технических средств;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защиты.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ММПС 110/6 кВ обеспечивает возможность интеграции с системой ТМ подстанции в части получения из АСУ ТП положений выключателей и разъединителей, передачи в систему ТМ информации о неисправности элементов АИИС КУЭ (счетчиков электроэнергии, каналообразующей аппаратуры).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случае нарушения связи с любым из счетчиков, имеется возможность считывания данных непосредственно со счетчика, используя переносной инженерный пульт. После считывания данные импортируются в базу данных ИВК АИИС КУЭ (сервер БД). Недостающие данные замещаются в соответствии с утвержденными в Методике выполнения измерений алгоритмами замещения. Данную операцию производят лица из числа эксплуатационно-обслуживающего персонала АИИС КУЭ.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Информационные связи между ИИК и ИВКЭ реализуются посредством интерфейса RS-485.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Уровень ИВК АИИС КУЭ в данном проекте не рассматривается.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Электропитание технических средств осуществляется от системы гарантированного питания ММПС напряжением ~220 В.</w:t>
      </w: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76" w:name="_Toc126942582"/>
      <w:bookmarkStart w:id="177" w:name="_Toc149751494"/>
      <w:r w:rsidRPr="00713B80">
        <w:rPr>
          <w:rFonts w:ascii="Arial Narrow" w:hAnsi="Arial Narrow" w:cstheme="minorHAnsi"/>
        </w:rPr>
        <w:t>ОХРАННО-ПОЖАРНАЯ СИГНАЛИЗАЦИЯ</w:t>
      </w:r>
      <w:bookmarkEnd w:id="176"/>
      <w:bookmarkEnd w:id="177"/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Пожарная сигнализация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питания пожарной сигнализации применяется ППУ.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Расположение извещателей обеспечивает контроль ОПУ с противоположных направлений.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− Автоматические дымовые и ручные пожарные извещатели подключаются к разным шлейфам сигнализации.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Ручные пожарные извещатели размещаются у входов с внешней стороны блок-модуля. Место размещения ручного извещателя обозначаются специальным знаком пожарной безопасности.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</w:t>
      </w:r>
      <w:proofErr w:type="gramStart"/>
      <w:r w:rsidRPr="000C00E4">
        <w:rPr>
          <w:rFonts w:ascii="Arial Narrow" w:hAnsi="Arial Narrow" w:cs="Calibri"/>
        </w:rPr>
        <w:t>Свето-звуковые</w:t>
      </w:r>
      <w:proofErr w:type="gramEnd"/>
      <w:r w:rsidRPr="000C00E4">
        <w:rPr>
          <w:rFonts w:ascii="Arial Narrow" w:hAnsi="Arial Narrow" w:cs="Calibri"/>
        </w:rPr>
        <w:t xml:space="preserve"> оповещатели устанавливаются внутри и снаружи блок-модуля над входом. Устанавливаются знаки определения местонахождения оповещателей.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Система оповещения о пожаре реализуется как система I типа.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Формирование сигнала «Пожар» и команды на запуск системы оповещения осуществляется при срабатывании двух и более автоматических пожарных извещателей, включенных по логической схеме «И».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Степень защиты пожарных извещателей и оповещателей, устанавливаемых внутри блок-модуля, принимается не менее IP 40. Степень защиты пожарных извещателей и оповещателей, устанавливаемых снаружи блок-модуля, принимается не менее IP 54.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защиты приборов от высоковольтных импульсных помех, а также для защиты от продолжительных перенапряжений свыше 250 В предусматривается блок защитный сетевой.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Система комплектуется АКБ, обеспечивающей работу системы пожарной сигнализации в дежурном режиме в течение 24 часов плюс 1 час работы системы в тревожном режиме.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подключения внешних кабелей и подключения кабелей в шкафу используются клеммные колодки.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Предусматривается объединение цепей «0 В» всех приборов для уравнивания потенциалов.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Охранная сигнализация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Входные двери в ОПУ блокируется охранными </w:t>
      </w:r>
      <w:proofErr w:type="gramStart"/>
      <w:r w:rsidRPr="000C00E4">
        <w:rPr>
          <w:rFonts w:ascii="Arial Narrow" w:hAnsi="Arial Narrow" w:cs="Calibri"/>
        </w:rPr>
        <w:t>магнито-контактными</w:t>
      </w:r>
      <w:proofErr w:type="gramEnd"/>
      <w:r w:rsidRPr="000C00E4">
        <w:rPr>
          <w:rFonts w:ascii="Arial Narrow" w:hAnsi="Arial Narrow" w:cs="Calibri"/>
        </w:rPr>
        <w:t xml:space="preserve"> извещателями.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снятия и постановки охранной сигнализации на учет около входной двери устанавливается считыватель магнитных карт.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Объем ОПУ </w:t>
      </w:r>
      <w:proofErr w:type="spellStart"/>
      <w:r w:rsidRPr="000C00E4">
        <w:rPr>
          <w:rFonts w:ascii="Arial Narrow" w:hAnsi="Arial Narrow" w:cs="Calibri"/>
        </w:rPr>
        <w:t>защается</w:t>
      </w:r>
      <w:proofErr w:type="spellEnd"/>
      <w:r w:rsidRPr="000C00E4">
        <w:rPr>
          <w:rFonts w:ascii="Arial Narrow" w:hAnsi="Arial Narrow" w:cs="Calibri"/>
        </w:rPr>
        <w:t xml:space="preserve"> извещателями охранными объемными комбинированного типа (ИК+СВЧ).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Внутри и снаружи блок-модулей ЗРУ 10 кВ с ОПУ над входом устанавливается </w:t>
      </w:r>
      <w:proofErr w:type="gramStart"/>
      <w:r w:rsidRPr="000C00E4">
        <w:rPr>
          <w:rFonts w:ascii="Arial Narrow" w:hAnsi="Arial Narrow" w:cs="Calibri"/>
        </w:rPr>
        <w:t>свето-звуковой</w:t>
      </w:r>
      <w:proofErr w:type="gramEnd"/>
      <w:r w:rsidRPr="000C00E4">
        <w:rPr>
          <w:rFonts w:ascii="Arial Narrow" w:hAnsi="Arial Narrow" w:cs="Calibri"/>
        </w:rPr>
        <w:t xml:space="preserve"> оповещатель.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</w:t>
      </w:r>
      <w:proofErr w:type="gramStart"/>
      <w:r w:rsidRPr="000C00E4">
        <w:rPr>
          <w:rFonts w:ascii="Arial Narrow" w:hAnsi="Arial Narrow" w:cs="Calibri"/>
        </w:rPr>
        <w:t>Магнито-контактные</w:t>
      </w:r>
      <w:proofErr w:type="gramEnd"/>
      <w:r w:rsidRPr="000C00E4">
        <w:rPr>
          <w:rFonts w:ascii="Arial Narrow" w:hAnsi="Arial Narrow" w:cs="Calibri"/>
        </w:rPr>
        <w:t xml:space="preserve"> датчики и датчики объема оптико-электронные подключаются к разным шлейфам сигнализации.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Электропитание приборов производится от резервированного источника вторичного питания.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Источник питания комплектуется АКБ, обеспечивающей работу системы пожарной сигнализации в дежурном режиме в течение 24 часов плюс 3 часа работы системы в тревожном режиме.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подключения внешней кабельной линии комплексной системы охранной сигнализации и изолирования приборов системы предусматривается блок защитный сетевой.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Предусматривается объединение цепей «0 В» всех приборов для уравнивания потенциалов.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Приборы, устанавливаемые в шкафу охранной сигнализации, должны быть объединяются в одну информационную линию связи. Для подключения внешних кабелей в шкафу используются клеммные колодки.</w:t>
      </w:r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:rsidR="00713B80" w:rsidRPr="000C00E4" w:rsidRDefault="00713B80" w:rsidP="00713B80">
      <w:pPr>
        <w:ind w:left="142" w:firstLine="708"/>
        <w:rPr>
          <w:rFonts w:ascii="Arial Narrow" w:hAnsi="Arial Narrow"/>
        </w:rPr>
      </w:pP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78" w:name="_Toc126942583"/>
      <w:bookmarkStart w:id="179" w:name="_Toc149751495"/>
      <w:r w:rsidRPr="00713B80">
        <w:rPr>
          <w:rFonts w:ascii="Arial Narrow" w:hAnsi="Arial Narrow" w:cstheme="minorHAnsi"/>
        </w:rPr>
        <w:t>СЕТИ СВЯЗИ</w:t>
      </w:r>
      <w:bookmarkEnd w:id="178"/>
      <w:bookmarkEnd w:id="179"/>
    </w:p>
    <w:p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Сбор и передача информации телемеханики и АИИС КУЭ выполнена средствам Гранит-микро и с использованием комплекта святи по GPRS.</w:t>
      </w: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0" w:name="_Toc126942584"/>
      <w:bookmarkStart w:id="181" w:name="_Toc149751496"/>
      <w:r w:rsidRPr="00713B80">
        <w:rPr>
          <w:rFonts w:ascii="Arial Narrow" w:hAnsi="Arial Narrow" w:cstheme="minorHAnsi"/>
        </w:rPr>
        <w:lastRenderedPageBreak/>
        <w:t>КОМПЛЕКСНАЯ АВТОМАТИЗАЦИЯ</w:t>
      </w:r>
      <w:bookmarkEnd w:id="180"/>
      <w:bookmarkEnd w:id="181"/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В блок-модуле ММПС предполагаются следующие системы комплексной автоматизации инженерных систем:</w:t>
      </w:r>
    </w:p>
    <w:p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Автоматика управления вентиляцией - автоматическое поддержание температуры в блок-модулях ММПС КРУ-10кВ (модуль СН).</w:t>
      </w:r>
    </w:p>
    <w:p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:rsidR="00713B80" w:rsidRDefault="00713B80" w:rsidP="00713B80">
      <w:pPr>
        <w:ind w:firstLine="709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Автоматика управления вентиляцией</w:t>
      </w:r>
    </w:p>
    <w:p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Состав системы: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1. Блок управления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(в составе ЩСН, установленного в модуле НН) на базе регулятора ТРМ-138 производства «ОВЕН», с аппаратами защиты силовых цепей и контакторами для прямого пуска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– 1 шт.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2. Датчики температуры воздуха - ДТС125Л-РТ100.В3.60 производства «ОВЕН» - 1 </w:t>
      </w:r>
      <w:proofErr w:type="spellStart"/>
      <w:r>
        <w:rPr>
          <w:rFonts w:ascii="Arial Narrow" w:hAnsi="Arial Narrow"/>
        </w:rPr>
        <w:t>шт</w:t>
      </w:r>
      <w:proofErr w:type="spellEnd"/>
      <w:r>
        <w:rPr>
          <w:rFonts w:ascii="Arial Narrow" w:hAnsi="Arial Narrow"/>
        </w:rPr>
        <w:t xml:space="preserve"> для контроля температуры блок-модуля КРУ-6кВ (модуль НН) и один датчик для контроля температуры наружного воздуха.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3. Комплект силовых и контрольных кабелей для подключения датчиков и приводов исполнительных механизмов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Управление вентиляцией осуществляется от регулятора ТРМ-138, на входы которого заведены датчики температуры в блок-модулях и наружной температуры. 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Запуск оборудования возможен в автоматическом/ручном и дистанционном режиме. Режим запуска каждой установки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выбирается при помощи кулачковых выключателей на передней панели ЩСН с положениями «Автоматический/Ручной/Дистанционный/Выключено».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Запуск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 автоматическом режиме осуществляется при помощи замыкания выходов ТРМ-138 «сухой контакт» в зависимости от логических условий, заданных по значению с датчиков температуры. Выход ТРМ-138 замыкает цепь управления контакторами подачи напряжения на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ручном режиме управления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включается обслуживающим персоналом вне зависимости от значения температуры путем замыкания цепи управления контакторами подачи напряжения на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дистанционном режиме управления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имеет возможность запуска/останова от внешних сигналов «сухой контакт».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В ЩСН предусмотрено выдача следующих сигналов диспетчеризации типа «сухой контакт»:</w:t>
      </w:r>
    </w:p>
    <w:p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Обобщенная авария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;</w:t>
      </w:r>
    </w:p>
    <w:p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Состояние установок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(включено/выключено).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По сигналу от системы ОПС происходит закрытие приточных решеток и отключение вытяжных вентиляторов.</w:t>
      </w:r>
    </w:p>
    <w:p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:rsidR="00713B80" w:rsidRDefault="00713B80" w:rsidP="00713B80">
      <w:pPr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Описание оборудования </w:t>
      </w:r>
      <w:proofErr w:type="spellStart"/>
      <w:r>
        <w:rPr>
          <w:rFonts w:ascii="Arial Narrow" w:hAnsi="Arial Narrow"/>
          <w:b/>
        </w:rPr>
        <w:t>ОВиК</w:t>
      </w:r>
      <w:proofErr w:type="spellEnd"/>
      <w:r>
        <w:rPr>
          <w:rFonts w:ascii="Arial Narrow" w:hAnsi="Arial Narrow"/>
          <w:b/>
        </w:rPr>
        <w:t xml:space="preserve"> и алгоритмы его работы</w:t>
      </w:r>
    </w:p>
    <w:p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помещении блок-модуля предусмотрена общеобменная приточно-вытяжная вентиляция с механическим и естественным побуждением. 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Принудительная вытяжная вентиляция запроектирована с помощью осевых вентиляторов, работающего по следующему алгоритму - по датчику температуры – по уровню 30 °С включение, по уровню 25°С отключение.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Приток - естественный через решетку с воздушным клапаном </w:t>
      </w:r>
      <w:proofErr w:type="spellStart"/>
      <w:r>
        <w:rPr>
          <w:rFonts w:ascii="Arial Narrow" w:hAnsi="Arial Narrow"/>
        </w:rPr>
        <w:t>Гермик</w:t>
      </w:r>
      <w:proofErr w:type="spellEnd"/>
      <w:r>
        <w:rPr>
          <w:rFonts w:ascii="Arial Narrow" w:hAnsi="Arial Narrow"/>
        </w:rPr>
        <w:t xml:space="preserve"> с электроприводом, установленные на </w:t>
      </w:r>
      <w:proofErr w:type="spellStart"/>
      <w:r>
        <w:rPr>
          <w:rFonts w:ascii="Arial Narrow" w:hAnsi="Arial Narrow"/>
        </w:rPr>
        <w:t>отм</w:t>
      </w:r>
      <w:proofErr w:type="spellEnd"/>
      <w:r>
        <w:rPr>
          <w:rFonts w:ascii="Arial Narrow" w:hAnsi="Arial Narrow"/>
        </w:rPr>
        <w:t>. 2.000 метра.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контейнерах принята электрическая система отопления с отопительными приборами в виде электроконвекторов. 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Электроконвекторы имеют встроенный регулятор температуры. 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Ассимиляция тепло избытков в помещениях блок-модулей осуществляется за счет сплит-систем кондиционирования в переходный и зимний периоды.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При помощи ТРМ-138 обеспечивается взаимная блокировка включения электроконвекторов/сплит-систем, а также блокировка обогревателей в летний период и сплит-систем в зимний период по датчику температуры наружного воздуха.</w:t>
      </w:r>
    </w:p>
    <w:p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По сигналу от АПС (выходное реле) происходит отключение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2" w:name="_Toc126942585"/>
      <w:bookmarkStart w:id="183" w:name="_Toc149751497"/>
      <w:r w:rsidRPr="00713B80">
        <w:rPr>
          <w:rFonts w:ascii="Arial Narrow" w:hAnsi="Arial Narrow" w:cstheme="minorHAnsi"/>
        </w:rPr>
        <w:t>ТРЕБОВАНИЯ БЕЗОПАСНОСТИ</w:t>
      </w:r>
      <w:bookmarkEnd w:id="182"/>
      <w:bookmarkEnd w:id="183"/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токоведущие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Температура нагрева поверхности внешних оболочек шкафов МПС, установленных </w:t>
      </w:r>
      <w:proofErr w:type="gramStart"/>
      <w:r>
        <w:rPr>
          <w:rFonts w:ascii="Arial Narrow" w:hAnsi="Arial Narrow" w:cs="Calibri"/>
          <w:lang w:eastAsia="en-US"/>
        </w:rPr>
        <w:t>внутри кожухов</w:t>
      </w:r>
      <w:proofErr w:type="gramEnd"/>
      <w:r>
        <w:rPr>
          <w:rFonts w:ascii="Arial Narrow" w:hAnsi="Arial Narrow" w:cs="Calibri"/>
          <w:lang w:eastAsia="en-US"/>
        </w:rPr>
        <w:t xml:space="preserve"> не превышает 70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>С.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Температура внутри шкафов РЗА не превышает в летнее время 45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 xml:space="preserve">С, внутри модуля при нахождении в нём персонала не выше 25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>С.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Элементы МПС являются пожаробезопасными в соответствии с ГОСТ-12.1.004.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Пожаробезопасность обеспечивается: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Максимальным использованием негорючих и </w:t>
      </w:r>
      <w:proofErr w:type="spellStart"/>
      <w:r>
        <w:rPr>
          <w:rFonts w:ascii="Arial Narrow" w:hAnsi="Arial Narrow" w:cs="Calibri"/>
          <w:lang w:eastAsia="en-US"/>
        </w:rPr>
        <w:t>трудногорючих</w:t>
      </w:r>
      <w:proofErr w:type="spellEnd"/>
      <w:r>
        <w:rPr>
          <w:rFonts w:ascii="Arial Narrow" w:hAnsi="Arial Narrow" w:cs="Calibri"/>
          <w:lang w:eastAsia="en-US"/>
        </w:rPr>
        <w:t xml:space="preserve"> материалов.;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 релейных отсеках ячеек 6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Проектированием и устройством при вводе в эксплуатацию маслоприёмников, </w:t>
      </w:r>
      <w:proofErr w:type="spellStart"/>
      <w:r>
        <w:rPr>
          <w:rFonts w:ascii="Arial Narrow" w:hAnsi="Arial Narrow" w:cs="Calibri"/>
          <w:lang w:eastAsia="en-US"/>
        </w:rPr>
        <w:t>маслоотводов</w:t>
      </w:r>
      <w:proofErr w:type="spellEnd"/>
      <w:r>
        <w:rPr>
          <w:rFonts w:ascii="Arial Narrow" w:hAnsi="Arial Narrow" w:cs="Calibri"/>
          <w:lang w:eastAsia="en-US"/>
        </w:rPr>
        <w:t xml:space="preserve"> и маслосборников в соответствии с П.4.</w:t>
      </w:r>
      <w:proofErr w:type="gramStart"/>
      <w:r>
        <w:rPr>
          <w:rFonts w:ascii="Arial Narrow" w:hAnsi="Arial Narrow" w:cs="Calibri"/>
          <w:lang w:eastAsia="en-US"/>
        </w:rPr>
        <w:t>2.103.ПУЭ</w:t>
      </w:r>
      <w:proofErr w:type="gramEnd"/>
      <w:r>
        <w:rPr>
          <w:rFonts w:ascii="Arial Narrow" w:hAnsi="Arial Narrow" w:cs="Calibri"/>
          <w:lang w:eastAsia="en-US"/>
        </w:rPr>
        <w:t>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Выбором соответствующих расстояний между токоведущими частями.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Безопасность МПС обеспечивается: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Применением устройств РЗА и средств СДТУ.;</w:t>
      </w:r>
    </w:p>
    <w:p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>
        <w:rPr>
          <w:rFonts w:ascii="Arial Narrow" w:hAnsi="Arial Narrow" w:cs="Calibri"/>
        </w:rPr>
        <w:t>требованиями ГОСТ 12.4.026-72.</w:t>
      </w: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4" w:name="_Toc126942586"/>
      <w:bookmarkStart w:id="185" w:name="_Toc149751498"/>
      <w:r w:rsidRPr="00713B80">
        <w:rPr>
          <w:rFonts w:ascii="Arial Narrow" w:hAnsi="Arial Narrow" w:cstheme="minorHAnsi"/>
        </w:rPr>
        <w:t>ПРАВИЛА ПРИЕМКИ</w:t>
      </w:r>
      <w:bookmarkEnd w:id="184"/>
      <w:bookmarkEnd w:id="185"/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Оборудование МПС выполняется согласно требованиям ТУ предприятия изготовителя.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Правила проведения сертификации электрооборудования. Госстандарт России, Москва, 1999 год.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lastRenderedPageBreak/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ГОСТ 15543.1-89 «Изделия электротехнические. Общие требования в части </w:t>
      </w:r>
      <w:r>
        <w:rPr>
          <w:rFonts w:ascii="Arial Narrow" w:hAnsi="Arial Narrow" w:cs="Calibri"/>
        </w:rPr>
        <w:t>стойкости к климатическим внешним воздействующим факторам».</w:t>
      </w: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6" w:name="_Toc126942587"/>
      <w:bookmarkStart w:id="187" w:name="_Toc149751499"/>
      <w:r w:rsidRPr="00713B80">
        <w:rPr>
          <w:rFonts w:ascii="Arial Narrow" w:hAnsi="Arial Narrow" w:cstheme="minorHAnsi"/>
        </w:rPr>
        <w:t>ТРАНСПОРТИРОВАНИЕ И ХРАНЕНИЕ</w:t>
      </w:r>
      <w:bookmarkEnd w:id="186"/>
      <w:bookmarkEnd w:id="187"/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Транспортировка МПС осуществляться автомобильным транспортом, обеспечив: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Условия перевозки «средние» по ГОСТ 23216;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Условия транспортирования и хранения в части воздействия климатических факторов должны соответствовать климатическому исполнению изделия по ГОСТ 15150 и руководству по эксплуатации МПС;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При длительном хранении на улице должна быть обеспечена консервация металлических частей подверженных коррозии по ГОСТ 9.014.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Упаковку кабельных изделий в соответствии с ГОСТ 18690 и руководством по эксплуатации МПС.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Документация и конструкция автотрейлеров соответствовать требованиям ГИБДД.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Габаритные размеры в составе автопоезда в транспортном состоянии не должны превышать по высоте 4,5 метра и ширине 3,5 метра.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Скоростные ограничения при транспортировке по автострадам не более 60 км/ч.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Возможность транспортировки по дорогам общего пользования без специального сопровождения ГИБДД вне городской черты.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При переводе в транспортное положение МПС, блоки ОРУ включая разъединители, устанавливаются на полуприцепы, путём разборки блоков (снятия разъединителей, металлоконструкции блоков).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Время приведения из транспортного положения в рабочее 1 день.</w:t>
      </w:r>
    </w:p>
    <w:p w:rsidR="00713B80" w:rsidRDefault="00713B80" w:rsidP="00713B80">
      <w:pPr>
        <w:pStyle w:val="affffffffff7"/>
        <w:rPr>
          <w:rFonts w:ascii="Arial Narrow" w:hAnsi="Arial Narrow"/>
        </w:rPr>
      </w:pPr>
    </w:p>
    <w:p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8" w:name="_Toc126942588"/>
      <w:bookmarkStart w:id="189" w:name="_Toc149751500"/>
      <w:r w:rsidRPr="00713B80">
        <w:rPr>
          <w:rFonts w:ascii="Arial Narrow" w:hAnsi="Arial Narrow" w:cstheme="minorHAnsi"/>
        </w:rPr>
        <w:t>ТРЕБОВАНИЯ К НАДЁЖНОСТИ И ЖИВУЧЕСТИ ОБОРУДОВАНИЯ</w:t>
      </w:r>
      <w:bookmarkEnd w:id="188"/>
      <w:bookmarkEnd w:id="189"/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МПС 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Рабочая конструкторская документация: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На все основные узлы и </w:t>
      </w:r>
      <w:proofErr w:type="gramStart"/>
      <w:r>
        <w:rPr>
          <w:rFonts w:ascii="Arial Narrow" w:hAnsi="Arial Narrow" w:cs="Calibri"/>
          <w:lang w:eastAsia="en-US"/>
        </w:rPr>
        <w:t>комплексы</w:t>
      </w:r>
      <w:proofErr w:type="gramEnd"/>
      <w:r>
        <w:rPr>
          <w:rFonts w:ascii="Arial Narrow" w:hAnsi="Arial Narrow" w:cs="Calibr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электронном носителе: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Схемы электрические принципиальные (ЭС, Э3, Э5);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Таблицы электрических соединений (ТБЕ);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Габаритные и монтажные чертежи оборудования с размерами;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Эксплуатационная документация: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На все основные узлы и </w:t>
      </w:r>
      <w:proofErr w:type="gramStart"/>
      <w:r>
        <w:rPr>
          <w:rFonts w:ascii="Arial Narrow" w:hAnsi="Arial Narrow" w:cs="Calibri"/>
          <w:lang w:eastAsia="en-US"/>
        </w:rPr>
        <w:t>комплексы</w:t>
      </w:r>
      <w:proofErr w:type="gramEnd"/>
      <w:r>
        <w:rPr>
          <w:rFonts w:ascii="Arial Narrow" w:hAnsi="Arial Narrow" w:cs="Calibr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электроном носителе: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Руководство по эксплуатации;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Ведомости комплектов ЗИП;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:rsidR="000B50CE" w:rsidRPr="00514133" w:rsidRDefault="00713B80" w:rsidP="00713B80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>
        <w:rPr>
          <w:rFonts w:ascii="Arial Narrow" w:hAnsi="Arial Narrow" w:cs="Calibri"/>
          <w:lang w:eastAsia="en-US"/>
        </w:rPr>
        <w:t>По прибытии МПС на площадку заказчика произвести осмотр в присутствии шеф-инженера завода-изготовителя</w:t>
      </w:r>
      <w:r w:rsidR="000B50CE" w:rsidRPr="00514133">
        <w:rPr>
          <w:rFonts w:ascii="Arial Narrow" w:hAnsi="Arial Narrow" w:cstheme="minorHAnsi"/>
          <w:lang w:eastAsia="en-US"/>
        </w:rPr>
        <w:t>.</w:t>
      </w:r>
    </w:p>
    <w:p w:rsidR="00470A7C" w:rsidRPr="00470A7C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90" w:name="_Toc149751501"/>
      <w:r w:rsidRPr="00470A7C">
        <w:rPr>
          <w:rFonts w:ascii="Arial Narrow" w:hAnsi="Arial Narrow" w:cstheme="minorHAnsi"/>
          <w:lang w:val="ru-RU"/>
        </w:rPr>
        <w:lastRenderedPageBreak/>
        <w:t>ТРЕБОВАНИЯ К ПОКАЗАТЕЛЯМ НАДЕЖНОСТИ</w:t>
      </w:r>
      <w:bookmarkEnd w:id="190"/>
    </w:p>
    <w:p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1" w:name="_Toc65249385"/>
      <w:bookmarkStart w:id="192" w:name="_Toc65250586"/>
      <w:bookmarkStart w:id="193" w:name="_Toc109839487"/>
      <w:bookmarkStart w:id="194" w:name="_Toc149751502"/>
      <w:r>
        <w:rPr>
          <w:rFonts w:ascii="Arial Narrow" w:hAnsi="Arial Narrow" w:cstheme="minorHAnsi"/>
          <w:lang w:val="ru-RU"/>
        </w:rPr>
        <w:t>Г</w:t>
      </w:r>
      <w:r w:rsidRPr="00514133">
        <w:rPr>
          <w:rFonts w:ascii="Arial Narrow" w:hAnsi="Arial Narrow" w:cstheme="minorHAnsi"/>
          <w:lang w:val="ru-RU"/>
        </w:rPr>
        <w:t>арантийные обязательства</w:t>
      </w:r>
      <w:bookmarkEnd w:id="191"/>
      <w:bookmarkEnd w:id="192"/>
      <w:bookmarkEnd w:id="193"/>
      <w:bookmarkEnd w:id="194"/>
    </w:p>
    <w:p w:rsidR="000B50CE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CF4DF4">
        <w:rPr>
          <w:rFonts w:ascii="Arial Narrow" w:eastAsiaTheme="minorHAnsi" w:hAnsi="Arial Narrow" w:cstheme="minorBidi"/>
        </w:rPr>
        <w:t xml:space="preserve">Гарантия </w:t>
      </w:r>
      <w:proofErr w:type="spellStart"/>
      <w:r w:rsidRPr="00CF4DF4">
        <w:rPr>
          <w:rFonts w:ascii="Arial Narrow" w:eastAsiaTheme="minorHAnsi" w:hAnsi="Arial Narrow" w:cstheme="minorBidi"/>
        </w:rPr>
        <w:t>распространяеться</w:t>
      </w:r>
      <w:proofErr w:type="spellEnd"/>
      <w:r w:rsidRPr="00CF4DF4">
        <w:rPr>
          <w:rFonts w:ascii="Arial Narrow" w:eastAsiaTheme="minorHAnsi" w:hAnsi="Arial Narrow" w:cstheme="minorBidi"/>
        </w:rPr>
        <w:t xml:space="preserve"> на </w:t>
      </w:r>
      <w:r w:rsidR="00A81486">
        <w:rPr>
          <w:rFonts w:ascii="Arial Narrow" w:eastAsiaTheme="minorHAnsi" w:hAnsi="Arial Narrow" w:cstheme="minorBidi"/>
        </w:rPr>
        <w:t>ММПС</w:t>
      </w:r>
      <w:r w:rsidR="006174FB">
        <w:rPr>
          <w:rFonts w:ascii="Arial Narrow" w:eastAsiaTheme="minorHAnsi" w:hAnsi="Arial Narrow" w:cstheme="minorBidi"/>
        </w:rPr>
        <w:t xml:space="preserve">, в том числе на </w:t>
      </w:r>
      <w:r w:rsidRPr="00CF4DF4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КРУ-</w:t>
      </w:r>
      <w:r w:rsidR="00713B80">
        <w:rPr>
          <w:rFonts w:ascii="Arial Narrow" w:eastAsiaTheme="minorHAnsi" w:hAnsi="Arial Narrow" w:cstheme="minorBidi"/>
        </w:rPr>
        <w:t xml:space="preserve">6 </w:t>
      </w:r>
      <w:r w:rsidRPr="00CF4DF4">
        <w:rPr>
          <w:rFonts w:ascii="Arial Narrow" w:eastAsiaTheme="minorHAnsi" w:hAnsi="Arial Narrow" w:cstheme="minorBidi"/>
        </w:rPr>
        <w:t>кВ)</w:t>
      </w:r>
      <w:r w:rsidR="006174FB">
        <w:rPr>
          <w:rFonts w:ascii="Arial Narrow" w:eastAsiaTheme="minorHAnsi" w:hAnsi="Arial Narrow" w:cstheme="minorBidi"/>
        </w:rPr>
        <w:t>. Г</w:t>
      </w:r>
      <w:r w:rsidRPr="00CF4DF4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5" w:name="_Toc65249386"/>
      <w:bookmarkStart w:id="196" w:name="_Toc65250587"/>
      <w:bookmarkStart w:id="197" w:name="_Toc109839488"/>
      <w:bookmarkStart w:id="198" w:name="_Toc149751503"/>
      <w:r w:rsidRPr="00CF4DF4">
        <w:rPr>
          <w:rFonts w:ascii="Arial Narrow" w:hAnsi="Arial Narrow" w:cstheme="minorHAnsi"/>
          <w:lang w:val="ru-RU"/>
        </w:rPr>
        <w:t>Срок службы</w:t>
      </w:r>
      <w:bookmarkEnd w:id="195"/>
      <w:bookmarkEnd w:id="196"/>
      <w:bookmarkEnd w:id="197"/>
      <w:bookmarkEnd w:id="198"/>
    </w:p>
    <w:p w:rsidR="00CF4DF4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</w:t>
      </w:r>
    </w:p>
    <w:p w:rsidR="00CF4DF4" w:rsidRPr="00470A7C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470A7C">
        <w:rPr>
          <w:rFonts w:ascii="Arial Narrow" w:hAnsi="Arial Narrow" w:cstheme="minorHAnsi"/>
          <w:lang w:eastAsia="en-US"/>
        </w:rPr>
        <w:t>Срок службы, не менее</w:t>
      </w:r>
    </w:p>
    <w:p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оборудования РЗА – 20 лет;</w:t>
      </w:r>
    </w:p>
    <w:p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АБ – 1</w:t>
      </w:r>
      <w:r w:rsidR="00713B80">
        <w:rPr>
          <w:rFonts w:ascii="Arial Narrow" w:eastAsiaTheme="minorHAnsi" w:hAnsi="Arial Narrow" w:cstheme="minorBidi"/>
        </w:rPr>
        <w:t>2</w:t>
      </w:r>
      <w:r w:rsidRPr="004D1EB1">
        <w:rPr>
          <w:rFonts w:ascii="Arial Narrow" w:eastAsiaTheme="minorHAnsi" w:hAnsi="Arial Narrow" w:cstheme="minorBidi"/>
        </w:rPr>
        <w:t xml:space="preserve"> лет.</w:t>
      </w:r>
    </w:p>
    <w:p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9" w:name="_Toc65249387"/>
      <w:bookmarkStart w:id="200" w:name="_Toc65250588"/>
      <w:bookmarkStart w:id="201" w:name="_Toc109839489"/>
      <w:bookmarkStart w:id="202" w:name="_Toc149751504"/>
      <w:r w:rsidRPr="00CF4DF4">
        <w:rPr>
          <w:rFonts w:ascii="Arial Narrow" w:hAnsi="Arial Narrow" w:cstheme="minorHAnsi"/>
          <w:lang w:val="ru-RU"/>
        </w:rPr>
        <w:t>Требования к надежности</w:t>
      </w:r>
      <w:bookmarkEnd w:id="199"/>
      <w:bookmarkEnd w:id="200"/>
      <w:bookmarkEnd w:id="201"/>
      <w:bookmarkEnd w:id="202"/>
    </w:p>
    <w:p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измерение по 3 осям;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CF4DF4">
        <w:rPr>
          <w:rFonts w:ascii="Arial Narrow" w:eastAsiaTheme="minorHAnsi" w:hAnsi="Arial Narrow" w:cstheme="minorBidi"/>
          <w:u w:val="single"/>
        </w:rPr>
        <w:t>+</w:t>
      </w:r>
      <w:r w:rsidRPr="00CF4DF4">
        <w:rPr>
          <w:rFonts w:ascii="Arial Narrow" w:eastAsiaTheme="minorHAnsi" w:hAnsi="Arial Narrow" w:cstheme="minorBidi"/>
        </w:rPr>
        <w:t>50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, с разрешением не менее 0,1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;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энергонезависимая память;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сменная батарея;</w:t>
      </w:r>
    </w:p>
    <w:p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интерфейс передачи данных на ПК </w:t>
      </w:r>
      <w:r w:rsidRPr="00CF4DF4">
        <w:rPr>
          <w:rFonts w:ascii="Arial Narrow" w:eastAsiaTheme="minorHAnsi" w:hAnsi="Arial Narrow" w:cstheme="minorBidi"/>
          <w:lang w:val="en-US"/>
        </w:rPr>
        <w:t>USB</w:t>
      </w:r>
      <w:r w:rsidRPr="00CF4DF4">
        <w:rPr>
          <w:rFonts w:ascii="Arial Narrow" w:eastAsiaTheme="minorHAnsi" w:hAnsi="Arial Narrow" w:cstheme="minorBidi"/>
        </w:rPr>
        <w:t>.</w:t>
      </w:r>
    </w:p>
    <w:p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При обнаружении в гарантийный срок эксплуатации дефектов, вызванных некачественным изготовлением, Поставщик/завод-изготовитель </w:t>
      </w:r>
      <w:r>
        <w:rPr>
          <w:rFonts w:ascii="Arial Narrow" w:eastAsiaTheme="minorHAnsi" w:hAnsi="Arial Narrow" w:cstheme="minorBidi"/>
        </w:rPr>
        <w:t>устраняет</w:t>
      </w:r>
      <w:r w:rsidRPr="00CF4DF4">
        <w:rPr>
          <w:rFonts w:ascii="Arial Narrow" w:eastAsiaTheme="minorHAnsi" w:hAnsi="Arial Narrow" w:cstheme="minorBidi"/>
        </w:rPr>
        <w:t xml:space="preserve"> обнаруженные дефекты или замен</w:t>
      </w:r>
      <w:r>
        <w:rPr>
          <w:rFonts w:ascii="Arial Narrow" w:eastAsiaTheme="minorHAnsi" w:hAnsi="Arial Narrow" w:cstheme="minorBidi"/>
        </w:rPr>
        <w:t>яет</w:t>
      </w:r>
      <w:r w:rsidRPr="00CF4DF4">
        <w:rPr>
          <w:rFonts w:ascii="Arial Narrow" w:eastAsiaTheme="minorHAnsi" w:hAnsi="Arial Narrow" w:cstheme="minorBidi"/>
        </w:rPr>
        <w:t xml:space="preserve"> оборудование / элемент конструкции или полностью изделие.</w:t>
      </w:r>
    </w:p>
    <w:p w:rsidR="008E1303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Все оборудование вновь изготовленн</w:t>
      </w:r>
      <w:r>
        <w:rPr>
          <w:rFonts w:ascii="Arial Narrow" w:eastAsiaTheme="minorHAnsi" w:hAnsi="Arial Narrow" w:cstheme="minorBidi"/>
        </w:rPr>
        <w:t>ое</w:t>
      </w:r>
      <w:r w:rsidRPr="00CF4DF4">
        <w:rPr>
          <w:rFonts w:ascii="Arial Narrow" w:eastAsiaTheme="minorHAnsi" w:hAnsi="Arial Narrow" w:cstheme="minorBidi"/>
        </w:rPr>
        <w:t xml:space="preserve"> и </w:t>
      </w:r>
      <w:proofErr w:type="spellStart"/>
      <w:r>
        <w:rPr>
          <w:rFonts w:ascii="Arial Narrow" w:eastAsiaTheme="minorHAnsi" w:hAnsi="Arial Narrow" w:cstheme="minorBidi"/>
        </w:rPr>
        <w:t>ремонт</w:t>
      </w:r>
      <w:r w:rsidR="006174FB">
        <w:rPr>
          <w:rFonts w:ascii="Arial Narrow" w:eastAsiaTheme="minorHAnsi" w:hAnsi="Arial Narrow" w:cstheme="minorBidi"/>
        </w:rPr>
        <w:t>о</w:t>
      </w:r>
      <w:r w:rsidRPr="00CF4DF4">
        <w:rPr>
          <w:rFonts w:ascii="Arial Narrow" w:eastAsiaTheme="minorHAnsi" w:hAnsi="Arial Narrow" w:cstheme="minorBidi"/>
        </w:rPr>
        <w:t>пригодн</w:t>
      </w:r>
      <w:r>
        <w:rPr>
          <w:rFonts w:ascii="Arial Narrow" w:eastAsiaTheme="minorHAnsi" w:hAnsi="Arial Narrow" w:cstheme="minorBidi"/>
        </w:rPr>
        <w:t>о</w:t>
      </w:r>
      <w:proofErr w:type="spellEnd"/>
      <w:r w:rsidRPr="00CF4DF4">
        <w:rPr>
          <w:rFonts w:ascii="Arial Narrow" w:eastAsiaTheme="minorHAnsi" w:hAnsi="Arial Narrow" w:cstheme="minorBidi"/>
        </w:rPr>
        <w:t>. Применяемое оборудование соответствуе</w:t>
      </w:r>
      <w:r>
        <w:rPr>
          <w:rFonts w:ascii="Arial Narrow" w:eastAsiaTheme="minorHAnsi" w:hAnsi="Arial Narrow" w:cstheme="minorBidi"/>
        </w:rPr>
        <w:t>т</w:t>
      </w:r>
      <w:r w:rsidRPr="00CF4DF4">
        <w:rPr>
          <w:rFonts w:ascii="Arial Narrow" w:eastAsiaTheme="minorHAnsi" w:hAnsi="Arial Narrow" w:cstheme="minorBidi"/>
        </w:rPr>
        <w:t xml:space="preserve"> условиям эксплуатации</w:t>
      </w:r>
      <w:r>
        <w:rPr>
          <w:rFonts w:ascii="Arial Narrow" w:eastAsiaTheme="minorHAnsi" w:hAnsi="Arial Narrow" w:cstheme="minorBidi"/>
        </w:rPr>
        <w:t>.</w:t>
      </w:r>
    </w:p>
    <w:p w:rsidR="00064BB4" w:rsidRPr="00064BB4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03" w:name="_Toc149751505"/>
      <w:r w:rsidRPr="00064BB4">
        <w:rPr>
          <w:rFonts w:ascii="Arial Narrow" w:hAnsi="Arial Narrow" w:cstheme="minorHAnsi"/>
          <w:lang w:val="ru-RU"/>
        </w:rPr>
        <w:t>ТЕХНИЧЕСКИЕ УСЛУГИ ПОСТАВЩИКА</w:t>
      </w:r>
      <w:bookmarkEnd w:id="203"/>
    </w:p>
    <w:p w:rsidR="00CF4DF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64BB4">
        <w:rPr>
          <w:rFonts w:ascii="Arial Narrow" w:hAnsi="Arial Narrow" w:cstheme="minorHAnsi"/>
          <w:lang w:eastAsia="en-US"/>
        </w:rPr>
        <w:t>Состав услуг Поставщика</w:t>
      </w:r>
      <w:r>
        <w:rPr>
          <w:rFonts w:ascii="Arial Narrow" w:hAnsi="Arial Narrow" w:cstheme="minorHAnsi"/>
          <w:lang w:eastAsia="en-US"/>
        </w:rPr>
        <w:t>:</w:t>
      </w:r>
    </w:p>
    <w:p w:rsidR="00064BB4" w:rsidRDefault="00064BB4" w:rsidP="000540C4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:rsidR="00064BB4" w:rsidRDefault="00064BB4" w:rsidP="000540C4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пуско-наладочные работы при первичном вводе в эксплуатацию</w:t>
      </w:r>
      <w:r>
        <w:rPr>
          <w:rFonts w:ascii="Arial Narrow" w:eastAsiaTheme="minorHAnsi" w:hAnsi="Arial Narrow" w:cstheme="minorBidi"/>
        </w:rPr>
        <w:t>.</w:t>
      </w:r>
    </w:p>
    <w:p w:rsidR="00064BB4" w:rsidRPr="00064BB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</w:t>
      </w:r>
      <w:r>
        <w:rPr>
          <w:rFonts w:ascii="Arial Narrow" w:eastAsiaTheme="minorHAnsi" w:hAnsi="Arial Narrow" w:cstheme="minorBidi"/>
        </w:rPr>
        <w:t xml:space="preserve"> 20 лет.</w:t>
      </w:r>
    </w:p>
    <w:p w:rsidR="00823868" w:rsidRPr="00514133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204" w:name="_Toc369164655"/>
      <w:bookmarkStart w:id="205" w:name="_Toc440636093"/>
      <w:bookmarkStart w:id="206" w:name="_Toc149751506"/>
      <w:r w:rsidRPr="00514133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204"/>
      <w:bookmarkEnd w:id="205"/>
      <w:bookmarkEnd w:id="206"/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, СТО 56947007-29.240.10.028-2009.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Типовые решения. СТО 56947007-29.240.30.010-2008.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52725-2007.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Электрооборудование </w:t>
      </w:r>
      <w:proofErr w:type="gramStart"/>
      <w:r w:rsidRPr="00514133">
        <w:rPr>
          <w:rFonts w:ascii="Arial Narrow" w:hAnsi="Arial Narrow" w:cstheme="minorHAnsi"/>
        </w:rPr>
        <w:t>переменного  тока</w:t>
      </w:r>
      <w:proofErr w:type="gramEnd"/>
      <w:r w:rsidRPr="00514133">
        <w:rPr>
          <w:rFonts w:ascii="Arial Narrow" w:hAnsi="Arial Narrow" w:cstheme="minorHAnsi"/>
        </w:rPr>
        <w:t xml:space="preserve"> на напряжения от 1 до 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16357-83.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:rsidR="00823868" w:rsidRPr="00514133" w:rsidRDefault="002D36C1" w:rsidP="002D36C1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="00823868" w:rsidRPr="00514133">
        <w:rPr>
          <w:rFonts w:ascii="Arial Narrow" w:hAnsi="Arial Narrow" w:cstheme="minorHAnsi"/>
        </w:rPr>
        <w:t>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и выше. СТО 56947007-29.060.20.020-2009 ОАО «ФСК ЕЭС».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 ОАО "Институт "</w:t>
      </w:r>
      <w:proofErr w:type="spellStart"/>
      <w:r w:rsidRPr="00514133">
        <w:rPr>
          <w:rFonts w:ascii="Arial Narrow" w:hAnsi="Arial Narrow" w:cstheme="minorHAnsi"/>
        </w:rPr>
        <w:t>Энергосетьпроект</w:t>
      </w:r>
      <w:proofErr w:type="spellEnd"/>
      <w:r w:rsidRPr="00514133">
        <w:rPr>
          <w:rFonts w:ascii="Arial Narrow" w:hAnsi="Arial Narrow" w:cstheme="minorHAnsi"/>
        </w:rPr>
        <w:t>", ОАО ВНИИЭ, НТК "ЭЛ-ПРОЕКТ".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ГОСТ 9920-89.</w:t>
      </w:r>
    </w:p>
    <w:p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514133">
        <w:rPr>
          <w:rFonts w:ascii="Arial Narrow" w:hAnsi="Arial Narrow" w:cstheme="minorHAnsi"/>
        </w:rPr>
        <w:t>.</w:t>
      </w:r>
    </w:p>
    <w:p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>Примечание.</w:t>
      </w:r>
    </w:p>
    <w:p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514133">
        <w:rPr>
          <w:rFonts w:ascii="Arial Narrow" w:hAnsi="Arial Narrow" w:cstheme="minorHAnsi"/>
          <w:b/>
          <w:lang w:eastAsia="en-US"/>
        </w:rPr>
        <w:t>пробиркованны</w:t>
      </w:r>
      <w:proofErr w:type="spellEnd"/>
      <w:r w:rsidRPr="00514133">
        <w:rPr>
          <w:rFonts w:ascii="Arial Narrow" w:hAnsi="Arial Narrow" w:cstheme="minorHAnsi"/>
          <w:b/>
          <w:lang w:eastAsia="en-US"/>
        </w:rPr>
        <w:t xml:space="preserve"> и проверены на заводе.</w:t>
      </w:r>
    </w:p>
    <w:p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514133">
        <w:rPr>
          <w:rFonts w:ascii="Arial Narrow" w:hAnsi="Arial Narrow" w:cstheme="minorHAnsi"/>
          <w:b/>
        </w:rPr>
        <w:t>договорённостью с заказчиком.</w:t>
      </w:r>
    </w:p>
    <w:p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4F33" w:rsidRDefault="00AD4F33">
      <w:r>
        <w:separator/>
      </w:r>
    </w:p>
    <w:p w:rsidR="00AD4F33" w:rsidRDefault="00AD4F33"/>
  </w:endnote>
  <w:endnote w:type="continuationSeparator" w:id="0">
    <w:p w:rsidR="00AD4F33" w:rsidRDefault="00AD4F33">
      <w:r>
        <w:continuationSeparator/>
      </w:r>
    </w:p>
    <w:p w:rsidR="00AD4F33" w:rsidRDefault="00AD4F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HeliosCond">
    <w:altName w:val="Times New Roman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713B80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713B80" w:rsidRPr="0041493E" w:rsidRDefault="00713B80" w:rsidP="009C2C5C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41493E">
            <w:rPr>
              <w:rFonts w:ascii="Arial Narrow" w:hAnsi="Arial Narrow"/>
              <w:i w:val="0"/>
              <w:sz w:val="32"/>
              <w:szCs w:val="32"/>
            </w:rPr>
            <w:t>ООО «</w:t>
          </w:r>
          <w:proofErr w:type="spellStart"/>
          <w:r w:rsidRPr="0041493E">
            <w:rPr>
              <w:rFonts w:ascii="Arial Narrow" w:hAnsi="Arial Narrow"/>
              <w:i w:val="0"/>
              <w:sz w:val="32"/>
              <w:szCs w:val="32"/>
            </w:rPr>
            <w:t>ЭнергоСеть</w:t>
          </w:r>
          <w:proofErr w:type="spellEnd"/>
          <w:r w:rsidRPr="0041493E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713B80" w:rsidRPr="00FC47FB" w:rsidRDefault="00713B80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713B80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713B80" w:rsidRPr="00D97F01" w:rsidRDefault="00713B80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:rsidR="00713B80" w:rsidRPr="007A067A" w:rsidRDefault="00713B80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C73EFE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713B80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713B80" w:rsidRPr="00D97F01" w:rsidRDefault="00713B80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713B80" w:rsidRDefault="00713B80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713B80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030082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713B80" w:rsidRPr="00EB265D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EB265D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713B80" w:rsidRPr="00030082" w:rsidRDefault="00713B80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DC0F4C" w:rsidRDefault="00713B80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DC0F4C" w:rsidRDefault="00713B80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7A067A" w:rsidRDefault="00713B80" w:rsidP="0041493E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ООО «</w:t>
          </w:r>
          <w:proofErr w:type="spellStart"/>
          <w:r>
            <w:rPr>
              <w:rFonts w:ascii="Arial Narrow" w:hAnsi="Arial Narrow"/>
              <w:color w:val="auto"/>
              <w:sz w:val="32"/>
              <w:szCs w:val="32"/>
            </w:rPr>
            <w:t>ЭнергоСеть</w:t>
          </w:r>
          <w:proofErr w:type="spellEnd"/>
          <w:r>
            <w:rPr>
              <w:rFonts w:ascii="Arial Narrow" w:hAnsi="Arial Narrow"/>
              <w:color w:val="auto"/>
              <w:sz w:val="32"/>
              <w:szCs w:val="32"/>
            </w:rPr>
            <w:t>»</w:t>
          </w:r>
        </w:p>
      </w:tc>
    </w:tr>
    <w:tr w:rsidR="00713B80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13B80" w:rsidRPr="004E0375" w:rsidRDefault="00713B80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DC0F4C" w:rsidRDefault="00713B80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4E0375" w:rsidRDefault="00713B80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7A067A" w:rsidRDefault="00713B80">
          <w:pPr>
            <w:jc w:val="center"/>
            <w:rPr>
              <w:rFonts w:ascii="Arial Narrow" w:hAnsi="Arial Narrow" w:cs="Arial"/>
            </w:rPr>
          </w:pPr>
        </w:p>
      </w:tc>
    </w:tr>
    <w:tr w:rsidR="00713B80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713B80" w:rsidRPr="0068326E" w:rsidRDefault="00713B80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13B80" w:rsidRPr="0068326E" w:rsidRDefault="00713B80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7A067A" w:rsidRDefault="00713B80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713B80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AD0B0F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994D19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Антропов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 w:rsidRPr="008C64CD">
            <w:rPr>
              <w:noProof/>
            </w:rPr>
            <w:drawing>
              <wp:anchor distT="0" distB="0" distL="114300" distR="114300" simplePos="0" relativeHeight="251655680" behindDoc="1" locked="0" layoutInCell="1" allowOverlap="1" wp14:anchorId="0164780B" wp14:editId="065DF406">
                <wp:simplePos x="0" y="0"/>
                <wp:positionH relativeFrom="column">
                  <wp:posOffset>-3810</wp:posOffset>
                </wp:positionH>
                <wp:positionV relativeFrom="paragraph">
                  <wp:posOffset>58420</wp:posOffset>
                </wp:positionV>
                <wp:extent cx="416560" cy="349885"/>
                <wp:effectExtent l="0" t="0" r="2540" b="0"/>
                <wp:wrapNone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76" t="41493" r="42380" b="42336"/>
                        <a:stretch/>
                      </pic:blipFill>
                      <pic:spPr bwMode="auto">
                        <a:xfrm>
                          <a:off x="0" y="0"/>
                          <a:ext cx="41656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noProof/>
            </w:rPr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1270</wp:posOffset>
                </wp:positionV>
                <wp:extent cx="310515" cy="207010"/>
                <wp:effectExtent l="0" t="0" r="0" b="2540"/>
                <wp:wrapNone/>
                <wp:docPr id="39" name="Рисунок 39" descr="Кислов 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Кислов Г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1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364EF">
            <w:rPr>
              <w:rFonts w:ascii="Arial Narrow" w:hAnsi="Arial Narrow" w:cs="Arial"/>
              <w:noProof/>
              <w:sz w:val="18"/>
              <w:szCs w:val="18"/>
            </w:rPr>
            <w:t>11.23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7A067A" w:rsidRDefault="00713B80" w:rsidP="0041493E">
          <w:pPr>
            <w:jc w:val="center"/>
            <w:rPr>
              <w:rFonts w:ascii="Arial Narrow" w:hAnsi="Arial Narrow" w:cs="Arial"/>
              <w:iCs/>
            </w:rPr>
          </w:pPr>
          <w:r>
            <w:rPr>
              <w:rFonts w:ascii="Arial Narrow" w:hAnsi="Arial Narrow" w:cs="Arial"/>
              <w:b/>
              <w:color w:val="000000"/>
            </w:rPr>
            <w:t>Модульная м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обильная трансформаторная подстанция </w:t>
          </w:r>
          <w:r>
            <w:rPr>
              <w:rFonts w:ascii="Arial Narrow" w:hAnsi="Arial Narrow" w:cs="Arial"/>
              <w:b/>
              <w:color w:val="000000"/>
            </w:rPr>
            <w:t>110/6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кВ мощностью </w:t>
          </w:r>
          <w:r>
            <w:rPr>
              <w:rFonts w:ascii="Arial Narrow" w:hAnsi="Arial Narrow" w:cs="Arial"/>
              <w:b/>
              <w:color w:val="000000"/>
            </w:rPr>
            <w:t>25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ММПС110/6-25000-3-6-М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522282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7A067A" w:rsidRDefault="00713B80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713B80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proofErr w:type="spellStart"/>
          <w:r>
            <w:rPr>
              <w:rFonts w:ascii="Arial Narrow" w:hAnsi="Arial Narrow" w:cs="Arial"/>
              <w:sz w:val="18"/>
              <w:szCs w:val="18"/>
            </w:rPr>
            <w:t>Анахина</w:t>
          </w:r>
          <w:proofErr w:type="spellEnd"/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364EF">
            <w:rPr>
              <w:rFonts w:ascii="Arial Narrow" w:hAnsi="Arial Narrow" w:cs="Arial"/>
              <w:noProof/>
              <w:sz w:val="18"/>
              <w:szCs w:val="18"/>
            </w:rPr>
            <w:t>11.23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16357" w:rsidRDefault="00713B80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522282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ТО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000000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fldSimple w:instr=" NUMPAGES   \* MERGEFORMAT ">
            <w:r w:rsidR="00C73EFE" w:rsidRPr="00C73EFE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23</w:t>
            </w:r>
          </w:fldSimple>
        </w:p>
      </w:tc>
    </w:tr>
    <w:tr w:rsidR="00713B80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eastAsia="Calibri" w:hAnsi="Arial Narrow"/>
              <w:noProof/>
            </w:rPr>
            <w:drawing>
              <wp:anchor distT="0" distB="0" distL="114300" distR="114300" simplePos="0" relativeHeight="251659776" behindDoc="1" locked="0" layoutInCell="1" allowOverlap="1" wp14:anchorId="06E7DA10" wp14:editId="07A54885">
                <wp:simplePos x="0" y="0"/>
                <wp:positionH relativeFrom="column">
                  <wp:posOffset>74930</wp:posOffset>
                </wp:positionH>
                <wp:positionV relativeFrom="paragraph">
                  <wp:posOffset>55245</wp:posOffset>
                </wp:positionV>
                <wp:extent cx="323850" cy="400050"/>
                <wp:effectExtent l="0" t="0" r="0" b="0"/>
                <wp:wrapNone/>
                <wp:docPr id="41" name="Рисуно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9" t="58694" r="62941" b="28533"/>
                        <a:stretch/>
                      </pic:blipFill>
                      <pic:spPr bwMode="auto"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507D2F" w:rsidRDefault="00713B80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D97F01" w:rsidRDefault="00713B80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6ADBCC56" wp14:editId="0D3AFE06">
                <wp:extent cx="1644650" cy="295392"/>
                <wp:effectExtent l="19050" t="0" r="0" b="0"/>
                <wp:docPr id="38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13B80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2B2FEC8B" wp14:editId="68926B75">
                <wp:simplePos x="0" y="0"/>
                <wp:positionH relativeFrom="column">
                  <wp:posOffset>707390</wp:posOffset>
                </wp:positionH>
                <wp:positionV relativeFrom="paragraph">
                  <wp:posOffset>113665</wp:posOffset>
                </wp:positionV>
                <wp:extent cx="601980" cy="228600"/>
                <wp:effectExtent l="0" t="0" r="7620" b="0"/>
                <wp:wrapNone/>
                <wp:docPr id="42" name="Рисунок 42" descr="подп ан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Рисунок 37" descr="подп ан"/>
                        <pic:cNvPicPr/>
                      </pic:nvPicPr>
                      <pic:blipFill>
                        <a:blip r:embed="rId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 w:cs="Arial"/>
              <w:sz w:val="18"/>
              <w:szCs w:val="18"/>
            </w:rPr>
            <w:t>Лебедев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364EF">
            <w:rPr>
              <w:rFonts w:ascii="Arial Narrow" w:hAnsi="Arial Narrow" w:cs="Arial"/>
              <w:noProof/>
              <w:sz w:val="18"/>
              <w:szCs w:val="18"/>
            </w:rPr>
            <w:t>11.23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713B80" w:rsidRDefault="00713B80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713B80" w:rsidRDefault="00713B80">
          <w:pPr>
            <w:rPr>
              <w:rFonts w:ascii="Arial" w:hAnsi="Arial" w:cs="Arial"/>
            </w:rPr>
          </w:pPr>
        </w:p>
      </w:tc>
    </w:tr>
    <w:tr w:rsidR="00713B80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Андреев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364EF">
            <w:rPr>
              <w:rFonts w:ascii="Arial Narrow" w:hAnsi="Arial Narrow" w:cs="Arial"/>
              <w:noProof/>
              <w:sz w:val="18"/>
              <w:szCs w:val="18"/>
            </w:rPr>
            <w:t>11.23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13B80" w:rsidRDefault="00713B80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13B80" w:rsidRDefault="00713B80">
          <w:pPr>
            <w:rPr>
              <w:rFonts w:ascii="Arial" w:hAnsi="Arial" w:cs="Arial"/>
            </w:rPr>
          </w:pPr>
        </w:p>
      </w:tc>
    </w:tr>
  </w:tbl>
  <w:p w:rsidR="00713B80" w:rsidRDefault="00713B80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4F33" w:rsidRDefault="00AD4F33">
      <w:r>
        <w:separator/>
      </w:r>
    </w:p>
    <w:p w:rsidR="00AD4F33" w:rsidRDefault="00AD4F33"/>
  </w:footnote>
  <w:footnote w:type="continuationSeparator" w:id="0">
    <w:p w:rsidR="00AD4F33" w:rsidRDefault="00AD4F33">
      <w:r>
        <w:continuationSeparator/>
      </w:r>
    </w:p>
    <w:p w:rsidR="00AD4F33" w:rsidRDefault="00AD4F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3B80" w:rsidRDefault="00713B80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FE74F43" wp14:editId="17D8BB26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3B80" w:rsidRDefault="00713B80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:rsidR="00713B80" w:rsidRDefault="00713B80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FC47FB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FC47FB" w:rsidRDefault="00713B80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FC47FB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E74F43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:rsidR="00713B80" w:rsidRDefault="00713B80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:rsidR="00713B80" w:rsidRDefault="00713B80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Pr="00FC47FB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Pr="00FC47FB" w:rsidRDefault="00713B80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Pr="00FC47FB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3B80" w:rsidRDefault="00713B80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0905361" wp14:editId="6BDBA161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D97F01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D97F01" w:rsidRDefault="00713B80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D97F01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13B80" w:rsidRPr="00D97F01" w:rsidRDefault="00713B80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90536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Pr="00D97F01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:rsidR="00713B80" w:rsidRPr="00D97F01" w:rsidRDefault="00713B80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Pr="00D97F01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:rsidR="00713B80" w:rsidRPr="00D97F01" w:rsidRDefault="00713B80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1522E2"/>
    <w:multiLevelType w:val="hybridMultilevel"/>
    <w:tmpl w:val="DEC0108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A0DF8"/>
    <w:multiLevelType w:val="hybridMultilevel"/>
    <w:tmpl w:val="181070BA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5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7A598D"/>
    <w:multiLevelType w:val="hybridMultilevel"/>
    <w:tmpl w:val="7188FF9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0AF5007A"/>
    <w:multiLevelType w:val="hybridMultilevel"/>
    <w:tmpl w:val="CB08A2D8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C68A4"/>
    <w:multiLevelType w:val="hybridMultilevel"/>
    <w:tmpl w:val="74EAD6F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1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14D90C44"/>
    <w:multiLevelType w:val="hybridMultilevel"/>
    <w:tmpl w:val="5E7C429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AB7B9B"/>
    <w:multiLevelType w:val="hybridMultilevel"/>
    <w:tmpl w:val="823E081E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5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7" w15:restartNumberingAfterBreak="0">
    <w:nsid w:val="25BC5A20"/>
    <w:multiLevelType w:val="hybridMultilevel"/>
    <w:tmpl w:val="881AF51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8" w15:restartNumberingAfterBreak="0">
    <w:nsid w:val="26536EB3"/>
    <w:multiLevelType w:val="hybridMultilevel"/>
    <w:tmpl w:val="1652C6F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9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20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7F73B0"/>
    <w:multiLevelType w:val="hybridMultilevel"/>
    <w:tmpl w:val="D766F38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7" w15:restartNumberingAfterBreak="0">
    <w:nsid w:val="5D210E7F"/>
    <w:multiLevelType w:val="hybridMultilevel"/>
    <w:tmpl w:val="89AC23A8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8" w15:restartNumberingAfterBreak="0">
    <w:nsid w:val="5D6237A1"/>
    <w:multiLevelType w:val="hybridMultilevel"/>
    <w:tmpl w:val="9A2C245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9" w15:restartNumberingAfterBreak="0">
    <w:nsid w:val="61607A17"/>
    <w:multiLevelType w:val="hybridMultilevel"/>
    <w:tmpl w:val="36AE4326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0" w15:restartNumberingAfterBreak="0">
    <w:nsid w:val="61775D62"/>
    <w:multiLevelType w:val="hybridMultilevel"/>
    <w:tmpl w:val="6DEC8C2E"/>
    <w:lvl w:ilvl="0" w:tplc="FE96546A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1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4" w15:restartNumberingAfterBreak="0">
    <w:nsid w:val="72A31C2B"/>
    <w:multiLevelType w:val="hybridMultilevel"/>
    <w:tmpl w:val="92A8B8D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5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6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79771855"/>
    <w:multiLevelType w:val="hybridMultilevel"/>
    <w:tmpl w:val="47888418"/>
    <w:lvl w:ilvl="0" w:tplc="3620E02C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8A00C62A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E670F546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8E411EA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84C02306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A42FDCC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21E367C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AA2CFFAA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B4303F3E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 w15:restartNumberingAfterBreak="0">
    <w:nsid w:val="79DC2DEB"/>
    <w:multiLevelType w:val="hybridMultilevel"/>
    <w:tmpl w:val="79484D1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9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0" w15:restartNumberingAfterBreak="0">
    <w:nsid w:val="7C6F00BF"/>
    <w:multiLevelType w:val="multilevel"/>
    <w:tmpl w:val="B1686022"/>
    <w:numStyleLink w:val="1111"/>
  </w:abstractNum>
  <w:num w:numId="1" w16cid:durableId="1877309029">
    <w:abstractNumId w:val="32"/>
  </w:num>
  <w:num w:numId="2" w16cid:durableId="1048072797">
    <w:abstractNumId w:val="25"/>
  </w:num>
  <w:num w:numId="3" w16cid:durableId="212080749">
    <w:abstractNumId w:val="21"/>
  </w:num>
  <w:num w:numId="4" w16cid:durableId="1342245485">
    <w:abstractNumId w:val="15"/>
  </w:num>
  <w:num w:numId="5" w16cid:durableId="352809308">
    <w:abstractNumId w:val="0"/>
  </w:num>
  <w:num w:numId="6" w16cid:durableId="237520968">
    <w:abstractNumId w:val="1"/>
  </w:num>
  <w:num w:numId="7" w16cid:durableId="888806083">
    <w:abstractNumId w:val="24"/>
  </w:num>
  <w:num w:numId="8" w16cid:durableId="1072000336">
    <w:abstractNumId w:val="35"/>
  </w:num>
  <w:num w:numId="9" w16cid:durableId="872183454">
    <w:abstractNumId w:val="5"/>
  </w:num>
  <w:num w:numId="10" w16cid:durableId="1022170107">
    <w:abstractNumId w:val="19"/>
  </w:num>
  <w:num w:numId="11" w16cid:durableId="8694151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6406501">
    <w:abstractNumId w:val="11"/>
  </w:num>
  <w:num w:numId="13" w16cid:durableId="1955945143">
    <w:abstractNumId w:val="22"/>
  </w:num>
  <w:num w:numId="14" w16cid:durableId="1701465569">
    <w:abstractNumId w:val="36"/>
  </w:num>
  <w:num w:numId="15" w16cid:durableId="862596851">
    <w:abstractNumId w:val="7"/>
  </w:num>
  <w:num w:numId="16" w16cid:durableId="590359355">
    <w:abstractNumId w:val="4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 w16cid:durableId="225456545">
    <w:abstractNumId w:val="13"/>
  </w:num>
  <w:num w:numId="18" w16cid:durableId="1419978903">
    <w:abstractNumId w:val="20"/>
  </w:num>
  <w:num w:numId="19" w16cid:durableId="634333485">
    <w:abstractNumId w:val="31"/>
  </w:num>
  <w:num w:numId="20" w16cid:durableId="1073043915">
    <w:abstractNumId w:val="39"/>
  </w:num>
  <w:num w:numId="21" w16cid:durableId="1455250095">
    <w:abstractNumId w:val="33"/>
    <w:lvlOverride w:ilvl="0">
      <w:lvl w:ilvl="0">
        <w:start w:val="1"/>
        <w:numFmt w:val="decimal"/>
        <w:pStyle w:val="a7"/>
        <w:lvlText w:val="%1."/>
        <w:lvlJc w:val="left"/>
        <w:pPr>
          <w:ind w:left="2751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 w16cid:durableId="1526669298">
    <w:abstractNumId w:val="23"/>
  </w:num>
  <w:num w:numId="23" w16cid:durableId="66465915">
    <w:abstractNumId w:val="33"/>
  </w:num>
  <w:num w:numId="24" w16cid:durableId="2114858721">
    <w:abstractNumId w:val="33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 w16cid:durableId="618297197">
    <w:abstractNumId w:val="9"/>
  </w:num>
  <w:num w:numId="26" w16cid:durableId="497967050">
    <w:abstractNumId w:val="3"/>
  </w:num>
  <w:num w:numId="27" w16cid:durableId="1867014575">
    <w:abstractNumId w:val="33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8" w16cid:durableId="1411149065">
    <w:abstractNumId w:val="8"/>
  </w:num>
  <w:num w:numId="29" w16cid:durableId="88044016">
    <w:abstractNumId w:val="38"/>
  </w:num>
  <w:num w:numId="30" w16cid:durableId="1888683221">
    <w:abstractNumId w:val="26"/>
  </w:num>
  <w:num w:numId="31" w16cid:durableId="2118059478">
    <w:abstractNumId w:val="17"/>
  </w:num>
  <w:num w:numId="32" w16cid:durableId="1405294169">
    <w:abstractNumId w:val="30"/>
  </w:num>
  <w:num w:numId="33" w16cid:durableId="689993053">
    <w:abstractNumId w:val="18"/>
  </w:num>
  <w:num w:numId="34" w16cid:durableId="49696456">
    <w:abstractNumId w:val="10"/>
  </w:num>
  <w:num w:numId="35" w16cid:durableId="1092893734">
    <w:abstractNumId w:val="14"/>
  </w:num>
  <w:num w:numId="36" w16cid:durableId="931083794">
    <w:abstractNumId w:val="4"/>
  </w:num>
  <w:num w:numId="37" w16cid:durableId="1864442755">
    <w:abstractNumId w:val="6"/>
  </w:num>
  <w:num w:numId="38" w16cid:durableId="855776670">
    <w:abstractNumId w:val="29"/>
  </w:num>
  <w:num w:numId="39" w16cid:durableId="454834919">
    <w:abstractNumId w:val="28"/>
  </w:num>
  <w:num w:numId="40" w16cid:durableId="1434125629">
    <w:abstractNumId w:val="2"/>
  </w:num>
  <w:num w:numId="41" w16cid:durableId="760873655">
    <w:abstractNumId w:val="34"/>
  </w:num>
  <w:num w:numId="42" w16cid:durableId="195119424">
    <w:abstractNumId w:val="27"/>
  </w:num>
  <w:num w:numId="43" w16cid:durableId="798496942">
    <w:abstractNumId w:val="12"/>
  </w:num>
  <w:num w:numId="44" w16cid:durableId="630476184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4233"/>
    <w:rsid w:val="000348E9"/>
    <w:rsid w:val="00034AA2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0C4"/>
    <w:rsid w:val="0005441A"/>
    <w:rsid w:val="00055A34"/>
    <w:rsid w:val="00055B81"/>
    <w:rsid w:val="00055DC0"/>
    <w:rsid w:val="0006191B"/>
    <w:rsid w:val="00061BAB"/>
    <w:rsid w:val="00062A5D"/>
    <w:rsid w:val="00064BB4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1C4"/>
    <w:rsid w:val="000D39A3"/>
    <w:rsid w:val="000D569F"/>
    <w:rsid w:val="000D6B07"/>
    <w:rsid w:val="000D7A78"/>
    <w:rsid w:val="000E1BA0"/>
    <w:rsid w:val="000E3CAD"/>
    <w:rsid w:val="000E3F7E"/>
    <w:rsid w:val="000E4551"/>
    <w:rsid w:val="000E5680"/>
    <w:rsid w:val="000E5F95"/>
    <w:rsid w:val="000F0F19"/>
    <w:rsid w:val="000F1AD7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0E82"/>
    <w:rsid w:val="00121664"/>
    <w:rsid w:val="00123FEE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A77"/>
    <w:rsid w:val="001A7AD1"/>
    <w:rsid w:val="001B0979"/>
    <w:rsid w:val="001B09CD"/>
    <w:rsid w:val="001B0AB7"/>
    <w:rsid w:val="001B3DF2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4FCB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2FC3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6201A"/>
    <w:rsid w:val="00266B0C"/>
    <w:rsid w:val="002709E2"/>
    <w:rsid w:val="00271F4D"/>
    <w:rsid w:val="002726A5"/>
    <w:rsid w:val="00272E3B"/>
    <w:rsid w:val="00274684"/>
    <w:rsid w:val="00275003"/>
    <w:rsid w:val="00275047"/>
    <w:rsid w:val="00275DB6"/>
    <w:rsid w:val="00276759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2440"/>
    <w:rsid w:val="00333933"/>
    <w:rsid w:val="003339F9"/>
    <w:rsid w:val="003367EC"/>
    <w:rsid w:val="00336D1C"/>
    <w:rsid w:val="003403B2"/>
    <w:rsid w:val="00340835"/>
    <w:rsid w:val="0034088C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7E96"/>
    <w:rsid w:val="0036013B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12B"/>
    <w:rsid w:val="00375495"/>
    <w:rsid w:val="00375A97"/>
    <w:rsid w:val="0037691E"/>
    <w:rsid w:val="003773A4"/>
    <w:rsid w:val="0037743F"/>
    <w:rsid w:val="00381789"/>
    <w:rsid w:val="00382393"/>
    <w:rsid w:val="00385FFE"/>
    <w:rsid w:val="00386AD0"/>
    <w:rsid w:val="00392426"/>
    <w:rsid w:val="0039340E"/>
    <w:rsid w:val="003938DF"/>
    <w:rsid w:val="00395C32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B7A0F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93E"/>
    <w:rsid w:val="00414E09"/>
    <w:rsid w:val="00416357"/>
    <w:rsid w:val="00416A57"/>
    <w:rsid w:val="0041708F"/>
    <w:rsid w:val="00417D3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68D4"/>
    <w:rsid w:val="004C7053"/>
    <w:rsid w:val="004C7561"/>
    <w:rsid w:val="004C75CA"/>
    <w:rsid w:val="004D1CCB"/>
    <w:rsid w:val="004D1EB1"/>
    <w:rsid w:val="004D4490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4A62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10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10F7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29B7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2490"/>
    <w:rsid w:val="006C32C4"/>
    <w:rsid w:val="006C3A64"/>
    <w:rsid w:val="006C3F1E"/>
    <w:rsid w:val="006C4E60"/>
    <w:rsid w:val="006C50EF"/>
    <w:rsid w:val="006C658D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E7856"/>
    <w:rsid w:val="006F24E9"/>
    <w:rsid w:val="006F5623"/>
    <w:rsid w:val="006F5C05"/>
    <w:rsid w:val="006F6D0E"/>
    <w:rsid w:val="00700399"/>
    <w:rsid w:val="00701B3A"/>
    <w:rsid w:val="00705F2E"/>
    <w:rsid w:val="00707894"/>
    <w:rsid w:val="007126D7"/>
    <w:rsid w:val="00713B80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57490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E00"/>
    <w:rsid w:val="00791EE1"/>
    <w:rsid w:val="007923B9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07E2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6CE0"/>
    <w:rsid w:val="00817B01"/>
    <w:rsid w:val="008204CF"/>
    <w:rsid w:val="00820E78"/>
    <w:rsid w:val="00822817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BCE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38"/>
    <w:rsid w:val="008469D6"/>
    <w:rsid w:val="00846A01"/>
    <w:rsid w:val="008475F7"/>
    <w:rsid w:val="00847652"/>
    <w:rsid w:val="00853915"/>
    <w:rsid w:val="00857104"/>
    <w:rsid w:val="00860035"/>
    <w:rsid w:val="0086195A"/>
    <w:rsid w:val="00861EB8"/>
    <w:rsid w:val="00863F19"/>
    <w:rsid w:val="00865103"/>
    <w:rsid w:val="00867221"/>
    <w:rsid w:val="008675FD"/>
    <w:rsid w:val="00870C00"/>
    <w:rsid w:val="00871D51"/>
    <w:rsid w:val="00874A4F"/>
    <w:rsid w:val="00875115"/>
    <w:rsid w:val="00876216"/>
    <w:rsid w:val="00876357"/>
    <w:rsid w:val="00877C9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0DDE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9B4"/>
    <w:rsid w:val="00940EB9"/>
    <w:rsid w:val="00941577"/>
    <w:rsid w:val="00941F98"/>
    <w:rsid w:val="009437C2"/>
    <w:rsid w:val="00944D50"/>
    <w:rsid w:val="00947C69"/>
    <w:rsid w:val="009500ED"/>
    <w:rsid w:val="00951BF2"/>
    <w:rsid w:val="00953BD6"/>
    <w:rsid w:val="0095412C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3F0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721"/>
    <w:rsid w:val="009C2BC3"/>
    <w:rsid w:val="009C2C5C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30166"/>
    <w:rsid w:val="00A3046B"/>
    <w:rsid w:val="00A30838"/>
    <w:rsid w:val="00A3177E"/>
    <w:rsid w:val="00A34FB3"/>
    <w:rsid w:val="00A37935"/>
    <w:rsid w:val="00A4332A"/>
    <w:rsid w:val="00A44B76"/>
    <w:rsid w:val="00A45CF3"/>
    <w:rsid w:val="00A46650"/>
    <w:rsid w:val="00A4740C"/>
    <w:rsid w:val="00A516CE"/>
    <w:rsid w:val="00A525C8"/>
    <w:rsid w:val="00A52D9D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1486"/>
    <w:rsid w:val="00A87715"/>
    <w:rsid w:val="00A878B3"/>
    <w:rsid w:val="00A921A4"/>
    <w:rsid w:val="00A92CEF"/>
    <w:rsid w:val="00A93F62"/>
    <w:rsid w:val="00A950B1"/>
    <w:rsid w:val="00A954AD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4F33"/>
    <w:rsid w:val="00AD7FDE"/>
    <w:rsid w:val="00AE00D3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2CDE"/>
    <w:rsid w:val="00AF42B4"/>
    <w:rsid w:val="00AF475A"/>
    <w:rsid w:val="00AF48A2"/>
    <w:rsid w:val="00AF571C"/>
    <w:rsid w:val="00AF5923"/>
    <w:rsid w:val="00B000D0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46B"/>
    <w:rsid w:val="00B06902"/>
    <w:rsid w:val="00B06C55"/>
    <w:rsid w:val="00B0781B"/>
    <w:rsid w:val="00B106A5"/>
    <w:rsid w:val="00B124B0"/>
    <w:rsid w:val="00B12503"/>
    <w:rsid w:val="00B129E4"/>
    <w:rsid w:val="00B130DF"/>
    <w:rsid w:val="00B139AC"/>
    <w:rsid w:val="00B1638D"/>
    <w:rsid w:val="00B16441"/>
    <w:rsid w:val="00B204C8"/>
    <w:rsid w:val="00B21549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4EF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29AD"/>
    <w:rsid w:val="00BC4E54"/>
    <w:rsid w:val="00BC623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408D"/>
    <w:rsid w:val="00BE542F"/>
    <w:rsid w:val="00BE6334"/>
    <w:rsid w:val="00BE6E6B"/>
    <w:rsid w:val="00BF0F20"/>
    <w:rsid w:val="00BF43AA"/>
    <w:rsid w:val="00BF4AD9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528A"/>
    <w:rsid w:val="00C36716"/>
    <w:rsid w:val="00C36DA7"/>
    <w:rsid w:val="00C42C02"/>
    <w:rsid w:val="00C43D52"/>
    <w:rsid w:val="00C444D8"/>
    <w:rsid w:val="00C450B7"/>
    <w:rsid w:val="00C454A1"/>
    <w:rsid w:val="00C459CE"/>
    <w:rsid w:val="00C46755"/>
    <w:rsid w:val="00C470BC"/>
    <w:rsid w:val="00C47F54"/>
    <w:rsid w:val="00C52BF4"/>
    <w:rsid w:val="00C52DDF"/>
    <w:rsid w:val="00C531A7"/>
    <w:rsid w:val="00C56484"/>
    <w:rsid w:val="00C6199A"/>
    <w:rsid w:val="00C70322"/>
    <w:rsid w:val="00C715B3"/>
    <w:rsid w:val="00C71E79"/>
    <w:rsid w:val="00C73EFE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3DAC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4865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476D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23B1"/>
    <w:rsid w:val="00E242EB"/>
    <w:rsid w:val="00E26B8F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76611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501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3B0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0843"/>
    <w:rsid w:val="00F71B69"/>
    <w:rsid w:val="00F720B1"/>
    <w:rsid w:val="00F720CE"/>
    <w:rsid w:val="00F727F6"/>
    <w:rsid w:val="00F73548"/>
    <w:rsid w:val="00F7417D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051F"/>
    <w:rsid w:val="00FD2D48"/>
    <w:rsid w:val="00FD3726"/>
    <w:rsid w:val="00FD4009"/>
    <w:rsid w:val="00FD4490"/>
    <w:rsid w:val="00FD4EDC"/>
    <w:rsid w:val="00FD4EF3"/>
    <w:rsid w:val="00FD5231"/>
    <w:rsid w:val="00FD67F7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FFDF37"/>
  <w15:docId w15:val="{2B42FD3A-8CA9-4E5C-8BE1-33C50471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3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99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uiPriority w:val="99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uiPriority w:val="99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99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uiPriority w:val="99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uiPriority w:val="99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5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6" Type="http://schemas.microsoft.com/office/2007/relationships/hdphoto" Target="media/hdphoto1.wdp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293AD-581F-4408-A642-62A417BF7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348</TotalTime>
  <Pages>24</Pages>
  <Words>9770</Words>
  <Characters>55689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65329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42</cp:revision>
  <cp:lastPrinted>2023-11-01T14:18:00Z</cp:lastPrinted>
  <dcterms:created xsi:type="dcterms:W3CDTF">2022-07-27T09:15:00Z</dcterms:created>
  <dcterms:modified xsi:type="dcterms:W3CDTF">2023-11-02T14:20:00Z</dcterms:modified>
</cp:coreProperties>
</file>