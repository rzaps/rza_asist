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261" w:rsidRPr="00275DB6" w:rsidRDefault="00625FA4" w:rsidP="004B4B9E">
      <w:pPr>
        <w:pStyle w:val="affffffffffb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:rsidR="003708C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19106471" w:history="1">
            <w:r w:rsidR="003708C9" w:rsidRPr="00BA3A94">
              <w:rPr>
                <w:rStyle w:val="afb"/>
              </w:rPr>
              <w:t>ПРИНЯТЫЕ УСЛОВНЫЕ СОКРАЩЕНИЯ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4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72" w:history="1">
            <w:r w:rsidR="003708C9" w:rsidRPr="00BA3A94">
              <w:rPr>
                <w:rStyle w:val="afb"/>
              </w:rPr>
              <w:t>1.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ИСХОДНЫЕ ДАННЫЕ И ПОЛОЖЕНИЯ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73" w:history="1">
            <w:r w:rsidR="003708C9" w:rsidRPr="00BA3A94">
              <w:rPr>
                <w:rStyle w:val="afb"/>
              </w:rPr>
              <w:t>2.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КРАТКАЯ ХАРАКТЕРИСТИКА ОБЪЕКТА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74" w:history="1">
            <w:r w:rsidR="003708C9" w:rsidRPr="00BA3A94">
              <w:rPr>
                <w:rStyle w:val="afb"/>
              </w:rPr>
              <w:t>3.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ОБОСНОВАНИЕ ПРИНЯТОЙ СХЕМЫ ЭЛЕКТРОСНАБЖЕНИЯ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75" w:history="1">
            <w:r w:rsidR="003708C9" w:rsidRPr="00BA3A94">
              <w:rPr>
                <w:rStyle w:val="afb"/>
              </w:rPr>
              <w:t>4.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ОБОРУДОВАНИЯ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76" w:history="1">
            <w:r w:rsidR="003708C9" w:rsidRPr="00BA3A94">
              <w:rPr>
                <w:rStyle w:val="afb"/>
                <w:rFonts w:ascii="Calibri" w:hAnsi="Calibri"/>
              </w:rPr>
              <w:t>4.1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параметры и характеристики ММПС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77" w:history="1">
            <w:r w:rsidR="003708C9" w:rsidRPr="00BA3A94">
              <w:rPr>
                <w:rStyle w:val="afb"/>
                <w:rFonts w:ascii="Calibri" w:hAnsi="Calibri"/>
              </w:rPr>
              <w:t>4.2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КРУЭ 110 кВ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78" w:history="1">
            <w:r w:rsidR="003708C9" w:rsidRPr="00BA3A94">
              <w:rPr>
                <w:rStyle w:val="afb"/>
                <w:rFonts w:ascii="Calibri" w:hAnsi="Calibri"/>
              </w:rPr>
              <w:t>4.3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силового трансформатора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79" w:history="1">
            <w:r w:rsidR="003708C9" w:rsidRPr="00BA3A94">
              <w:rPr>
                <w:rStyle w:val="afb"/>
              </w:rPr>
              <w:t>5.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РАБОЧИЙ И АВАРИЙНЫЙ РЕЖИМЫ РАБОТЫ ТРАНСФОРМАТОРНОЙ ПОДСТАНЦИИ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0" w:history="1">
            <w:r w:rsidR="003708C9" w:rsidRPr="00BA3A94">
              <w:rPr>
                <w:rStyle w:val="afb"/>
                <w:rFonts w:ascii="Calibri" w:hAnsi="Calibri"/>
              </w:rPr>
              <w:t>5.1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Срабатывание устройств РЗА на отключение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1" w:history="1">
            <w:r w:rsidR="003708C9" w:rsidRPr="00BA3A94">
              <w:rPr>
                <w:rStyle w:val="afb"/>
                <w:rFonts w:ascii="Calibri" w:hAnsi="Calibri"/>
              </w:rPr>
              <w:t>5.2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Срабатывание устройств РЗА на сигнал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2" w:history="1">
            <w:r w:rsidR="003708C9" w:rsidRPr="00BA3A94">
              <w:rPr>
                <w:rStyle w:val="afb"/>
                <w:rFonts w:ascii="Calibri" w:hAnsi="Calibri"/>
              </w:rPr>
              <w:t>5.3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Срабатывание датчиков пожарной сигнализации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3" w:history="1">
            <w:r w:rsidR="003708C9" w:rsidRPr="00BA3A94">
              <w:rPr>
                <w:rStyle w:val="afb"/>
                <w:rFonts w:ascii="Calibri" w:hAnsi="Calibri"/>
              </w:rPr>
              <w:t>5.4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Выход из строя одного из щитов СОПТ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4" w:history="1">
            <w:r w:rsidR="003708C9" w:rsidRPr="00BA3A94">
              <w:rPr>
                <w:rStyle w:val="afb"/>
                <w:rFonts w:ascii="Calibri" w:hAnsi="Calibri"/>
              </w:rPr>
              <w:t>5.5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Перегрев трансформатора собственных нужд ТСН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5" w:history="1">
            <w:r w:rsidR="003708C9" w:rsidRPr="00BA3A94">
              <w:rPr>
                <w:rStyle w:val="afb"/>
              </w:rPr>
              <w:t>6.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КОНСТРУКТИВНО-КОМПОНОВОЧНЫЕ И ТЕХНИЧЕСКИЕ РЕШЕНИЯ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6" w:history="1">
            <w:r w:rsidR="003708C9" w:rsidRPr="00BA3A94">
              <w:rPr>
                <w:rStyle w:val="afb"/>
                <w:rFonts w:ascii="Calibri" w:hAnsi="Calibri"/>
              </w:rPr>
              <w:t>6.1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оборудования модуля ВН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7" w:history="1">
            <w:r w:rsidR="003708C9" w:rsidRPr="00BA3A94">
              <w:rPr>
                <w:rStyle w:val="afb"/>
                <w:rFonts w:ascii="Calibri" w:hAnsi="Calibri"/>
              </w:rPr>
              <w:t>6.2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оборудования модуля НН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8" w:history="1">
            <w:r w:rsidR="003708C9" w:rsidRPr="00BA3A94">
              <w:rPr>
                <w:rStyle w:val="afb"/>
              </w:rPr>
              <w:t>7.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СОБСТВЕННЫЕ НУЖДЫ ПЕРЕМЕННОГО ТОКА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89" w:history="1">
            <w:r w:rsidR="003708C9" w:rsidRPr="00BA3A94">
              <w:rPr>
                <w:rStyle w:val="afb"/>
              </w:rPr>
              <w:t>8.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СОБСТВЕННЫЕ НУЖДЫ ПОСТОЯННОГО ТОКА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0" w:history="1">
            <w:r w:rsidR="003708C9" w:rsidRPr="00BA3A94">
              <w:rPr>
                <w:rStyle w:val="afb"/>
              </w:rPr>
              <w:t>9.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СИСТЕМА РАБОЧЕГО И АВАРИЙНОГО ОСВЕЩЕНИЯ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1" w:history="1">
            <w:r w:rsidR="003708C9" w:rsidRPr="00BA3A94">
              <w:rPr>
                <w:rStyle w:val="afb"/>
              </w:rPr>
              <w:t>10.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КАБЕЛЬНОЕ ХОЗЯЙСТВО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2" w:history="1">
            <w:r w:rsidR="003708C9" w:rsidRPr="00BA3A94">
              <w:rPr>
                <w:rStyle w:val="afb"/>
              </w:rPr>
              <w:t>11.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ИЗОЛЯЦИЯ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3" w:history="1">
            <w:r w:rsidR="003708C9" w:rsidRPr="00BA3A94">
              <w:rPr>
                <w:rStyle w:val="afb"/>
              </w:rPr>
              <w:t>12.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ЗАЩИТА ОТ ВНУТРЕННИХ И ГРОЗОВЫХ ПЕРЕНАПРЯЖЕНИЙ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4" w:history="1">
            <w:r w:rsidR="003708C9" w:rsidRPr="00BA3A94">
              <w:rPr>
                <w:rStyle w:val="afb"/>
              </w:rPr>
              <w:t>13.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МОЛНИЕЗАЩИТА И ЗАЗЕМЛЕНИЕ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5" w:history="1">
            <w:r w:rsidR="003708C9" w:rsidRPr="00BA3A94">
              <w:rPr>
                <w:rStyle w:val="afb"/>
                <w:rFonts w:ascii="Calibri" w:hAnsi="Calibri"/>
              </w:rPr>
              <w:t>13.1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Заземление и уравнивание потенциалов модуля ВН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6" w:history="1">
            <w:r w:rsidR="003708C9" w:rsidRPr="00BA3A94">
              <w:rPr>
                <w:rStyle w:val="afb"/>
                <w:rFonts w:ascii="Calibri" w:hAnsi="Calibri"/>
              </w:rPr>
              <w:t>13.2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Заземление и уравнивание потенциалов модуля НН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7" w:history="1">
            <w:r w:rsidR="003708C9" w:rsidRPr="00BA3A94">
              <w:rPr>
                <w:rStyle w:val="afb"/>
                <w:rFonts w:ascii="Calibri" w:hAnsi="Calibri"/>
              </w:rPr>
              <w:t>13.3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Организация контура заземления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8" w:history="1">
            <w:r w:rsidR="003708C9" w:rsidRPr="00BA3A94">
              <w:rPr>
                <w:rStyle w:val="afb"/>
              </w:rPr>
              <w:t>14.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РЕЛЕЙНАЯ ЗАЩИТА И АВТОМАТИКА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499" w:history="1">
            <w:r w:rsidR="003708C9" w:rsidRPr="00BA3A94">
              <w:rPr>
                <w:rStyle w:val="afb"/>
                <w:rFonts w:ascii="Calibri" w:hAnsi="Calibri"/>
              </w:rPr>
              <w:t>14.1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Защита силового трансформатора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0" w:history="1">
            <w:r w:rsidR="003708C9" w:rsidRPr="00BA3A94">
              <w:rPr>
                <w:rStyle w:val="afb"/>
                <w:rFonts w:ascii="Calibri" w:hAnsi="Calibri"/>
              </w:rPr>
              <w:t>14.2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Защита элементов 10 кВ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1" w:history="1">
            <w:r w:rsidR="003708C9" w:rsidRPr="00BA3A94">
              <w:rPr>
                <w:rStyle w:val="afb"/>
              </w:rPr>
              <w:t>15.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ОРГАНИЗАЦИЯ СИСТЕМЫ ДИСПЕТЧЕРИЗАЦИИ И УПРАВЛЕНИЯ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2" w:history="1">
            <w:r w:rsidR="003708C9" w:rsidRPr="00BA3A94">
              <w:rPr>
                <w:rStyle w:val="afb"/>
                <w:caps/>
              </w:rPr>
              <w:t>16.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Система телемеханики и связи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3" w:history="1">
            <w:r w:rsidR="003708C9" w:rsidRPr="00BA3A94">
              <w:rPr>
                <w:rStyle w:val="afb"/>
                <w:caps/>
              </w:rPr>
              <w:t>17.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ОРГАНИЗАЦИЯ СИСТЕМЫ УЧЁТА ЭЛЕКТРОЭНЕРГИИ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4" w:history="1">
            <w:r w:rsidR="003708C9" w:rsidRPr="00BA3A94">
              <w:rPr>
                <w:rStyle w:val="afb"/>
                <w:rFonts w:ascii="Calibri" w:hAnsi="Calibri"/>
              </w:rPr>
              <w:t>17.1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Назначение системы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5" w:history="1">
            <w:r w:rsidR="003708C9" w:rsidRPr="00BA3A94">
              <w:rPr>
                <w:rStyle w:val="afb"/>
                <w:rFonts w:ascii="Calibri" w:hAnsi="Calibri"/>
              </w:rPr>
              <w:t>17.2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Цели создания системы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6" w:history="1">
            <w:r w:rsidR="003708C9" w:rsidRPr="00BA3A94">
              <w:rPr>
                <w:rStyle w:val="afb"/>
                <w:rFonts w:ascii="Calibri" w:hAnsi="Calibri"/>
              </w:rPr>
              <w:t>17.3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Общие технические решения по созданию АИИС КУЭ/ТУЭ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7" w:history="1">
            <w:r w:rsidR="003708C9" w:rsidRPr="00BA3A94">
              <w:rPr>
                <w:rStyle w:val="afb"/>
                <w:rFonts w:ascii="Calibri" w:hAnsi="Calibri"/>
              </w:rPr>
              <w:t>17.4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структуре и функционированию АИИС КУЭ/ТУЭ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8" w:history="1">
            <w:r w:rsidR="003708C9" w:rsidRPr="00BA3A94">
              <w:rPr>
                <w:rStyle w:val="afb"/>
                <w:rFonts w:ascii="Calibri" w:hAnsi="Calibri"/>
              </w:rPr>
              <w:t>17.5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Функции, выполняемые АИИС КУЭ/ТУЭ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09" w:history="1">
            <w:r w:rsidR="003708C9" w:rsidRPr="00BA3A94">
              <w:rPr>
                <w:rStyle w:val="afb"/>
                <w:rFonts w:ascii="Calibri" w:hAnsi="Calibri"/>
              </w:rPr>
              <w:t>17.6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структуре и функционированию ИИК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0" w:history="1">
            <w:r w:rsidR="003708C9" w:rsidRPr="00BA3A94">
              <w:rPr>
                <w:rStyle w:val="afb"/>
                <w:rFonts w:ascii="Calibri" w:hAnsi="Calibri"/>
              </w:rPr>
              <w:t>17.6.1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выбору измерительных трансформаторов тока и напряжения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1" w:history="1">
            <w:r w:rsidR="003708C9" w:rsidRPr="00BA3A94">
              <w:rPr>
                <w:rStyle w:val="afb"/>
                <w:rFonts w:ascii="Calibri" w:hAnsi="Calibri"/>
              </w:rPr>
              <w:t>17.6.2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выбору счетчиков электрической энергии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2" w:history="1">
            <w:r w:rsidR="003708C9" w:rsidRPr="00BA3A94">
              <w:rPr>
                <w:rStyle w:val="afb"/>
                <w:rFonts w:ascii="Calibri" w:hAnsi="Calibri"/>
              </w:rPr>
              <w:t>17.6.3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организации вторичных измерительных цепей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3" w:history="1">
            <w:r w:rsidR="003708C9" w:rsidRPr="00BA3A94">
              <w:rPr>
                <w:rStyle w:val="afb"/>
                <w:rFonts w:ascii="Calibri" w:hAnsi="Calibri"/>
              </w:rPr>
              <w:t>17.7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структуре и функционированию ИВКЭ с функциями ИВК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4" w:history="1">
            <w:r w:rsidR="003708C9" w:rsidRPr="00BA3A94">
              <w:rPr>
                <w:rStyle w:val="afb"/>
                <w:rFonts w:ascii="Calibri" w:hAnsi="Calibri"/>
              </w:rPr>
              <w:t>17.7.1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Решение по выбору устройства сбора и передачи данных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5" w:history="1">
            <w:r w:rsidR="003708C9" w:rsidRPr="00BA3A94">
              <w:rPr>
                <w:rStyle w:val="afb"/>
                <w:rFonts w:ascii="Calibri" w:hAnsi="Calibri"/>
              </w:rPr>
              <w:t>17.7.2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выбору коммуникационного оборудования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6" w:history="1">
            <w:r w:rsidR="003708C9" w:rsidRPr="00BA3A94">
              <w:rPr>
                <w:rStyle w:val="afb"/>
                <w:rFonts w:ascii="Calibri" w:hAnsi="Calibri"/>
              </w:rPr>
              <w:t>17.7.3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организации синхронизации времени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7" w:history="1">
            <w:r w:rsidR="003708C9" w:rsidRPr="00BA3A94">
              <w:rPr>
                <w:rStyle w:val="afb"/>
                <w:rFonts w:ascii="Calibri" w:hAnsi="Calibri"/>
              </w:rPr>
              <w:t>17.8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Электропитание оборудования системы АИИС КУЭ/ТУЭ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8" w:history="1">
            <w:r w:rsidR="003708C9" w:rsidRPr="00BA3A94">
              <w:rPr>
                <w:rStyle w:val="afb"/>
              </w:rPr>
              <w:t>18.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Компоновочные решения на территории объекта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19" w:history="1">
            <w:r w:rsidR="003708C9" w:rsidRPr="00BA3A94">
              <w:rPr>
                <w:rStyle w:val="afb"/>
                <w:caps/>
              </w:rPr>
              <w:t>19.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Требования безопасности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20" w:history="1">
            <w:r w:rsidR="003708C9" w:rsidRPr="00BA3A94">
              <w:rPr>
                <w:rStyle w:val="afb"/>
                <w:caps/>
              </w:rPr>
              <w:t>20.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Правила приёмки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21" w:history="1">
            <w:r w:rsidR="003708C9" w:rsidRPr="00BA3A94">
              <w:rPr>
                <w:rStyle w:val="afb"/>
                <w:caps/>
              </w:rPr>
              <w:t>21.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Транспортирование и хранение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22" w:history="1">
            <w:r w:rsidR="003708C9" w:rsidRPr="00BA3A94">
              <w:rPr>
                <w:rStyle w:val="afb"/>
                <w:caps/>
              </w:rPr>
              <w:t>22.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ТРЕБОВАНИЯ к надёжности и живучести оборудования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23" w:history="1">
            <w:r w:rsidR="003708C9" w:rsidRPr="00BA3A94">
              <w:rPr>
                <w:rStyle w:val="afb"/>
                <w:caps/>
              </w:rPr>
              <w:t>23.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Комплектность документации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24" w:history="1">
            <w:r w:rsidR="003708C9" w:rsidRPr="00BA3A94">
              <w:rPr>
                <w:rStyle w:val="afb"/>
                <w:caps/>
              </w:rPr>
              <w:t>24.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ГАРАНТИЙНЫЕ ОБЯЗАТЕЛЬСТВА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 w:rsidR="003708C9">
              <w:rPr>
                <w:webHidden/>
              </w:rPr>
              <w:fldChar w:fldCharType="end"/>
            </w:r>
          </w:hyperlink>
        </w:p>
        <w:p w:rsidR="003708C9" w:rsidRDefault="005574C2">
          <w:pPr>
            <w:pStyle w:val="36"/>
            <w:rPr>
              <w:rFonts w:eastAsiaTheme="minorEastAsia" w:cstheme="minorBidi"/>
              <w:iCs w:val="0"/>
            </w:rPr>
          </w:pPr>
          <w:hyperlink w:anchor="_Toc19106525" w:history="1">
            <w:r w:rsidR="003708C9" w:rsidRPr="00BA3A94">
              <w:rPr>
                <w:rStyle w:val="afb"/>
              </w:rPr>
              <w:t>ССЫЛОЧНЫЕ И НОРМАТИВНЫЕ ДОКУМЕНТЫ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 w:rsidR="003708C9">
              <w:rPr>
                <w:webHidden/>
              </w:rPr>
              <w:fldChar w:fldCharType="end"/>
            </w:r>
          </w:hyperlink>
        </w:p>
        <w:p w:rsidR="00C14489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:rsidR="00C14489" w:rsidRPr="00C14489" w:rsidRDefault="00C14489" w:rsidP="00C14489"/>
    <w:p w:rsidR="00C14489" w:rsidRPr="00C14489" w:rsidRDefault="00C14489" w:rsidP="00C14489"/>
    <w:p w:rsidR="00C14489" w:rsidRPr="00C14489" w:rsidRDefault="00C14489" w:rsidP="00C14489"/>
    <w:p w:rsidR="00C14489" w:rsidRDefault="00C14489" w:rsidP="00C14489"/>
    <w:p w:rsidR="0056035A" w:rsidRPr="00C14489" w:rsidRDefault="0056035A" w:rsidP="00C14489">
      <w:pPr>
        <w:tabs>
          <w:tab w:val="left" w:pos="2811"/>
        </w:tabs>
      </w:pPr>
    </w:p>
    <w:p w:rsidR="00823868" w:rsidRPr="00275DB6" w:rsidRDefault="00823868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cstheme="minorHAnsi"/>
          <w:color w:val="181717"/>
          <w:sz w:val="32"/>
        </w:rPr>
      </w:pPr>
      <w:bookmarkStart w:id="2" w:name="_Toc19106471"/>
      <w:r w:rsidRPr="00275DB6">
        <w:rPr>
          <w:rFonts w:cstheme="minorHAnsi"/>
        </w:rPr>
        <w:lastRenderedPageBreak/>
        <w:t>ПРИНЯТЫЕ УСЛОВНЫЕ СОКРАЩЕНИЯ</w:t>
      </w:r>
      <w:bookmarkEnd w:id="2"/>
    </w:p>
    <w:p w:rsidR="00823868" w:rsidRPr="00275DB6" w:rsidRDefault="00823868" w:rsidP="00A878B3">
      <w:pPr>
        <w:pStyle w:val="afffffffffff4"/>
      </w:pPr>
      <w:r w:rsidRPr="00275DB6">
        <w:t xml:space="preserve">ММПС – мобильная модульная </w:t>
      </w:r>
      <w:r w:rsidR="00E6754B">
        <w:t>трансформ</w:t>
      </w:r>
      <w:r w:rsidRPr="00275DB6">
        <w:t>аторная подстанция;</w:t>
      </w:r>
    </w:p>
    <w:p w:rsidR="00823868" w:rsidRPr="00275DB6" w:rsidRDefault="00823868" w:rsidP="00A878B3">
      <w:pPr>
        <w:pStyle w:val="afffffffffff4"/>
      </w:pPr>
      <w:r w:rsidRPr="00275DB6">
        <w:t xml:space="preserve">КРУЭ – комплектное распределительное устройство с </w:t>
      </w:r>
      <w:proofErr w:type="spellStart"/>
      <w:r w:rsidRPr="00275DB6">
        <w:t>элегазовой</w:t>
      </w:r>
      <w:proofErr w:type="spellEnd"/>
      <w:r w:rsidRPr="00275DB6">
        <w:t xml:space="preserve"> изоляцией;</w:t>
      </w:r>
    </w:p>
    <w:p w:rsidR="00823868" w:rsidRPr="00275DB6" w:rsidRDefault="003A636C" w:rsidP="00A878B3">
      <w:pPr>
        <w:pStyle w:val="afffffffffff4"/>
      </w:pPr>
      <w:r>
        <w:t>ЗОН</w:t>
      </w:r>
      <w:r w:rsidR="00823868" w:rsidRPr="00275DB6">
        <w:t xml:space="preserve"> – </w:t>
      </w:r>
      <w:r>
        <w:t>заземлитель однополюсный</w:t>
      </w:r>
      <w:r w:rsidR="00D436E5" w:rsidRPr="00275DB6">
        <w:t xml:space="preserve"> </w:t>
      </w:r>
      <w:proofErr w:type="spellStart"/>
      <w:r w:rsidR="00D436E5" w:rsidRPr="00275DB6">
        <w:t>нейтрали</w:t>
      </w:r>
      <w:proofErr w:type="spellEnd"/>
      <w:r w:rsidR="00D436E5" w:rsidRPr="00275DB6">
        <w:t xml:space="preserve"> трансформатора</w:t>
      </w:r>
      <w:r w:rsidR="00823868" w:rsidRPr="00275DB6">
        <w:t>;</w:t>
      </w:r>
    </w:p>
    <w:p w:rsidR="00823868" w:rsidRPr="00275DB6" w:rsidRDefault="00823868" w:rsidP="00A878B3">
      <w:pPr>
        <w:pStyle w:val="afffffffffff4"/>
      </w:pPr>
      <w:r w:rsidRPr="00275DB6">
        <w:t>КРУ – комплектное распределительное устройство;</w:t>
      </w:r>
    </w:p>
    <w:p w:rsidR="00823868" w:rsidRPr="00275DB6" w:rsidRDefault="00823868" w:rsidP="00A878B3">
      <w:pPr>
        <w:pStyle w:val="afffffffffff4"/>
      </w:pPr>
      <w:r w:rsidRPr="00275DB6">
        <w:t>РУ – распределительное устройство;</w:t>
      </w:r>
    </w:p>
    <w:p w:rsidR="00823868" w:rsidRPr="00275DB6" w:rsidRDefault="00823868" w:rsidP="00A878B3">
      <w:pPr>
        <w:pStyle w:val="afffffffffff4"/>
      </w:pPr>
      <w:r w:rsidRPr="00275DB6">
        <w:t>ПС – трансформаторная подстанция;</w:t>
      </w:r>
    </w:p>
    <w:p w:rsidR="00823868" w:rsidRDefault="00823868" w:rsidP="00A878B3">
      <w:pPr>
        <w:pStyle w:val="afffffffffff4"/>
      </w:pPr>
      <w:r w:rsidRPr="00275DB6">
        <w:t>ТСН – трансформатор собственных нужд;</w:t>
      </w:r>
    </w:p>
    <w:p w:rsidR="00DA1E28" w:rsidRPr="00275DB6" w:rsidRDefault="00DA1E28" w:rsidP="00A878B3">
      <w:pPr>
        <w:pStyle w:val="afffffffffff4"/>
      </w:pPr>
      <w:r>
        <w:t>ККМ – концевая кабельная муфта;</w:t>
      </w:r>
    </w:p>
    <w:p w:rsidR="00823868" w:rsidRPr="00275DB6" w:rsidRDefault="00823868" w:rsidP="00A878B3">
      <w:pPr>
        <w:pStyle w:val="afffffffffff4"/>
      </w:pPr>
      <w:r w:rsidRPr="00275DB6">
        <w:t>ЩСН – щит собственных нужд;</w:t>
      </w:r>
    </w:p>
    <w:p w:rsidR="00823868" w:rsidRPr="00275DB6" w:rsidRDefault="00823868" w:rsidP="00A878B3">
      <w:pPr>
        <w:pStyle w:val="afffffffffff4"/>
      </w:pPr>
      <w:r w:rsidRPr="00275DB6">
        <w:t xml:space="preserve">модуль НН – модуль низкого напряжения </w:t>
      </w:r>
      <w:r w:rsidR="00C311D4">
        <w:t>10</w:t>
      </w:r>
      <w:r w:rsidR="006713D0">
        <w:t> кВ</w:t>
      </w:r>
      <w:r w:rsidRPr="00275DB6">
        <w:t>;</w:t>
      </w:r>
    </w:p>
    <w:p w:rsidR="00823868" w:rsidRPr="00275DB6" w:rsidRDefault="00823868" w:rsidP="00A878B3">
      <w:pPr>
        <w:pStyle w:val="afffffffffff4"/>
      </w:pPr>
      <w:r w:rsidRPr="00275DB6">
        <w:t xml:space="preserve">модуль ВН – модуль высокого напряжения </w:t>
      </w:r>
      <w:r w:rsidR="00BA65CA">
        <w:t>110</w:t>
      </w:r>
      <w:r w:rsidR="006713D0">
        <w:t> кВ</w:t>
      </w:r>
      <w:r w:rsidRPr="00275DB6">
        <w:t>;</w:t>
      </w:r>
    </w:p>
    <w:p w:rsidR="00823868" w:rsidRPr="00275DB6" w:rsidRDefault="00823868" w:rsidP="00A878B3">
      <w:pPr>
        <w:pStyle w:val="afffffffffff4"/>
      </w:pPr>
      <w:r w:rsidRPr="00275DB6">
        <w:t>СОПТ – система питания оперативным постоянным током;</w:t>
      </w:r>
    </w:p>
    <w:p w:rsidR="00823868" w:rsidRPr="00275DB6" w:rsidRDefault="00D35992" w:rsidP="00A878B3">
      <w:pPr>
        <w:pStyle w:val="afffffffffff4"/>
      </w:pPr>
      <w:r>
        <w:t>ШОТ</w:t>
      </w:r>
      <w:r w:rsidR="00823868" w:rsidRPr="00275DB6">
        <w:t xml:space="preserve"> – щит питания постоянным током;</w:t>
      </w:r>
    </w:p>
    <w:p w:rsidR="00823868" w:rsidRPr="00275DB6" w:rsidRDefault="00823868" w:rsidP="00D35992">
      <w:pPr>
        <w:pStyle w:val="afffffffffff4"/>
      </w:pPr>
      <w:r w:rsidRPr="00275DB6">
        <w:t>ЩСН – щит собственных нужд;</w:t>
      </w:r>
    </w:p>
    <w:p w:rsidR="00823868" w:rsidRPr="00275DB6" w:rsidRDefault="00823868" w:rsidP="00D35992">
      <w:pPr>
        <w:pStyle w:val="afffffffffff4"/>
      </w:pPr>
      <w:r w:rsidRPr="00275DB6">
        <w:t>АКБ – аккумуляторная батарея;</w:t>
      </w:r>
    </w:p>
    <w:p w:rsidR="00823868" w:rsidRPr="00275DB6" w:rsidRDefault="00823868" w:rsidP="00D35992">
      <w:pPr>
        <w:pStyle w:val="afffffffffff4"/>
      </w:pPr>
      <w:r w:rsidRPr="00275DB6">
        <w:t>ПУ – панель управления;</w:t>
      </w:r>
    </w:p>
    <w:p w:rsidR="00823868" w:rsidRPr="00275DB6" w:rsidRDefault="00823868" w:rsidP="00D35992">
      <w:pPr>
        <w:pStyle w:val="afffffffffff4"/>
      </w:pPr>
      <w:r w:rsidRPr="00275DB6">
        <w:t>ТУ – телеуправление;</w:t>
      </w:r>
    </w:p>
    <w:p w:rsidR="00823868" w:rsidRPr="00275DB6" w:rsidRDefault="00823868" w:rsidP="00D35992">
      <w:pPr>
        <w:pStyle w:val="afffffffffff4"/>
      </w:pPr>
      <w:r w:rsidRPr="00275DB6">
        <w:t>ТС – телесигнализация;</w:t>
      </w:r>
    </w:p>
    <w:p w:rsidR="00823868" w:rsidRDefault="00823868" w:rsidP="00D35992">
      <w:pPr>
        <w:pStyle w:val="afffffffffff4"/>
      </w:pPr>
      <w:r w:rsidRPr="00275DB6">
        <w:t>РАС – регистратор аварийных событий;</w:t>
      </w:r>
    </w:p>
    <w:p w:rsidR="00823868" w:rsidRPr="00275DB6" w:rsidRDefault="00823868" w:rsidP="00D35992">
      <w:pPr>
        <w:pStyle w:val="afffffffffff4"/>
      </w:pPr>
      <w:proofErr w:type="spellStart"/>
      <w:r w:rsidRPr="00275DB6">
        <w:t>ШТМиС</w:t>
      </w:r>
      <w:proofErr w:type="spellEnd"/>
      <w:r w:rsidRPr="00275DB6">
        <w:t xml:space="preserve"> – шкаф систем теле</w:t>
      </w:r>
      <w:r w:rsidR="00887C58">
        <w:t xml:space="preserve">механики и </w:t>
      </w:r>
      <w:r w:rsidRPr="00275DB6">
        <w:t>связи;</w:t>
      </w:r>
    </w:p>
    <w:p w:rsidR="00823868" w:rsidRDefault="00D35992" w:rsidP="00D35992">
      <w:pPr>
        <w:pStyle w:val="afffffffffff4"/>
      </w:pPr>
      <w:r w:rsidRPr="00D35992">
        <w:t>ШЗТ</w:t>
      </w:r>
      <w:r w:rsidR="00823868" w:rsidRPr="00275DB6">
        <w:t xml:space="preserve"> – шкаф защиты трансформатора;</w:t>
      </w:r>
    </w:p>
    <w:p w:rsidR="00D35992" w:rsidRPr="00275DB6" w:rsidRDefault="00D35992" w:rsidP="00D35992">
      <w:pPr>
        <w:pStyle w:val="afffffffffff4"/>
      </w:pPr>
      <w:r w:rsidRPr="00D35992">
        <w:t>ШУС и ПОБ</w:t>
      </w:r>
      <w:r w:rsidRPr="00275DB6">
        <w:t xml:space="preserve"> – шкаф </w:t>
      </w:r>
      <w:r w:rsidRPr="00D35992">
        <w:t>управления, сигнализации и питания цепей оперативной</w:t>
      </w:r>
    </w:p>
    <w:p w:rsidR="00823868" w:rsidRPr="00275DB6" w:rsidRDefault="00823868" w:rsidP="00D35992">
      <w:pPr>
        <w:pStyle w:val="afffffffffff4"/>
      </w:pPr>
      <w:r w:rsidRPr="00275DB6">
        <w:t>АРН</w:t>
      </w:r>
      <w:r w:rsidR="001546F4" w:rsidRPr="00275DB6">
        <w:t>Т</w:t>
      </w:r>
      <w:r w:rsidRPr="00275DB6">
        <w:t xml:space="preserve"> – автоматическое регулирование напряжения</w:t>
      </w:r>
      <w:r w:rsidR="001546F4" w:rsidRPr="00275DB6">
        <w:t xml:space="preserve"> трансформатора</w:t>
      </w:r>
      <w:r w:rsidRPr="00275DB6">
        <w:t>;</w:t>
      </w:r>
    </w:p>
    <w:p w:rsidR="00823868" w:rsidRPr="00275DB6" w:rsidRDefault="00823868" w:rsidP="00D35992">
      <w:pPr>
        <w:pStyle w:val="afffffffffff4"/>
      </w:pPr>
      <w:r w:rsidRPr="00275DB6">
        <w:t>РПН – регулирование под нагрузкой;</w:t>
      </w:r>
    </w:p>
    <w:p w:rsidR="00823868" w:rsidRPr="00275DB6" w:rsidRDefault="00823868" w:rsidP="00A878B3">
      <w:pPr>
        <w:pStyle w:val="afffffffffff4"/>
      </w:pPr>
      <w:r w:rsidRPr="00275DB6">
        <w:t>ВНР – восстановление нормального режима;</w:t>
      </w:r>
    </w:p>
    <w:p w:rsidR="00823868" w:rsidRPr="00275DB6" w:rsidRDefault="00823868" w:rsidP="00A878B3">
      <w:pPr>
        <w:pStyle w:val="afffffffffff4"/>
      </w:pPr>
      <w:r w:rsidRPr="00275DB6">
        <w:t>АВР – автоматическое включение резерва;</w:t>
      </w:r>
    </w:p>
    <w:p w:rsidR="00823868" w:rsidRPr="00275DB6" w:rsidRDefault="00823868" w:rsidP="00A878B3">
      <w:pPr>
        <w:pStyle w:val="afffffffffff4"/>
      </w:pPr>
      <w:r w:rsidRPr="00275DB6">
        <w:t>ЧАПВ – частотное автоматическое повторное включение;</w:t>
      </w:r>
    </w:p>
    <w:p w:rsidR="00823868" w:rsidRPr="00275DB6" w:rsidRDefault="00823868" w:rsidP="00A878B3">
      <w:pPr>
        <w:pStyle w:val="afffffffffff4"/>
      </w:pPr>
      <w:r w:rsidRPr="00275DB6">
        <w:t>ДЗЛ – продольная дифференциальная защита линии;</w:t>
      </w:r>
    </w:p>
    <w:p w:rsidR="00823868" w:rsidRPr="00275DB6" w:rsidRDefault="00823868" w:rsidP="00A878B3">
      <w:pPr>
        <w:pStyle w:val="afffffffffff4"/>
      </w:pPr>
      <w:r w:rsidRPr="00275DB6">
        <w:t>АИИС</w:t>
      </w:r>
      <w:r w:rsidR="00815DD8">
        <w:t xml:space="preserve"> </w:t>
      </w:r>
      <w:r w:rsidRPr="00275DB6">
        <w:t>КУЭ – автоматизированная информационно-измерительная система коммерческого учёта электроэнергии;</w:t>
      </w:r>
    </w:p>
    <w:p w:rsidR="00823868" w:rsidRPr="00275DB6" w:rsidRDefault="00823868" w:rsidP="00A878B3">
      <w:pPr>
        <w:pStyle w:val="afffffffffff4"/>
      </w:pPr>
      <w:r w:rsidRPr="00275DB6">
        <w:t>ОПС – система автоматической охранно-пожарной сигнализации;</w:t>
      </w:r>
    </w:p>
    <w:p w:rsidR="00823868" w:rsidRPr="00275DB6" w:rsidRDefault="00823868" w:rsidP="00A878B3">
      <w:pPr>
        <w:pStyle w:val="afffffffffff4"/>
      </w:pPr>
      <w:r w:rsidRPr="00275DB6">
        <w:t>ОПН – ограничитель перенапряжения нелинейный;</w:t>
      </w:r>
    </w:p>
    <w:p w:rsidR="00823868" w:rsidRPr="00275DB6" w:rsidRDefault="00823868" w:rsidP="003708C9">
      <w:pPr>
        <w:pStyle w:val="afffffffffff4"/>
        <w:spacing w:after="2760"/>
        <w:ind w:left="1349" w:hanging="357"/>
        <w:contextualSpacing w:val="0"/>
      </w:pPr>
      <w:r w:rsidRPr="00275DB6">
        <w:t>ЗИП – запасные части, инструменты и принадлежности.</w:t>
      </w:r>
    </w:p>
    <w:p w:rsidR="00823868" w:rsidRPr="00275DB6" w:rsidRDefault="00823868" w:rsidP="00F77BE2">
      <w:pPr>
        <w:pStyle w:val="a7"/>
        <w:outlineLvl w:val="0"/>
        <w:rPr>
          <w:rFonts w:cstheme="minorHAnsi"/>
        </w:rPr>
      </w:pPr>
      <w:bookmarkStart w:id="3" w:name="_Toc391758443"/>
      <w:bookmarkStart w:id="4" w:name="_Toc407297120"/>
      <w:bookmarkStart w:id="5" w:name="_Toc440636051"/>
      <w:bookmarkStart w:id="6" w:name="_Toc19106472"/>
      <w:bookmarkEnd w:id="1"/>
      <w:r w:rsidRPr="00275DB6">
        <w:rPr>
          <w:rFonts w:cstheme="minorHAnsi"/>
        </w:rPr>
        <w:lastRenderedPageBreak/>
        <w:t>ИСХОДНЫЕ ДАННЫЕ И ПОЛОЖЕНИЯ</w:t>
      </w:r>
      <w:bookmarkEnd w:id="3"/>
      <w:bookmarkEnd w:id="4"/>
      <w:bookmarkEnd w:id="5"/>
      <w:bookmarkEnd w:id="6"/>
    </w:p>
    <w:p w:rsidR="00823868" w:rsidRPr="00275DB6" w:rsidRDefault="00823868" w:rsidP="00062A5D">
      <w:pPr>
        <w:pStyle w:val="affffffffff9"/>
        <w:rPr>
          <w:rFonts w:cstheme="minorHAnsi"/>
        </w:rPr>
      </w:pPr>
      <w:bookmarkStart w:id="7" w:name="_Toc344997324"/>
      <w:r w:rsidRPr="00275DB6">
        <w:rPr>
          <w:rFonts w:cstheme="minorHAnsi"/>
        </w:rPr>
        <w:t xml:space="preserve">В настоящей </w:t>
      </w:r>
      <w:r w:rsidR="00E6754B">
        <w:rPr>
          <w:rFonts w:cstheme="minorHAnsi"/>
        </w:rPr>
        <w:t>д</w:t>
      </w:r>
      <w:r w:rsidR="005A7D86">
        <w:rPr>
          <w:rFonts w:cstheme="minorHAnsi"/>
        </w:rPr>
        <w:t>окументации разработано техническое предложение</w:t>
      </w:r>
      <w:r w:rsidRPr="00275DB6">
        <w:rPr>
          <w:rFonts w:cstheme="minorHAnsi"/>
        </w:rPr>
        <w:t xml:space="preserve"> по изготовлению объекта: «модульная мобильная </w:t>
      </w:r>
      <w:r w:rsidR="00E6754B">
        <w:rPr>
          <w:rFonts w:cstheme="minorHAnsi"/>
        </w:rPr>
        <w:t>трансформ</w:t>
      </w:r>
      <w:r w:rsidR="00547E7E" w:rsidRPr="00275DB6">
        <w:rPr>
          <w:rFonts w:cstheme="minorHAnsi"/>
        </w:rPr>
        <w:t xml:space="preserve">аторная </w:t>
      </w:r>
      <w:r w:rsidRPr="00275DB6">
        <w:rPr>
          <w:rFonts w:cstheme="minorHAnsi"/>
        </w:rPr>
        <w:t>подстанция (ММПС) 110/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мощностью </w:t>
      </w:r>
      <w:r w:rsidR="00C41159">
        <w:rPr>
          <w:rFonts w:cstheme="minorHAnsi"/>
        </w:rPr>
        <w:t xml:space="preserve">25(возможно исполнение 40) </w:t>
      </w:r>
      <w:r w:rsidR="00982493">
        <w:rPr>
          <w:rFonts w:cstheme="minorHAnsi"/>
        </w:rPr>
        <w:t>МВА</w:t>
      </w:r>
      <w:r w:rsidR="0056638F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>наружного исполнения на платформах полуприцепов».</w:t>
      </w:r>
    </w:p>
    <w:p w:rsidR="00823868" w:rsidRDefault="00E6754B" w:rsidP="00062A5D">
      <w:pPr>
        <w:pStyle w:val="affffffffff9"/>
        <w:rPr>
          <w:rFonts w:cstheme="minorHAnsi"/>
        </w:rPr>
      </w:pPr>
      <w:r>
        <w:rPr>
          <w:rFonts w:cstheme="minorHAnsi"/>
        </w:rPr>
        <w:t>Д</w:t>
      </w:r>
      <w:r w:rsidR="00AB6928">
        <w:rPr>
          <w:rFonts w:cstheme="minorHAnsi"/>
        </w:rPr>
        <w:t>окументация разработана согласно «Техническое задание на проведение тендера по изготовлению и поставке модульной мобильной передвижной подстанции напряжением 110/10 кВ, 2х</w:t>
      </w:r>
      <w:r w:rsidR="00C41159">
        <w:rPr>
          <w:rFonts w:cstheme="minorHAnsi"/>
        </w:rPr>
        <w:t>25(40)</w:t>
      </w:r>
      <w:r w:rsidR="00AB6928">
        <w:rPr>
          <w:rFonts w:cstheme="minorHAnsi"/>
        </w:rPr>
        <w:t xml:space="preserve"> МВА»</w:t>
      </w:r>
      <w:r w:rsidR="00823868" w:rsidRPr="00275DB6">
        <w:rPr>
          <w:rFonts w:cstheme="minorHAnsi"/>
        </w:rPr>
        <w:t xml:space="preserve"> с соблюдением действующи</w:t>
      </w:r>
      <w:r w:rsidR="00A16384">
        <w:rPr>
          <w:rFonts w:cstheme="minorHAnsi"/>
        </w:rPr>
        <w:t>х</w:t>
      </w:r>
      <w:r w:rsidR="00823868" w:rsidRPr="00275DB6">
        <w:rPr>
          <w:rFonts w:cstheme="minorHAnsi"/>
        </w:rPr>
        <w:t xml:space="preserve"> норм и правил, а также технических регламентов и стандартов предприятия ОАО «ФСК ЕЭС».</w:t>
      </w:r>
    </w:p>
    <w:p w:rsidR="00AB13C8" w:rsidRPr="00AB13C8" w:rsidRDefault="00AB13C8" w:rsidP="00AB13C8">
      <w:pPr>
        <w:pStyle w:val="affffffffff9"/>
        <w:rPr>
          <w:rFonts w:cstheme="minorHAnsi"/>
        </w:rPr>
      </w:pPr>
      <w:r w:rsidRPr="00AB13C8">
        <w:rPr>
          <w:rFonts w:cstheme="minorHAnsi"/>
        </w:rPr>
        <w:t>При разработки проек</w:t>
      </w:r>
      <w:r w:rsidR="004B417F">
        <w:rPr>
          <w:rFonts w:cstheme="minorHAnsi"/>
        </w:rPr>
        <w:t xml:space="preserve">та производится привязка ММПС </w:t>
      </w:r>
      <w:r w:rsidR="004B417F" w:rsidRPr="004B417F">
        <w:rPr>
          <w:rFonts w:cstheme="minorHAnsi"/>
        </w:rPr>
        <w:t>110</w:t>
      </w:r>
      <w:r w:rsidRPr="00AB13C8">
        <w:rPr>
          <w:rFonts w:cstheme="minorHAnsi"/>
        </w:rPr>
        <w:t xml:space="preserve">/10 к проектному решению заказчика и проверяется на соответствие ТУ </w:t>
      </w:r>
      <w:proofErr w:type="spellStart"/>
      <w:r w:rsidRPr="00AB13C8">
        <w:rPr>
          <w:rFonts w:cstheme="minorHAnsi"/>
        </w:rPr>
        <w:t>электроснабжающей</w:t>
      </w:r>
      <w:proofErr w:type="spellEnd"/>
      <w:r w:rsidRPr="00AB13C8">
        <w:rPr>
          <w:rFonts w:cstheme="minorHAnsi"/>
        </w:rPr>
        <w:t xml:space="preserve"> организации.</w:t>
      </w:r>
    </w:p>
    <w:p w:rsidR="00AB13C8" w:rsidRDefault="00AB13C8" w:rsidP="00AB13C8">
      <w:pPr>
        <w:pStyle w:val="affffffffff9"/>
        <w:rPr>
          <w:rFonts w:cstheme="minorHAnsi"/>
        </w:rPr>
      </w:pPr>
      <w:r w:rsidRPr="00AB13C8">
        <w:rPr>
          <w:rFonts w:cstheme="minorHAnsi"/>
        </w:rPr>
        <w:t>Разработка констру</w:t>
      </w:r>
      <w:r w:rsidR="00DC45CF">
        <w:rPr>
          <w:rFonts w:cstheme="minorHAnsi"/>
        </w:rPr>
        <w:t xml:space="preserve">кторской документации на ММПС </w:t>
      </w:r>
      <w:r w:rsidR="00DC45CF" w:rsidRPr="00DC45CF">
        <w:rPr>
          <w:rFonts w:cstheme="minorHAnsi"/>
        </w:rPr>
        <w:t>110</w:t>
      </w:r>
      <w:r w:rsidRPr="00AB13C8">
        <w:rPr>
          <w:rFonts w:cstheme="minorHAnsi"/>
        </w:rPr>
        <w:t xml:space="preserve">/10 кВ выполняется по данным ТЗ заказчика с последующим её согласованием с заказчиком и </w:t>
      </w:r>
      <w:proofErr w:type="spellStart"/>
      <w:r w:rsidRPr="00AB13C8">
        <w:rPr>
          <w:rFonts w:cstheme="minorHAnsi"/>
        </w:rPr>
        <w:t>электроснабжающей</w:t>
      </w:r>
      <w:proofErr w:type="spellEnd"/>
      <w:r w:rsidRPr="00AB13C8">
        <w:rPr>
          <w:rFonts w:cstheme="minorHAnsi"/>
        </w:rPr>
        <w:t xml:space="preserve"> организацией.</w:t>
      </w:r>
    </w:p>
    <w:p w:rsidR="00AE5881" w:rsidRDefault="00AE5881" w:rsidP="00AB13C8">
      <w:pPr>
        <w:pStyle w:val="affffffffff9"/>
        <w:rPr>
          <w:rFonts w:cstheme="minorHAnsi"/>
        </w:rPr>
      </w:pPr>
      <w:r>
        <w:rPr>
          <w:rFonts w:cstheme="minorHAnsi"/>
        </w:rPr>
        <w:t xml:space="preserve">Выполняются необходимые согласования с контролирующими органами, формирование комплекта документов для допуска ММПС в органах </w:t>
      </w:r>
      <w:proofErr w:type="spellStart"/>
      <w:r>
        <w:rPr>
          <w:rFonts w:cstheme="minorHAnsi"/>
        </w:rPr>
        <w:t>Ростехнадзора</w:t>
      </w:r>
      <w:proofErr w:type="spellEnd"/>
      <w:r>
        <w:rPr>
          <w:rFonts w:cstheme="minorHAnsi"/>
        </w:rPr>
        <w:t>.</w:t>
      </w:r>
    </w:p>
    <w:p w:rsidR="00AE5881" w:rsidRPr="00275DB6" w:rsidRDefault="00AE5881" w:rsidP="00AB13C8">
      <w:pPr>
        <w:pStyle w:val="affffffffff9"/>
        <w:rPr>
          <w:rFonts w:cstheme="minorHAnsi"/>
        </w:rPr>
      </w:pPr>
      <w:r>
        <w:rPr>
          <w:rFonts w:cstheme="minorHAnsi"/>
        </w:rPr>
        <w:t>Осуществляется сопровождение комплекта документации на всех этапах согласования и допуска ММПС в эксплуатацию.</w:t>
      </w:r>
    </w:p>
    <w:p w:rsidR="00823868" w:rsidRPr="00275DB6" w:rsidRDefault="00823868" w:rsidP="00B05149">
      <w:pPr>
        <w:pStyle w:val="a7"/>
        <w:outlineLvl w:val="0"/>
        <w:rPr>
          <w:rFonts w:cstheme="minorHAnsi"/>
        </w:rPr>
      </w:pPr>
      <w:bookmarkStart w:id="8" w:name="_Toc391758444"/>
      <w:bookmarkStart w:id="9" w:name="_Toc407297121"/>
      <w:bookmarkStart w:id="10" w:name="_Toc440636052"/>
      <w:bookmarkStart w:id="11" w:name="_Toc19106473"/>
      <w:r w:rsidRPr="00275DB6">
        <w:rPr>
          <w:rFonts w:cstheme="minorHAnsi"/>
        </w:rPr>
        <w:t>КРАТКАЯ ХАРАКТЕРИСТИКА ОБЪЕКТА</w:t>
      </w:r>
      <w:bookmarkEnd w:id="8"/>
      <w:bookmarkEnd w:id="9"/>
      <w:bookmarkEnd w:id="10"/>
      <w:bookmarkEnd w:id="11"/>
    </w:p>
    <w:p w:rsidR="00823868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Мобильно-модульная </w:t>
      </w:r>
      <w:r w:rsidR="00E6754B">
        <w:rPr>
          <w:rFonts w:cstheme="minorHAnsi"/>
        </w:rPr>
        <w:t>трансформ</w:t>
      </w:r>
      <w:r w:rsidRPr="00275DB6">
        <w:rPr>
          <w:rFonts w:cstheme="minorHAnsi"/>
        </w:rPr>
        <w:t>аторная подстанция (ММПС) предназначена для организации временного электроснабжения гражданских объектов на период проведения технического перевооружения, или капитального ремонта существующих трансформаторных подстанций.</w:t>
      </w:r>
    </w:p>
    <w:p w:rsidR="00080C77" w:rsidRPr="00275DB6" w:rsidRDefault="00080C77" w:rsidP="00062A5D">
      <w:pPr>
        <w:pStyle w:val="affffffffff9"/>
        <w:rPr>
          <w:rFonts w:cstheme="minorHAnsi"/>
        </w:rPr>
      </w:pPr>
      <w:r w:rsidRPr="00080C77">
        <w:rPr>
          <w:rFonts w:cstheme="minorHAnsi"/>
        </w:rPr>
        <w:t>Мобильная модульная транс</w:t>
      </w:r>
      <w:r>
        <w:rPr>
          <w:rFonts w:cstheme="minorHAnsi"/>
        </w:rPr>
        <w:t>форматорная подстанция ММПС 110</w:t>
      </w:r>
      <w:r w:rsidRPr="00080C77">
        <w:rPr>
          <w:rFonts w:cstheme="minorHAnsi"/>
        </w:rPr>
        <w:t xml:space="preserve">/10 кВ </w:t>
      </w:r>
      <w:r w:rsidR="00C41159">
        <w:rPr>
          <w:rFonts w:cstheme="minorHAnsi"/>
        </w:rPr>
        <w:t>2х25(40)</w:t>
      </w:r>
      <w:r w:rsidRPr="00080C77">
        <w:rPr>
          <w:rFonts w:cstheme="minorHAnsi"/>
        </w:rPr>
        <w:t xml:space="preserve"> МВА наружного исполнения, размещаемую на платформах полуприцепов и состоящую из 4-х модулей. Два модуля включают</w:t>
      </w:r>
      <w:r>
        <w:rPr>
          <w:rFonts w:cstheme="minorHAnsi"/>
        </w:rPr>
        <w:t xml:space="preserve"> в себя трансформатор силовой 110</w:t>
      </w:r>
      <w:r w:rsidRPr="00080C77">
        <w:rPr>
          <w:rFonts w:cstheme="minorHAnsi"/>
        </w:rPr>
        <w:t xml:space="preserve">/10 кВ </w:t>
      </w:r>
      <w:r w:rsidR="00C41159">
        <w:rPr>
          <w:rFonts w:cstheme="minorHAnsi"/>
        </w:rPr>
        <w:t>25(40)</w:t>
      </w:r>
      <w:r w:rsidRPr="00080C77">
        <w:rPr>
          <w:rFonts w:cstheme="minorHAnsi"/>
        </w:rPr>
        <w:t xml:space="preserve"> МВА, </w:t>
      </w:r>
      <w:r>
        <w:rPr>
          <w:rFonts w:cstheme="minorHAnsi"/>
        </w:rPr>
        <w:t>К</w:t>
      </w:r>
      <w:r w:rsidRPr="00080C77">
        <w:rPr>
          <w:rFonts w:cstheme="minorHAnsi"/>
        </w:rPr>
        <w:t>РУ</w:t>
      </w:r>
      <w:r>
        <w:rPr>
          <w:rFonts w:cstheme="minorHAnsi"/>
        </w:rPr>
        <w:t>Э-110</w:t>
      </w:r>
      <w:r w:rsidRPr="00080C77">
        <w:rPr>
          <w:rFonts w:cstheme="minorHAnsi"/>
        </w:rPr>
        <w:t xml:space="preserve"> кВ, с возможностью перевозки автомобильным транспортом на полуприцепах или санях. Два модуля включают в себя контейнер теплоизолированный с установленным в него оборудованием КРУ</w:t>
      </w:r>
      <w:r>
        <w:rPr>
          <w:rFonts w:cstheme="minorHAnsi"/>
        </w:rPr>
        <w:t>Э</w:t>
      </w:r>
      <w:r w:rsidRPr="00080C77">
        <w:rPr>
          <w:rFonts w:cstheme="minorHAnsi"/>
        </w:rPr>
        <w:t xml:space="preserve"> </w:t>
      </w:r>
      <w:r>
        <w:rPr>
          <w:rFonts w:cstheme="minorHAnsi"/>
        </w:rPr>
        <w:t>1</w:t>
      </w:r>
      <w:r w:rsidRPr="00080C77">
        <w:rPr>
          <w:rFonts w:cstheme="minorHAnsi"/>
        </w:rPr>
        <w:t>10 кВ</w:t>
      </w:r>
      <w:r>
        <w:rPr>
          <w:rFonts w:cstheme="minorHAnsi"/>
        </w:rPr>
        <w:t>.</w:t>
      </w:r>
      <w:r w:rsidRPr="00080C77">
        <w:rPr>
          <w:rFonts w:cstheme="minorHAnsi"/>
        </w:rPr>
        <w:t xml:space="preserve"> Два модуля включают в себя контейнер теплоизолированный с установленным в него оборудованием КРУ 10 кВ, ОПУ в котором установлены все шкафы защит, управления, телемеханики и связи, АИИСТУЭ, СОПТ. В каждом полуприцепе Р</w:t>
      </w:r>
      <w:r w:rsidR="00C41159">
        <w:rPr>
          <w:rFonts w:cstheme="minorHAnsi"/>
        </w:rPr>
        <w:t>УХЛ1</w:t>
      </w:r>
      <w:r w:rsidRPr="00080C77">
        <w:rPr>
          <w:rFonts w:cstheme="minorHAnsi"/>
        </w:rPr>
        <w:t>0 пр</w:t>
      </w:r>
      <w:r w:rsidR="00F67B76">
        <w:rPr>
          <w:rFonts w:cstheme="minorHAnsi"/>
        </w:rPr>
        <w:t>едусмотрена установка ДЭС 25 кВт</w:t>
      </w:r>
      <w:r w:rsidRPr="00080C77">
        <w:rPr>
          <w:rFonts w:cstheme="minorHAnsi"/>
        </w:rPr>
        <w:t xml:space="preserve"> 380В.</w:t>
      </w:r>
    </w:p>
    <w:p w:rsidR="00080C77" w:rsidRPr="009E0E65" w:rsidRDefault="00080C77" w:rsidP="00080C77">
      <w:pPr>
        <w:pStyle w:val="affffffffff9"/>
      </w:pPr>
      <w:r w:rsidRPr="00080C77">
        <w:t>Конструкция ММПС предусматривает перспективное разв</w:t>
      </w:r>
      <w:r w:rsidR="00C41159">
        <w:t>итие до уровня 2х40</w:t>
      </w:r>
      <w:r w:rsidRPr="00080C77">
        <w:t xml:space="preserve"> МВА.</w:t>
      </w:r>
      <w:r w:rsidR="009E0E65">
        <w:t xml:space="preserve"> Для реализации данного функционала, прицепы усилены конструктивно (усилена рама под большую нагрузку от боле</w:t>
      </w:r>
      <w:r w:rsidR="0041700C">
        <w:t>е тяжелого трансформатора), так</w:t>
      </w:r>
      <w:r w:rsidR="009E0E65">
        <w:t xml:space="preserve">же устанавливаются оси с большей несущей способностью, нежели требуется для ММПС с силовым трансформатором </w:t>
      </w:r>
      <w:r w:rsidR="00C41159">
        <w:t>25</w:t>
      </w:r>
      <w:r w:rsidR="009E0E65">
        <w:t xml:space="preserve"> МВА. Кроме того стоят винтовые домкраты с большей нагрузочной способностью. Дополнительно на раме присутствует набор закладных п</w:t>
      </w:r>
      <w:r w:rsidR="00C41159">
        <w:t>од установку трансформаторов 40</w:t>
      </w:r>
      <w:r w:rsidR="009E0E65">
        <w:t xml:space="preserve"> МВА. </w:t>
      </w:r>
      <w:r w:rsidR="0041700C" w:rsidRPr="0041700C">
        <w:t>Полуприцеп</w:t>
      </w:r>
      <w:r w:rsidR="009E0E65">
        <w:t xml:space="preserve"> снабжен сцепным устройством</w:t>
      </w:r>
      <w:r w:rsidR="00736AFB">
        <w:t xml:space="preserve"> повышенной прочности</w:t>
      </w:r>
      <w:r w:rsidR="009E0E65">
        <w:t>, рассчитанным на массу платформы</w:t>
      </w:r>
      <w:r w:rsidR="0041700C">
        <w:t xml:space="preserve"> с трансформатором </w:t>
      </w:r>
      <w:r w:rsidR="00C41159">
        <w:t>40</w:t>
      </w:r>
      <w:r w:rsidR="0041700C">
        <w:t xml:space="preserve"> МВА. Так</w:t>
      </w:r>
      <w:r w:rsidR="009E0E65">
        <w:t>же доработана подвеска в части выбора рессор под массу силов</w:t>
      </w:r>
      <w:r w:rsidR="00C41159">
        <w:t>ого трансформатора 40</w:t>
      </w:r>
      <w:r w:rsidR="0041700C">
        <w:t xml:space="preserve"> МВА. Так</w:t>
      </w:r>
      <w:r w:rsidR="009E0E65">
        <w:t>же имеются иные мелкие доработки.</w:t>
      </w:r>
    </w:p>
    <w:p w:rsidR="009E0E65" w:rsidRPr="009E0E65" w:rsidRDefault="009E0E65" w:rsidP="00080C77">
      <w:pPr>
        <w:pStyle w:val="affffffffff9"/>
      </w:pPr>
      <w:r>
        <w:t>Полуприцепы для установки всего оборудования, по причине труднодоступности и удаленности места установки ММПС, оснащены рессорной подвеской выполненной из специальных марок сталей, снабжены усиленными петлями</w:t>
      </w:r>
      <w:r w:rsidR="00736AFB">
        <w:t>/крюками</w:t>
      </w:r>
      <w:r>
        <w:t>. Полуприцепы снабжены легкос</w:t>
      </w:r>
      <w:r w:rsidR="00F7404A">
        <w:t>ъе</w:t>
      </w:r>
      <w:r>
        <w:t>мной защитой, легкос</w:t>
      </w:r>
      <w:r w:rsidR="00F7404A">
        <w:t>ъ</w:t>
      </w:r>
      <w:r>
        <w:t xml:space="preserve">емным бампером с регулировкой по высоте, </w:t>
      </w:r>
      <w:r>
        <w:lastRenderedPageBreak/>
        <w:t>подвеска рессорно-балансирная.</w:t>
      </w:r>
      <w:r w:rsidR="00736AFB">
        <w:t xml:space="preserve"> </w:t>
      </w:r>
      <w:r w:rsidR="0041700C" w:rsidRPr="0041700C">
        <w:t>Полуприцеп</w:t>
      </w:r>
      <w:r w:rsidR="00736AFB">
        <w:t xml:space="preserve"> обеспечивает надежное передвижение по всем типам дорог, включая автозимники.</w:t>
      </w:r>
    </w:p>
    <w:p w:rsidR="00080C77" w:rsidRPr="00080C77" w:rsidRDefault="00080C77" w:rsidP="00080C77">
      <w:pPr>
        <w:pStyle w:val="affffffffff9"/>
      </w:pPr>
      <w:r w:rsidRPr="00080C77">
        <w:t>Конструкция ММПС предусматривает возможность работы модулей ММПС изолированно друг от друга, как независимая одно трансформаторная ПС по схеме №110-3Н, так и 2-х трансформаторной по схеме №110-4Н.</w:t>
      </w:r>
    </w:p>
    <w:p w:rsidR="00080C77" w:rsidRDefault="00080C77" w:rsidP="00080C77">
      <w:pPr>
        <w:pStyle w:val="affffffffff9"/>
      </w:pPr>
      <w:r w:rsidRPr="003F795B">
        <w:t>ММПС предназначен</w:t>
      </w:r>
      <w:r>
        <w:t>а</w:t>
      </w:r>
      <w:r w:rsidRPr="003F795B">
        <w:t xml:space="preserve"> для работы в одиночном режиме работы трансформаторной подстанции для обеспечения потребителей временным или основным электропитанием </w:t>
      </w:r>
      <w:r>
        <w:t>третьей, второй или первой</w:t>
      </w:r>
      <w:r w:rsidRPr="003F795B">
        <w:t xml:space="preserve"> категории надёжности.</w:t>
      </w:r>
    </w:p>
    <w:p w:rsidR="00080C77" w:rsidRPr="003F795B" w:rsidRDefault="00080C77" w:rsidP="003361DF">
      <w:pPr>
        <w:pStyle w:val="affffffffff9"/>
      </w:pPr>
      <w:r w:rsidRPr="00080C77">
        <w:t>Конструкция модулей высокого и низкого напряжения предусматривает проход обслуживающего персонала внутрь модулей при их работе. Для подъёма на полуприцепы и доступ к оборудованию ОРУ, трансформатору и в блок-модули КРУЭ110, Р</w:t>
      </w:r>
      <w:r w:rsidR="00C41159">
        <w:t>УХЛ1</w:t>
      </w:r>
      <w:r w:rsidRPr="00080C77">
        <w:t>0 и ОПУ предусмотрен комплект лестниц. Все блок-модули оснащены системами вентиляции, обогрева и системами кондиционирования для поддержания необходимой температуры.</w:t>
      </w:r>
    </w:p>
    <w:p w:rsidR="00CD557B" w:rsidRDefault="00A45CF3" w:rsidP="00CD557B">
      <w:pPr>
        <w:pStyle w:val="affffffffff9"/>
      </w:pPr>
      <w:r w:rsidRPr="003F795B">
        <w:t>Оборудование, установленное на ММПС открыто имеет климатическое исполнение У</w:t>
      </w:r>
      <w:r w:rsidR="00C41159">
        <w:t>ХЛ</w:t>
      </w:r>
      <w:r w:rsidRPr="003F795B">
        <w:t>1 (</w:t>
      </w:r>
      <w:r w:rsidRPr="003F795B">
        <w:rPr>
          <w:bCs/>
        </w:rPr>
        <w:t>ГОСТ 15150-69</w:t>
      </w:r>
      <w:r w:rsidRPr="003F795B">
        <w:t>), и рассчитаны на работу при температур</w:t>
      </w:r>
      <w:r w:rsidR="004B417F">
        <w:t xml:space="preserve">е окружающего воздуха от минус </w:t>
      </w:r>
      <w:r w:rsidR="00C41159">
        <w:t>60</w:t>
      </w:r>
      <w:r w:rsidR="00F42D6F">
        <w:t> </w:t>
      </w:r>
      <w:r w:rsidR="004B417F">
        <w:t>°C до +4</w:t>
      </w:r>
      <w:r w:rsidR="004B417F" w:rsidRPr="004B417F">
        <w:t>0</w:t>
      </w:r>
      <w:r w:rsidR="006143CB">
        <w:t> </w:t>
      </w:r>
      <w:r w:rsidR="00F42D6F">
        <w:t>°С</w:t>
      </w:r>
      <w:r w:rsidRPr="003F795B">
        <w:t>. Оборудование и оболочки рассчитаны на относительную влажность воздуха 75% при температуре +15</w:t>
      </w:r>
      <w:r w:rsidR="006143CB">
        <w:t> </w:t>
      </w:r>
      <w:r w:rsidR="00F42D6F">
        <w:t>°С</w:t>
      </w:r>
      <w:r w:rsidRPr="003F795B">
        <w:t xml:space="preserve"> (среднегодовое значение), и 100% при температуре +25</w:t>
      </w:r>
      <w:r w:rsidR="00F42D6F">
        <w:t> °С</w:t>
      </w:r>
      <w:r w:rsidRPr="003F795B">
        <w:t xml:space="preserve"> (верхнее значение - наблюдается конденсация влаги).</w:t>
      </w:r>
    </w:p>
    <w:p w:rsidR="002E0612" w:rsidRPr="002E0612" w:rsidRDefault="002E0612" w:rsidP="002E0612">
      <w:pPr>
        <w:pStyle w:val="affffffffff9"/>
        <w:tabs>
          <w:tab w:val="left" w:pos="6379"/>
        </w:tabs>
      </w:pPr>
      <w:r>
        <w:t xml:space="preserve">Оборудование, установленное внутри моделей, имеет степень защиты не менее </w:t>
      </w:r>
      <w:r>
        <w:rPr>
          <w:lang w:val="en-US"/>
        </w:rPr>
        <w:t>IP</w:t>
      </w:r>
      <w:r>
        <w:t>45.</w:t>
      </w:r>
    </w:p>
    <w:p w:rsidR="00080C77" w:rsidRPr="003361DF" w:rsidRDefault="00080C77" w:rsidP="00080C77">
      <w:pPr>
        <w:pStyle w:val="affffffffff9"/>
      </w:pPr>
      <w:r w:rsidRPr="003361DF">
        <w:t>В поставку входит полный комплект оборудования, запасных частей, расходных материалов и принадлежностей (ЗИП), необходимого на время пуска ПС в работу.</w:t>
      </w:r>
    </w:p>
    <w:p w:rsidR="00CD557B" w:rsidRDefault="00CD557B" w:rsidP="00CD557B">
      <w:pPr>
        <w:pStyle w:val="affffffffff9"/>
      </w:pPr>
    </w:p>
    <w:p w:rsidR="00CD557B" w:rsidRPr="00CD557B" w:rsidRDefault="00CD557B" w:rsidP="00CD557B">
      <w:pPr>
        <w:pStyle w:val="affffffffff9"/>
        <w:rPr>
          <w:b/>
        </w:rPr>
      </w:pPr>
      <w:r w:rsidRPr="00CD557B">
        <w:rPr>
          <w:b/>
        </w:rPr>
        <w:t>Таблица 1. Основные техническ</w:t>
      </w:r>
      <w:r>
        <w:rPr>
          <w:b/>
        </w:rPr>
        <w:t>ие данные ММПС-110/10-</w:t>
      </w:r>
      <w:r w:rsidR="00C41159">
        <w:rPr>
          <w:b/>
        </w:rPr>
        <w:t>25(40)</w:t>
      </w:r>
      <w:r>
        <w:rPr>
          <w:b/>
        </w:rPr>
        <w:t>-</w:t>
      </w:r>
      <w:r w:rsidR="00C41159">
        <w:rPr>
          <w:b/>
        </w:rPr>
        <w:t>УХЛ1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напряжение на стороне высокого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74095F" w:rsidRDefault="00E94109" w:rsidP="00CD557B">
            <w:pPr>
              <w:pStyle w:val="affffffffff9"/>
              <w:ind w:left="33" w:right="-108" w:firstLine="0"/>
              <w:jc w:val="center"/>
            </w:pPr>
            <w:r>
              <w:t>110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4" w:right="34" w:firstLine="0"/>
              <w:jc w:val="left"/>
            </w:pPr>
            <w:r w:rsidRPr="0074095F">
              <w:t>Номинально</w:t>
            </w:r>
            <w:r>
              <w:t>е напряжение на стороне низкого</w:t>
            </w:r>
            <w:r w:rsidRPr="0074095F">
              <w:t xml:space="preserve">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3" w:right="-108" w:firstLine="0"/>
              <w:jc w:val="center"/>
            </w:pPr>
            <w:r>
              <w:t>10,5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3" w:right="-108" w:firstLine="0"/>
              <w:jc w:val="center"/>
            </w:pPr>
            <w:r w:rsidRPr="0074095F">
              <w:t>Переменный</w:t>
            </w:r>
            <w:r>
              <w:t>,</w:t>
            </w:r>
            <w:r w:rsidRPr="0074095F">
              <w:t xml:space="preserve"> трехфазный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4" w:right="34" w:firstLine="0"/>
              <w:jc w:val="left"/>
            </w:pPr>
            <w:r w:rsidRPr="0074095F">
              <w:t>Частота переменного тока, Гц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3" w:right="-108" w:firstLine="0"/>
              <w:jc w:val="center"/>
            </w:pPr>
            <w:r w:rsidRPr="0074095F">
              <w:t>50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4" w:right="34" w:firstLine="0"/>
              <w:jc w:val="left"/>
            </w:pPr>
            <w:r w:rsidRPr="007F4E70">
              <w:t>Масса в транспортном состоянии, кг, (не более):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3" w:right="-108" w:firstLine="0"/>
              <w:jc w:val="center"/>
            </w:pPr>
            <w:r>
              <w:t>60000</w:t>
            </w:r>
            <w:r w:rsidR="00C41159">
              <w:t xml:space="preserve"> (80т при 40 МВА)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74095F" w:rsidRDefault="00CD557B" w:rsidP="00CD557B">
            <w:pPr>
              <w:pStyle w:val="affffffffff9"/>
              <w:ind w:left="34" w:right="34" w:firstLine="0"/>
              <w:jc w:val="left"/>
            </w:pPr>
            <w:r w:rsidRPr="007F4E70">
              <w:t>Габаритные размеры с тягачом, мм, (не более):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74095F" w:rsidRDefault="002F5001" w:rsidP="00CD557B">
            <w:pPr>
              <w:pStyle w:val="affffffffff9"/>
              <w:ind w:left="33" w:right="-108" w:firstLine="0"/>
              <w:jc w:val="center"/>
            </w:pPr>
            <w:r>
              <w:t>2</w:t>
            </w:r>
            <w:r>
              <w:rPr>
                <w:lang w:val="en-US"/>
              </w:rPr>
              <w:t>00</w:t>
            </w:r>
            <w:r w:rsidR="00CD557B" w:rsidRPr="007F4E70">
              <w:t>00х3000х4000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7F4E70" w:rsidRDefault="00CD557B" w:rsidP="00CD557B">
            <w:pPr>
              <w:pStyle w:val="affffffffff9"/>
              <w:ind w:left="0" w:right="34" w:firstLine="0"/>
              <w:jc w:val="left"/>
            </w:pPr>
            <w:r>
              <w:t xml:space="preserve">Количество тягачей, шт. 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7F4E70" w:rsidRDefault="00CD557B" w:rsidP="00CD557B">
            <w:pPr>
              <w:pStyle w:val="affffffffff9"/>
              <w:ind w:left="33" w:right="-108" w:firstLine="0"/>
              <w:jc w:val="center"/>
            </w:pPr>
            <w:r>
              <w:t>4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09612D" w:rsidRDefault="00CD557B" w:rsidP="00CD557B">
            <w:pPr>
              <w:pStyle w:val="affffffffff9"/>
              <w:ind w:left="34" w:right="34" w:firstLine="0"/>
              <w:jc w:val="left"/>
            </w:pPr>
            <w:r>
              <w:t>Климатическое исполнение и категория размещения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09612D" w:rsidRDefault="00CD557B" w:rsidP="00CD557B">
            <w:pPr>
              <w:pStyle w:val="affffffffff9"/>
              <w:ind w:left="34" w:right="-108" w:firstLine="0"/>
              <w:jc w:val="center"/>
            </w:pPr>
            <w:r>
              <w:t>У</w:t>
            </w:r>
            <w:r w:rsidR="00C41159">
              <w:t>ХЛ</w:t>
            </w:r>
            <w:r w:rsidRPr="00BE2902">
              <w:t>1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 w:rsidRPr="00844874">
              <w:t>Нижнее значение температуры воздуха окружающей среды, ˚С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C41159" w:rsidRDefault="00404B45" w:rsidP="00C41159">
            <w:pPr>
              <w:pStyle w:val="affffffffff9"/>
              <w:ind w:left="34" w:right="-108" w:firstLine="0"/>
              <w:jc w:val="center"/>
            </w:pPr>
            <w:r>
              <w:t>-</w:t>
            </w:r>
            <w:r w:rsidR="00C41159">
              <w:t>60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 w:rsidRPr="00844874">
              <w:t>Верхнее значение температуры воздуха окружающей среды, ˚С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+4</w:t>
            </w:r>
            <w:r w:rsidR="00404B45">
              <w:t>0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>
              <w:t>Срок службы до среднего (капитального) ремонта не менее, лет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15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>
              <w:t>Полный установленный срок службы не менее, лет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25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 w:rsidRPr="005D72EE">
              <w:t>Сейсмостойкость по шкале MSK, баллов, не более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7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5D72EE" w:rsidRDefault="00CD557B" w:rsidP="00CD557B">
            <w:pPr>
              <w:pStyle w:val="affffffffff9"/>
              <w:ind w:left="34" w:right="34" w:firstLine="0"/>
              <w:jc w:val="left"/>
            </w:pPr>
            <w:r w:rsidRPr="00844874">
              <w:t>Высота установки над уровнем моря, м, не более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1000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7B00C8" w:rsidRDefault="00CD557B" w:rsidP="00CD557B">
            <w:pPr>
              <w:pStyle w:val="affffffffff9"/>
              <w:ind w:left="34" w:right="34" w:firstLine="0"/>
              <w:jc w:val="left"/>
            </w:pPr>
            <w:r>
              <w:t xml:space="preserve">Степень защиты внешней оболочки блок-модулей, </w:t>
            </w:r>
            <w:r>
              <w:rPr>
                <w:lang w:val="en-US"/>
              </w:rPr>
              <w:t>IP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7B00C8" w:rsidRDefault="00CD557B" w:rsidP="00CD557B">
            <w:pPr>
              <w:pStyle w:val="affffffffff9"/>
              <w:ind w:left="34" w:right="-108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844874" w:rsidRDefault="00CD557B" w:rsidP="00CD557B">
            <w:pPr>
              <w:pStyle w:val="affffffffff9"/>
              <w:ind w:left="34" w:right="34" w:firstLine="0"/>
              <w:jc w:val="left"/>
            </w:pPr>
            <w:r w:rsidRPr="00844874">
              <w:t>Тип атмосферы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844874" w:rsidRDefault="00CD557B" w:rsidP="00CD557B">
            <w:pPr>
              <w:pStyle w:val="affffffffff9"/>
              <w:ind w:left="34" w:right="-108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844874" w:rsidRDefault="00CD557B" w:rsidP="00CD557B">
            <w:pPr>
              <w:pStyle w:val="affffffffff9"/>
              <w:ind w:left="34" w:right="34" w:firstLine="0"/>
              <w:jc w:val="left"/>
            </w:pPr>
            <w:r>
              <w:t>Климатический район по снеговой нагрузке по СНиП 2.01.07-85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rPr>
                <w:lang w:val="en-US"/>
              </w:rPr>
              <w:t>IV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 w:rsidRPr="00CD557B">
              <w:t>Климатический район по</w:t>
            </w:r>
            <w:r>
              <w:t xml:space="preserve"> толщине стенки гололёда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844874" w:rsidRDefault="00CD557B" w:rsidP="00CD557B">
            <w:pPr>
              <w:pStyle w:val="affffffffff9"/>
              <w:ind w:left="34" w:right="-108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 w:rsidRPr="00CD557B">
              <w:t>Климатический район по</w:t>
            </w:r>
            <w:r>
              <w:t xml:space="preserve"> ветровому давлению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Pr="00844874" w:rsidRDefault="00CD557B" w:rsidP="00CD557B">
            <w:pPr>
              <w:pStyle w:val="affffffffff9"/>
              <w:ind w:left="34" w:right="-108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5D72EE" w:rsidRDefault="00CD557B" w:rsidP="00CD557B">
            <w:pPr>
              <w:pStyle w:val="affffffffff9"/>
              <w:ind w:left="34" w:right="34" w:firstLine="0"/>
              <w:jc w:val="left"/>
            </w:pPr>
            <w:r>
              <w:t>Количество полуприцепов с КРУЭ110 кВ и трансформатором,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1 (2)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5D72EE" w:rsidRDefault="00CD557B" w:rsidP="00CD557B">
            <w:pPr>
              <w:pStyle w:val="affffffffff9"/>
              <w:ind w:left="34" w:right="34" w:firstLine="0"/>
              <w:jc w:val="left"/>
            </w:pPr>
            <w:r>
              <w:t>Количество полуприцепов с Р</w:t>
            </w:r>
            <w:r w:rsidR="00C41159">
              <w:t>УХЛ1</w:t>
            </w:r>
            <w:r>
              <w:t>0 кВ и ОПУ,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1 (2)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Pr="0021266A" w:rsidRDefault="00CD557B" w:rsidP="00CD557B">
            <w:pPr>
              <w:pStyle w:val="affffffffff9"/>
              <w:ind w:left="34" w:right="34" w:firstLine="0"/>
              <w:jc w:val="left"/>
            </w:pPr>
            <w:r>
              <w:t>Комплект лестниц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комплектно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>
              <w:t>Транспортировка не менее, км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3" w:right="-108" w:firstLine="0"/>
              <w:jc w:val="center"/>
            </w:pPr>
            <w:r>
              <w:t>2000</w:t>
            </w:r>
          </w:p>
        </w:tc>
      </w:tr>
      <w:tr w:rsidR="00CD557B" w:rsidRPr="0074095F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34" w:firstLine="0"/>
              <w:jc w:val="left"/>
            </w:pPr>
            <w:r>
              <w:t>Производитель ММПС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D557B" w:rsidRDefault="00CD557B" w:rsidP="00CD557B">
            <w:pPr>
              <w:pStyle w:val="affffffffff9"/>
              <w:ind w:left="34" w:right="-108" w:firstLine="0"/>
              <w:jc w:val="center"/>
            </w:pPr>
            <w:r>
              <w:t>ООО «ПитерЭнергоМаш»</w:t>
            </w:r>
          </w:p>
        </w:tc>
      </w:tr>
    </w:tbl>
    <w:p w:rsidR="00CD557B" w:rsidRPr="00E26029" w:rsidRDefault="00CD557B" w:rsidP="00E26029">
      <w:pPr>
        <w:pStyle w:val="affffffffff9"/>
        <w:ind w:left="0" w:firstLine="0"/>
        <w:rPr>
          <w:lang w:val="en-US"/>
        </w:rPr>
      </w:pPr>
    </w:p>
    <w:p w:rsidR="004C3A2B" w:rsidRPr="004C3A2B" w:rsidRDefault="004C3A2B" w:rsidP="00CD557B">
      <w:pPr>
        <w:pStyle w:val="affffffffff9"/>
        <w:rPr>
          <w:b/>
        </w:rPr>
      </w:pPr>
      <w:r>
        <w:rPr>
          <w:b/>
        </w:rPr>
        <w:t>Таблица 2</w:t>
      </w:r>
      <w:r w:rsidR="001A0B85">
        <w:rPr>
          <w:b/>
        </w:rPr>
        <w:t>. Основные технические данные К</w:t>
      </w:r>
      <w:r w:rsidRPr="004C3A2B">
        <w:rPr>
          <w:b/>
        </w:rPr>
        <w:t>РУ</w:t>
      </w:r>
      <w:r w:rsidR="001A0B85">
        <w:rPr>
          <w:b/>
        </w:rPr>
        <w:t>Э 110</w:t>
      </w:r>
      <w:r w:rsidRPr="004C3A2B">
        <w:rPr>
          <w:b/>
        </w:rPr>
        <w:t xml:space="preserve"> кВ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E94109" w:rsidP="004C3A2B">
            <w:pPr>
              <w:pStyle w:val="affffffffff9"/>
              <w:ind w:left="34" w:right="34" w:firstLine="0"/>
              <w:jc w:val="left"/>
            </w:pPr>
            <w:r>
              <w:t>Схема К</w:t>
            </w:r>
            <w:r w:rsidR="004C3A2B">
              <w:t>РУ</w:t>
            </w:r>
            <w:r>
              <w:t>Э 110</w:t>
            </w:r>
            <w:r w:rsidR="004C3A2B">
              <w:t xml:space="preserve">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№110-3Н (№110-4Н)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напряжение на стороне высокого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E94109" w:rsidP="004C3A2B">
            <w:pPr>
              <w:pStyle w:val="affffffffff9"/>
              <w:ind w:left="33" w:right="-108" w:firstLine="0"/>
              <w:jc w:val="center"/>
            </w:pPr>
            <w:r>
              <w:t>110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Наибольшее рабочее напряжение,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C41159">
            <w:pPr>
              <w:pStyle w:val="affffffffff9"/>
              <w:ind w:left="33" w:right="-108" w:firstLine="0"/>
              <w:jc w:val="center"/>
            </w:pPr>
            <w:r>
              <w:t>1</w:t>
            </w:r>
            <w:r w:rsidR="00C41159">
              <w:t>45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Номинальн</w:t>
            </w:r>
            <w:r>
              <w:t>ый</w:t>
            </w:r>
            <w:r w:rsidRPr="0074095F">
              <w:t xml:space="preserve"> </w:t>
            </w:r>
            <w:r>
              <w:t>ток</w:t>
            </w:r>
            <w:r w:rsidRPr="0074095F">
              <w:t xml:space="preserve"> </w:t>
            </w:r>
            <w:r>
              <w:t>сборных шин</w:t>
            </w:r>
            <w:r w:rsidRPr="0074095F">
              <w:t xml:space="preserve">, </w:t>
            </w:r>
            <w:r>
              <w:t>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C41159" w:rsidP="004C3A2B">
            <w:pPr>
              <w:pStyle w:val="affffffffff9"/>
              <w:ind w:left="33" w:right="-108" w:firstLine="0"/>
              <w:jc w:val="center"/>
            </w:pPr>
            <w:r>
              <w:t>25</w:t>
            </w:r>
            <w:r w:rsidR="004C3A2B">
              <w:t>00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74095F">
              <w:t>Переменный</w:t>
            </w:r>
            <w:r>
              <w:t>,</w:t>
            </w:r>
            <w:r w:rsidRPr="0074095F">
              <w:t xml:space="preserve"> трехфазный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Частота переменного тока, Гц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74095F">
              <w:t>50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09612D">
              <w:t>Ток термической стойкости (3с),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40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Ток  электродинамической стойкости,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-108" w:firstLine="0"/>
              <w:jc w:val="center"/>
            </w:pPr>
            <w:r>
              <w:t>100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09612D" w:rsidRDefault="004C3A2B" w:rsidP="004C3A2B">
            <w:pPr>
              <w:pStyle w:val="affffffffff9"/>
              <w:ind w:left="34" w:right="34" w:firstLine="0"/>
              <w:jc w:val="left"/>
            </w:pPr>
            <w:r>
              <w:t>Климатическое исполнение и категория размещения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09612D" w:rsidRDefault="004C3A2B" w:rsidP="004C3A2B">
            <w:pPr>
              <w:pStyle w:val="affffffffff9"/>
              <w:ind w:left="34" w:right="-108" w:firstLine="0"/>
              <w:jc w:val="center"/>
            </w:pPr>
            <w:r>
              <w:t>У</w:t>
            </w:r>
            <w:r w:rsidR="001A0B85">
              <w:t>3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>Номинальное напряжение вторичных цепей, В</w:t>
            </w:r>
          </w:p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>постоянного тока</w:t>
            </w:r>
          </w:p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переменного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220</w:t>
            </w:r>
          </w:p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220;380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AB6928" w:rsidRDefault="00AB6928" w:rsidP="004C3A2B">
            <w:pPr>
              <w:pStyle w:val="affffffffff9"/>
              <w:ind w:left="34" w:right="-108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Sieyuan</w:t>
            </w:r>
            <w:proofErr w:type="spellEnd"/>
          </w:p>
        </w:tc>
      </w:tr>
    </w:tbl>
    <w:p w:rsidR="004C3A2B" w:rsidRDefault="004C3A2B" w:rsidP="00CD557B">
      <w:pPr>
        <w:pStyle w:val="affffffffff9"/>
      </w:pPr>
    </w:p>
    <w:p w:rsidR="004C3A2B" w:rsidRPr="004C3A2B" w:rsidRDefault="004C3A2B" w:rsidP="00CD557B">
      <w:pPr>
        <w:pStyle w:val="affffffffff9"/>
        <w:rPr>
          <w:b/>
        </w:rPr>
      </w:pPr>
      <w:r>
        <w:rPr>
          <w:b/>
        </w:rPr>
        <w:t>Таблица 3</w:t>
      </w:r>
      <w:r w:rsidRPr="004C3A2B">
        <w:rPr>
          <w:b/>
        </w:rPr>
        <w:t>. Основные технические данные КРУ 10 кВ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Количество РУ 10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2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Схема РУ 10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№10 (№10-1)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</w:t>
            </w:r>
            <w:r>
              <w:t>е</w:t>
            </w:r>
            <w:r w:rsidRPr="0074095F">
              <w:t>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10,5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Наибольшее рабочее напряжение,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12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Номинальн</w:t>
            </w:r>
            <w:r>
              <w:t>ый</w:t>
            </w:r>
            <w:r w:rsidRPr="0074095F">
              <w:t xml:space="preserve"> </w:t>
            </w:r>
            <w:r>
              <w:t>ток</w:t>
            </w:r>
            <w:r w:rsidRPr="0074095F">
              <w:t xml:space="preserve"> </w:t>
            </w:r>
            <w:r>
              <w:t>сборных шин</w:t>
            </w:r>
            <w:r w:rsidRPr="0074095F">
              <w:t xml:space="preserve">, </w:t>
            </w:r>
            <w:r>
              <w:t>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C41159" w:rsidP="00C41159">
            <w:pPr>
              <w:pStyle w:val="affffffffff9"/>
              <w:ind w:left="33" w:right="-108" w:firstLine="0"/>
              <w:jc w:val="center"/>
            </w:pPr>
            <w:r>
              <w:t>25</w:t>
            </w:r>
            <w:r w:rsidR="004C3A2B">
              <w:t>00</w:t>
            </w:r>
            <w:r>
              <w:t xml:space="preserve"> (4000 при 40 МВА)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Номинальный ток выключателя ввода от трансформатора, 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C41159" w:rsidP="004C3A2B">
            <w:pPr>
              <w:pStyle w:val="affffffffff9"/>
              <w:ind w:left="33" w:right="-108" w:firstLine="0"/>
              <w:jc w:val="center"/>
            </w:pPr>
            <w:r>
              <w:t>25</w:t>
            </w:r>
            <w:r w:rsidR="00AB6928">
              <w:t>00</w:t>
            </w:r>
            <w:r>
              <w:t xml:space="preserve"> (4000 при 40 МВА)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Номинальный ток выключателя отходящей линии, 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C41159" w:rsidP="004C3A2B">
            <w:pPr>
              <w:pStyle w:val="affffffffff9"/>
              <w:ind w:left="33" w:right="-108" w:firstLine="0"/>
              <w:jc w:val="center"/>
            </w:pPr>
            <w:r>
              <w:t>1250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 xml:space="preserve">Количество вводных ячеек,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 xml:space="preserve">Количество ячеек ОЛ,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1A0B85" w:rsidP="004C3A2B">
            <w:pPr>
              <w:pStyle w:val="affffffffff9"/>
              <w:ind w:left="33" w:right="-108" w:firstLine="0"/>
              <w:jc w:val="center"/>
            </w:pPr>
            <w:r>
              <w:t>3 (6</w:t>
            </w:r>
            <w:r w:rsidR="004C3A2B">
              <w:t>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 xml:space="preserve">Количество ячеек СВ,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 xml:space="preserve">Количество ячеек ТН,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 xml:space="preserve">Количество ячеек ТСН,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74095F">
              <w:t>Переменный</w:t>
            </w:r>
            <w:r>
              <w:t>,</w:t>
            </w:r>
            <w:r w:rsidRPr="0074095F">
              <w:t xml:space="preserve"> трехфазный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Частота переменного тока, Гц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74095F">
              <w:t>50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09612D">
              <w:t>Ток термической стойкости (3с),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31,5</w:t>
            </w:r>
            <w:r w:rsidR="007D1E85">
              <w:t xml:space="preserve"> (40 при 40 МВА)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Ток  электродинамической стойкости,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-108" w:firstLine="0"/>
              <w:jc w:val="center"/>
            </w:pPr>
            <w:r>
              <w:t>80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 w:rsidRPr="007F4E70">
              <w:t>Ток отключения силового выключателя,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-108" w:firstLine="0"/>
              <w:jc w:val="center"/>
            </w:pPr>
            <w:r>
              <w:t>31,5</w:t>
            </w:r>
            <w:r w:rsidR="007D1E85">
              <w:t xml:space="preserve"> (40 при 40 МВА)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09612D" w:rsidRDefault="004C3A2B" w:rsidP="004C3A2B">
            <w:pPr>
              <w:pStyle w:val="affffffffff9"/>
              <w:ind w:left="34" w:right="34" w:firstLine="0"/>
              <w:jc w:val="left"/>
            </w:pPr>
            <w:r>
              <w:t>Климатическое исполнение и категория размещения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09612D" w:rsidRDefault="004C3A2B" w:rsidP="004C3A2B">
            <w:pPr>
              <w:pStyle w:val="affffffffff9"/>
              <w:ind w:left="34" w:right="-108" w:firstLine="0"/>
              <w:jc w:val="center"/>
            </w:pPr>
            <w:r w:rsidRPr="00BE2902">
              <w:t>У</w:t>
            </w:r>
            <w:r>
              <w:t>3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 w:rsidRPr="007F4E70">
              <w:t>Степень защиты по ГОСТ 14254-96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-108" w:firstLine="0"/>
              <w:jc w:val="center"/>
            </w:pPr>
            <w:r>
              <w:t>31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F4E70" w:rsidRDefault="004C3A2B" w:rsidP="004C3A2B">
            <w:pPr>
              <w:pStyle w:val="affffffffff9"/>
              <w:ind w:left="34" w:right="34" w:firstLine="0"/>
              <w:jc w:val="left"/>
            </w:pPr>
            <w:r>
              <w:t>Производитель КРУ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-108" w:firstLine="0"/>
              <w:jc w:val="center"/>
            </w:pPr>
            <w:r>
              <w:t>ПАО «Элтехника»</w:t>
            </w:r>
          </w:p>
        </w:tc>
      </w:tr>
    </w:tbl>
    <w:p w:rsidR="004C3A2B" w:rsidRPr="00E26029" w:rsidRDefault="004C3A2B" w:rsidP="00E26029">
      <w:pPr>
        <w:pStyle w:val="affffffffff9"/>
        <w:ind w:left="0" w:firstLine="0"/>
        <w:rPr>
          <w:lang w:val="en-US"/>
        </w:rPr>
      </w:pPr>
    </w:p>
    <w:p w:rsidR="004C3A2B" w:rsidRPr="004C3A2B" w:rsidRDefault="004C3A2B" w:rsidP="00CD557B">
      <w:pPr>
        <w:pStyle w:val="affffffffff9"/>
        <w:rPr>
          <w:b/>
        </w:rPr>
      </w:pPr>
      <w:r w:rsidRPr="004C3A2B">
        <w:rPr>
          <w:b/>
        </w:rPr>
        <w:t>Таблица 4. Основные технические данные силового трансформатора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91420E" w:rsidRDefault="004C3A2B" w:rsidP="004C3A2B">
            <w:pPr>
              <w:pStyle w:val="affffffffff9"/>
              <w:ind w:left="34" w:right="34" w:firstLine="0"/>
              <w:jc w:val="left"/>
            </w:pPr>
            <w:r>
              <w:t>Количество трансформаторов,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91420E" w:rsidRDefault="004C3A2B" w:rsidP="004C3A2B">
            <w:pPr>
              <w:pStyle w:val="affffffffff9"/>
              <w:ind w:left="34" w:right="34" w:firstLine="0"/>
              <w:jc w:val="left"/>
            </w:pPr>
            <w:r>
              <w:t>Марка силового трансформатора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AB6928" w:rsidP="004C3A2B">
            <w:pPr>
              <w:pStyle w:val="affffffffff9"/>
              <w:ind w:left="33" w:right="-108" w:firstLine="0"/>
              <w:jc w:val="center"/>
            </w:pPr>
            <w:r>
              <w:t>ТДЦН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Мощность силового трансформатора,</w:t>
            </w:r>
            <w:r>
              <w:t> </w:t>
            </w:r>
            <w:proofErr w:type="spellStart"/>
            <w:r>
              <w:t>кВ</w:t>
            </w:r>
            <w:r w:rsidRPr="0074095F">
              <w:t>А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C41159" w:rsidP="00C41159">
            <w:pPr>
              <w:pStyle w:val="affffffffff9"/>
              <w:ind w:left="33" w:right="-108" w:firstLine="0"/>
              <w:jc w:val="center"/>
            </w:pPr>
            <w:r>
              <w:t>250</w:t>
            </w:r>
            <w:r w:rsidR="00C14489">
              <w:t>00 (</w:t>
            </w:r>
            <w:r>
              <w:t>400</w:t>
            </w:r>
            <w:r w:rsidR="00C14489">
              <w:t>0</w:t>
            </w:r>
            <w:r w:rsidR="004C3A2B">
              <w:t>0)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Схема и группа соединения обмоток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3361DF" w:rsidP="004C3A2B">
            <w:pPr>
              <w:pStyle w:val="affffffffff9"/>
              <w:ind w:left="33" w:right="-108" w:firstLine="0"/>
              <w:jc w:val="center"/>
            </w:pPr>
            <w:proofErr w:type="spellStart"/>
            <w:r>
              <w:t>У</w:t>
            </w:r>
            <w:r w:rsidR="00CC74C8">
              <w:t>н</w:t>
            </w:r>
            <w:proofErr w:type="spellEnd"/>
            <w:r w:rsidR="004C3A2B" w:rsidRPr="0009612D">
              <w:t>/Д-11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Тип изоляции силового трансформатора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«Масляный»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напряжение на стороне высокого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3461A1" w:rsidRDefault="004C3A2B" w:rsidP="004C3A2B">
            <w:pPr>
              <w:pStyle w:val="affffffffff9"/>
              <w:ind w:left="33" w:right="-108" w:firstLine="0"/>
              <w:jc w:val="center"/>
              <w:rPr>
                <w:lang w:val="en-US"/>
              </w:rPr>
            </w:pPr>
            <w:r>
              <w:t>115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напряжение на стороне низкого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10,5</w:t>
            </w:r>
          </w:p>
        </w:tc>
      </w:tr>
      <w:tr w:rsidR="004C3A2B" w:rsidRPr="0074095F" w:rsidTr="004C3A2B">
        <w:trPr>
          <w:trHeight w:val="546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lastRenderedPageBreak/>
              <w:t>Диапазон регулирования напряжения на стороне высокого напряжения,</w:t>
            </w:r>
            <w:r>
              <w:t> кВ</w:t>
            </w:r>
            <w:r w:rsidRPr="0074095F">
              <w:t xml:space="preserve"> 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74095F">
              <w:sym w:font="Symbol" w:char="F0B1"/>
            </w:r>
            <w:r w:rsidR="001A0B85">
              <w:t>9</w:t>
            </w:r>
            <w:r>
              <w:t>х1,</w:t>
            </w:r>
            <w:r w:rsidR="001A0B85">
              <w:t>78</w:t>
            </w:r>
            <w:r w:rsidRPr="00CB0FCF">
              <w:t>%;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Тип регулирования напряжения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РПН</w:t>
            </w:r>
          </w:p>
        </w:tc>
      </w:tr>
      <w:tr w:rsidR="002210B9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2210B9" w:rsidRDefault="002210B9" w:rsidP="004C3A2B">
            <w:pPr>
              <w:pStyle w:val="affffffffff9"/>
              <w:ind w:left="34" w:right="34" w:firstLine="0"/>
              <w:jc w:val="left"/>
            </w:pPr>
            <w:r w:rsidRPr="002210B9">
              <w:t>Привод управления РПН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2210B9" w:rsidRDefault="002210B9" w:rsidP="004C3A2B">
            <w:pPr>
              <w:pStyle w:val="affffffffff9"/>
              <w:ind w:left="33" w:right="-108" w:firstLine="0"/>
              <w:jc w:val="center"/>
            </w:pPr>
            <w:r w:rsidRPr="002210B9">
              <w:t>моторный</w:t>
            </w:r>
          </w:p>
        </w:tc>
      </w:tr>
      <w:tr w:rsidR="002210B9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2210B9" w:rsidRDefault="002210B9" w:rsidP="004C3A2B">
            <w:pPr>
              <w:pStyle w:val="affffffffff9"/>
              <w:ind w:left="34" w:right="34" w:firstLine="0"/>
              <w:jc w:val="left"/>
            </w:pPr>
            <w:r w:rsidRPr="002210B9">
              <w:t>Блок управления РПН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2210B9" w:rsidRDefault="002210B9" w:rsidP="004C3A2B">
            <w:pPr>
              <w:pStyle w:val="affffffffff9"/>
              <w:ind w:left="33" w:right="-108" w:firstLine="0"/>
              <w:jc w:val="center"/>
            </w:pPr>
            <w:r w:rsidRPr="002210B9">
              <w:t>электронный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74095F">
              <w:t>Переменный трехфазный</w:t>
            </w:r>
          </w:p>
        </w:tc>
      </w:tr>
      <w:tr w:rsidR="004C3A2B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Частота переменного тока, Гц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74095F">
              <w:t>50</w:t>
            </w:r>
          </w:p>
        </w:tc>
      </w:tr>
      <w:tr w:rsidR="004C3A2B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РПН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комплектно</w:t>
            </w:r>
          </w:p>
        </w:tc>
      </w:tr>
      <w:tr w:rsidR="004C3A2B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C3A2B" w:rsidRPr="007E5DAD" w:rsidRDefault="004C3A2B" w:rsidP="004C3A2B">
            <w:pPr>
              <w:pStyle w:val="affffffffff9"/>
              <w:ind w:left="34" w:right="34" w:firstLine="0"/>
              <w:jc w:val="left"/>
            </w:pPr>
            <w:r>
              <w:t xml:space="preserve">Осушитель </w:t>
            </w:r>
            <w:proofErr w:type="spellStart"/>
            <w:r>
              <w:t>силикагелевый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комплектно</w:t>
            </w:r>
          </w:p>
        </w:tc>
      </w:tr>
      <w:tr w:rsidR="004C3A2B" w:rsidRPr="0074095F" w:rsidTr="004B417F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B417F" w:rsidRPr="004B417F" w:rsidRDefault="004B417F" w:rsidP="004B417F">
            <w:pPr>
              <w:pStyle w:val="affffffffff9"/>
              <w:ind w:left="33" w:right="-108" w:firstLine="0"/>
              <w:jc w:val="center"/>
            </w:pPr>
            <w:r>
              <w:t>ООО «</w:t>
            </w:r>
            <w:r w:rsidRPr="004B417F">
              <w:t>Тольяттинский Трансформатор</w:t>
            </w:r>
            <w:r>
              <w:t>»</w:t>
            </w:r>
          </w:p>
        </w:tc>
      </w:tr>
      <w:tr w:rsidR="00673026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673026" w:rsidRPr="00CC079E" w:rsidRDefault="00CC079E" w:rsidP="004C3A2B">
            <w:pPr>
              <w:pStyle w:val="affffffffff9"/>
              <w:ind w:left="34" w:right="34" w:firstLine="0"/>
              <w:jc w:val="left"/>
              <w:rPr>
                <w:b/>
              </w:rPr>
            </w:pPr>
            <w:r w:rsidRPr="00CC079E">
              <w:rPr>
                <w:b/>
              </w:rPr>
              <w:t>Заземлитель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73026" w:rsidRDefault="00673026" w:rsidP="004C3A2B">
            <w:pPr>
              <w:pStyle w:val="affffffffff9"/>
              <w:ind w:left="33" w:right="-108" w:firstLine="0"/>
              <w:jc w:val="center"/>
            </w:pPr>
          </w:p>
        </w:tc>
      </w:tr>
      <w:tr w:rsidR="00CC079E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CC079E" w:rsidRPr="0091420E" w:rsidRDefault="00CC079E" w:rsidP="00CC079E">
            <w:pPr>
              <w:pStyle w:val="affffffffff9"/>
              <w:ind w:left="34" w:right="34" w:firstLine="0"/>
              <w:jc w:val="left"/>
            </w:pPr>
            <w:r>
              <w:t>Количество заземлителей,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C079E" w:rsidRPr="0074095F" w:rsidRDefault="00CC079E" w:rsidP="00CC079E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CC079E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CC079E" w:rsidRDefault="00CC079E" w:rsidP="00CC079E">
            <w:pPr>
              <w:pStyle w:val="affffffffff9"/>
              <w:ind w:left="34" w:right="34" w:firstLine="0"/>
              <w:jc w:val="left"/>
            </w:pPr>
            <w:r w:rsidRPr="00CC079E">
              <w:t xml:space="preserve">Марка </w:t>
            </w:r>
            <w:r>
              <w:t>заземлителя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C079E" w:rsidRPr="00487988" w:rsidRDefault="00487988" w:rsidP="00CC079E">
            <w:pPr>
              <w:pStyle w:val="affffffffff9"/>
              <w:ind w:left="33" w:right="-108" w:firstLine="0"/>
              <w:jc w:val="center"/>
              <w:rPr>
                <w:lang w:val="en-US"/>
              </w:rPr>
            </w:pPr>
            <w:r>
              <w:t>ЗО</w:t>
            </w:r>
            <w:r w:rsidR="00CC74C8">
              <w:t>Н</w:t>
            </w:r>
            <w:r>
              <w:t>-110Б-</w:t>
            </w:r>
            <w:r>
              <w:rPr>
                <w:lang w:val="en-US"/>
              </w:rPr>
              <w:t>I</w:t>
            </w:r>
          </w:p>
        </w:tc>
      </w:tr>
      <w:tr w:rsidR="00CC079E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CC079E" w:rsidRPr="0074095F" w:rsidRDefault="00CC079E" w:rsidP="00CC079E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</w:t>
            </w:r>
            <w:r>
              <w:t>е</w:t>
            </w:r>
            <w:r w:rsidRPr="0074095F">
              <w:t>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C079E" w:rsidRPr="0074095F" w:rsidRDefault="00CC079E" w:rsidP="00CC079E">
            <w:pPr>
              <w:pStyle w:val="affffffffff9"/>
              <w:ind w:left="33" w:right="-108" w:firstLine="0"/>
              <w:jc w:val="center"/>
            </w:pPr>
            <w:r>
              <w:t>110</w:t>
            </w:r>
          </w:p>
        </w:tc>
      </w:tr>
      <w:tr w:rsidR="00CC079E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CC079E" w:rsidRPr="0074095F" w:rsidRDefault="00CC079E" w:rsidP="00CC079E">
            <w:pPr>
              <w:pStyle w:val="affffffffff9"/>
              <w:ind w:left="34" w:right="34" w:firstLine="0"/>
              <w:jc w:val="left"/>
            </w:pPr>
            <w:r>
              <w:t>Наибольшее рабочее напряжение,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CC079E" w:rsidRPr="0074095F" w:rsidRDefault="00CC079E" w:rsidP="00CC079E">
            <w:pPr>
              <w:pStyle w:val="affffffffff9"/>
              <w:ind w:left="33" w:right="-108" w:firstLine="0"/>
              <w:jc w:val="center"/>
            </w:pPr>
            <w:r>
              <w:t>126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Pr="0074095F" w:rsidRDefault="00487988" w:rsidP="00487988">
            <w:pPr>
              <w:pStyle w:val="affffffffff9"/>
              <w:ind w:left="34" w:right="34" w:firstLine="0"/>
              <w:jc w:val="left"/>
            </w:pPr>
            <w:r w:rsidRPr="0074095F">
              <w:t>Номинальн</w:t>
            </w:r>
            <w:r>
              <w:t>ый</w:t>
            </w:r>
            <w:r w:rsidRPr="0074095F">
              <w:t xml:space="preserve"> </w:t>
            </w:r>
            <w:r>
              <w:t>ток</w:t>
            </w:r>
            <w:r w:rsidRPr="0074095F">
              <w:t xml:space="preserve">, </w:t>
            </w:r>
            <w:r>
              <w:t>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Pr="0074095F" w:rsidRDefault="00487988" w:rsidP="00487988">
            <w:pPr>
              <w:pStyle w:val="affffffffff9"/>
              <w:ind w:left="33" w:right="-108" w:firstLine="0"/>
              <w:jc w:val="center"/>
            </w:pPr>
            <w:r>
              <w:rPr>
                <w:lang w:val="en-US"/>
              </w:rPr>
              <w:t>4</w:t>
            </w:r>
            <w:r>
              <w:t>00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Pr="0074095F" w:rsidRDefault="00487988" w:rsidP="00487988">
            <w:pPr>
              <w:pStyle w:val="affffffffff9"/>
              <w:ind w:left="34" w:right="34" w:firstLine="0"/>
              <w:jc w:val="left"/>
            </w:pPr>
            <w:r w:rsidRPr="00487988">
              <w:t>Ток термической стойкости (3с),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Pr="00487988" w:rsidRDefault="00487988" w:rsidP="00487988">
            <w:pPr>
              <w:pStyle w:val="affffffffff9"/>
              <w:ind w:left="33" w:right="-108" w:firstLine="0"/>
              <w:jc w:val="center"/>
            </w:pPr>
            <w:r>
              <w:rPr>
                <w:lang w:val="en-US"/>
              </w:rPr>
              <w:t>6</w:t>
            </w:r>
            <w:r>
              <w:t>,3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Pr="00487988" w:rsidRDefault="00487988" w:rsidP="00487988">
            <w:pPr>
              <w:pStyle w:val="affffffffff9"/>
              <w:ind w:left="34" w:right="34" w:firstLine="0"/>
              <w:jc w:val="left"/>
            </w:pPr>
            <w:r w:rsidRPr="00487988">
              <w:t>Ток электродинамической стойкости,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Pr="00487988" w:rsidRDefault="00487988" w:rsidP="00487988">
            <w:pPr>
              <w:pStyle w:val="affffffffff9"/>
              <w:ind w:left="33" w:right="-108" w:firstLine="0"/>
              <w:jc w:val="center"/>
            </w:pPr>
            <w:r>
              <w:t>15,75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Pr="0009612D" w:rsidRDefault="00487988" w:rsidP="00CC079E">
            <w:pPr>
              <w:pStyle w:val="affffffffff9"/>
              <w:ind w:left="34" w:right="34" w:firstLine="0"/>
              <w:jc w:val="left"/>
            </w:pPr>
            <w:r>
              <w:t>Климатическое исполнение и категория размещения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Pr="0009612D" w:rsidRDefault="00C41159" w:rsidP="00CC079E">
            <w:pPr>
              <w:pStyle w:val="affffffffff9"/>
              <w:ind w:left="34" w:right="-108" w:firstLine="0"/>
              <w:jc w:val="center"/>
            </w:pPr>
            <w:r>
              <w:t>УХЛ1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34" w:firstLine="0"/>
              <w:jc w:val="left"/>
            </w:pPr>
            <w:r w:rsidRPr="00844874">
              <w:t>Нижнее значение температуры воздуха окружающей среды, ˚С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-108" w:firstLine="0"/>
              <w:jc w:val="center"/>
            </w:pPr>
            <w:r>
              <w:t>-45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34" w:firstLine="0"/>
              <w:jc w:val="left"/>
            </w:pPr>
            <w:r w:rsidRPr="00844874">
              <w:t>Верхнее значение температуры воздуха окружающей среды, ˚С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-108" w:firstLine="0"/>
              <w:jc w:val="center"/>
            </w:pPr>
            <w:r>
              <w:t>+40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Pr="005D72EE" w:rsidRDefault="00487988" w:rsidP="00CC079E">
            <w:pPr>
              <w:pStyle w:val="affffffffff9"/>
              <w:ind w:left="34" w:right="34" w:firstLine="0"/>
              <w:jc w:val="left"/>
            </w:pPr>
            <w:r w:rsidRPr="00844874">
              <w:t>Высота установки над уровнем моря, м, не более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-108" w:firstLine="0"/>
              <w:jc w:val="center"/>
            </w:pPr>
            <w:r>
              <w:t>1000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Pr="00844874" w:rsidRDefault="00487988" w:rsidP="00CC079E">
            <w:pPr>
              <w:pStyle w:val="affffffffff9"/>
              <w:ind w:left="34" w:right="34" w:firstLine="0"/>
              <w:jc w:val="left"/>
            </w:pPr>
            <w:r>
              <w:t>Толщина корки льда до, мм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-108" w:firstLine="0"/>
              <w:jc w:val="center"/>
            </w:pPr>
            <w:r>
              <w:t>20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34" w:firstLine="0"/>
              <w:jc w:val="left"/>
            </w:pPr>
            <w:r>
              <w:t>Скорость ветра с гололёдом не более, м/с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-108" w:firstLine="0"/>
              <w:jc w:val="center"/>
            </w:pPr>
            <w:r>
              <w:t>15</w:t>
            </w:r>
          </w:p>
        </w:tc>
      </w:tr>
      <w:tr w:rsidR="00487988" w:rsidRPr="0074095F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487988" w:rsidRDefault="00487988" w:rsidP="00FE1A92">
            <w:pPr>
              <w:pStyle w:val="affffffffff9"/>
              <w:ind w:left="34" w:right="34" w:firstLine="0"/>
              <w:jc w:val="left"/>
            </w:pPr>
            <w:r>
              <w:t>Скорость ветра без гололёда не более, м/с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Default="00487988" w:rsidP="00FE1A92">
            <w:pPr>
              <w:pStyle w:val="affffffffff9"/>
              <w:ind w:left="34" w:right="-108" w:firstLine="0"/>
              <w:jc w:val="center"/>
            </w:pPr>
            <w:r>
              <w:t>40</w:t>
            </w:r>
          </w:p>
        </w:tc>
      </w:tr>
      <w:tr w:rsidR="00487988" w:rsidRPr="0074095F" w:rsidTr="004C3A2B">
        <w:trPr>
          <w:trHeight w:val="281"/>
        </w:trPr>
        <w:tc>
          <w:tcPr>
            <w:tcW w:w="70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87988" w:rsidRDefault="00487988" w:rsidP="00CC079E">
            <w:pPr>
              <w:pStyle w:val="affffffffff9"/>
              <w:ind w:left="34" w:right="34" w:firstLine="0"/>
              <w:jc w:val="left"/>
            </w:pPr>
            <w:r>
              <w:t xml:space="preserve">Производитель </w:t>
            </w:r>
            <w:r w:rsidR="00EB4196">
              <w:t>заземлителя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Default="00EB4196" w:rsidP="00CC079E">
            <w:pPr>
              <w:pStyle w:val="affffffffff9"/>
              <w:ind w:left="34" w:right="-108" w:firstLine="0"/>
              <w:jc w:val="center"/>
            </w:pPr>
            <w:r w:rsidRPr="00EB4196">
              <w:t>ЗАО «ЗЭТО»</w:t>
            </w:r>
          </w:p>
        </w:tc>
      </w:tr>
    </w:tbl>
    <w:p w:rsidR="004C3A2B" w:rsidRDefault="004C3A2B" w:rsidP="00CD557B">
      <w:pPr>
        <w:pStyle w:val="affffffffff9"/>
      </w:pPr>
    </w:p>
    <w:p w:rsidR="004C3A2B" w:rsidRPr="004C3A2B" w:rsidRDefault="004C3A2B" w:rsidP="00CD557B">
      <w:pPr>
        <w:pStyle w:val="affffffffff9"/>
        <w:rPr>
          <w:b/>
        </w:rPr>
      </w:pPr>
      <w:r>
        <w:rPr>
          <w:b/>
        </w:rPr>
        <w:t>Таблица 5</w:t>
      </w:r>
      <w:r w:rsidRPr="004C3A2B">
        <w:rPr>
          <w:b/>
        </w:rPr>
        <w:t>. Основные технические ОПУ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91420E" w:rsidRDefault="004C3A2B" w:rsidP="004C3A2B">
            <w:pPr>
              <w:pStyle w:val="affffffffff9"/>
              <w:ind w:left="34" w:right="34" w:firstLine="0"/>
              <w:jc w:val="left"/>
            </w:pPr>
            <w:r>
              <w:t>Количество ОПУ,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1971B2" w:rsidP="004C3A2B">
            <w:pPr>
              <w:pStyle w:val="affffffffff9"/>
              <w:ind w:left="34" w:right="34" w:firstLine="0"/>
              <w:jc w:val="left"/>
            </w:pPr>
            <w:r>
              <w:t>Ш</w:t>
            </w:r>
            <w:r w:rsidRPr="001971B2">
              <w:t>каф автоматизированной информационно-измерительной системы коммерческого/ технического учёта  электрической энергии</w:t>
            </w:r>
            <w:r>
              <w:t xml:space="preserve"> АИИС КУЭ/ТУЭ</w:t>
            </w:r>
            <w:r w:rsidR="004C3A2B"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1E2187"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84790F" w:rsidP="004C3A2B">
            <w:pPr>
              <w:pStyle w:val="affffffffff9"/>
              <w:ind w:left="34" w:right="34" w:firstLine="0"/>
              <w:jc w:val="left"/>
            </w:pPr>
            <w:r>
              <w:t xml:space="preserve">Шкаф защиты </w:t>
            </w:r>
            <w:r w:rsidR="004C3A2B">
              <w:t xml:space="preserve">трансформатора </w:t>
            </w:r>
            <w:r>
              <w:t xml:space="preserve">и автоматического регулирования напряжения </w:t>
            </w:r>
            <w:proofErr w:type="spellStart"/>
            <w:r>
              <w:t>трансформатора</w:t>
            </w:r>
            <w:r w:rsidR="004C3A2B">
              <w:t>ШЗТ</w:t>
            </w:r>
            <w:proofErr w:type="spellEnd"/>
            <w:r>
              <w:t xml:space="preserve"> и АРКТ</w:t>
            </w:r>
            <w:r w:rsidR="004C3A2B"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B00C8" w:rsidRDefault="004C3A2B" w:rsidP="004C3A2B">
            <w:pPr>
              <w:pStyle w:val="affffffffff9"/>
              <w:ind w:left="33" w:right="-108" w:firstLine="0"/>
              <w:jc w:val="center"/>
            </w:pPr>
            <w:r w:rsidRPr="007B00C8">
              <w:t>1 (2)</w:t>
            </w:r>
          </w:p>
        </w:tc>
      </w:tr>
      <w:tr w:rsidR="0084790F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84790F" w:rsidRPr="0074095F" w:rsidRDefault="0084790F" w:rsidP="0084790F">
            <w:pPr>
              <w:pStyle w:val="affffffffff9"/>
              <w:ind w:left="34" w:right="34" w:firstLine="0"/>
              <w:jc w:val="left"/>
            </w:pPr>
            <w:r>
              <w:t>Шкаф управления, сигнализации и оперативной блокировки разъединителей ШУС и ОБР,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7B00C8" w:rsidRDefault="0084790F" w:rsidP="0084790F">
            <w:pPr>
              <w:pStyle w:val="affffffffff9"/>
              <w:ind w:left="33" w:right="-108" w:firstLine="0"/>
              <w:jc w:val="center"/>
            </w:pPr>
            <w:r w:rsidRPr="007B00C8">
              <w:t>1 (2)</w:t>
            </w:r>
          </w:p>
        </w:tc>
      </w:tr>
      <w:tr w:rsidR="0084790F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84790F" w:rsidRPr="0074095F" w:rsidRDefault="0084790F" w:rsidP="004C3A2B">
            <w:pPr>
              <w:pStyle w:val="affffffffff9"/>
              <w:ind w:left="34" w:right="34" w:firstLine="0"/>
              <w:jc w:val="left"/>
            </w:pPr>
            <w:r>
              <w:t>Шкаф центральной сигнализации ШЦС,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74095F" w:rsidRDefault="0084790F" w:rsidP="004C3A2B">
            <w:pPr>
              <w:pStyle w:val="affffffffff9"/>
              <w:ind w:left="33" w:right="-108" w:firstLine="0"/>
              <w:jc w:val="center"/>
            </w:pPr>
            <w:r w:rsidRPr="007B00C8">
              <w:t>1 (2)</w:t>
            </w:r>
          </w:p>
        </w:tc>
      </w:tr>
      <w:tr w:rsidR="0084790F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84790F" w:rsidRPr="007B00C8" w:rsidRDefault="0084790F" w:rsidP="004C3A2B">
            <w:pPr>
              <w:pStyle w:val="affffffffff9"/>
              <w:ind w:left="34" w:right="34" w:firstLine="0"/>
              <w:jc w:val="left"/>
            </w:pPr>
            <w:r>
              <w:t xml:space="preserve">Шкаф телемеханики и связи </w:t>
            </w:r>
            <w:proofErr w:type="spellStart"/>
            <w:r>
              <w:t>ШТМиС</w:t>
            </w:r>
            <w:proofErr w:type="spellEnd"/>
            <w:r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74095F" w:rsidRDefault="0084790F" w:rsidP="004C3A2B">
            <w:pPr>
              <w:pStyle w:val="affffffffff9"/>
              <w:ind w:left="33" w:right="-108" w:firstLine="0"/>
              <w:jc w:val="center"/>
            </w:pPr>
            <w:r w:rsidRPr="007B00C8">
              <w:t>1 (2)</w:t>
            </w:r>
          </w:p>
        </w:tc>
      </w:tr>
      <w:tr w:rsidR="0084790F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84790F" w:rsidRDefault="0084790F" w:rsidP="004C3A2B">
            <w:pPr>
              <w:pStyle w:val="affffffffff9"/>
              <w:ind w:left="34" w:right="34" w:firstLine="0"/>
              <w:jc w:val="left"/>
            </w:pPr>
            <w:r>
              <w:t xml:space="preserve">Шкаф кроссовый, шт. 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7B00C8" w:rsidRDefault="0084790F" w:rsidP="004C3A2B">
            <w:pPr>
              <w:pStyle w:val="affffffffff9"/>
              <w:ind w:left="33" w:right="-108" w:firstLine="0"/>
              <w:jc w:val="center"/>
            </w:pPr>
            <w:r>
              <w:t>2 (4)</w:t>
            </w:r>
          </w:p>
        </w:tc>
      </w:tr>
      <w:tr w:rsidR="001E452D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E452D" w:rsidRDefault="001E452D" w:rsidP="004C3A2B">
            <w:pPr>
              <w:pStyle w:val="affffffffff9"/>
              <w:ind w:left="34" w:right="34" w:firstLine="0"/>
              <w:jc w:val="left"/>
            </w:pPr>
            <w:r>
              <w:t>Шкаф управления вентиляцией ШУВ,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E452D" w:rsidRDefault="001E452D" w:rsidP="004C3A2B">
            <w:pPr>
              <w:pStyle w:val="affffffffff9"/>
              <w:ind w:left="33" w:right="-108" w:firstLine="0"/>
              <w:jc w:val="center"/>
            </w:pPr>
            <w:r w:rsidRPr="001E452D">
              <w:t>2 (4)</w:t>
            </w:r>
          </w:p>
        </w:tc>
      </w:tr>
      <w:tr w:rsidR="001E452D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E452D" w:rsidRDefault="001E452D" w:rsidP="004C3A2B">
            <w:pPr>
              <w:pStyle w:val="affffffffff9"/>
              <w:ind w:left="34" w:right="34" w:firstLine="0"/>
              <w:jc w:val="left"/>
            </w:pPr>
            <w:r>
              <w:t>Щит собственных нужд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E452D" w:rsidRPr="001E452D" w:rsidRDefault="001E452D" w:rsidP="004C3A2B">
            <w:pPr>
              <w:pStyle w:val="affffffffff9"/>
              <w:ind w:left="33" w:right="-108" w:firstLine="0"/>
              <w:jc w:val="center"/>
            </w:pPr>
            <w:r>
              <w:t>2 (4)</w:t>
            </w:r>
          </w:p>
        </w:tc>
      </w:tr>
      <w:tr w:rsidR="0084790F" w:rsidRPr="0074095F" w:rsidTr="004C3A2B">
        <w:trPr>
          <w:trHeight w:val="281"/>
        </w:trPr>
        <w:tc>
          <w:tcPr>
            <w:tcW w:w="10064" w:type="dxa"/>
            <w:gridSpan w:val="2"/>
            <w:shd w:val="clear" w:color="auto" w:fill="auto"/>
            <w:vAlign w:val="center"/>
          </w:tcPr>
          <w:p w:rsidR="0084790F" w:rsidRPr="0074095F" w:rsidRDefault="0084790F" w:rsidP="004C3A2B">
            <w:pPr>
              <w:pStyle w:val="affffffffff9"/>
              <w:ind w:left="33" w:right="-108" w:firstLine="0"/>
              <w:jc w:val="left"/>
            </w:pPr>
            <w:r w:rsidRPr="000658EF">
              <w:rPr>
                <w:b/>
              </w:rPr>
              <w:t>СОПТ</w:t>
            </w:r>
          </w:p>
        </w:tc>
      </w:tr>
      <w:tr w:rsidR="0084790F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84790F" w:rsidRPr="0074095F" w:rsidRDefault="0084790F" w:rsidP="004C3A2B">
            <w:pPr>
              <w:pStyle w:val="affffffffff9"/>
              <w:ind w:left="34" w:right="34" w:firstLine="0"/>
              <w:jc w:val="left"/>
            </w:pPr>
            <w:r>
              <w:t>ЩПТ,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74095F" w:rsidRDefault="0084790F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84790F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84790F" w:rsidRDefault="0084790F" w:rsidP="003361DF">
            <w:pPr>
              <w:pStyle w:val="affffffffff9"/>
              <w:ind w:left="34" w:right="34" w:firstLine="0"/>
              <w:jc w:val="left"/>
            </w:pPr>
            <w:r>
              <w:t>ЗВУ,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0658EF" w:rsidRDefault="0084790F" w:rsidP="003361DF">
            <w:pPr>
              <w:pStyle w:val="affffffffff9"/>
              <w:ind w:left="33" w:right="-108" w:firstLine="0"/>
              <w:jc w:val="center"/>
            </w:pPr>
            <w:r>
              <w:t>2 (4)</w:t>
            </w:r>
          </w:p>
        </w:tc>
      </w:tr>
      <w:tr w:rsidR="0084790F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84790F" w:rsidRDefault="0084790F" w:rsidP="003361DF">
            <w:pPr>
              <w:pStyle w:val="affffffffff9"/>
              <w:ind w:left="34" w:right="34" w:firstLine="0"/>
              <w:jc w:val="left"/>
            </w:pPr>
            <w:r>
              <w:t>Марка ЗВУ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Default="0084790F" w:rsidP="003361DF">
            <w:pPr>
              <w:pStyle w:val="affffffffff9"/>
              <w:ind w:left="33" w:right="-108" w:firstLine="0"/>
              <w:jc w:val="center"/>
            </w:pPr>
            <w:r w:rsidRPr="00A13225">
              <w:t>ИПС-9000</w:t>
            </w:r>
          </w:p>
        </w:tc>
      </w:tr>
      <w:tr w:rsidR="0084790F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84790F" w:rsidRPr="0074095F" w:rsidRDefault="0084790F" w:rsidP="004C3A2B">
            <w:pPr>
              <w:pStyle w:val="affffffffff9"/>
              <w:ind w:left="34" w:right="34" w:firstLine="0"/>
              <w:jc w:val="left"/>
            </w:pPr>
            <w:r>
              <w:lastRenderedPageBreak/>
              <w:t>ШАКБ,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74095F" w:rsidRDefault="0084790F" w:rsidP="004C3A2B">
            <w:pPr>
              <w:pStyle w:val="affffffffff9"/>
              <w:ind w:left="33" w:right="-108" w:firstLine="0"/>
              <w:jc w:val="center"/>
            </w:pPr>
            <w:r w:rsidRPr="000658EF">
              <w:t>1 (2)</w:t>
            </w:r>
          </w:p>
        </w:tc>
      </w:tr>
      <w:tr w:rsidR="0084790F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84790F" w:rsidRDefault="0084790F" w:rsidP="004C3A2B">
            <w:pPr>
              <w:pStyle w:val="affffffffff9"/>
              <w:ind w:left="34" w:right="34" w:firstLine="0"/>
              <w:jc w:val="left"/>
            </w:pPr>
            <w:r>
              <w:t>Тип АКБ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0658EF" w:rsidRDefault="0084790F" w:rsidP="004C3A2B">
            <w:pPr>
              <w:pStyle w:val="affffffffff9"/>
              <w:ind w:left="33" w:right="-108" w:firstLine="0"/>
              <w:jc w:val="center"/>
            </w:pPr>
            <w:proofErr w:type="spellStart"/>
            <w:r>
              <w:t>гелевые</w:t>
            </w:r>
            <w:proofErr w:type="spellEnd"/>
          </w:p>
        </w:tc>
      </w:tr>
      <w:tr w:rsidR="0084790F" w:rsidRPr="0074095F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:rsidR="0084790F" w:rsidRDefault="0084790F" w:rsidP="004C3A2B">
            <w:pPr>
              <w:pStyle w:val="affffffffff9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790F" w:rsidRPr="000658EF" w:rsidRDefault="0084790F" w:rsidP="004C3A2B">
            <w:pPr>
              <w:pStyle w:val="affffffffff9"/>
              <w:ind w:left="33" w:right="-108" w:firstLine="0"/>
              <w:jc w:val="center"/>
            </w:pPr>
            <w:r>
              <w:t>ООО «ПитерЭнергоМаш»</w:t>
            </w:r>
          </w:p>
        </w:tc>
      </w:tr>
    </w:tbl>
    <w:p w:rsidR="004C3A2B" w:rsidRDefault="004C3A2B" w:rsidP="00CD557B">
      <w:pPr>
        <w:pStyle w:val="affffffffff9"/>
      </w:pPr>
    </w:p>
    <w:p w:rsidR="004C3A2B" w:rsidRPr="004C3A2B" w:rsidRDefault="004C3A2B" w:rsidP="00CD557B">
      <w:pPr>
        <w:pStyle w:val="affffffffff9"/>
        <w:rPr>
          <w:b/>
        </w:rPr>
      </w:pPr>
      <w:r>
        <w:rPr>
          <w:b/>
        </w:rPr>
        <w:t>Таблица 6</w:t>
      </w:r>
      <w:r w:rsidRPr="004C3A2B">
        <w:rPr>
          <w:b/>
        </w:rPr>
        <w:t>. Основные технические СН ММПС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:rsidTr="004C3A2B">
        <w:trPr>
          <w:trHeight w:val="273"/>
        </w:trPr>
        <w:tc>
          <w:tcPr>
            <w:tcW w:w="10064" w:type="dxa"/>
            <w:gridSpan w:val="2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left"/>
            </w:pPr>
            <w:r w:rsidRPr="00B853B3">
              <w:rPr>
                <w:b/>
              </w:rPr>
              <w:t>Трансформатор СН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91420E" w:rsidRDefault="004C3A2B" w:rsidP="004C3A2B">
            <w:pPr>
              <w:pStyle w:val="affffffffff9"/>
              <w:ind w:left="34" w:right="34" w:firstLine="0"/>
              <w:jc w:val="left"/>
            </w:pPr>
            <w:r>
              <w:t>Количество ТСН,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91420E" w:rsidRDefault="004C3A2B" w:rsidP="004C3A2B">
            <w:pPr>
              <w:pStyle w:val="affffffffff9"/>
              <w:ind w:left="34" w:right="34" w:firstLine="0"/>
              <w:jc w:val="left"/>
            </w:pPr>
            <w:r>
              <w:t>Марка трансформатора СН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ТСЗ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Мощность ТСН</w:t>
            </w:r>
            <w:r w:rsidRPr="0074095F">
              <w:t>,</w:t>
            </w:r>
            <w:r>
              <w:t> </w:t>
            </w:r>
            <w:proofErr w:type="spellStart"/>
            <w:r>
              <w:t>кВ</w:t>
            </w:r>
            <w:r w:rsidRPr="0074095F">
              <w:t>А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63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EB5C5C">
              <w:t>Схема и группа соединения обмоток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У</w:t>
            </w:r>
            <w:r w:rsidRPr="0009612D">
              <w:t>/</w:t>
            </w:r>
            <w:r>
              <w:t xml:space="preserve"> </w:t>
            </w:r>
            <w:proofErr w:type="spellStart"/>
            <w:r w:rsidRPr="00B853B3">
              <w:t>Ун</w:t>
            </w:r>
            <w:proofErr w:type="spellEnd"/>
            <w:r w:rsidRPr="00B853B3">
              <w:t xml:space="preserve"> </w:t>
            </w:r>
            <w:r w:rsidRPr="0009612D">
              <w:t>-</w:t>
            </w:r>
            <w:r>
              <w:t>0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напряжение на стороне высокого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3461A1" w:rsidRDefault="004C3A2B" w:rsidP="004C3A2B">
            <w:pPr>
              <w:pStyle w:val="affffffffff9"/>
              <w:ind w:left="33" w:right="-108" w:firstLine="0"/>
              <w:jc w:val="center"/>
              <w:rPr>
                <w:lang w:val="en-US"/>
              </w:rPr>
            </w:pPr>
            <w:r>
              <w:t>10,5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напряжение на стороне низкого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0,4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 w:rsidRPr="0074095F">
              <w:t>Диапазон регулирования напряжения на стороне высокого напряжения,</w:t>
            </w:r>
            <w:r>
              <w:t> кВ</w:t>
            </w:r>
            <w:r w:rsidRPr="0074095F">
              <w:t xml:space="preserve"> 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 w:rsidRPr="0074095F">
              <w:sym w:font="Symbol" w:char="F0B1"/>
            </w:r>
            <w:r>
              <w:t>2х2,</w:t>
            </w:r>
            <w:r>
              <w:rPr>
                <w:lang w:val="en-US"/>
              </w:rPr>
              <w:t>5</w:t>
            </w:r>
            <w:r w:rsidRPr="00CB0FCF">
              <w:t>%;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Тип регулирования напряжения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ПБВ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ООО «СВЭЛ»</w:t>
            </w:r>
          </w:p>
        </w:tc>
      </w:tr>
      <w:tr w:rsidR="004C3A2B" w:rsidRPr="0074095F" w:rsidTr="004C3A2B">
        <w:trPr>
          <w:trHeight w:val="273"/>
        </w:trPr>
        <w:tc>
          <w:tcPr>
            <w:tcW w:w="10064" w:type="dxa"/>
            <w:gridSpan w:val="2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left"/>
            </w:pPr>
            <w:r w:rsidRPr="000658EF">
              <w:rPr>
                <w:b/>
              </w:rPr>
              <w:t>ЩСН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91420E" w:rsidRDefault="004C3A2B" w:rsidP="004C3A2B">
            <w:pPr>
              <w:pStyle w:val="affffffffff9"/>
              <w:ind w:left="34" w:right="34" w:firstLine="0"/>
              <w:jc w:val="left"/>
            </w:pPr>
            <w:r>
              <w:t>Количество ЩСН,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>Тип резервирования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center"/>
            </w:pPr>
            <w:r>
              <w:t>АВР</w:t>
            </w:r>
          </w:p>
        </w:tc>
      </w:tr>
      <w:tr w:rsidR="004C3A2B" w:rsidRPr="0074095F" w:rsidTr="004C3A2B">
        <w:trPr>
          <w:trHeight w:val="273"/>
        </w:trPr>
        <w:tc>
          <w:tcPr>
            <w:tcW w:w="10064" w:type="dxa"/>
            <w:gridSpan w:val="2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3" w:right="-108" w:firstLine="0"/>
              <w:jc w:val="left"/>
            </w:pPr>
            <w:r w:rsidRPr="000658EF">
              <w:rPr>
                <w:b/>
              </w:rPr>
              <w:t>СН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4" w:right="34" w:firstLine="0"/>
              <w:jc w:val="left"/>
            </w:pPr>
            <w:r>
              <w:t>Освещение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74095F" w:rsidRDefault="004C3A2B" w:rsidP="004C3A2B">
            <w:pPr>
              <w:pStyle w:val="affffffffff9"/>
              <w:ind w:left="33" w:right="-108" w:firstLine="0"/>
              <w:jc w:val="center"/>
            </w:pPr>
            <w:r>
              <w:t>комплектно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>Комплект отопления, вентиляции и кондиционирования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-108" w:firstLine="0"/>
              <w:jc w:val="center"/>
            </w:pPr>
            <w:r>
              <w:t>комплектно</w:t>
            </w:r>
          </w:p>
        </w:tc>
      </w:tr>
      <w:tr w:rsidR="004C3A2B" w:rsidRPr="0074095F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C3A2B" w:rsidRDefault="004C3A2B" w:rsidP="004C3A2B">
            <w:pPr>
              <w:pStyle w:val="affffffffff9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C3A2B" w:rsidRPr="000658EF" w:rsidRDefault="004C3A2B" w:rsidP="004C3A2B">
            <w:pPr>
              <w:pStyle w:val="affffffffff9"/>
              <w:ind w:left="33" w:right="-108" w:firstLine="0"/>
              <w:jc w:val="center"/>
            </w:pPr>
            <w:r>
              <w:t>ООО «ПитерЭнергоМаш»</w:t>
            </w:r>
          </w:p>
        </w:tc>
      </w:tr>
    </w:tbl>
    <w:p w:rsidR="004C3A2B" w:rsidRDefault="004C3A2B" w:rsidP="00CD557B">
      <w:pPr>
        <w:pStyle w:val="affffffffff9"/>
      </w:pPr>
    </w:p>
    <w:p w:rsidR="001A0B85" w:rsidRPr="001A0B85" w:rsidRDefault="001A0B85" w:rsidP="00CD557B">
      <w:pPr>
        <w:pStyle w:val="affffffffff9"/>
        <w:rPr>
          <w:b/>
        </w:rPr>
      </w:pPr>
      <w:r>
        <w:rPr>
          <w:b/>
        </w:rPr>
        <w:t>Таблица 7</w:t>
      </w:r>
      <w:r w:rsidRPr="001A0B85">
        <w:rPr>
          <w:b/>
        </w:rPr>
        <w:t>. Основные технические ДЭС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1A0B85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A0B85" w:rsidRPr="0091420E" w:rsidRDefault="001A0B85" w:rsidP="001A0B85">
            <w:pPr>
              <w:pStyle w:val="affffffffff9"/>
              <w:ind w:left="34" w:right="34" w:firstLine="0"/>
              <w:jc w:val="left"/>
            </w:pPr>
            <w:r>
              <w:t>Количество ДЭС,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A0B85" w:rsidRPr="0074095F" w:rsidRDefault="001A0B85" w:rsidP="001A0B85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1A0B85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A0B85" w:rsidRPr="0074095F" w:rsidRDefault="001A0B85" w:rsidP="001A0B85">
            <w:pPr>
              <w:pStyle w:val="affffffffff9"/>
              <w:ind w:left="34" w:right="34" w:firstLine="0"/>
              <w:jc w:val="left"/>
            </w:pPr>
            <w:r>
              <w:t>Мощность генератора</w:t>
            </w:r>
            <w:r w:rsidRPr="0074095F">
              <w:t>,</w:t>
            </w:r>
            <w:r>
              <w:t> кВ</w:t>
            </w:r>
            <w:r w:rsidR="00F67B76">
              <w:t>т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A0B85" w:rsidRPr="0074095F" w:rsidRDefault="001A0B85" w:rsidP="001A0B85">
            <w:pPr>
              <w:pStyle w:val="affffffffff9"/>
              <w:ind w:left="33" w:right="-108" w:firstLine="0"/>
              <w:jc w:val="center"/>
            </w:pPr>
            <w:r>
              <w:t>25</w:t>
            </w:r>
          </w:p>
        </w:tc>
      </w:tr>
      <w:tr w:rsidR="001A0B85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A0B85" w:rsidRPr="0074095F" w:rsidRDefault="001A0B85" w:rsidP="001A0B85">
            <w:pPr>
              <w:pStyle w:val="affffffffff9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A0B85" w:rsidRPr="0074095F" w:rsidRDefault="001A0B85" w:rsidP="001A0B85">
            <w:pPr>
              <w:pStyle w:val="affffffffff9"/>
              <w:ind w:left="33" w:right="-108" w:firstLine="0"/>
              <w:jc w:val="center"/>
            </w:pPr>
            <w:r w:rsidRPr="0074095F">
              <w:t>Переменный</w:t>
            </w:r>
            <w:r>
              <w:t>,</w:t>
            </w:r>
            <w:r w:rsidRPr="0074095F">
              <w:t xml:space="preserve"> трехфазный</w:t>
            </w:r>
          </w:p>
        </w:tc>
      </w:tr>
      <w:tr w:rsidR="001A0B85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A0B85" w:rsidRPr="0074095F" w:rsidRDefault="001A0B85" w:rsidP="001A0B85">
            <w:pPr>
              <w:pStyle w:val="affffffffff9"/>
              <w:ind w:left="34" w:right="34" w:firstLine="0"/>
              <w:jc w:val="left"/>
            </w:pPr>
            <w:r w:rsidRPr="0074095F">
              <w:t>Номинальное напряжени</w:t>
            </w:r>
            <w:r>
              <w:t>е</w:t>
            </w:r>
            <w:r w:rsidRPr="0074095F">
              <w:t>,</w:t>
            </w:r>
            <w:r>
              <w:t> 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A0B85" w:rsidRPr="0074095F" w:rsidRDefault="001A0B85" w:rsidP="001A0B85">
            <w:pPr>
              <w:pStyle w:val="affffffffff9"/>
              <w:ind w:left="33" w:right="-108" w:firstLine="0"/>
              <w:jc w:val="center"/>
            </w:pPr>
            <w:r>
              <w:t>380</w:t>
            </w:r>
          </w:p>
        </w:tc>
      </w:tr>
      <w:tr w:rsidR="003361DF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3361DF" w:rsidRPr="0074095F" w:rsidRDefault="003361DF" w:rsidP="001A0B85">
            <w:pPr>
              <w:pStyle w:val="affffffffff9"/>
              <w:ind w:left="34" w:right="34" w:firstLine="0"/>
              <w:jc w:val="left"/>
            </w:pPr>
            <w:r>
              <w:t>Обогрев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361DF" w:rsidRDefault="003361DF" w:rsidP="001A0B85">
            <w:pPr>
              <w:pStyle w:val="affffffffff9"/>
              <w:ind w:left="33" w:right="-108" w:firstLine="0"/>
              <w:jc w:val="center"/>
            </w:pPr>
            <w:r>
              <w:t>комплектно</w:t>
            </w:r>
          </w:p>
        </w:tc>
      </w:tr>
      <w:tr w:rsidR="00487988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87988" w:rsidRDefault="00487988" w:rsidP="00487988">
            <w:pPr>
              <w:pStyle w:val="affffffffff9"/>
              <w:ind w:left="34" w:right="34" w:firstLine="0"/>
              <w:jc w:val="left"/>
            </w:pPr>
            <w:r>
              <w:t>Производитель ДЭС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Pr="000658EF" w:rsidRDefault="00487988" w:rsidP="00487988">
            <w:pPr>
              <w:pStyle w:val="affffffffff9"/>
              <w:ind w:left="33" w:right="-108" w:firstLine="0"/>
              <w:jc w:val="center"/>
            </w:pPr>
            <w:r>
              <w:t>ООО «ПитерЭнергоМаш»</w:t>
            </w:r>
          </w:p>
        </w:tc>
      </w:tr>
      <w:tr w:rsidR="00487988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487988" w:rsidRDefault="00487988" w:rsidP="00487988">
            <w:pPr>
              <w:pStyle w:val="affffffffff9"/>
              <w:ind w:left="34" w:right="34" w:firstLine="0"/>
              <w:jc w:val="left"/>
            </w:pPr>
            <w:r w:rsidRPr="00487988">
              <w:t>Производитель Д</w:t>
            </w:r>
            <w:r>
              <w:t>Г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87988" w:rsidRDefault="00487988" w:rsidP="00487988">
            <w:pPr>
              <w:pStyle w:val="affffffffff9"/>
              <w:ind w:left="33" w:right="-108" w:firstLine="0"/>
              <w:jc w:val="center"/>
            </w:pPr>
            <w:proofErr w:type="spellStart"/>
            <w:r w:rsidRPr="00487988">
              <w:t>Cummins</w:t>
            </w:r>
            <w:proofErr w:type="spellEnd"/>
          </w:p>
        </w:tc>
      </w:tr>
    </w:tbl>
    <w:p w:rsidR="004C3A2B" w:rsidRDefault="004C3A2B" w:rsidP="00CD557B">
      <w:pPr>
        <w:pStyle w:val="affffffffff9"/>
      </w:pPr>
    </w:p>
    <w:p w:rsidR="001A0B85" w:rsidRPr="001A0B85" w:rsidRDefault="001A0B85" w:rsidP="00CD557B">
      <w:pPr>
        <w:pStyle w:val="affffffffff9"/>
        <w:rPr>
          <w:b/>
        </w:rPr>
      </w:pPr>
      <w:r>
        <w:rPr>
          <w:b/>
        </w:rPr>
        <w:t>Таблица 8</w:t>
      </w:r>
      <w:r w:rsidRPr="001A0B85">
        <w:rPr>
          <w:b/>
        </w:rPr>
        <w:t>. Основные технические ЗИП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1A0B85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A0B85" w:rsidRPr="0091420E" w:rsidRDefault="001A0B85" w:rsidP="001A0B85">
            <w:pPr>
              <w:pStyle w:val="affffffffff9"/>
              <w:ind w:left="34" w:right="34" w:firstLine="0"/>
              <w:jc w:val="left"/>
            </w:pPr>
            <w:r>
              <w:t>Провод АС-120/19, м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A0B85" w:rsidRPr="0074095F" w:rsidRDefault="001A0B85" w:rsidP="001A0B85">
            <w:pPr>
              <w:pStyle w:val="affffffffff9"/>
              <w:ind w:left="33" w:right="-108" w:firstLine="0"/>
              <w:jc w:val="center"/>
            </w:pPr>
            <w:r>
              <w:t>300</w:t>
            </w:r>
          </w:p>
        </w:tc>
      </w:tr>
      <w:tr w:rsidR="001A0B85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A0B85" w:rsidRPr="0074095F" w:rsidRDefault="00EB4196" w:rsidP="001A0B85">
            <w:pPr>
              <w:pStyle w:val="affffffffff9"/>
              <w:ind w:left="34" w:right="34" w:firstLine="0"/>
              <w:jc w:val="left"/>
            </w:pPr>
            <w:r>
              <w:t>Аппаратная лопатка</w:t>
            </w:r>
            <w:r w:rsidR="001A0B85"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A0B85" w:rsidRPr="0074095F" w:rsidRDefault="00A358B3" w:rsidP="001A0B85">
            <w:pPr>
              <w:pStyle w:val="affffffffff9"/>
              <w:ind w:left="33" w:right="-108" w:firstLine="0"/>
              <w:jc w:val="center"/>
            </w:pPr>
            <w:r>
              <w:t>30</w:t>
            </w:r>
          </w:p>
        </w:tc>
      </w:tr>
      <w:tr w:rsidR="001A0B85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1A0B85" w:rsidRDefault="001A0B85" w:rsidP="001A0B85">
            <w:pPr>
              <w:pStyle w:val="affffffffff9"/>
              <w:ind w:left="34" w:right="34" w:firstLine="0"/>
              <w:jc w:val="left"/>
            </w:pPr>
            <w:r>
              <w:t xml:space="preserve">Пресс для </w:t>
            </w:r>
            <w:proofErr w:type="spellStart"/>
            <w:r>
              <w:t>опрессовки</w:t>
            </w:r>
            <w:proofErr w:type="spellEnd"/>
            <w:r>
              <w:t xml:space="preserve"> аппаратных зажимов</w:t>
            </w:r>
            <w:r w:rsidRPr="001A0B85"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A0B85" w:rsidRDefault="001A0B85" w:rsidP="001A0B85">
            <w:pPr>
              <w:pStyle w:val="affffffffff9"/>
              <w:ind w:left="33" w:right="-108" w:firstLine="0"/>
              <w:jc w:val="center"/>
            </w:pPr>
            <w:r>
              <w:t>1</w:t>
            </w:r>
          </w:p>
        </w:tc>
      </w:tr>
      <w:tr w:rsidR="00A358B3" w:rsidTr="00A358B3">
        <w:trPr>
          <w:trHeight w:val="273"/>
        </w:trPr>
        <w:tc>
          <w:tcPr>
            <w:tcW w:w="7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8B3" w:rsidRDefault="00A358B3">
            <w:pPr>
              <w:pStyle w:val="affffffffff9"/>
              <w:ind w:left="34" w:right="34" w:firstLine="0"/>
              <w:jc w:val="left"/>
            </w:pPr>
            <w:r>
              <w:t>Перемычка кабельная СВ-СВ, Р</w:t>
            </w:r>
            <w:r w:rsidR="00C41159">
              <w:t>УХЛ1</w:t>
            </w:r>
            <w:r>
              <w:t>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8B3" w:rsidRDefault="00A358B3">
            <w:pPr>
              <w:pStyle w:val="affffffffff9"/>
              <w:ind w:left="33" w:right="-108" w:firstLine="0"/>
              <w:jc w:val="center"/>
            </w:pPr>
            <w:r>
              <w:t>3</w:t>
            </w:r>
          </w:p>
        </w:tc>
      </w:tr>
      <w:tr w:rsidR="00A358B3" w:rsidTr="00A358B3">
        <w:trPr>
          <w:trHeight w:val="273"/>
        </w:trPr>
        <w:tc>
          <w:tcPr>
            <w:tcW w:w="7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8B3" w:rsidRDefault="00A358B3">
            <w:pPr>
              <w:pStyle w:val="affffffffff9"/>
              <w:ind w:left="34" w:right="34" w:firstLine="0"/>
              <w:jc w:val="left"/>
            </w:pPr>
            <w:r>
              <w:t>Перемычка кабельная Трансформатор-ВВ Р</w:t>
            </w:r>
            <w:r w:rsidR="00C41159">
              <w:t>УХЛ1</w:t>
            </w:r>
            <w:r>
              <w:t>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8B3" w:rsidRDefault="00A358B3">
            <w:pPr>
              <w:pStyle w:val="affffffffff9"/>
              <w:ind w:left="33" w:right="-108" w:firstLine="0"/>
              <w:jc w:val="center"/>
            </w:pPr>
            <w:r>
              <w:t>3 (6)</w:t>
            </w:r>
          </w:p>
        </w:tc>
      </w:tr>
      <w:tr w:rsidR="00A358B3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A358B3" w:rsidRDefault="00A358B3" w:rsidP="001A0B85">
            <w:pPr>
              <w:pStyle w:val="affffffffff9"/>
              <w:ind w:left="34" w:right="34" w:firstLine="0"/>
              <w:jc w:val="left"/>
            </w:pPr>
            <w:r>
              <w:t>Перемычка кабельная ОП</w:t>
            </w:r>
            <w:r w:rsidR="00C41159">
              <w:t>УХЛ1</w:t>
            </w:r>
            <w:r>
              <w:t xml:space="preserve"> - ОПУ2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358B3" w:rsidRDefault="00A358B3" w:rsidP="001A0B85">
            <w:pPr>
              <w:pStyle w:val="affffffffff9"/>
              <w:ind w:left="33" w:right="-108" w:firstLine="0"/>
              <w:jc w:val="center"/>
            </w:pPr>
            <w:r>
              <w:t>комплект</w:t>
            </w:r>
          </w:p>
        </w:tc>
      </w:tr>
      <w:tr w:rsidR="00A358B3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A358B3" w:rsidRDefault="00A358B3" w:rsidP="001A0B85">
            <w:pPr>
              <w:pStyle w:val="affffffffff9"/>
              <w:ind w:left="34" w:right="34" w:firstLine="0"/>
              <w:jc w:val="left"/>
            </w:pPr>
            <w:r>
              <w:t>Перемычка кабельная ШК110 – ШК10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358B3" w:rsidRDefault="00A358B3" w:rsidP="001A0B85">
            <w:pPr>
              <w:pStyle w:val="affffffffff9"/>
              <w:ind w:left="33" w:right="-108" w:firstLine="0"/>
              <w:jc w:val="center"/>
            </w:pPr>
            <w:r>
              <w:t>1 (2)</w:t>
            </w:r>
          </w:p>
        </w:tc>
      </w:tr>
      <w:tr w:rsidR="00A358B3" w:rsidRPr="0074095F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:rsidR="00A358B3" w:rsidRDefault="00A358B3" w:rsidP="001A0B85">
            <w:pPr>
              <w:pStyle w:val="affffffffff9"/>
              <w:ind w:left="34" w:right="34" w:firstLine="0"/>
              <w:jc w:val="left"/>
            </w:pPr>
            <w:r>
              <w:t>Перемычка кабельная ЩСН1 – ЩСН2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358B3" w:rsidRDefault="00A358B3" w:rsidP="001A0B85">
            <w:pPr>
              <w:pStyle w:val="affffffffff9"/>
              <w:ind w:left="33" w:right="-108" w:firstLine="0"/>
              <w:jc w:val="center"/>
            </w:pPr>
            <w:r>
              <w:t>1</w:t>
            </w:r>
          </w:p>
        </w:tc>
      </w:tr>
    </w:tbl>
    <w:p w:rsidR="004C3A2B" w:rsidRPr="00CD557B" w:rsidRDefault="004C3A2B" w:rsidP="00CD557B">
      <w:pPr>
        <w:pStyle w:val="affffffffff9"/>
      </w:pPr>
    </w:p>
    <w:p w:rsidR="00823868" w:rsidRPr="00A45CF3" w:rsidRDefault="00823868" w:rsidP="00B05149">
      <w:pPr>
        <w:pStyle w:val="a7"/>
        <w:outlineLvl w:val="0"/>
        <w:rPr>
          <w:rFonts w:cstheme="minorHAnsi"/>
          <w:lang w:val="ru-RU"/>
        </w:rPr>
      </w:pPr>
      <w:bookmarkStart w:id="12" w:name="_Toc440636053"/>
      <w:bookmarkStart w:id="13" w:name="_Toc19106474"/>
      <w:r w:rsidRPr="00275DB6">
        <w:rPr>
          <w:rFonts w:cstheme="minorHAnsi"/>
        </w:rPr>
        <w:t>ОБОСНОВАНИЕ ПРИНЯТОЙ СХЕМЫ ЭЛЕКТРОСНАБЖЕНИЯ</w:t>
      </w:r>
      <w:bookmarkEnd w:id="12"/>
      <w:bookmarkEnd w:id="13"/>
    </w:p>
    <w:p w:rsidR="00823868" w:rsidRPr="00252385" w:rsidRDefault="005206BD" w:rsidP="00252385">
      <w:pPr>
        <w:pStyle w:val="affffffffff9"/>
        <w:rPr>
          <w:rFonts w:cstheme="minorHAnsi"/>
        </w:rPr>
      </w:pPr>
      <w:r>
        <w:rPr>
          <w:rFonts w:cstheme="minorHAnsi"/>
        </w:rPr>
        <w:t>П</w:t>
      </w:r>
      <w:r w:rsidR="00823868" w:rsidRPr="00275DB6">
        <w:rPr>
          <w:rFonts w:cstheme="minorHAnsi"/>
        </w:rPr>
        <w:t xml:space="preserve">о высокой стороне </w:t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однолинейная схема ММПС выполняется аналогично схеме №110-3Н</w:t>
      </w:r>
      <w:r w:rsidR="00252385">
        <w:rPr>
          <w:rFonts w:cstheme="minorHAnsi"/>
        </w:rPr>
        <w:t xml:space="preserve"> (№110-4Н)</w:t>
      </w:r>
      <w:r w:rsidR="00823868" w:rsidRPr="00275DB6">
        <w:rPr>
          <w:rFonts w:cstheme="minorHAnsi"/>
        </w:rPr>
        <w:t xml:space="preserve"> СТО 56947007-29.240.30.010-2008 «Блок (линия-тра</w:t>
      </w:r>
      <w:r w:rsidR="00C311D4">
        <w:rPr>
          <w:rFonts w:cstheme="minorHAnsi"/>
        </w:rPr>
        <w:t xml:space="preserve">нсформатор) с </w:t>
      </w:r>
      <w:r w:rsidR="00C311D4">
        <w:rPr>
          <w:rFonts w:cstheme="minorHAnsi"/>
        </w:rPr>
        <w:lastRenderedPageBreak/>
        <w:t xml:space="preserve">выключателем» </w:t>
      </w:r>
      <w:r w:rsidR="00252385">
        <w:rPr>
          <w:rFonts w:cstheme="minorHAnsi"/>
        </w:rPr>
        <w:t xml:space="preserve">или </w:t>
      </w:r>
      <w:r w:rsidR="00252385" w:rsidRPr="00252385">
        <w:rPr>
          <w:rFonts w:cstheme="minorHAnsi"/>
        </w:rPr>
        <w:t>«Два блока с выключателями и</w:t>
      </w:r>
      <w:r w:rsidR="00252385">
        <w:rPr>
          <w:rFonts w:cstheme="minorHAnsi"/>
        </w:rPr>
        <w:t xml:space="preserve"> </w:t>
      </w:r>
      <w:r w:rsidR="00252385" w:rsidRPr="00252385">
        <w:rPr>
          <w:rFonts w:cstheme="minorHAnsi"/>
        </w:rPr>
        <w:t xml:space="preserve">неавтоматической </w:t>
      </w:r>
      <w:r w:rsidR="00252385">
        <w:rPr>
          <w:rFonts w:cstheme="minorHAnsi"/>
        </w:rPr>
        <w:t>перемычкой со стороны линий» [3</w:t>
      </w:r>
      <w:r w:rsidR="00252385" w:rsidRPr="00252385">
        <w:rPr>
          <w:rFonts w:cstheme="minorHAnsi"/>
        </w:rPr>
        <w:t>]</w:t>
      </w:r>
      <w:r w:rsidR="00823868" w:rsidRPr="00275DB6">
        <w:rPr>
          <w:rFonts w:cstheme="minorHAnsi"/>
        </w:rPr>
        <w:t>.</w:t>
      </w:r>
    </w:p>
    <w:p w:rsidR="00823868" w:rsidRPr="00275DB6" w:rsidRDefault="0019114E" w:rsidP="00B05149">
      <w:pPr>
        <w:pStyle w:val="a7"/>
        <w:outlineLvl w:val="0"/>
        <w:rPr>
          <w:rFonts w:cstheme="minorHAnsi"/>
          <w:lang w:val="ru-RU"/>
        </w:rPr>
      </w:pPr>
      <w:bookmarkStart w:id="14" w:name="_Toc19106475"/>
      <w:r>
        <w:rPr>
          <w:rFonts w:cstheme="minorHAnsi"/>
          <w:lang w:val="ru-RU"/>
        </w:rPr>
        <w:t>ОСНОВНЫЕ ТЕХНИЧЕСКИЕ ХАРАКТЕРИСТИКИ ОБОРУДОВАНИЯ</w:t>
      </w:r>
      <w:bookmarkEnd w:id="14"/>
      <w:r w:rsidRPr="00275DB6">
        <w:rPr>
          <w:rFonts w:cstheme="minorHAnsi"/>
          <w:lang w:val="ru-RU"/>
        </w:rPr>
        <w:t xml:space="preserve"> </w:t>
      </w:r>
    </w:p>
    <w:p w:rsidR="00823868" w:rsidRPr="00275DB6" w:rsidRDefault="00823868" w:rsidP="00B05149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15" w:name="_Toc440636055"/>
      <w:bookmarkStart w:id="16" w:name="_Toc19106476"/>
      <w:proofErr w:type="spellStart"/>
      <w:r w:rsidRPr="00275DB6">
        <w:rPr>
          <w:rFonts w:cstheme="minorHAnsi"/>
        </w:rPr>
        <w:t>Основные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параметры</w:t>
      </w:r>
      <w:proofErr w:type="spellEnd"/>
      <w:r w:rsidRPr="00275DB6">
        <w:rPr>
          <w:rFonts w:cstheme="minorHAnsi"/>
        </w:rPr>
        <w:t xml:space="preserve"> и </w:t>
      </w:r>
      <w:proofErr w:type="spellStart"/>
      <w:r w:rsidRPr="00275DB6">
        <w:rPr>
          <w:rFonts w:cstheme="minorHAnsi"/>
        </w:rPr>
        <w:t>характеристики</w:t>
      </w:r>
      <w:bookmarkEnd w:id="15"/>
      <w:proofErr w:type="spellEnd"/>
      <w:r w:rsidR="00925474">
        <w:rPr>
          <w:rFonts w:cstheme="minorHAnsi"/>
          <w:lang w:val="ru-RU"/>
        </w:rPr>
        <w:t xml:space="preserve"> ММПС</w:t>
      </w:r>
      <w:bookmarkEnd w:id="16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Модульная </w:t>
      </w:r>
      <w:r w:rsidR="00E6754B">
        <w:rPr>
          <w:rFonts w:cstheme="minorHAnsi"/>
        </w:rPr>
        <w:t>трансформ</w:t>
      </w:r>
      <w:r w:rsidRPr="00275DB6">
        <w:rPr>
          <w:rFonts w:cstheme="minorHAnsi"/>
        </w:rPr>
        <w:t xml:space="preserve">аторная подстанция (ММПС) </w:t>
      </w:r>
      <w:r w:rsidR="00C311D4">
        <w:rPr>
          <w:rFonts w:cstheme="minorHAnsi"/>
        </w:rPr>
        <w:t>110/10-</w:t>
      </w:r>
      <w:r w:rsidR="00C41159">
        <w:rPr>
          <w:rFonts w:cstheme="minorHAnsi"/>
        </w:rPr>
        <w:t>25(40)</w:t>
      </w:r>
      <w:r w:rsidR="00C311D4">
        <w:rPr>
          <w:rFonts w:cstheme="minorHAnsi"/>
        </w:rPr>
        <w:t>-У</w:t>
      </w:r>
      <w:r w:rsidR="00C41159">
        <w:rPr>
          <w:rFonts w:cstheme="minorHAnsi"/>
        </w:rPr>
        <w:t>ХЛ</w:t>
      </w:r>
      <w:r w:rsidR="00C311D4">
        <w:rPr>
          <w:rFonts w:cstheme="minorHAnsi"/>
        </w:rPr>
        <w:t>1</w:t>
      </w:r>
      <w:r w:rsidRPr="00275DB6">
        <w:rPr>
          <w:rFonts w:cstheme="minorHAnsi"/>
        </w:rPr>
        <w:t xml:space="preserve"> выполнена в виде </w:t>
      </w:r>
      <w:r w:rsidR="00CF7635" w:rsidRPr="00275DB6">
        <w:rPr>
          <w:rFonts w:cstheme="minorHAnsi"/>
        </w:rPr>
        <w:t>двух</w:t>
      </w:r>
      <w:r w:rsidRPr="00275DB6">
        <w:rPr>
          <w:rFonts w:cstheme="minorHAnsi"/>
        </w:rPr>
        <w:t xml:space="preserve"> модулей контейнерного типа: </w:t>
      </w:r>
      <w:r w:rsidR="008A077D">
        <w:rPr>
          <w:rFonts w:cstheme="minorHAnsi"/>
        </w:rPr>
        <w:t>блок-</w:t>
      </w:r>
      <w:r w:rsidRPr="00275DB6">
        <w:rPr>
          <w:rFonts w:cstheme="minorHAnsi"/>
        </w:rPr>
        <w:t>модул</w:t>
      </w:r>
      <w:r w:rsidR="00CF7635" w:rsidRPr="00275DB6">
        <w:rPr>
          <w:rFonts w:cstheme="minorHAnsi"/>
        </w:rPr>
        <w:t>ь</w:t>
      </w:r>
      <w:r w:rsidRPr="00275DB6">
        <w:rPr>
          <w:rFonts w:cstheme="minorHAnsi"/>
        </w:rPr>
        <w:t xml:space="preserve"> ВН </w:t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="00275003" w:rsidRPr="00275DB6">
        <w:rPr>
          <w:rFonts w:cstheme="minorHAnsi"/>
        </w:rPr>
        <w:t xml:space="preserve">, </w:t>
      </w:r>
      <w:r w:rsidR="008A077D">
        <w:rPr>
          <w:rFonts w:cstheme="minorHAnsi"/>
        </w:rPr>
        <w:t>блок-</w:t>
      </w:r>
      <w:r w:rsidRPr="00275DB6">
        <w:rPr>
          <w:rFonts w:cstheme="minorHAnsi"/>
        </w:rPr>
        <w:t>модул</w:t>
      </w:r>
      <w:r w:rsidR="008A077D">
        <w:rPr>
          <w:rFonts w:cstheme="minorHAnsi"/>
        </w:rPr>
        <w:t>я</w:t>
      </w:r>
      <w:r w:rsidRPr="00275DB6">
        <w:rPr>
          <w:rFonts w:cstheme="minorHAnsi"/>
        </w:rPr>
        <w:t xml:space="preserve"> НН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, установленных на дву</w:t>
      </w:r>
      <w:r w:rsidR="00C311D4">
        <w:rPr>
          <w:rFonts w:cstheme="minorHAnsi"/>
        </w:rPr>
        <w:t xml:space="preserve">хосном и </w:t>
      </w:r>
      <w:proofErr w:type="spellStart"/>
      <w:r w:rsidR="00C311D4">
        <w:rPr>
          <w:rFonts w:cstheme="minorHAnsi"/>
        </w:rPr>
        <w:t>пятиосном</w:t>
      </w:r>
      <w:proofErr w:type="spellEnd"/>
      <w:r w:rsidR="00C311D4">
        <w:rPr>
          <w:rFonts w:cstheme="minorHAnsi"/>
        </w:rPr>
        <w:t xml:space="preserve"> полуприцепах</w:t>
      </w:r>
      <w:r w:rsidR="00275003" w:rsidRPr="00275DB6">
        <w:rPr>
          <w:rFonts w:cstheme="minorHAnsi"/>
        </w:rPr>
        <w:t>.</w:t>
      </w:r>
    </w:p>
    <w:p w:rsidR="00CC74C8" w:rsidRPr="00CC74C8" w:rsidRDefault="00CC74C8" w:rsidP="00CC74C8">
      <w:pPr>
        <w:pStyle w:val="affffffffff9"/>
        <w:rPr>
          <w:rFonts w:cstheme="minorHAnsi"/>
        </w:rPr>
      </w:pPr>
      <w:r w:rsidRPr="00CC74C8">
        <w:rPr>
          <w:rFonts w:cstheme="minorHAnsi"/>
        </w:rPr>
        <w:t xml:space="preserve">На первой платформе устанавливается контейнер </w:t>
      </w:r>
      <w:r>
        <w:rPr>
          <w:rFonts w:cstheme="minorHAnsi"/>
        </w:rPr>
        <w:t>c КРУЭ, трансформат</w:t>
      </w:r>
      <w:r w:rsidR="00487988">
        <w:rPr>
          <w:rFonts w:cstheme="minorHAnsi"/>
        </w:rPr>
        <w:t>ором и ЗОН</w:t>
      </w:r>
      <w:r>
        <w:rPr>
          <w:rFonts w:cstheme="minorHAnsi"/>
        </w:rPr>
        <w:t xml:space="preserve">. </w:t>
      </w:r>
      <w:r w:rsidRPr="00CC74C8">
        <w:rPr>
          <w:rFonts w:cstheme="minorHAnsi"/>
        </w:rPr>
        <w:t>Подключение питающей кабельной линии осуществляется к КРУЭ посредством штекерного</w:t>
      </w:r>
      <w:r>
        <w:rPr>
          <w:rFonts w:cstheme="minorHAnsi"/>
        </w:rPr>
        <w:t xml:space="preserve"> </w:t>
      </w:r>
      <w:r w:rsidRPr="00CC74C8">
        <w:rPr>
          <w:rFonts w:cstheme="minorHAnsi"/>
        </w:rPr>
        <w:t>быстроразъёмного соединения. От КРУЭ при помощи кабельной перемычки подключается</w:t>
      </w:r>
      <w:r>
        <w:rPr>
          <w:rFonts w:cstheme="minorHAnsi"/>
        </w:rPr>
        <w:t xml:space="preserve"> </w:t>
      </w:r>
      <w:r w:rsidRPr="00CC74C8">
        <w:rPr>
          <w:rFonts w:cstheme="minorHAnsi"/>
        </w:rPr>
        <w:t>силовой трансформатор.</w:t>
      </w:r>
    </w:p>
    <w:p w:rsidR="00487988" w:rsidRDefault="00487988" w:rsidP="00487988">
      <w:pPr>
        <w:pStyle w:val="affffffffff9"/>
        <w:rPr>
          <w:rFonts w:cstheme="minorHAnsi"/>
        </w:rPr>
      </w:pPr>
      <w:r w:rsidRPr="00487988">
        <w:rPr>
          <w:rFonts w:cstheme="minorHAnsi"/>
        </w:rPr>
        <w:t xml:space="preserve">Подключение </w:t>
      </w:r>
      <w:proofErr w:type="spellStart"/>
      <w:r w:rsidRPr="00487988">
        <w:rPr>
          <w:rFonts w:cstheme="minorHAnsi"/>
        </w:rPr>
        <w:t>нейтрали</w:t>
      </w:r>
      <w:proofErr w:type="spellEnd"/>
      <w:r w:rsidRPr="00487988">
        <w:rPr>
          <w:rFonts w:cstheme="minorHAnsi"/>
        </w:rPr>
        <w:t xml:space="preserve"> силового трансформатора о</w:t>
      </w:r>
      <w:r>
        <w:rPr>
          <w:rFonts w:cstheme="minorHAnsi"/>
        </w:rPr>
        <w:t xml:space="preserve">существляется к ЗОН-110Б-I </w:t>
      </w:r>
      <w:r w:rsidR="00C41159">
        <w:rPr>
          <w:rFonts w:cstheme="minorHAnsi"/>
        </w:rPr>
        <w:t>УХЛ1</w:t>
      </w:r>
      <w:r>
        <w:rPr>
          <w:rFonts w:cstheme="minorHAnsi"/>
        </w:rPr>
        <w:t xml:space="preserve"> </w:t>
      </w:r>
      <w:r w:rsidRPr="00487988">
        <w:rPr>
          <w:rFonts w:cstheme="minorHAnsi"/>
        </w:rPr>
        <w:t>производства ЗАО «ЗЭТО», установленного на первом полуприцепе.</w:t>
      </w:r>
    </w:p>
    <w:p w:rsidR="00823868" w:rsidRDefault="00823868" w:rsidP="00487988">
      <w:pPr>
        <w:pStyle w:val="affffffffff9"/>
        <w:rPr>
          <w:rFonts w:cstheme="minorHAnsi"/>
        </w:rPr>
      </w:pPr>
      <w:r w:rsidRPr="00275DB6">
        <w:rPr>
          <w:rFonts w:cstheme="minorHAnsi"/>
        </w:rPr>
        <w:t>Подключение модул</w:t>
      </w:r>
      <w:r w:rsidR="00385FFE" w:rsidRPr="00275DB6">
        <w:rPr>
          <w:rFonts w:cstheme="minorHAnsi"/>
        </w:rPr>
        <w:t>я</w:t>
      </w:r>
      <w:r w:rsidRPr="00275DB6">
        <w:rPr>
          <w:rFonts w:cstheme="minorHAnsi"/>
        </w:rPr>
        <w:t xml:space="preserve"> НН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, расположенного в контейнере на втором полуприцепе осуществляется кабельными перемычками напрямую к ячейке ввода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</w:t>
      </w:r>
    </w:p>
    <w:p w:rsidR="00D13C98" w:rsidRPr="00D13C98" w:rsidRDefault="00D13C98" w:rsidP="00D13C98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7" w:name="_Toc19106477"/>
      <w:r w:rsidRPr="00D13C98">
        <w:rPr>
          <w:rFonts w:cstheme="minorHAnsi"/>
          <w:lang w:val="ru-RU"/>
        </w:rPr>
        <w:t xml:space="preserve">Основные технические характеристики </w:t>
      </w:r>
      <w:r>
        <w:rPr>
          <w:rFonts w:cstheme="minorHAnsi"/>
          <w:lang w:val="ru-RU"/>
        </w:rPr>
        <w:t xml:space="preserve">КРУЭ </w:t>
      </w:r>
      <w:r w:rsidRPr="00D13C98">
        <w:rPr>
          <w:rFonts w:cstheme="minorHAnsi"/>
          <w:lang w:val="ru-RU"/>
        </w:rPr>
        <w:t>110</w:t>
      </w:r>
      <w:r w:rsidR="006713D0">
        <w:rPr>
          <w:rFonts w:cstheme="minorHAnsi"/>
          <w:lang w:val="ru-RU"/>
        </w:rPr>
        <w:t> кВ</w:t>
      </w:r>
      <w:bookmarkEnd w:id="17"/>
    </w:p>
    <w:p w:rsidR="00D13C98" w:rsidRDefault="00D13C98" w:rsidP="00D13C98">
      <w:pPr>
        <w:pStyle w:val="affffffffff9"/>
      </w:pPr>
      <w:r>
        <w:rPr>
          <w:rFonts w:cstheme="minorHAnsi"/>
        </w:rPr>
        <w:t xml:space="preserve">Комплектное распределительное устройство в </w:t>
      </w:r>
      <w:proofErr w:type="spellStart"/>
      <w:r>
        <w:rPr>
          <w:rFonts w:cstheme="minorHAnsi"/>
        </w:rPr>
        <w:t>элегазовом</w:t>
      </w:r>
      <w:proofErr w:type="spellEnd"/>
      <w:r>
        <w:rPr>
          <w:rFonts w:cstheme="minorHAnsi"/>
        </w:rPr>
        <w:t xml:space="preserve"> исполнении имеет следующие основные технические характеристики</w:t>
      </w:r>
      <w:r w:rsidRPr="00275DB6">
        <w:rPr>
          <w:rFonts w:cstheme="minorHAnsi"/>
        </w:rPr>
        <w:t>:</w:t>
      </w:r>
    </w:p>
    <w:p w:rsidR="00D13C98" w:rsidRDefault="00D13C98" w:rsidP="00D13C98">
      <w:pPr>
        <w:pStyle w:val="afffffffffff4"/>
      </w:pPr>
      <w:r>
        <w:t xml:space="preserve">Марка комплектного </w:t>
      </w:r>
      <w:proofErr w:type="spellStart"/>
      <w:r>
        <w:t>элегазового</w:t>
      </w:r>
      <w:proofErr w:type="spellEnd"/>
      <w:r>
        <w:t xml:space="preserve"> </w:t>
      </w:r>
      <w:proofErr w:type="spellStart"/>
      <w:r>
        <w:t>распредустройства</w:t>
      </w:r>
      <w:proofErr w:type="spellEnd"/>
      <w:r>
        <w:t xml:space="preserve"> - ZF28A-145</w:t>
      </w:r>
    </w:p>
    <w:p w:rsidR="00D13C98" w:rsidRDefault="00D13C98" w:rsidP="00D13C98">
      <w:pPr>
        <w:pStyle w:val="afffffffffff4"/>
      </w:pPr>
      <w:r>
        <w:t>Номинальное напряжение - 1</w:t>
      </w:r>
      <w:r w:rsidR="00C41159">
        <w:t>45</w:t>
      </w:r>
      <w:r w:rsidR="006713D0">
        <w:t> кВ</w:t>
      </w:r>
      <w:r>
        <w:t>;</w:t>
      </w:r>
    </w:p>
    <w:p w:rsidR="00D13C98" w:rsidRDefault="00D13C98" w:rsidP="00D13C98">
      <w:pPr>
        <w:pStyle w:val="afffffffffff4"/>
      </w:pPr>
      <w:r>
        <w:t>Номинальный ток – 2500 А;</w:t>
      </w:r>
    </w:p>
    <w:p w:rsidR="00D13C98" w:rsidRDefault="00D13C98" w:rsidP="00D13C98">
      <w:pPr>
        <w:pStyle w:val="afffffffffff4"/>
      </w:pPr>
      <w:r>
        <w:t>Ток термической стойкости (4 с) 40 кА;</w:t>
      </w:r>
      <w:r>
        <w:tab/>
      </w:r>
    </w:p>
    <w:p w:rsidR="00D13C98" w:rsidRDefault="00D13C98" w:rsidP="00D13C98">
      <w:pPr>
        <w:pStyle w:val="afffffffffff4"/>
      </w:pPr>
      <w:r>
        <w:t>Ток электродинамической стойкости выключателя 100 кА;</w:t>
      </w:r>
    </w:p>
    <w:p w:rsidR="00D13C98" w:rsidRDefault="00D13C98" w:rsidP="00D13C98">
      <w:pPr>
        <w:pStyle w:val="afffffffffff4"/>
      </w:pPr>
      <w:r>
        <w:t>Ток отключения силового выключателя 40 кА;</w:t>
      </w:r>
    </w:p>
    <w:p w:rsidR="00D13C98" w:rsidRDefault="00D13C98" w:rsidP="00D13C98">
      <w:pPr>
        <w:pStyle w:val="afffffffffff4"/>
      </w:pPr>
      <w:r>
        <w:t>Верхний предел температуры эксплуатации +40</w:t>
      </w:r>
      <w:r w:rsidR="00F42D6F">
        <w:t> °С</w:t>
      </w:r>
    </w:p>
    <w:p w:rsidR="00D13C98" w:rsidRDefault="00D13C98" w:rsidP="00D13C98">
      <w:pPr>
        <w:pStyle w:val="afffffffffff4"/>
      </w:pPr>
      <w:r>
        <w:t>Нижний предел температуры эксплуатации в контейнере -30</w:t>
      </w:r>
      <w:r w:rsidR="00F42D6F">
        <w:t> °С</w:t>
      </w:r>
    </w:p>
    <w:p w:rsidR="00823868" w:rsidRPr="008A367A" w:rsidRDefault="008A1E36" w:rsidP="00B0514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8" w:name="_Toc440636056"/>
      <w:bookmarkStart w:id="19" w:name="_Toc19106478"/>
      <w:r>
        <w:rPr>
          <w:rFonts w:cstheme="minorHAnsi"/>
          <w:lang w:val="ru-RU"/>
        </w:rPr>
        <w:t>Основные т</w:t>
      </w:r>
      <w:r w:rsidR="00823868" w:rsidRPr="008A367A">
        <w:rPr>
          <w:rFonts w:cstheme="minorHAnsi"/>
          <w:lang w:val="ru-RU"/>
        </w:rPr>
        <w:t>ехнические характеристики силового трансформатора</w:t>
      </w:r>
      <w:bookmarkEnd w:id="18"/>
      <w:bookmarkEnd w:id="19"/>
    </w:p>
    <w:p w:rsidR="00823868" w:rsidRPr="00275DB6" w:rsidRDefault="00902EF7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Трансформатор силовой </w:t>
      </w:r>
      <w:r w:rsidR="00D46459">
        <w:rPr>
          <w:rFonts w:cstheme="minorHAnsi"/>
        </w:rPr>
        <w:t>ТД</w:t>
      </w:r>
      <w:r w:rsidR="00FE3FE7">
        <w:rPr>
          <w:rFonts w:cstheme="minorHAnsi"/>
        </w:rPr>
        <w:t>Ц</w:t>
      </w:r>
      <w:r w:rsidR="00D46459">
        <w:rPr>
          <w:rFonts w:cstheme="minorHAnsi"/>
        </w:rPr>
        <w:t>Н-</w:t>
      </w:r>
      <w:r w:rsidR="00C41159">
        <w:rPr>
          <w:rFonts w:cstheme="minorHAnsi"/>
        </w:rPr>
        <w:t>259</w:t>
      </w:r>
      <w:r w:rsidR="00D46459">
        <w:rPr>
          <w:rFonts w:cstheme="minorHAnsi"/>
        </w:rPr>
        <w:t>00</w:t>
      </w:r>
      <w:r w:rsidR="00443CA4" w:rsidRPr="00443CA4">
        <w:rPr>
          <w:rFonts w:cstheme="minorHAnsi"/>
        </w:rPr>
        <w:t>(</w:t>
      </w:r>
      <w:r w:rsidR="00C41159">
        <w:rPr>
          <w:rFonts w:cstheme="minorHAnsi"/>
        </w:rPr>
        <w:t>400</w:t>
      </w:r>
      <w:r w:rsidR="00443CA4" w:rsidRPr="00443CA4">
        <w:rPr>
          <w:rFonts w:cstheme="minorHAnsi"/>
        </w:rPr>
        <w:t>00)</w:t>
      </w:r>
      <w:r w:rsidR="00823868" w:rsidRPr="00275DB6">
        <w:rPr>
          <w:rFonts w:cstheme="minorHAnsi"/>
        </w:rPr>
        <w:t>/110-У</w:t>
      </w:r>
      <w:r w:rsidR="00C41159">
        <w:rPr>
          <w:rFonts w:cstheme="minorHAnsi"/>
        </w:rPr>
        <w:t>ХЛ</w:t>
      </w:r>
      <w:r w:rsidR="00823868" w:rsidRPr="00275DB6">
        <w:rPr>
          <w:rFonts w:cstheme="minorHAnsi"/>
        </w:rPr>
        <w:t>1 имеет следующие характеристики:</w:t>
      </w:r>
    </w:p>
    <w:p w:rsidR="00823868" w:rsidRPr="006D1330" w:rsidRDefault="00823868" w:rsidP="008E717B">
      <w:pPr>
        <w:pStyle w:val="afffffffffff4"/>
      </w:pPr>
      <w:r w:rsidRPr="006D1330">
        <w:t>номинальное напряжение обмотки ВН 115,0 </w:t>
      </w:r>
      <w:proofErr w:type="spellStart"/>
      <w:r w:rsidRPr="006D1330">
        <w:t>кB</w:t>
      </w:r>
      <w:proofErr w:type="spellEnd"/>
      <w:r w:rsidRPr="006D1330">
        <w:t>;</w:t>
      </w:r>
    </w:p>
    <w:p w:rsidR="00823868" w:rsidRPr="006D1330" w:rsidRDefault="00823868" w:rsidP="008E717B">
      <w:pPr>
        <w:pStyle w:val="afffffffffff4"/>
      </w:pPr>
      <w:r w:rsidRPr="006D1330">
        <w:t>ном</w:t>
      </w:r>
      <w:r w:rsidR="00902EF7" w:rsidRPr="006D1330">
        <w:t xml:space="preserve">инальное напряжение обмотки НН </w:t>
      </w:r>
      <w:r w:rsidR="00104E5F">
        <w:t>10,5</w:t>
      </w:r>
      <w:r w:rsidR="006713D0">
        <w:t> кВ</w:t>
      </w:r>
      <w:r w:rsidRPr="006D1330">
        <w:t>;</w:t>
      </w:r>
    </w:p>
    <w:p w:rsidR="00823868" w:rsidRPr="006D1330" w:rsidRDefault="00823868" w:rsidP="008E717B">
      <w:pPr>
        <w:pStyle w:val="afffffffffff4"/>
      </w:pPr>
      <w:r w:rsidRPr="006D1330">
        <w:t xml:space="preserve">группа соединения обмоток </w:t>
      </w:r>
      <w:proofErr w:type="spellStart"/>
      <w:r w:rsidRPr="006D1330">
        <w:t>Yn</w:t>
      </w:r>
      <w:proofErr w:type="spellEnd"/>
      <w:r w:rsidRPr="006D1330">
        <w:t xml:space="preserve">/Δ-11; </w:t>
      </w:r>
    </w:p>
    <w:p w:rsidR="00823868" w:rsidRPr="006D1330" w:rsidRDefault="00823868" w:rsidP="008E717B">
      <w:pPr>
        <w:pStyle w:val="afffffffffff4"/>
      </w:pPr>
      <w:r w:rsidRPr="006D1330">
        <w:t xml:space="preserve">устройство, установленное в </w:t>
      </w:r>
      <w:proofErr w:type="spellStart"/>
      <w:r w:rsidRPr="006D1330">
        <w:t>нейтрали</w:t>
      </w:r>
      <w:proofErr w:type="spellEnd"/>
      <w:r w:rsidRPr="006D1330">
        <w:t xml:space="preserve"> трансформатора, с предела</w:t>
      </w:r>
      <w:r w:rsidR="0003520F">
        <w:t xml:space="preserve">ми регулирования напряжения </w:t>
      </w:r>
      <w:r w:rsidR="00770479">
        <w:t xml:space="preserve">под нагрузкой (РПН) </w:t>
      </w:r>
      <w:r w:rsidR="0003520F">
        <w:t>115(+</w:t>
      </w:r>
      <w:r w:rsidR="00D401F2">
        <w:t>9</w:t>
      </w:r>
      <w:r w:rsidR="0003520F">
        <w:t>/-</w:t>
      </w:r>
      <w:r w:rsidR="00D401F2">
        <w:t>9</w:t>
      </w:r>
      <w:r w:rsidR="0003520F">
        <w:t>)</w:t>
      </w:r>
      <w:r w:rsidRPr="006D1330">
        <w:t>х1,</w:t>
      </w:r>
      <w:r w:rsidR="00D401F2">
        <w:t>78</w:t>
      </w:r>
      <w:r w:rsidRPr="006D1330">
        <w:t>%, </w:t>
      </w:r>
      <w:proofErr w:type="spellStart"/>
      <w:r w:rsidRPr="006D1330">
        <w:t>кB</w:t>
      </w:r>
      <w:proofErr w:type="spellEnd"/>
      <w:r w:rsidRPr="006D1330">
        <w:t>;</w:t>
      </w:r>
    </w:p>
    <w:p w:rsidR="00823868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Силовой трансформатор соответствует требованиям ГОСТ Р 52719—2007 «Трансформаторы силовые. Общие технические условия» [10] и ГОСТ 12965</w:t>
      </w:r>
      <w:r w:rsidRPr="00275DB6">
        <w:rPr>
          <w:rFonts w:cstheme="minorHAnsi"/>
        </w:rPr>
        <w:noBreakHyphen/>
        <w:t>85 «Трансформаторы силовые масляные общего назначения классов напряжения 110 и 150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» [11].</w:t>
      </w:r>
    </w:p>
    <w:p w:rsidR="002971E9" w:rsidRPr="00A13225" w:rsidRDefault="00551A0F" w:rsidP="00A13225">
      <w:pPr>
        <w:pStyle w:val="a7"/>
        <w:outlineLvl w:val="0"/>
        <w:rPr>
          <w:rFonts w:cstheme="minorHAnsi"/>
          <w:lang w:val="ru-RU"/>
        </w:rPr>
      </w:pPr>
      <w:bookmarkStart w:id="20" w:name="_Toc407297129"/>
      <w:bookmarkStart w:id="21" w:name="_Toc440636057"/>
      <w:bookmarkStart w:id="22" w:name="_Toc19106479"/>
      <w:r w:rsidRPr="00275DB6">
        <w:rPr>
          <w:rFonts w:cstheme="minorHAnsi"/>
          <w:lang w:val="ru-RU"/>
        </w:rPr>
        <w:t xml:space="preserve">РАБОЧИЙ И АВАРИЙНЫЙ РЕЖИМЫ РАБОТЫ </w:t>
      </w:r>
      <w:r w:rsidR="00E6754B">
        <w:rPr>
          <w:rFonts w:cstheme="minorHAnsi"/>
          <w:lang w:val="ru-RU"/>
        </w:rPr>
        <w:t>ТРАНСФОРМ</w:t>
      </w:r>
      <w:r w:rsidRPr="00275DB6">
        <w:rPr>
          <w:rFonts w:cstheme="minorHAnsi"/>
          <w:lang w:val="ru-RU"/>
        </w:rPr>
        <w:t>АТОРНОЙ ПОДСТАНЦИИ</w:t>
      </w:r>
      <w:bookmarkEnd w:id="20"/>
      <w:bookmarkEnd w:id="21"/>
      <w:bookmarkEnd w:id="22"/>
    </w:p>
    <w:p w:rsidR="002971E9" w:rsidRPr="002971E9" w:rsidRDefault="002971E9" w:rsidP="002971E9">
      <w:pPr>
        <w:pStyle w:val="affffffffff9"/>
        <w:rPr>
          <w:rFonts w:cstheme="minorHAnsi"/>
        </w:rPr>
      </w:pPr>
      <w:r w:rsidRPr="002971E9">
        <w:rPr>
          <w:rFonts w:cstheme="minorHAnsi"/>
        </w:rPr>
        <w:t>Мобильно-модульная трансформаторная подстанция может осуществлять работу в одиночном режиме или совместном режиме с ПС, или аналогичной ММПС.</w:t>
      </w:r>
    </w:p>
    <w:p w:rsidR="002971E9" w:rsidRPr="002971E9" w:rsidRDefault="002971E9" w:rsidP="002971E9">
      <w:pPr>
        <w:pStyle w:val="affffffffff9"/>
        <w:rPr>
          <w:rFonts w:cstheme="minorHAnsi"/>
        </w:rPr>
      </w:pPr>
      <w:r w:rsidRPr="002971E9">
        <w:rPr>
          <w:rFonts w:cstheme="minorHAnsi"/>
        </w:rPr>
        <w:t>Количество отходящих от РУ-10 кВ линий равно четырём при работе в одиночном режиме, и трём – при работе с ПС или аналогичной ММПС.</w:t>
      </w:r>
    </w:p>
    <w:p w:rsidR="002971E9" w:rsidRPr="002971E9" w:rsidRDefault="002971E9" w:rsidP="002971E9">
      <w:pPr>
        <w:pStyle w:val="affffffffff9"/>
        <w:rPr>
          <w:rFonts w:cstheme="minorHAnsi"/>
        </w:rPr>
      </w:pPr>
      <w:r w:rsidRPr="002971E9">
        <w:rPr>
          <w:rFonts w:cstheme="minorHAnsi"/>
        </w:rPr>
        <w:lastRenderedPageBreak/>
        <w:t>Работа в одиночном режиме позволяет осуществлять электроснабжение потребителей по III категории надёжности электроснабжения.</w:t>
      </w:r>
    </w:p>
    <w:p w:rsidR="002971E9" w:rsidRPr="002971E9" w:rsidRDefault="002971E9" w:rsidP="002971E9">
      <w:pPr>
        <w:pStyle w:val="affffffffff9"/>
        <w:rPr>
          <w:rFonts w:cstheme="minorHAnsi"/>
        </w:rPr>
      </w:pPr>
      <w:r w:rsidRPr="002971E9">
        <w:rPr>
          <w:rFonts w:cstheme="minorHAnsi"/>
        </w:rPr>
        <w:t>Работа в совместном режиме с ПС или аналогичной ММПС позволяет осуществлять электроснабжение потребителей по I категории надёжности электроснабжения.</w:t>
      </w:r>
    </w:p>
    <w:p w:rsidR="00823868" w:rsidRPr="00275DB6" w:rsidRDefault="00823868" w:rsidP="00B05149">
      <w:pPr>
        <w:pStyle w:val="a7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  <w:lang w:val="ru-RU"/>
        </w:rPr>
      </w:pPr>
      <w:bookmarkStart w:id="23" w:name="_Toc440636058"/>
      <w:bookmarkStart w:id="24" w:name="_Toc19106480"/>
      <w:r w:rsidRPr="00275DB6">
        <w:rPr>
          <w:rFonts w:cstheme="minorHAnsi"/>
          <w:lang w:val="ru-RU"/>
        </w:rPr>
        <w:t>Срабатывание устройств РЗА на отключение</w:t>
      </w:r>
      <w:bookmarkEnd w:id="23"/>
      <w:bookmarkEnd w:id="24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При срабатывании устройств РЗА происходит селективное отключение (локализация) поврежденного элемента ММПС и выполняется тем самым </w:t>
      </w:r>
      <w:r w:rsidR="00606E12" w:rsidRPr="00275DB6">
        <w:rPr>
          <w:rFonts w:cstheme="minorHAnsi"/>
        </w:rPr>
        <w:t>локализацию</w:t>
      </w:r>
      <w:r w:rsidRPr="00275DB6">
        <w:rPr>
          <w:rFonts w:cstheme="minorHAnsi"/>
        </w:rPr>
        <w:t xml:space="preserve"> аварийного режима. Срабатывание устройств РЗА фиксируется встроенными в эти устройства РАС, происходит срабатывание сигнализации на ПС и передача сигнала по каналам телемеханики о аварийном отключении, и причине его вызвавшей. По поступившему сигналу происходит отправка на ММПС выездной бригады для ликвидации причин и последствий аварии.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АКБ. В этом режиме все устройства ПС отключаются после разряда АКБ. Минимальная длительность такого режима работы - 2 часа (выбранное расчетное время питание от АКБ – </w:t>
      </w:r>
      <w:r w:rsidR="00870C00">
        <w:rPr>
          <w:rFonts w:cstheme="minorHAnsi"/>
        </w:rPr>
        <w:t>2</w:t>
      </w:r>
      <w:r w:rsidRPr="00275DB6">
        <w:rPr>
          <w:rFonts w:cstheme="minorHAnsi"/>
        </w:rPr>
        <w:t xml:space="preserve"> часа). При </w:t>
      </w:r>
      <w:r w:rsidR="00BB7CAC">
        <w:rPr>
          <w:rFonts w:cstheme="minorHAnsi"/>
        </w:rPr>
        <w:t>исчезновении</w:t>
      </w:r>
      <w:r w:rsidRPr="00275DB6">
        <w:rPr>
          <w:rFonts w:cstheme="minorHAnsi"/>
        </w:rPr>
        <w:t xml:space="preserve"> питания на щите ЩСН</w:t>
      </w:r>
      <w:r w:rsidR="007520A3" w:rsidRPr="00275DB6">
        <w:rPr>
          <w:rFonts w:cstheme="minorHAnsi"/>
        </w:rPr>
        <w:t>,</w:t>
      </w:r>
      <w:r w:rsidRPr="00275DB6">
        <w:rPr>
          <w:rFonts w:cstheme="minorHAnsi"/>
        </w:rPr>
        <w:t xml:space="preserve"> происходит срабатывание сигнализации на ПС и  передача ТС по каналам телемеханики о данном событии.</w:t>
      </w:r>
    </w:p>
    <w:p w:rsidR="00823868" w:rsidRPr="00275DB6" w:rsidRDefault="00823868" w:rsidP="00B05149">
      <w:pPr>
        <w:pStyle w:val="a7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</w:rPr>
      </w:pPr>
      <w:bookmarkStart w:id="25" w:name="_Toc440636059"/>
      <w:bookmarkStart w:id="26" w:name="_Toc19106481"/>
      <w:proofErr w:type="spellStart"/>
      <w:r w:rsidRPr="00275DB6">
        <w:rPr>
          <w:rFonts w:cstheme="minorHAnsi"/>
        </w:rPr>
        <w:t>Срабатывание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устройств</w:t>
      </w:r>
      <w:proofErr w:type="spellEnd"/>
      <w:r w:rsidRPr="00275DB6">
        <w:rPr>
          <w:rFonts w:cstheme="minorHAnsi"/>
        </w:rPr>
        <w:t xml:space="preserve"> РЗА </w:t>
      </w:r>
      <w:proofErr w:type="spellStart"/>
      <w:r w:rsidRPr="00275DB6">
        <w:rPr>
          <w:rFonts w:cstheme="minorHAnsi"/>
        </w:rPr>
        <w:t>на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сигнал</w:t>
      </w:r>
      <w:bookmarkEnd w:id="25"/>
      <w:bookmarkEnd w:id="26"/>
      <w:proofErr w:type="spellEnd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и  передача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275DB6">
        <w:rPr>
          <w:rFonts w:cstheme="minorHAnsi"/>
        </w:rPr>
        <w:t>а</w:t>
      </w:r>
      <w:r w:rsidRPr="00275DB6">
        <w:rPr>
          <w:rFonts w:cstheme="minorHAnsi"/>
        </w:rPr>
        <w:t xml:space="preserve"> ТУ для недопущения аварии либо отправке на ММПС выездной бригады для устранения неисправности.</w:t>
      </w:r>
    </w:p>
    <w:p w:rsidR="00823868" w:rsidRPr="00275DB6" w:rsidRDefault="00823868" w:rsidP="0039340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27" w:name="_Toc440636061"/>
      <w:bookmarkStart w:id="28" w:name="_Toc19106482"/>
      <w:proofErr w:type="spellStart"/>
      <w:r w:rsidRPr="00275DB6">
        <w:rPr>
          <w:rFonts w:cstheme="minorHAnsi"/>
        </w:rPr>
        <w:t>Срабатывание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датчиков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пожарной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сигнализации</w:t>
      </w:r>
      <w:bookmarkEnd w:id="27"/>
      <w:bookmarkEnd w:id="28"/>
      <w:proofErr w:type="spellEnd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Для недопущения распространения огня в ММПС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ММПС пожарной бригады для ликвидации пожара.</w:t>
      </w:r>
    </w:p>
    <w:p w:rsidR="00823868" w:rsidRPr="00275DB6" w:rsidRDefault="00823868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29" w:name="_Toc440636063"/>
      <w:bookmarkStart w:id="30" w:name="_Toc19106483"/>
      <w:r w:rsidRPr="00275DB6">
        <w:rPr>
          <w:rFonts w:cstheme="minorHAnsi"/>
          <w:lang w:val="ru-RU"/>
        </w:rPr>
        <w:t xml:space="preserve">Выход из строя одного из щитов </w:t>
      </w:r>
      <w:bookmarkEnd w:id="29"/>
      <w:r w:rsidR="00F03F84">
        <w:rPr>
          <w:rFonts w:cstheme="minorHAnsi"/>
          <w:lang w:val="ru-RU"/>
        </w:rPr>
        <w:t>СОПТ</w:t>
      </w:r>
      <w:bookmarkEnd w:id="30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В случае выхода из строя одного из </w:t>
      </w:r>
      <w:r w:rsidR="00CB02EC">
        <w:rPr>
          <w:rFonts w:cstheme="minorHAnsi"/>
        </w:rPr>
        <w:t>зарядно-выпрямительных устройств</w:t>
      </w:r>
      <w:r w:rsidRPr="00275DB6">
        <w:rPr>
          <w:rFonts w:cstheme="minorHAnsi"/>
        </w:rPr>
        <w:t xml:space="preserve"> щита </w:t>
      </w:r>
      <w:r w:rsidR="00CB02EC">
        <w:rPr>
          <w:rFonts w:cstheme="minorHAnsi"/>
        </w:rPr>
        <w:t>СОПТ</w:t>
      </w:r>
      <w:r w:rsidRPr="00275DB6">
        <w:rPr>
          <w:rFonts w:cstheme="minorHAnsi"/>
        </w:rPr>
        <w:t>, восстановление напряжении на аварийной секции производится вручную оперативным персоналом.</w:t>
      </w:r>
    </w:p>
    <w:p w:rsidR="006C50EF" w:rsidRPr="00275DB6" w:rsidRDefault="006C50EF" w:rsidP="0039340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31" w:name="_Toc19106484"/>
      <w:r w:rsidRPr="00275DB6">
        <w:rPr>
          <w:rFonts w:cstheme="minorHAnsi"/>
          <w:lang w:val="ru-RU"/>
        </w:rPr>
        <w:t>Перегрев трансформатора собственных нужд</w:t>
      </w:r>
      <w:r w:rsidR="005F6D85" w:rsidRPr="00275DB6">
        <w:rPr>
          <w:rFonts w:cstheme="minorHAnsi"/>
          <w:lang w:val="ru-RU"/>
        </w:rPr>
        <w:t xml:space="preserve"> ТСН</w:t>
      </w:r>
      <w:bookmarkEnd w:id="31"/>
    </w:p>
    <w:p w:rsidR="006C50EF" w:rsidRPr="00275DB6" w:rsidRDefault="006C50EF" w:rsidP="006C50EF">
      <w:pPr>
        <w:pStyle w:val="affffffffff9"/>
        <w:rPr>
          <w:rFonts w:cstheme="minorHAnsi"/>
        </w:rPr>
      </w:pPr>
      <w:bookmarkStart w:id="32" w:name="_Toc440636064"/>
      <w:r w:rsidRPr="00275DB6">
        <w:rPr>
          <w:rFonts w:cstheme="minorHAnsi"/>
        </w:rPr>
        <w:t>В случае перегрева тра</w:t>
      </w:r>
      <w:r w:rsidR="005F6D85" w:rsidRPr="00275DB6">
        <w:rPr>
          <w:rFonts w:cstheme="minorHAnsi"/>
        </w:rPr>
        <w:t>нсформатора собственных нужд, происходит</w:t>
      </w:r>
      <w:r w:rsidRPr="00275DB6">
        <w:rPr>
          <w:rFonts w:cstheme="minorHAnsi"/>
        </w:rPr>
        <w:t xml:space="preserve"> </w:t>
      </w:r>
      <w:r w:rsidR="005F6D85" w:rsidRPr="00275DB6">
        <w:rPr>
          <w:rFonts w:cstheme="minorHAnsi"/>
        </w:rPr>
        <w:t xml:space="preserve">срабатывание выключателя нагрузки в ячейке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="005F6D85" w:rsidRPr="00275DB6">
        <w:rPr>
          <w:rFonts w:cstheme="minorHAnsi"/>
        </w:rPr>
        <w:t xml:space="preserve"> и ТСН отключатся. При п</w:t>
      </w:r>
      <w:r w:rsidR="00A13225">
        <w:rPr>
          <w:rFonts w:cstheme="minorHAnsi"/>
        </w:rPr>
        <w:t>ропадании питания на щите ЩСН</w:t>
      </w:r>
      <w:r w:rsidR="005F6D85" w:rsidRPr="00275DB6">
        <w:rPr>
          <w:rFonts w:cstheme="minorHAnsi"/>
        </w:rPr>
        <w:t xml:space="preserve"> со стороны ТСН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="00A13225">
        <w:rPr>
          <w:rFonts w:cstheme="minorHAnsi"/>
        </w:rPr>
        <w:t>, в щите ЩСН</w:t>
      </w:r>
      <w:r w:rsidR="005F6D85" w:rsidRPr="00275DB6">
        <w:rPr>
          <w:rFonts w:cstheme="minorHAnsi"/>
        </w:rPr>
        <w:t xml:space="preserve"> срабатывает АВР – включается секционный выключатель, и напряжение на секции шин восстанавливается.</w:t>
      </w:r>
    </w:p>
    <w:p w:rsidR="00823868" w:rsidRPr="00275DB6" w:rsidRDefault="00551A0F" w:rsidP="0039340E">
      <w:pPr>
        <w:pStyle w:val="a7"/>
        <w:outlineLvl w:val="0"/>
        <w:rPr>
          <w:rFonts w:cstheme="minorHAnsi"/>
          <w:lang w:val="ru-RU"/>
        </w:rPr>
      </w:pPr>
      <w:bookmarkStart w:id="33" w:name="_Toc19106485"/>
      <w:r w:rsidRPr="00275DB6">
        <w:rPr>
          <w:rFonts w:cstheme="minorHAnsi"/>
          <w:lang w:val="ru-RU"/>
        </w:rPr>
        <w:t xml:space="preserve">ОСНОВНЫЕ КОНСТРУКТИВНО-КОМПОНОВОЧНЫЕ </w:t>
      </w:r>
      <w:r w:rsidR="00520062" w:rsidRPr="00275DB6">
        <w:rPr>
          <w:rFonts w:cstheme="minorHAnsi"/>
          <w:lang w:val="ru-RU"/>
        </w:rPr>
        <w:t xml:space="preserve">И ТЕХНИЧЕСКИЕ </w:t>
      </w:r>
      <w:r w:rsidRPr="00275DB6">
        <w:rPr>
          <w:rFonts w:cstheme="minorHAnsi"/>
          <w:lang w:val="ru-RU"/>
        </w:rPr>
        <w:t>РЕШЕНИЯ</w:t>
      </w:r>
      <w:bookmarkEnd w:id="32"/>
      <w:bookmarkEnd w:id="33"/>
    </w:p>
    <w:p w:rsidR="00823868" w:rsidRPr="00275DB6" w:rsidRDefault="000C336B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Модуль ВН</w:t>
      </w:r>
      <w:r w:rsidR="00823868" w:rsidRPr="00275DB6">
        <w:rPr>
          <w:rFonts w:cstheme="minorHAnsi"/>
        </w:rPr>
        <w:t xml:space="preserve"> располагается на первом полуприцепе и состоит из: </w:t>
      </w:r>
    </w:p>
    <w:p w:rsidR="00823868" w:rsidRPr="00275DB6" w:rsidRDefault="00823868" w:rsidP="008E717B">
      <w:pPr>
        <w:pStyle w:val="afffffffffff4"/>
      </w:pPr>
      <w:r w:rsidRPr="00275DB6">
        <w:t xml:space="preserve">комплектного </w:t>
      </w:r>
      <w:proofErr w:type="spellStart"/>
      <w:r w:rsidRPr="00275DB6">
        <w:t>элегазового</w:t>
      </w:r>
      <w:proofErr w:type="spellEnd"/>
      <w:r w:rsidRPr="00275DB6">
        <w:t xml:space="preserve"> распределительного устройства</w:t>
      </w:r>
      <w:r w:rsidR="008F358F" w:rsidRPr="00275DB6">
        <w:t xml:space="preserve"> 1</w:t>
      </w:r>
      <w:r w:rsidR="00BA65CA">
        <w:t>10</w:t>
      </w:r>
      <w:r w:rsidR="006713D0">
        <w:t> кВ</w:t>
      </w:r>
      <w:r w:rsidR="00084059" w:rsidRPr="00275DB6">
        <w:t xml:space="preserve"> 2500 А</w:t>
      </w:r>
      <w:r w:rsidRPr="00275DB6">
        <w:t xml:space="preserve"> </w:t>
      </w:r>
      <w:r w:rsidR="008F358F" w:rsidRPr="00275DB6">
        <w:t>производства «</w:t>
      </w:r>
      <w:proofErr w:type="spellStart"/>
      <w:r w:rsidR="008F358F" w:rsidRPr="00275DB6">
        <w:t>Sieyua</w:t>
      </w:r>
      <w:r w:rsidR="00C450B7" w:rsidRPr="00275DB6">
        <w:t>n</w:t>
      </w:r>
      <w:proofErr w:type="spellEnd"/>
      <w:r w:rsidR="008F358F" w:rsidRPr="00275DB6">
        <w:t>» ZF28A-145</w:t>
      </w:r>
      <w:r w:rsidRPr="00275DB6">
        <w:t xml:space="preserve">; </w:t>
      </w:r>
    </w:p>
    <w:p w:rsidR="00823868" w:rsidRPr="00275DB6" w:rsidRDefault="00823868" w:rsidP="008E717B">
      <w:pPr>
        <w:pStyle w:val="afffffffffff4"/>
      </w:pPr>
      <w:r w:rsidRPr="00275DB6">
        <w:lastRenderedPageBreak/>
        <w:t>трансформатора силового 110/</w:t>
      </w:r>
      <w:r w:rsidR="00C311D4">
        <w:t>10</w:t>
      </w:r>
      <w:r w:rsidR="006713D0">
        <w:t> кВ</w:t>
      </w:r>
      <w:r w:rsidRPr="00275DB6">
        <w:t xml:space="preserve"> </w:t>
      </w:r>
      <w:r w:rsidR="002971E9" w:rsidRPr="002971E9">
        <w:t>4</w:t>
      </w:r>
      <w:r w:rsidR="00982493">
        <w:t xml:space="preserve"> МВА</w:t>
      </w:r>
      <w:r w:rsidR="0056638F" w:rsidRPr="00275DB6">
        <w:t xml:space="preserve"> </w:t>
      </w:r>
      <w:r w:rsidRPr="00275DB6">
        <w:t xml:space="preserve">типа </w:t>
      </w:r>
      <w:r w:rsidR="00D46459">
        <w:t>ТД</w:t>
      </w:r>
      <w:r w:rsidR="00FE3FE7">
        <w:t>Ц</w:t>
      </w:r>
      <w:r w:rsidR="00D46459">
        <w:t>Н-</w:t>
      </w:r>
      <w:r w:rsidR="000F070B">
        <w:t>25</w:t>
      </w:r>
      <w:r w:rsidR="00D46459">
        <w:t>000</w:t>
      </w:r>
      <w:r w:rsidR="002971E9" w:rsidRPr="002971E9">
        <w:t>(</w:t>
      </w:r>
      <w:r w:rsidR="000F070B">
        <w:t>400</w:t>
      </w:r>
      <w:r w:rsidR="002971E9" w:rsidRPr="002971E9">
        <w:t>00)</w:t>
      </w:r>
      <w:r w:rsidRPr="00275DB6">
        <w:t>/110-</w:t>
      </w:r>
      <w:r w:rsidR="00C41159">
        <w:t>УХЛ1</w:t>
      </w:r>
      <w:r w:rsidRPr="00275DB6">
        <w:t xml:space="preserve">, с установленным </w:t>
      </w:r>
      <w:r w:rsidR="00B74A42">
        <w:t>РПН</w:t>
      </w:r>
      <w:r w:rsidRPr="00275DB6">
        <w:t>;</w:t>
      </w:r>
    </w:p>
    <w:p w:rsidR="00EB4196" w:rsidRPr="00EB4196" w:rsidRDefault="00EB4196" w:rsidP="00EB4196">
      <w:pPr>
        <w:pStyle w:val="afffffffffff4"/>
      </w:pPr>
      <w:r w:rsidRPr="00EB4196">
        <w:t xml:space="preserve">заземлителя </w:t>
      </w:r>
      <w:proofErr w:type="spellStart"/>
      <w:r w:rsidRPr="00EB4196">
        <w:t>нейтрали</w:t>
      </w:r>
      <w:proofErr w:type="spellEnd"/>
      <w:r w:rsidRPr="00EB4196">
        <w:t xml:space="preserve"> трансформатора ЗОН-110Б-I УХЛ кВ производства ЗАО «ЗЭТО»</w:t>
      </w:r>
    </w:p>
    <w:p w:rsidR="00485D7B" w:rsidRDefault="00EB4196" w:rsidP="00EB4196">
      <w:pPr>
        <w:pStyle w:val="afffffffffff4"/>
        <w:numPr>
          <w:ilvl w:val="0"/>
          <w:numId w:val="0"/>
        </w:numPr>
        <w:ind w:left="1353"/>
      </w:pPr>
      <w:r w:rsidRPr="00EB4196">
        <w:t xml:space="preserve">(заземлитель </w:t>
      </w:r>
      <w:proofErr w:type="spellStart"/>
      <w:r w:rsidRPr="00EB4196">
        <w:t>нейтрали</w:t>
      </w:r>
      <w:proofErr w:type="spellEnd"/>
      <w:r w:rsidRPr="00EB4196">
        <w:t xml:space="preserve"> 110 кВ, ОПН 110/56/10/750, кабельная муфта 52 кВ);</w:t>
      </w:r>
    </w:p>
    <w:p w:rsidR="00823868" w:rsidRPr="00275DB6" w:rsidRDefault="00823868" w:rsidP="00485D7B">
      <w:pPr>
        <w:pStyle w:val="afffffffffff4"/>
      </w:pPr>
      <w:r w:rsidRPr="00275DB6">
        <w:t xml:space="preserve">шкафа управления системой охлаждения силового трансформатора </w:t>
      </w:r>
      <w:r w:rsidR="00931EAA" w:rsidRPr="00275DB6">
        <w:t>«</w:t>
      </w:r>
      <w:r w:rsidRPr="00275DB6">
        <w:t>ШУ-ДЦ</w:t>
      </w:r>
      <w:r w:rsidR="00931EAA" w:rsidRPr="00275DB6">
        <w:t>»</w:t>
      </w:r>
      <w:r w:rsidRPr="00275DB6">
        <w:t>;</w:t>
      </w:r>
    </w:p>
    <w:p w:rsidR="00437E3E" w:rsidRPr="00275DB6" w:rsidRDefault="00437E3E" w:rsidP="008E717B">
      <w:pPr>
        <w:pStyle w:val="afffffffffff4"/>
      </w:pPr>
      <w:r w:rsidRPr="00275DB6">
        <w:t xml:space="preserve">шкафа управления КРУЭ </w:t>
      </w:r>
      <w:r w:rsidR="00931EAA" w:rsidRPr="00275DB6">
        <w:t>«</w:t>
      </w:r>
      <w:r w:rsidRPr="00275DB6">
        <w:t>ШУ</w:t>
      </w:r>
      <w:r w:rsidR="00FB526E" w:rsidRPr="00275DB6">
        <w:t>-</w:t>
      </w:r>
      <w:r w:rsidRPr="00275DB6">
        <w:t>КРУЭ</w:t>
      </w:r>
      <w:r w:rsidR="00931EAA" w:rsidRPr="00275DB6">
        <w:t>»</w:t>
      </w:r>
      <w:r w:rsidRPr="00275DB6">
        <w:t>;</w:t>
      </w:r>
    </w:p>
    <w:p w:rsidR="00823868" w:rsidRPr="00275DB6" w:rsidRDefault="00823868" w:rsidP="008E717B">
      <w:pPr>
        <w:pStyle w:val="afffffffffff4"/>
      </w:pPr>
      <w:r w:rsidRPr="00275DB6">
        <w:t xml:space="preserve">шкафа </w:t>
      </w:r>
      <w:r w:rsidR="00AE1246" w:rsidRPr="00275DB6">
        <w:t>управления РПН трансформатора</w:t>
      </w:r>
      <w:r w:rsidR="00EE7581" w:rsidRPr="00275DB6">
        <w:t xml:space="preserve"> </w:t>
      </w:r>
      <w:r w:rsidR="00931EAA" w:rsidRPr="00275DB6">
        <w:t>«</w:t>
      </w:r>
      <w:r w:rsidR="00AE1246" w:rsidRPr="00275DB6">
        <w:t>ШУ</w:t>
      </w:r>
      <w:r w:rsidR="008D5AA4" w:rsidRPr="00275DB6">
        <w:t>-</w:t>
      </w:r>
      <w:r w:rsidR="00AE1246" w:rsidRPr="00275DB6">
        <w:t>РПН</w:t>
      </w:r>
      <w:r w:rsidR="00931EAA" w:rsidRPr="00275DB6">
        <w:t>»</w:t>
      </w:r>
      <w:r w:rsidRPr="00275DB6">
        <w:t>;</w:t>
      </w:r>
    </w:p>
    <w:p w:rsidR="00823868" w:rsidRPr="00240519" w:rsidRDefault="00EE7581" w:rsidP="008E717B">
      <w:pPr>
        <w:pStyle w:val="afffffffffff4"/>
        <w:rPr>
          <w:rFonts w:eastAsia="Times New Roman"/>
          <w:color w:val="auto"/>
          <w:szCs w:val="24"/>
        </w:rPr>
      </w:pPr>
      <w:r w:rsidRPr="00275DB6">
        <w:t xml:space="preserve">шкафа межмодульных соединений </w:t>
      </w:r>
      <w:r w:rsidR="00931EAA" w:rsidRPr="00275DB6">
        <w:t>«</w:t>
      </w:r>
      <w:r w:rsidR="00823868" w:rsidRPr="00275DB6">
        <w:t>ШК</w:t>
      </w:r>
      <w:r w:rsidRPr="00275DB6">
        <w:t>-</w:t>
      </w:r>
      <w:r w:rsidR="00823868" w:rsidRPr="00275DB6">
        <w:t>110</w:t>
      </w:r>
      <w:r w:rsidR="00931EAA" w:rsidRPr="00275DB6">
        <w:t>»</w:t>
      </w:r>
      <w:r w:rsidR="003A3BC1" w:rsidRPr="00275DB6">
        <w:t>;</w:t>
      </w:r>
    </w:p>
    <w:p w:rsidR="00240519" w:rsidRPr="00275DB6" w:rsidRDefault="00240519" w:rsidP="008E717B">
      <w:pPr>
        <w:pStyle w:val="afffffffffff4"/>
      </w:pPr>
      <w:r w:rsidRPr="00275DB6">
        <w:t>шкафа</w:t>
      </w:r>
      <w:r>
        <w:t xml:space="preserve"> телемеханики и учёта;</w:t>
      </w:r>
    </w:p>
    <w:p w:rsidR="003A3BC1" w:rsidRPr="00275DB6" w:rsidRDefault="003A3BC1" w:rsidP="008E717B">
      <w:pPr>
        <w:pStyle w:val="afffffffffff4"/>
      </w:pPr>
      <w:r w:rsidRPr="00275DB6">
        <w:t xml:space="preserve">щит питания собственных нужд модуля </w:t>
      </w:r>
      <w:r w:rsidR="00EE7581" w:rsidRPr="00275DB6">
        <w:t>ВН</w:t>
      </w:r>
      <w:r w:rsidR="00B03930" w:rsidRPr="00275DB6">
        <w:t xml:space="preserve"> </w:t>
      </w:r>
      <w:r w:rsidR="00931EAA" w:rsidRPr="00275DB6">
        <w:t>«</w:t>
      </w:r>
      <w:r w:rsidR="00B03930" w:rsidRPr="00275DB6">
        <w:t>ЩСН-ВН</w:t>
      </w:r>
      <w:r w:rsidR="00931EAA" w:rsidRPr="00275DB6">
        <w:t>»</w:t>
      </w:r>
      <w:r w:rsidR="00EE7581" w:rsidRPr="00275DB6">
        <w:t>;</w:t>
      </w:r>
    </w:p>
    <w:p w:rsidR="00EE7581" w:rsidRPr="00275DB6" w:rsidRDefault="00EE7581" w:rsidP="008E717B">
      <w:pPr>
        <w:pStyle w:val="afffffffffff4"/>
      </w:pPr>
      <w:r w:rsidRPr="00275DB6">
        <w:t xml:space="preserve">щит автоматической </w:t>
      </w:r>
      <w:r w:rsidR="00B03930" w:rsidRPr="00275DB6">
        <w:t xml:space="preserve">охранно-пожарной сигнализации </w:t>
      </w:r>
      <w:r w:rsidR="00931EAA" w:rsidRPr="00275DB6">
        <w:t>«</w:t>
      </w:r>
      <w:r w:rsidRPr="00275DB6">
        <w:t>ОПС-ВН (РИП 12)</w:t>
      </w:r>
      <w:r w:rsidR="00931EAA" w:rsidRPr="00275DB6">
        <w:t>»</w:t>
      </w:r>
      <w:r w:rsidR="00CC6713" w:rsidRPr="00275DB6">
        <w:t>;</w:t>
      </w:r>
    </w:p>
    <w:p w:rsidR="00CC6713" w:rsidRDefault="00CC6713" w:rsidP="008E717B">
      <w:pPr>
        <w:pStyle w:val="afffffffffff4"/>
      </w:pPr>
      <w:r w:rsidRPr="00275DB6">
        <w:t xml:space="preserve">щит управления вентиляцией </w:t>
      </w:r>
      <w:r w:rsidR="00931EAA" w:rsidRPr="00275DB6">
        <w:t>«</w:t>
      </w:r>
      <w:r w:rsidRPr="00275DB6">
        <w:t>ЩУВ-</w:t>
      </w:r>
      <w:r w:rsidR="00A00CED">
        <w:t>2</w:t>
      </w:r>
      <w:r w:rsidR="00931EAA" w:rsidRPr="00275DB6">
        <w:t>»</w:t>
      </w:r>
      <w:r w:rsidRPr="00275DB6">
        <w:t xml:space="preserve">; </w:t>
      </w:r>
    </w:p>
    <w:p w:rsidR="00823868" w:rsidRPr="00275DB6" w:rsidRDefault="000C336B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Модуль НН</w:t>
      </w:r>
      <w:r w:rsidR="00823868" w:rsidRPr="00275DB6">
        <w:rPr>
          <w:rFonts w:cstheme="minorHAnsi"/>
        </w:rPr>
        <w:t xml:space="preserve"> располагается на втором полуприцепе и конструктивно разделяется на две секции: ОПУ и 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="00823868" w:rsidRPr="00275DB6">
        <w:rPr>
          <w:rFonts w:cstheme="minorHAnsi"/>
        </w:rPr>
        <w:t>, отделённые друг от друга металлической перегородкой: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В состав секции 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:rsidR="00823868" w:rsidRPr="00275DB6" w:rsidRDefault="00823868" w:rsidP="008E717B">
      <w:pPr>
        <w:pStyle w:val="afffffffffff4"/>
      </w:pPr>
      <w:r w:rsidRPr="00275DB6">
        <w:t xml:space="preserve">ячейка вводная с вакуумным выключателем </w:t>
      </w:r>
      <w:r w:rsidR="00582633" w:rsidRPr="00275DB6">
        <w:t>10кВ</w:t>
      </w:r>
      <w:r w:rsidRPr="00275DB6">
        <w:t xml:space="preserve"> </w:t>
      </w:r>
      <w:r w:rsidR="007C70D1" w:rsidRPr="00275DB6">
        <w:t>VF-12</w:t>
      </w:r>
      <w:r w:rsidRPr="00275DB6">
        <w:t xml:space="preserve">, </w:t>
      </w:r>
      <w:r w:rsidR="000F070B">
        <w:t>25</w:t>
      </w:r>
      <w:r w:rsidR="00352FF3">
        <w:t>0</w:t>
      </w:r>
      <w:r w:rsidR="003B0FF2">
        <w:t>0</w:t>
      </w:r>
      <w:r w:rsidR="0066588A">
        <w:t> А</w:t>
      </w:r>
      <w:r w:rsidR="000F070B">
        <w:t xml:space="preserve"> – 1шт </w:t>
      </w:r>
      <w:r w:rsidR="000F070B" w:rsidRPr="00275DB6">
        <w:t>А</w:t>
      </w:r>
      <w:r w:rsidR="000F070B">
        <w:t xml:space="preserve"> (</w:t>
      </w:r>
      <w:r w:rsidR="000F070B" w:rsidRPr="00275DB6">
        <w:t>VF12-</w:t>
      </w:r>
      <w:r w:rsidR="000F070B">
        <w:t>400</w:t>
      </w:r>
      <w:r w:rsidR="000F070B" w:rsidRPr="00275DB6">
        <w:t xml:space="preserve">0-31,5 </w:t>
      </w:r>
      <w:r w:rsidR="000F070B">
        <w:t>400</w:t>
      </w:r>
      <w:r w:rsidR="000F070B" w:rsidRPr="00275DB6">
        <w:t xml:space="preserve">0 А; ток отключения </w:t>
      </w:r>
      <w:r w:rsidR="000F070B">
        <w:t>40</w:t>
      </w:r>
      <w:r w:rsidR="000F070B" w:rsidRPr="00275DB6">
        <w:t xml:space="preserve"> кА</w:t>
      </w:r>
      <w:r w:rsidR="000F070B">
        <w:t xml:space="preserve"> при 40 МВА)</w:t>
      </w:r>
      <w:r w:rsidR="000F070B" w:rsidRPr="000F070B">
        <w:t>;</w:t>
      </w:r>
    </w:p>
    <w:p w:rsidR="00823868" w:rsidRPr="00275DB6" w:rsidRDefault="00823868" w:rsidP="008E717B">
      <w:pPr>
        <w:pStyle w:val="afffffffffff4"/>
      </w:pPr>
      <w:r w:rsidRPr="00275DB6">
        <w:t xml:space="preserve">ячейки отходящей линии с вакуумным выключателем </w:t>
      </w:r>
      <w:r w:rsidR="00C311D4">
        <w:t>10</w:t>
      </w:r>
      <w:r w:rsidR="006713D0">
        <w:t> кВ</w:t>
      </w:r>
      <w:r w:rsidRPr="00275DB6">
        <w:t xml:space="preserve"> VF-</w:t>
      </w:r>
      <w:r w:rsidR="00582633" w:rsidRPr="00275DB6">
        <w:t>12</w:t>
      </w:r>
      <w:r w:rsidRPr="00275DB6">
        <w:t xml:space="preserve">, </w:t>
      </w:r>
      <w:r w:rsidR="000F070B">
        <w:t>125</w:t>
      </w:r>
      <w:r w:rsidR="00230A95">
        <w:t>0</w:t>
      </w:r>
      <w:r w:rsidR="0066588A">
        <w:t> А</w:t>
      </w:r>
      <w:r w:rsidRPr="00275DB6">
        <w:t xml:space="preserve"> – </w:t>
      </w:r>
      <w:r w:rsidR="00352FF3">
        <w:t>4</w:t>
      </w:r>
      <w:r w:rsidRPr="00275DB6">
        <w:t xml:space="preserve"> шт.;</w:t>
      </w:r>
    </w:p>
    <w:p w:rsidR="00823868" w:rsidRPr="00275DB6" w:rsidRDefault="00823868" w:rsidP="008E717B">
      <w:pPr>
        <w:pStyle w:val="afffffffffff4"/>
      </w:pPr>
      <w:r w:rsidRPr="00275DB6">
        <w:t>ячейка с силовым трансформ</w:t>
      </w:r>
      <w:r w:rsidR="00443CA4">
        <w:t xml:space="preserve">атором собственных нужд (ТСН) </w:t>
      </w:r>
      <w:r w:rsidR="00443CA4" w:rsidRPr="00443CA4">
        <w:t>63</w:t>
      </w:r>
      <w:r w:rsidR="006713D0">
        <w:t> </w:t>
      </w:r>
      <w:proofErr w:type="spellStart"/>
      <w:r w:rsidR="006713D0">
        <w:t>кВ</w:t>
      </w:r>
      <w:r w:rsidRPr="00275DB6">
        <w:t>А</w:t>
      </w:r>
      <w:proofErr w:type="spellEnd"/>
      <w:r w:rsidRPr="00275DB6">
        <w:t xml:space="preserve"> – 1 шт.; </w:t>
      </w:r>
    </w:p>
    <w:p w:rsidR="00823868" w:rsidRDefault="00823868" w:rsidP="008E717B">
      <w:pPr>
        <w:pStyle w:val="afffffffffff4"/>
      </w:pPr>
      <w:r w:rsidRPr="00275DB6">
        <w:t xml:space="preserve">ячейка с </w:t>
      </w:r>
      <w:r w:rsidR="00582633" w:rsidRPr="00275DB6">
        <w:t>трансформатор</w:t>
      </w:r>
      <w:r w:rsidR="007C4D77">
        <w:t>ом напряжения</w:t>
      </w:r>
      <w:r w:rsidRPr="00275DB6">
        <w:t xml:space="preserve"> </w:t>
      </w:r>
      <w:r w:rsidR="00E6754B">
        <w:t>10</w:t>
      </w:r>
      <w:r w:rsidR="006713D0">
        <w:t> кВ</w:t>
      </w:r>
      <w:r w:rsidR="001F2985">
        <w:t xml:space="preserve"> </w:t>
      </w:r>
      <w:r w:rsidRPr="00275DB6">
        <w:t xml:space="preserve">– 1 шт.; </w:t>
      </w:r>
    </w:p>
    <w:p w:rsidR="00823868" w:rsidRPr="00275DB6" w:rsidRDefault="00823868" w:rsidP="00062A5D">
      <w:pPr>
        <w:pStyle w:val="affffffffff9"/>
        <w:rPr>
          <w:rFonts w:cstheme="minorHAnsi"/>
          <w:highlight w:val="yellow"/>
        </w:rPr>
      </w:pPr>
      <w:r w:rsidRPr="00275DB6">
        <w:rPr>
          <w:rFonts w:cstheme="minorHAnsi"/>
        </w:rPr>
        <w:t xml:space="preserve">В состав секции ОПУ входят: </w:t>
      </w:r>
    </w:p>
    <w:p w:rsidR="00823868" w:rsidRDefault="00823868" w:rsidP="008E717B">
      <w:pPr>
        <w:pStyle w:val="afffffffffff4"/>
      </w:pPr>
      <w:r w:rsidRPr="00275DB6">
        <w:t xml:space="preserve">шкаф </w:t>
      </w:r>
      <w:r w:rsidR="00A20272" w:rsidRPr="00275DB6">
        <w:t xml:space="preserve">защиты </w:t>
      </w:r>
      <w:r w:rsidRPr="00275DB6">
        <w:t>трансформатор</w:t>
      </w:r>
      <w:r w:rsidR="00A20272" w:rsidRPr="00275DB6">
        <w:t>а</w:t>
      </w:r>
      <w:r w:rsidR="0084790F">
        <w:t xml:space="preserve"> и автоматического регулирования напряжения трансформатора</w:t>
      </w:r>
      <w:r w:rsidR="00B03930" w:rsidRPr="00275DB6">
        <w:t xml:space="preserve"> </w:t>
      </w:r>
      <w:r w:rsidR="00981CBA" w:rsidRPr="00275DB6">
        <w:t>«</w:t>
      </w:r>
      <w:r w:rsidR="00B03930" w:rsidRPr="00275DB6">
        <w:t>ШЗТ</w:t>
      </w:r>
      <w:r w:rsidR="0084790F">
        <w:t xml:space="preserve"> и АРКТ</w:t>
      </w:r>
      <w:r w:rsidR="00981CBA" w:rsidRPr="00275DB6">
        <w:t>»</w:t>
      </w:r>
      <w:r w:rsidRPr="00275DB6">
        <w:t xml:space="preserve">; </w:t>
      </w:r>
    </w:p>
    <w:p w:rsidR="00707894" w:rsidRDefault="00B03930" w:rsidP="008E717B">
      <w:pPr>
        <w:pStyle w:val="afffffffffff4"/>
      </w:pPr>
      <w:r w:rsidRPr="00BB7CAC">
        <w:t xml:space="preserve">шкаф </w:t>
      </w:r>
      <w:r w:rsidR="0084790F">
        <w:t>управления,</w:t>
      </w:r>
      <w:r w:rsidR="007C4D77">
        <w:t xml:space="preserve"> </w:t>
      </w:r>
      <w:r w:rsidRPr="00BB7CAC">
        <w:t xml:space="preserve">сигнализации и </w:t>
      </w:r>
      <w:r w:rsidR="0084790F">
        <w:t>оперативной блокировки разъединителей «ШУС и ОБР</w:t>
      </w:r>
      <w:r w:rsidR="007C4D77">
        <w:t>»</w:t>
      </w:r>
      <w:r w:rsidRPr="00BB7CAC">
        <w:t>;</w:t>
      </w:r>
    </w:p>
    <w:p w:rsidR="00E42B7E" w:rsidRPr="00BB7CAC" w:rsidRDefault="00E42B7E" w:rsidP="00E42B7E">
      <w:pPr>
        <w:pStyle w:val="afffffffffff4"/>
      </w:pPr>
      <w:r w:rsidRPr="00BB7CAC">
        <w:t xml:space="preserve">шкаф </w:t>
      </w:r>
      <w:r>
        <w:t>автоматической частотной нагрузки и питания оперативных блокировок «ШАЧР и ПОБ»</w:t>
      </w:r>
      <w:r w:rsidRPr="00BB7CAC">
        <w:t>;</w:t>
      </w:r>
    </w:p>
    <w:p w:rsidR="00823868" w:rsidRPr="00275DB6" w:rsidRDefault="007C4D77" w:rsidP="008E717B">
      <w:pPr>
        <w:pStyle w:val="afffffffffff4"/>
      </w:pPr>
      <w:r>
        <w:t>щит</w:t>
      </w:r>
      <w:r w:rsidR="00A20272" w:rsidRPr="00275DB6">
        <w:t xml:space="preserve"> </w:t>
      </w:r>
      <w:r w:rsidR="00D35992">
        <w:t xml:space="preserve">оперативного </w:t>
      </w:r>
      <w:r w:rsidR="00A20272" w:rsidRPr="00275DB6">
        <w:t>постоянного</w:t>
      </w:r>
      <w:r w:rsidR="00823868" w:rsidRPr="00275DB6">
        <w:t xml:space="preserve"> </w:t>
      </w:r>
      <w:r w:rsidR="003E0E80" w:rsidRPr="00275DB6">
        <w:t xml:space="preserve">тока с зарядными устройствами </w:t>
      </w:r>
      <w:r w:rsidR="00981CBA" w:rsidRPr="00275DB6">
        <w:t>«</w:t>
      </w:r>
      <w:r>
        <w:t>ЩП</w:t>
      </w:r>
      <w:r w:rsidR="00D35992">
        <w:t>Т</w:t>
      </w:r>
      <w:r>
        <w:t>-1(2)</w:t>
      </w:r>
      <w:r w:rsidR="00981CBA" w:rsidRPr="00275DB6">
        <w:t>»</w:t>
      </w:r>
      <w:r w:rsidR="00823868" w:rsidRPr="00275DB6">
        <w:t xml:space="preserve">; </w:t>
      </w:r>
    </w:p>
    <w:p w:rsidR="00823868" w:rsidRPr="00275DB6" w:rsidRDefault="00823868" w:rsidP="008E717B">
      <w:pPr>
        <w:pStyle w:val="afffffffffff4"/>
      </w:pPr>
      <w:r w:rsidRPr="00275DB6">
        <w:t xml:space="preserve">шкаф </w:t>
      </w:r>
      <w:r w:rsidR="00A20272" w:rsidRPr="00275DB6">
        <w:t xml:space="preserve">с </w:t>
      </w:r>
      <w:r w:rsidRPr="00275DB6">
        <w:t>аккумуляторн</w:t>
      </w:r>
      <w:r w:rsidR="00A20272" w:rsidRPr="00275DB6">
        <w:t>ыми</w:t>
      </w:r>
      <w:r w:rsidRPr="00275DB6">
        <w:t xml:space="preserve"> батар</w:t>
      </w:r>
      <w:r w:rsidR="00AF48A2" w:rsidRPr="00275DB6">
        <w:t>е</w:t>
      </w:r>
      <w:r w:rsidR="00A20272" w:rsidRPr="00275DB6">
        <w:t>ями</w:t>
      </w:r>
      <w:r w:rsidRPr="00275DB6">
        <w:t xml:space="preserve"> </w:t>
      </w:r>
      <w:r w:rsidR="00981CBA" w:rsidRPr="00275DB6">
        <w:t>«</w:t>
      </w:r>
      <w:r w:rsidRPr="00275DB6">
        <w:t>ШАКБ</w:t>
      </w:r>
      <w:r w:rsidR="00981CBA" w:rsidRPr="00275DB6">
        <w:t>»</w:t>
      </w:r>
      <w:r w:rsidRPr="00275DB6">
        <w:t xml:space="preserve">; </w:t>
      </w:r>
    </w:p>
    <w:p w:rsidR="00823868" w:rsidRDefault="00823868" w:rsidP="008E717B">
      <w:pPr>
        <w:pStyle w:val="afffffffffff4"/>
      </w:pPr>
      <w:r w:rsidRPr="00275DB6">
        <w:t>шкаф системы телеуправления, телеси</w:t>
      </w:r>
      <w:r w:rsidR="003E0E80" w:rsidRPr="00275DB6">
        <w:t xml:space="preserve">гнализации и связи </w:t>
      </w:r>
      <w:r w:rsidR="00981CBA" w:rsidRPr="00275DB6">
        <w:t>«</w:t>
      </w:r>
      <w:r w:rsidRPr="00275DB6">
        <w:t>ШТМ</w:t>
      </w:r>
      <w:r w:rsidR="00E42B7E">
        <w:t> </w:t>
      </w:r>
      <w:r w:rsidRPr="00275DB6">
        <w:t>и</w:t>
      </w:r>
      <w:r w:rsidR="00E42B7E">
        <w:t> </w:t>
      </w:r>
      <w:r w:rsidRPr="00275DB6">
        <w:t>С</w:t>
      </w:r>
      <w:r w:rsidR="00981CBA" w:rsidRPr="00275DB6">
        <w:t>»</w:t>
      </w:r>
      <w:r w:rsidR="00E42B7E">
        <w:t>;</w:t>
      </w:r>
    </w:p>
    <w:p w:rsidR="00E42B7E" w:rsidRPr="00275DB6" w:rsidRDefault="00E42B7E" w:rsidP="001971B2">
      <w:pPr>
        <w:pStyle w:val="afffffffffff4"/>
      </w:pPr>
      <w:r w:rsidRPr="00275DB6">
        <w:t xml:space="preserve">шкаф </w:t>
      </w:r>
      <w:r>
        <w:t>а</w:t>
      </w:r>
      <w:r w:rsidRPr="00E42B7E">
        <w:t>втоматизированн</w:t>
      </w:r>
      <w:r>
        <w:t>ой</w:t>
      </w:r>
      <w:r w:rsidRPr="00E42B7E">
        <w:t xml:space="preserve"> информационно-измерительн</w:t>
      </w:r>
      <w:r>
        <w:t>ой</w:t>
      </w:r>
      <w:r w:rsidRPr="00E42B7E">
        <w:t xml:space="preserve"> систем</w:t>
      </w:r>
      <w:r>
        <w:t xml:space="preserve">ы </w:t>
      </w:r>
      <w:r w:rsidR="001971B2">
        <w:t xml:space="preserve">коммерческого/ </w:t>
      </w:r>
      <w:r w:rsidR="0084790F">
        <w:t>технического</w:t>
      </w:r>
      <w:r>
        <w:t xml:space="preserve"> учёта </w:t>
      </w:r>
      <w:r w:rsidRPr="00275DB6">
        <w:t xml:space="preserve"> </w:t>
      </w:r>
      <w:r w:rsidR="001971B2" w:rsidRPr="001971B2">
        <w:t xml:space="preserve">электрической энергии </w:t>
      </w:r>
      <w:r w:rsidRPr="00275DB6">
        <w:t>«</w:t>
      </w:r>
      <w:r w:rsidR="0084790F">
        <w:t>АИИС</w:t>
      </w:r>
      <w:r w:rsidR="001971B2">
        <w:t xml:space="preserve"> КУЭ/</w:t>
      </w:r>
      <w:r w:rsidR="0084790F">
        <w:t>Т</w:t>
      </w:r>
      <w:r>
        <w:t>УЭ</w:t>
      </w:r>
      <w:r w:rsidRPr="00275DB6">
        <w:t xml:space="preserve">»; </w:t>
      </w:r>
    </w:p>
    <w:p w:rsidR="00823868" w:rsidRPr="00275DB6" w:rsidRDefault="00823868" w:rsidP="008E717B">
      <w:pPr>
        <w:pStyle w:val="afffffffffff4"/>
      </w:pPr>
      <w:r w:rsidRPr="00275DB6">
        <w:t xml:space="preserve">шкаф межмодульных соединений </w:t>
      </w:r>
      <w:r w:rsidR="00981CBA" w:rsidRPr="00275DB6">
        <w:t>«</w:t>
      </w:r>
      <w:r w:rsidRPr="00275DB6">
        <w:t>ШК</w:t>
      </w:r>
      <w:r w:rsidR="001F2260" w:rsidRPr="00275DB6">
        <w:t>-</w:t>
      </w:r>
      <w:r w:rsidRPr="00275DB6">
        <w:t>10</w:t>
      </w:r>
      <w:r w:rsidR="00981CBA" w:rsidRPr="00275DB6">
        <w:t>»</w:t>
      </w:r>
      <w:r w:rsidRPr="00275DB6">
        <w:t xml:space="preserve">; </w:t>
      </w:r>
    </w:p>
    <w:p w:rsidR="00823868" w:rsidRPr="00275DB6" w:rsidRDefault="00823868" w:rsidP="008E717B">
      <w:pPr>
        <w:pStyle w:val="afffffffffff4"/>
      </w:pPr>
      <w:r w:rsidRPr="00275DB6">
        <w:t>щит питания собственных нужд модуля НН</w:t>
      </w:r>
      <w:r w:rsidR="00B03930" w:rsidRPr="00275DB6">
        <w:t xml:space="preserve"> </w:t>
      </w:r>
      <w:r w:rsidR="00981CBA" w:rsidRPr="00275DB6">
        <w:t>«</w:t>
      </w:r>
      <w:r w:rsidR="00B03930" w:rsidRPr="00275DB6">
        <w:t>ЩСН-НН</w:t>
      </w:r>
      <w:r w:rsidR="00981CBA" w:rsidRPr="00275DB6">
        <w:t>»</w:t>
      </w:r>
      <w:r w:rsidRPr="00275DB6">
        <w:t>;</w:t>
      </w:r>
    </w:p>
    <w:p w:rsidR="00823868" w:rsidRPr="00275DB6" w:rsidRDefault="00823868" w:rsidP="008E717B">
      <w:pPr>
        <w:pStyle w:val="afffffffffff4"/>
        <w:rPr>
          <w:rFonts w:eastAsia="Times New Roman"/>
          <w:color w:val="auto"/>
          <w:szCs w:val="24"/>
        </w:rPr>
      </w:pPr>
      <w:r w:rsidRPr="00275DB6">
        <w:t xml:space="preserve">щит автоматической охранно-пожарной сигнализации </w:t>
      </w:r>
      <w:r w:rsidR="00981CBA" w:rsidRPr="00275DB6">
        <w:t>«</w:t>
      </w:r>
      <w:r w:rsidRPr="00275DB6">
        <w:t>ОПС</w:t>
      </w:r>
      <w:r w:rsidR="00AF48A2" w:rsidRPr="00275DB6">
        <w:t>-НН (РИП</w:t>
      </w:r>
      <w:r w:rsidR="008C0935" w:rsidRPr="00275DB6">
        <w:t>-</w:t>
      </w:r>
      <w:r w:rsidR="00AF48A2" w:rsidRPr="00275DB6">
        <w:t>12)</w:t>
      </w:r>
      <w:r w:rsidR="00981CBA" w:rsidRPr="00275DB6">
        <w:t>»</w:t>
      </w:r>
      <w:r w:rsidRPr="00275DB6">
        <w:t xml:space="preserve">; </w:t>
      </w:r>
    </w:p>
    <w:p w:rsidR="00CC6713" w:rsidRDefault="00CC6713" w:rsidP="008E717B">
      <w:pPr>
        <w:pStyle w:val="afffffffffff4"/>
      </w:pPr>
      <w:r w:rsidRPr="00275DB6">
        <w:t xml:space="preserve">щит управления вентиляцией </w:t>
      </w:r>
      <w:r w:rsidR="00981CBA" w:rsidRPr="00275DB6">
        <w:t>«</w:t>
      </w:r>
      <w:r w:rsidRPr="00275DB6">
        <w:t>ЩУВ-1</w:t>
      </w:r>
      <w:r w:rsidR="00981CBA" w:rsidRPr="00275DB6">
        <w:t>»</w:t>
      </w:r>
      <w:r w:rsidRPr="00275DB6">
        <w:t xml:space="preserve">; </w:t>
      </w:r>
    </w:p>
    <w:p w:rsidR="000F070B" w:rsidRDefault="00986049" w:rsidP="000F070B">
      <w:pPr>
        <w:pStyle w:val="affffffffff9"/>
      </w:pPr>
      <w:r>
        <w:t>Устанавливаемое КРУЭ 110</w:t>
      </w:r>
      <w:r w:rsidR="006713D0">
        <w:t> кВ</w:t>
      </w:r>
      <w:r>
        <w:t xml:space="preserve">, производства </w:t>
      </w:r>
      <w:r w:rsidRPr="007E2A02">
        <w:t>"</w:t>
      </w:r>
      <w:proofErr w:type="spellStart"/>
      <w:r w:rsidRPr="007E2A02">
        <w:t>Sieyuan</w:t>
      </w:r>
      <w:proofErr w:type="spellEnd"/>
      <w:r w:rsidRPr="007E2A02">
        <w:t>" ZF28A</w:t>
      </w:r>
      <w:r>
        <w:t xml:space="preserve">-145 </w:t>
      </w:r>
      <w:r w:rsidRPr="000411AC">
        <w:t>аттестовано в НТЦ ФСК</w:t>
      </w:r>
      <w:r>
        <w:t xml:space="preserve"> и допущено к применению на объектах ОАО «Россети»</w:t>
      </w:r>
      <w:bookmarkStart w:id="34" w:name="_Toc19106486"/>
      <w:r w:rsidR="000F070B">
        <w:t>.</w:t>
      </w:r>
    </w:p>
    <w:p w:rsidR="000F070B" w:rsidRDefault="000F070B" w:rsidP="000F070B">
      <w:pPr>
        <w:pStyle w:val="affffffffff9"/>
      </w:pPr>
    </w:p>
    <w:p w:rsidR="00823868" w:rsidRPr="00275DB6" w:rsidRDefault="00D561B4" w:rsidP="000F070B">
      <w:pPr>
        <w:pStyle w:val="affffffffff9"/>
        <w:rPr>
          <w:rFonts w:cstheme="minorHAnsi"/>
        </w:rPr>
      </w:pPr>
      <w:r w:rsidRPr="00275DB6">
        <w:rPr>
          <w:rFonts w:cstheme="minorHAnsi"/>
        </w:rPr>
        <w:t>Основные технические характеристики оборудования модуля ВН</w:t>
      </w:r>
      <w:bookmarkEnd w:id="34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Оборудование </w:t>
      </w:r>
      <w:r w:rsidR="008E553E" w:rsidRPr="00275DB6">
        <w:rPr>
          <w:rFonts w:cstheme="minorHAnsi"/>
        </w:rPr>
        <w:t>модуля ВН</w:t>
      </w:r>
      <w:r w:rsidRPr="00275DB6">
        <w:rPr>
          <w:rFonts w:cstheme="minorHAnsi"/>
        </w:rPr>
        <w:t xml:space="preserve">: КРУЭ </w:t>
      </w:r>
      <w:r w:rsidR="00395C32" w:rsidRPr="00275DB6">
        <w:rPr>
          <w:rFonts w:cstheme="minorHAnsi"/>
        </w:rPr>
        <w:t>ZF28A-145</w:t>
      </w:r>
      <w:r w:rsidRPr="00275DB6">
        <w:rPr>
          <w:rFonts w:cstheme="minorHAnsi"/>
        </w:rPr>
        <w:t>, трансфо</w:t>
      </w:r>
      <w:r w:rsidR="00F6153E" w:rsidRPr="00275DB6">
        <w:rPr>
          <w:rFonts w:cstheme="minorHAnsi"/>
        </w:rPr>
        <w:t xml:space="preserve">рматор. </w:t>
      </w:r>
      <w:r w:rsidR="000F070B">
        <w:rPr>
          <w:rFonts w:cstheme="minorHAnsi"/>
        </w:rPr>
        <w:t>ТДЦН-25000(40000</w:t>
      </w:r>
      <w:r w:rsidR="00443CA4" w:rsidRPr="00443CA4">
        <w:rPr>
          <w:rFonts w:cstheme="minorHAnsi"/>
        </w:rPr>
        <w:t>)</w:t>
      </w:r>
      <w:r w:rsidR="00F6153E" w:rsidRPr="00275DB6">
        <w:rPr>
          <w:rFonts w:cstheme="minorHAnsi"/>
        </w:rPr>
        <w:t>/110-</w:t>
      </w:r>
      <w:r w:rsidR="00C41159">
        <w:rPr>
          <w:rFonts w:cstheme="minorHAnsi"/>
        </w:rPr>
        <w:t>УХЛ1</w:t>
      </w:r>
      <w:r w:rsidR="00F6153E" w:rsidRPr="00275DB6">
        <w:rPr>
          <w:rFonts w:cstheme="minorHAnsi"/>
        </w:rPr>
        <w:t xml:space="preserve">, </w:t>
      </w:r>
      <w:r w:rsidR="00733BE5" w:rsidRPr="00275DB6">
        <w:rPr>
          <w:rFonts w:cstheme="minorHAnsi"/>
        </w:rPr>
        <w:t xml:space="preserve">заземлитель </w:t>
      </w:r>
      <w:proofErr w:type="spellStart"/>
      <w:r w:rsidR="00733BE5" w:rsidRPr="00275DB6">
        <w:rPr>
          <w:rFonts w:cstheme="minorHAnsi"/>
        </w:rPr>
        <w:t>нейтрали</w:t>
      </w:r>
      <w:proofErr w:type="spellEnd"/>
      <w:r w:rsidR="00733BE5" w:rsidRPr="00275DB6">
        <w:rPr>
          <w:rFonts w:cstheme="minorHAnsi"/>
        </w:rPr>
        <w:t xml:space="preserve"> </w:t>
      </w:r>
      <w:r w:rsidR="00EB4196">
        <w:rPr>
          <w:rFonts w:cstheme="minorHAnsi"/>
        </w:rPr>
        <w:t>ЗОН</w:t>
      </w:r>
      <w:r w:rsidR="00F6153E" w:rsidRPr="00275DB6">
        <w:rPr>
          <w:rFonts w:cstheme="minorHAnsi"/>
        </w:rPr>
        <w:noBreakHyphen/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имеет следующие основные технические характеристики:</w:t>
      </w:r>
    </w:p>
    <w:p w:rsidR="00823868" w:rsidRPr="00275DB6" w:rsidRDefault="00360349" w:rsidP="00062A5D">
      <w:pPr>
        <w:pStyle w:val="affffffffff9"/>
        <w:rPr>
          <w:rFonts w:cstheme="minorHAnsi"/>
          <w:lang w:val="en-US"/>
        </w:rPr>
      </w:pPr>
      <w:r w:rsidRPr="00275DB6">
        <w:rPr>
          <w:rFonts w:cstheme="minorHAnsi"/>
        </w:rPr>
        <w:t>Основные параметры КРУЭ</w:t>
      </w:r>
      <w:r w:rsidR="001B0979" w:rsidRPr="00275DB6">
        <w:rPr>
          <w:rFonts w:cstheme="minorHAnsi"/>
        </w:rPr>
        <w:t xml:space="preserve"> ZF28A-145</w:t>
      </w:r>
      <w:r w:rsidR="00823868" w:rsidRPr="00275DB6">
        <w:rPr>
          <w:rFonts w:cstheme="minorHAnsi"/>
        </w:rPr>
        <w:t>:</w:t>
      </w:r>
    </w:p>
    <w:p w:rsidR="00823868" w:rsidRPr="003D367B" w:rsidRDefault="00823868" w:rsidP="003D367B">
      <w:pPr>
        <w:pStyle w:val="afffffffffff4"/>
      </w:pPr>
      <w:r w:rsidRPr="003D367B">
        <w:t>номинальное напряжение 1</w:t>
      </w:r>
      <w:r w:rsidR="00F87733" w:rsidRPr="003D367B">
        <w:t>45</w:t>
      </w:r>
      <w:r w:rsidR="006713D0">
        <w:t> кВ</w:t>
      </w:r>
      <w:r w:rsidRPr="003D367B">
        <w:t xml:space="preserve">; </w:t>
      </w:r>
    </w:p>
    <w:p w:rsidR="00823868" w:rsidRPr="003D367B" w:rsidRDefault="00823868" w:rsidP="003D367B">
      <w:pPr>
        <w:pStyle w:val="afffffffffff4"/>
      </w:pPr>
      <w:r w:rsidRPr="003D367B">
        <w:t>номинальный ток сборных шин 2</w:t>
      </w:r>
      <w:r w:rsidR="00D436E5" w:rsidRPr="003D367B">
        <w:t>5</w:t>
      </w:r>
      <w:r w:rsidRPr="003D367B">
        <w:t xml:space="preserve">00 А; </w:t>
      </w:r>
    </w:p>
    <w:p w:rsidR="00823868" w:rsidRPr="003D367B" w:rsidRDefault="00823868" w:rsidP="003D367B">
      <w:pPr>
        <w:pStyle w:val="afffffffffff4"/>
      </w:pPr>
      <w:r w:rsidRPr="003D367B">
        <w:t xml:space="preserve">ток термической стойкости 40 кА; </w:t>
      </w:r>
    </w:p>
    <w:p w:rsidR="00823868" w:rsidRPr="00B976A5" w:rsidRDefault="00823868" w:rsidP="003D367B">
      <w:pPr>
        <w:pStyle w:val="afffffffffff4"/>
      </w:pPr>
      <w:r w:rsidRPr="00B976A5">
        <w:lastRenderedPageBreak/>
        <w:t>ток электродинамической стойкости 100 кА.</w:t>
      </w:r>
    </w:p>
    <w:p w:rsidR="00823868" w:rsidRPr="00B976A5" w:rsidRDefault="00823868" w:rsidP="00062A5D">
      <w:pPr>
        <w:pStyle w:val="affffffffff9"/>
        <w:rPr>
          <w:rFonts w:cstheme="minorHAnsi"/>
        </w:rPr>
      </w:pPr>
      <w:r w:rsidRPr="00B976A5">
        <w:rPr>
          <w:rFonts w:cstheme="minorHAnsi"/>
        </w:rPr>
        <w:t xml:space="preserve">Основные параметры </w:t>
      </w:r>
      <w:r w:rsidR="001B0979" w:rsidRPr="00B976A5">
        <w:rPr>
          <w:rFonts w:cstheme="minorHAnsi"/>
        </w:rPr>
        <w:t xml:space="preserve">заземлителя </w:t>
      </w:r>
      <w:proofErr w:type="spellStart"/>
      <w:r w:rsidR="001B0979" w:rsidRPr="00B976A5">
        <w:rPr>
          <w:rFonts w:cstheme="minorHAnsi"/>
        </w:rPr>
        <w:t>нейтрали</w:t>
      </w:r>
      <w:proofErr w:type="spellEnd"/>
      <w:r w:rsidR="001B0979" w:rsidRPr="00B976A5">
        <w:rPr>
          <w:rFonts w:cstheme="minorHAnsi"/>
        </w:rPr>
        <w:t xml:space="preserve"> </w:t>
      </w:r>
      <w:r w:rsidR="00EB4196" w:rsidRPr="00B976A5">
        <w:rPr>
          <w:rFonts w:cstheme="minorHAnsi"/>
        </w:rPr>
        <w:t>ЗОН</w:t>
      </w:r>
      <w:r w:rsidR="005B41E9" w:rsidRPr="00B976A5">
        <w:rPr>
          <w:rFonts w:cstheme="minorHAnsi"/>
        </w:rPr>
        <w:t>-</w:t>
      </w:r>
      <w:r w:rsidR="00BA65CA" w:rsidRPr="00B976A5">
        <w:rPr>
          <w:rFonts w:cstheme="minorHAnsi"/>
        </w:rPr>
        <w:t>110</w:t>
      </w:r>
      <w:r w:rsidR="006713D0" w:rsidRPr="00B976A5">
        <w:rPr>
          <w:rFonts w:cstheme="minorHAnsi"/>
        </w:rPr>
        <w:t> кВ</w:t>
      </w:r>
      <w:r w:rsidRPr="00B976A5">
        <w:rPr>
          <w:rFonts w:cstheme="minorHAnsi"/>
        </w:rPr>
        <w:t>:</w:t>
      </w:r>
    </w:p>
    <w:p w:rsidR="00823868" w:rsidRPr="00B976A5" w:rsidRDefault="00823868" w:rsidP="008E717B">
      <w:pPr>
        <w:pStyle w:val="afffffffffff4"/>
      </w:pPr>
      <w:r w:rsidRPr="00B976A5">
        <w:t xml:space="preserve">номинальное напряжение </w:t>
      </w:r>
      <w:r w:rsidR="00BA65CA" w:rsidRPr="00B976A5">
        <w:t>110</w:t>
      </w:r>
      <w:r w:rsidR="006713D0" w:rsidRPr="00B976A5">
        <w:t> кВ</w:t>
      </w:r>
      <w:r w:rsidRPr="00B976A5">
        <w:t xml:space="preserve">; </w:t>
      </w:r>
    </w:p>
    <w:p w:rsidR="00823868" w:rsidRPr="00B976A5" w:rsidRDefault="00823868" w:rsidP="008E717B">
      <w:pPr>
        <w:pStyle w:val="afffffffffff4"/>
      </w:pPr>
      <w:r w:rsidRPr="00B976A5">
        <w:t xml:space="preserve">номинальный ток сборных шин 400 А; </w:t>
      </w:r>
    </w:p>
    <w:p w:rsidR="00823868" w:rsidRPr="00B976A5" w:rsidRDefault="00352FF3" w:rsidP="008E717B">
      <w:pPr>
        <w:pStyle w:val="afffffffffff4"/>
      </w:pPr>
      <w:r w:rsidRPr="00B976A5">
        <w:t xml:space="preserve">ток термической </w:t>
      </w:r>
      <w:r w:rsidR="00EB4196" w:rsidRPr="00B976A5">
        <w:t>стойкости 6,3 кА (3</w:t>
      </w:r>
      <w:r w:rsidR="00823868" w:rsidRPr="00B976A5">
        <w:t xml:space="preserve"> сек.); </w:t>
      </w:r>
    </w:p>
    <w:p w:rsidR="00823868" w:rsidRPr="00B976A5" w:rsidRDefault="00823868" w:rsidP="008E717B">
      <w:pPr>
        <w:pStyle w:val="afffffffffff4"/>
      </w:pPr>
      <w:r w:rsidRPr="00B976A5">
        <w:t>ток электродинам</w:t>
      </w:r>
      <w:r w:rsidR="00EB4196" w:rsidRPr="00B976A5">
        <w:t>ической стойкости 15,75</w:t>
      </w:r>
      <w:r w:rsidRPr="00B976A5">
        <w:t xml:space="preserve"> кА.</w:t>
      </w:r>
    </w:p>
    <w:p w:rsidR="00823868" w:rsidRPr="00B976A5" w:rsidRDefault="00823868" w:rsidP="00062A5D">
      <w:pPr>
        <w:pStyle w:val="affffffffff9"/>
        <w:rPr>
          <w:rFonts w:eastAsia="Calibri" w:cstheme="minorHAnsi"/>
          <w:color w:val="000000"/>
          <w:szCs w:val="22"/>
        </w:rPr>
      </w:pPr>
      <w:r w:rsidRPr="00B976A5">
        <w:rPr>
          <w:rFonts w:cstheme="minorHAnsi"/>
        </w:rPr>
        <w:t xml:space="preserve">В состав КРУЭ входят: </w:t>
      </w:r>
    </w:p>
    <w:p w:rsidR="00823868" w:rsidRPr="00B976A5" w:rsidRDefault="00823868" w:rsidP="008E717B">
      <w:pPr>
        <w:pStyle w:val="afffffffffff4"/>
      </w:pPr>
      <w:r w:rsidRPr="00B976A5">
        <w:t xml:space="preserve">выключатель </w:t>
      </w:r>
      <w:proofErr w:type="spellStart"/>
      <w:r w:rsidRPr="00B976A5">
        <w:t>элегазовый</w:t>
      </w:r>
      <w:proofErr w:type="spellEnd"/>
      <w:r w:rsidRPr="00B976A5">
        <w:t xml:space="preserve"> силовой c моторно-пружинным приводом </w:t>
      </w:r>
      <w:proofErr w:type="spellStart"/>
      <w:r w:rsidRPr="00B976A5">
        <w:t>Iном</w:t>
      </w:r>
      <w:proofErr w:type="spellEnd"/>
      <w:r w:rsidRPr="00B976A5">
        <w:t xml:space="preserve">.=2500 А; </w:t>
      </w:r>
    </w:p>
    <w:p w:rsidR="00823868" w:rsidRPr="00B976A5" w:rsidRDefault="00823868" w:rsidP="008E717B">
      <w:pPr>
        <w:pStyle w:val="afffffffffff4"/>
      </w:pPr>
      <w:r w:rsidRPr="00B976A5">
        <w:t xml:space="preserve">заземлитель быстродействующий с моторно-пружинным приводом </w:t>
      </w:r>
      <w:proofErr w:type="spellStart"/>
      <w:r w:rsidRPr="00B976A5">
        <w:t>Iном</w:t>
      </w:r>
      <w:proofErr w:type="spellEnd"/>
      <w:r w:rsidRPr="00B976A5">
        <w:t xml:space="preserve">.=2500 А; </w:t>
      </w:r>
    </w:p>
    <w:p w:rsidR="00823868" w:rsidRPr="00B976A5" w:rsidRDefault="00823868" w:rsidP="008E717B">
      <w:pPr>
        <w:pStyle w:val="afffffffffff4"/>
      </w:pPr>
      <w:r w:rsidRPr="00B976A5">
        <w:t>разъединитель/заземлитель трехпозиционный с моторным приводом</w:t>
      </w:r>
      <w:r w:rsidR="00D833FA" w:rsidRPr="00B976A5">
        <w:t xml:space="preserve"> </w:t>
      </w:r>
      <w:proofErr w:type="spellStart"/>
      <w:r w:rsidR="00D833FA" w:rsidRPr="00B976A5">
        <w:t>Iном</w:t>
      </w:r>
      <w:proofErr w:type="spellEnd"/>
      <w:r w:rsidR="00D833FA" w:rsidRPr="00B976A5">
        <w:t>.=2500 А;</w:t>
      </w:r>
    </w:p>
    <w:p w:rsidR="00823868" w:rsidRPr="00B976A5" w:rsidRDefault="00823868" w:rsidP="008E717B">
      <w:pPr>
        <w:pStyle w:val="afffffffffff4"/>
      </w:pPr>
      <w:r w:rsidRPr="00B976A5">
        <w:t xml:space="preserve">трансформатор напряжения </w:t>
      </w:r>
      <w:proofErr w:type="spellStart"/>
      <w:r w:rsidRPr="00B976A5">
        <w:t>антирезонансн</w:t>
      </w:r>
      <w:r w:rsidR="00A358B3" w:rsidRPr="00B976A5">
        <w:t>ый</w:t>
      </w:r>
      <w:proofErr w:type="spellEnd"/>
      <w:r w:rsidR="00352FF3" w:rsidRPr="00B976A5">
        <w:t> 100/√3 (0,2)/ 100/√3 (0,2)/ </w:t>
      </w:r>
      <w:r w:rsidRPr="00B976A5">
        <w:t>1</w:t>
      </w:r>
      <w:r w:rsidR="00352FF3" w:rsidRPr="00B976A5">
        <w:t>00, 3Р </w:t>
      </w:r>
      <w:r w:rsidR="006713D0" w:rsidRPr="00B976A5">
        <w:t>В</w:t>
      </w:r>
      <w:r w:rsidRPr="00B976A5">
        <w:t>;</w:t>
      </w:r>
    </w:p>
    <w:p w:rsidR="00823868" w:rsidRPr="00B976A5" w:rsidRDefault="00823868" w:rsidP="008E717B">
      <w:pPr>
        <w:pStyle w:val="afffffffffff4"/>
      </w:pPr>
      <w:r w:rsidRPr="00B976A5">
        <w:t>трансфор</w:t>
      </w:r>
      <w:r w:rsidR="000E4551" w:rsidRPr="00B976A5">
        <w:t>матор</w:t>
      </w:r>
      <w:r w:rsidR="009346B4" w:rsidRPr="00B976A5">
        <w:t>ы</w:t>
      </w:r>
      <w:r w:rsidR="000E4551" w:rsidRPr="00B976A5">
        <w:t xml:space="preserve"> тока с обмотками </w:t>
      </w:r>
      <w:r w:rsidR="00B976A5" w:rsidRPr="00B976A5">
        <w:t>60</w:t>
      </w:r>
      <w:r w:rsidR="00443CA4" w:rsidRPr="00B976A5">
        <w:t>0/5: 0,</w:t>
      </w:r>
      <w:r w:rsidR="00352FF3" w:rsidRPr="00B976A5">
        <w:t>2</w:t>
      </w:r>
      <w:r w:rsidR="003C47FE" w:rsidRPr="00B976A5">
        <w:t>-</w:t>
      </w:r>
      <w:r w:rsidR="002F5001" w:rsidRPr="00B976A5">
        <w:t>1</w:t>
      </w:r>
      <w:r w:rsidR="00147E2D" w:rsidRPr="00B976A5">
        <w:t>5</w:t>
      </w:r>
      <w:r w:rsidRPr="00B976A5">
        <w:t> ВА; 0</w:t>
      </w:r>
      <w:r w:rsidR="00443CA4" w:rsidRPr="00B976A5">
        <w:t>,</w:t>
      </w:r>
      <w:r w:rsidR="00352FF3" w:rsidRPr="00B976A5">
        <w:t>5</w:t>
      </w:r>
      <w:r w:rsidR="003C47FE" w:rsidRPr="00B976A5">
        <w:t>-</w:t>
      </w:r>
      <w:r w:rsidR="002F5001" w:rsidRPr="00B976A5">
        <w:t>1</w:t>
      </w:r>
      <w:r w:rsidR="000B0F7A" w:rsidRPr="00B976A5">
        <w:t>5 ВА</w:t>
      </w:r>
      <w:r w:rsidRPr="00B976A5">
        <w:t>;</w:t>
      </w:r>
    </w:p>
    <w:p w:rsidR="000B0F7A" w:rsidRPr="00B976A5" w:rsidRDefault="000B0F7A" w:rsidP="008E717B">
      <w:pPr>
        <w:pStyle w:val="afffffffffff4"/>
      </w:pPr>
      <w:r w:rsidRPr="00B976A5">
        <w:t>трансформатор</w:t>
      </w:r>
      <w:r w:rsidR="009346B4" w:rsidRPr="00B976A5">
        <w:t>ы</w:t>
      </w:r>
      <w:r w:rsidRPr="00B976A5">
        <w:t xml:space="preserve"> тока с обмотками </w:t>
      </w:r>
      <w:r w:rsidR="00B976A5" w:rsidRPr="00B976A5">
        <w:t>80</w:t>
      </w:r>
      <w:r w:rsidRPr="00B976A5">
        <w:t>0/5:</w:t>
      </w:r>
      <w:r w:rsidR="002F5001" w:rsidRPr="00B976A5">
        <w:t xml:space="preserve"> 10Р3</w:t>
      </w:r>
      <w:r w:rsidR="009679BF" w:rsidRPr="00B976A5">
        <w:t>0-</w:t>
      </w:r>
      <w:r w:rsidR="002F5001" w:rsidRPr="00B976A5">
        <w:t>15</w:t>
      </w:r>
      <w:r w:rsidR="009679BF" w:rsidRPr="00B976A5">
        <w:t>ВА</w:t>
      </w:r>
      <w:r w:rsidRPr="00B976A5">
        <w:t>;</w:t>
      </w:r>
    </w:p>
    <w:p w:rsidR="00823868" w:rsidRPr="00B976A5" w:rsidRDefault="00823868" w:rsidP="008E717B">
      <w:pPr>
        <w:pStyle w:val="afffffffffff4"/>
        <w:rPr>
          <w:rFonts w:eastAsia="Times New Roman"/>
          <w:color w:val="auto"/>
          <w:szCs w:val="24"/>
        </w:rPr>
      </w:pPr>
      <w:r w:rsidRPr="00B976A5">
        <w:t>гнездо для штекера КЛ «</w:t>
      </w:r>
      <w:proofErr w:type="spellStart"/>
      <w:r w:rsidR="00F01573" w:rsidRPr="00B976A5">
        <w:rPr>
          <w:lang w:val="en-US"/>
        </w:rPr>
        <w:t>Pfisterer</w:t>
      </w:r>
      <w:proofErr w:type="spellEnd"/>
      <w:r w:rsidRPr="00B976A5">
        <w:t xml:space="preserve">» 145kV, </w:t>
      </w:r>
      <w:proofErr w:type="spellStart"/>
      <w:r w:rsidRPr="00B976A5">
        <w:t>Iном</w:t>
      </w:r>
      <w:proofErr w:type="spellEnd"/>
      <w:r w:rsidRPr="00B976A5">
        <w:t>.=2500 А</w:t>
      </w:r>
      <w:r w:rsidR="00386AD0" w:rsidRPr="00B976A5">
        <w:t>;</w:t>
      </w:r>
    </w:p>
    <w:p w:rsidR="00386AD0" w:rsidRPr="00B976A5" w:rsidRDefault="00386AD0" w:rsidP="008E717B">
      <w:pPr>
        <w:pStyle w:val="afffffffffff4"/>
      </w:pPr>
      <w:r w:rsidRPr="00B976A5">
        <w:t>ОПНЭ-108/84/10/1100</w:t>
      </w:r>
      <w:r w:rsidR="000F1C7C" w:rsidRPr="00B976A5">
        <w:t>;</w:t>
      </w:r>
    </w:p>
    <w:p w:rsidR="00823868" w:rsidRPr="00B976A5" w:rsidRDefault="00823868" w:rsidP="00062A5D">
      <w:pPr>
        <w:pStyle w:val="affffffffff9"/>
        <w:rPr>
          <w:rFonts w:cstheme="minorHAnsi"/>
        </w:rPr>
      </w:pPr>
      <w:r w:rsidRPr="00B976A5">
        <w:rPr>
          <w:rFonts w:cstheme="minorHAnsi"/>
        </w:rPr>
        <w:t xml:space="preserve">В состав </w:t>
      </w:r>
      <w:r w:rsidR="003A636C" w:rsidRPr="00B976A5">
        <w:rPr>
          <w:rFonts w:cstheme="minorHAnsi"/>
        </w:rPr>
        <w:t>ЗОН</w:t>
      </w:r>
      <w:r w:rsidR="00A30166" w:rsidRPr="00B976A5">
        <w:rPr>
          <w:rFonts w:cstheme="minorHAnsi"/>
        </w:rPr>
        <w:t xml:space="preserve"> </w:t>
      </w:r>
      <w:r w:rsidR="00BA65CA" w:rsidRPr="00B976A5">
        <w:rPr>
          <w:rFonts w:cstheme="minorHAnsi"/>
        </w:rPr>
        <w:t>110</w:t>
      </w:r>
      <w:r w:rsidR="006713D0" w:rsidRPr="00B976A5">
        <w:rPr>
          <w:rFonts w:cstheme="minorHAnsi"/>
        </w:rPr>
        <w:t> кВ</w:t>
      </w:r>
      <w:r w:rsidRPr="00B976A5">
        <w:rPr>
          <w:rFonts w:cstheme="minorHAnsi"/>
        </w:rPr>
        <w:t xml:space="preserve"> входят:</w:t>
      </w:r>
    </w:p>
    <w:p w:rsidR="00823868" w:rsidRPr="00B976A5" w:rsidRDefault="00823868" w:rsidP="008E717B">
      <w:pPr>
        <w:pStyle w:val="afffffffffff4"/>
      </w:pPr>
      <w:r w:rsidRPr="00B976A5">
        <w:t xml:space="preserve">заземлитель </w:t>
      </w:r>
      <w:proofErr w:type="spellStart"/>
      <w:r w:rsidRPr="00B976A5">
        <w:t>нейтрали</w:t>
      </w:r>
      <w:proofErr w:type="spellEnd"/>
      <w:r w:rsidRPr="00B976A5">
        <w:t xml:space="preserve"> </w:t>
      </w:r>
      <w:r w:rsidR="00BA65CA" w:rsidRPr="00B976A5">
        <w:t>110</w:t>
      </w:r>
      <w:r w:rsidR="006713D0" w:rsidRPr="00B976A5">
        <w:t> кВ</w:t>
      </w:r>
      <w:r w:rsidRPr="00B976A5">
        <w:t xml:space="preserve">; </w:t>
      </w:r>
    </w:p>
    <w:p w:rsidR="00823868" w:rsidRPr="00B976A5" w:rsidRDefault="00823868" w:rsidP="008E717B">
      <w:pPr>
        <w:pStyle w:val="afffffffffff4"/>
      </w:pPr>
      <w:r w:rsidRPr="00B976A5">
        <w:t>ОПНН-П-110-56-750</w:t>
      </w:r>
      <w:r w:rsidR="00386AD0" w:rsidRPr="00B976A5">
        <w:t>;</w:t>
      </w:r>
    </w:p>
    <w:p w:rsidR="00823868" w:rsidRPr="00B976A5" w:rsidRDefault="00823868" w:rsidP="00F01573">
      <w:pPr>
        <w:pStyle w:val="00"/>
        <w:rPr>
          <w:rFonts w:asciiTheme="minorHAnsi" w:hAnsiTheme="minorHAnsi" w:cstheme="minorHAnsi"/>
        </w:rPr>
      </w:pPr>
      <w:r w:rsidRPr="00B976A5">
        <w:rPr>
          <w:rFonts w:asciiTheme="minorHAnsi" w:hAnsiTheme="minorHAnsi" w:cstheme="minorHAnsi"/>
        </w:rPr>
        <w:t>гнездо для штекера КЛ «</w:t>
      </w:r>
      <w:proofErr w:type="spellStart"/>
      <w:r w:rsidR="00F01573" w:rsidRPr="00B976A5">
        <w:rPr>
          <w:rFonts w:asciiTheme="minorHAnsi" w:hAnsiTheme="minorHAnsi" w:cstheme="minorHAnsi"/>
        </w:rPr>
        <w:t>Pfisterer</w:t>
      </w:r>
      <w:proofErr w:type="spellEnd"/>
      <w:r w:rsidR="007508D5" w:rsidRPr="00B976A5">
        <w:rPr>
          <w:rFonts w:asciiTheme="minorHAnsi" w:hAnsiTheme="minorHAnsi" w:cstheme="minorHAnsi"/>
        </w:rPr>
        <w:t>»</w:t>
      </w:r>
      <w:r w:rsidRPr="00B976A5">
        <w:rPr>
          <w:rFonts w:asciiTheme="minorHAnsi" w:hAnsiTheme="minorHAnsi" w:cstheme="minorHAnsi"/>
        </w:rPr>
        <w:t xml:space="preserve">, </w:t>
      </w:r>
      <w:r w:rsidRPr="00B976A5">
        <w:rPr>
          <w:rFonts w:asciiTheme="minorHAnsi" w:hAnsiTheme="minorHAnsi" w:cstheme="minorHAnsi"/>
          <w:lang w:val="en-US"/>
        </w:rPr>
        <w:t>U</w:t>
      </w:r>
      <w:r w:rsidRPr="00B976A5">
        <w:rPr>
          <w:rFonts w:asciiTheme="minorHAnsi" w:hAnsiTheme="minorHAnsi" w:cstheme="minorHAnsi"/>
        </w:rPr>
        <w:t xml:space="preserve">= </w:t>
      </w:r>
      <w:r w:rsidR="00BD3A2F" w:rsidRPr="00B976A5">
        <w:rPr>
          <w:rFonts w:asciiTheme="minorHAnsi" w:hAnsiTheme="minorHAnsi" w:cstheme="minorHAnsi"/>
        </w:rPr>
        <w:t>72,</w:t>
      </w:r>
      <w:r w:rsidRPr="00B976A5">
        <w:rPr>
          <w:rFonts w:asciiTheme="minorHAnsi" w:hAnsiTheme="minorHAnsi" w:cstheme="minorHAnsi"/>
        </w:rPr>
        <w:t>5</w:t>
      </w:r>
      <w:r w:rsidR="006713D0" w:rsidRPr="00B976A5">
        <w:rPr>
          <w:rFonts w:asciiTheme="minorHAnsi" w:hAnsiTheme="minorHAnsi" w:cstheme="minorHAnsi"/>
        </w:rPr>
        <w:t> кВ</w:t>
      </w:r>
      <w:r w:rsidRPr="00B976A5">
        <w:rPr>
          <w:rFonts w:asciiTheme="minorHAnsi" w:hAnsiTheme="minorHAnsi" w:cstheme="minorHAnsi"/>
        </w:rPr>
        <w:t xml:space="preserve">, </w:t>
      </w:r>
      <w:r w:rsidRPr="00B976A5">
        <w:rPr>
          <w:rFonts w:asciiTheme="minorHAnsi" w:hAnsiTheme="minorHAnsi" w:cstheme="minorHAnsi"/>
          <w:lang w:val="en-US"/>
        </w:rPr>
        <w:t>I</w:t>
      </w:r>
      <w:r w:rsidRPr="00B976A5">
        <w:rPr>
          <w:rFonts w:asciiTheme="minorHAnsi" w:hAnsiTheme="minorHAnsi" w:cstheme="minorHAnsi"/>
        </w:rPr>
        <w:t xml:space="preserve">=2500 </w:t>
      </w:r>
      <w:r w:rsidRPr="00B976A5">
        <w:rPr>
          <w:rFonts w:asciiTheme="minorHAnsi" w:hAnsiTheme="minorHAnsi" w:cstheme="minorHAnsi"/>
          <w:lang w:val="en-US"/>
        </w:rPr>
        <w:t>A</w:t>
      </w:r>
      <w:r w:rsidRPr="00B976A5">
        <w:rPr>
          <w:rFonts w:asciiTheme="minorHAnsi" w:hAnsiTheme="minorHAnsi" w:cstheme="minorHAnsi"/>
        </w:rPr>
        <w:t>.</w:t>
      </w:r>
    </w:p>
    <w:p w:rsidR="00823868" w:rsidRPr="00275DB6" w:rsidRDefault="00442FD2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5" w:name="_Toc19106487"/>
      <w:r w:rsidRPr="00275DB6">
        <w:rPr>
          <w:rFonts w:cstheme="minorHAnsi"/>
          <w:lang w:val="ru-RU"/>
        </w:rPr>
        <w:t>Основные технические характеристики оборудования модуля НН</w:t>
      </w:r>
      <w:bookmarkEnd w:id="35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Основным силовым оборудованием модуля НН является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серии «Волга», которое состоит из </w:t>
      </w:r>
      <w:r w:rsidR="00B129E4">
        <w:rPr>
          <w:rFonts w:cstheme="minorHAnsi"/>
        </w:rPr>
        <w:t>шести</w:t>
      </w:r>
      <w:r w:rsidRPr="00275DB6">
        <w:rPr>
          <w:rFonts w:cstheme="minorHAnsi"/>
        </w:rPr>
        <w:t xml:space="preserve"> ячеек производства «Элтехника» (Россия) с номинальным током сборных шин </w:t>
      </w:r>
      <w:r w:rsidR="000F070B">
        <w:rPr>
          <w:rFonts w:cstheme="minorHAnsi"/>
        </w:rPr>
        <w:t>2500 (4000 при 40 МВА)</w:t>
      </w:r>
      <w:r w:rsidRPr="00275DB6">
        <w:rPr>
          <w:rFonts w:cstheme="minorHAnsi"/>
        </w:rPr>
        <w:t> А.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В состав оборудования ячеек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Ячейка отходящей линии:</w:t>
      </w:r>
    </w:p>
    <w:p w:rsidR="00823868" w:rsidRPr="00275DB6" w:rsidRDefault="00823868" w:rsidP="009B65D1">
      <w:pPr>
        <w:pStyle w:val="afffffffffff4"/>
      </w:pPr>
      <w:proofErr w:type="spellStart"/>
      <w:r w:rsidRPr="00275DB6">
        <w:t>выкатной</w:t>
      </w:r>
      <w:proofErr w:type="spellEnd"/>
      <w:r w:rsidRPr="00275DB6">
        <w:t xml:space="preserve"> выключатель </w:t>
      </w:r>
      <w:r w:rsidR="00582633" w:rsidRPr="00275DB6">
        <w:t>VF12-</w:t>
      </w:r>
      <w:r w:rsidR="000F070B">
        <w:t>1250</w:t>
      </w:r>
      <w:r w:rsidRPr="00275DB6">
        <w:t xml:space="preserve">-31,5 </w:t>
      </w:r>
      <w:r w:rsidR="000F070B">
        <w:t>1250</w:t>
      </w:r>
      <w:r w:rsidRPr="00275DB6">
        <w:t xml:space="preserve"> А; ток отключения 31,5 кА; </w:t>
      </w:r>
    </w:p>
    <w:p w:rsidR="00823868" w:rsidRPr="00275DB6" w:rsidRDefault="00823868" w:rsidP="009B65D1">
      <w:pPr>
        <w:pStyle w:val="afffffffffff4"/>
      </w:pPr>
      <w:r w:rsidRPr="00275DB6">
        <w:t>трансформаторы тока 3х</w:t>
      </w:r>
      <w:r w:rsidR="00781B1C" w:rsidRPr="00275DB6">
        <w:t>ТЛО-12</w:t>
      </w:r>
      <w:r w:rsidR="007C70D1" w:rsidRPr="00275DB6">
        <w:t xml:space="preserve">, </w:t>
      </w:r>
      <w:r w:rsidR="000F070B">
        <w:t>1200</w:t>
      </w:r>
      <w:r w:rsidR="00A2228B">
        <w:t>/5</w:t>
      </w:r>
      <w:r w:rsidRPr="00275DB6">
        <w:t>;</w:t>
      </w:r>
    </w:p>
    <w:p w:rsidR="00823868" w:rsidRPr="00275DB6" w:rsidRDefault="00823868" w:rsidP="009B65D1">
      <w:pPr>
        <w:pStyle w:val="afffffffffff4"/>
      </w:pPr>
      <w:r w:rsidRPr="00275DB6">
        <w:t xml:space="preserve">трансформаторы тока нулевой последовательности </w:t>
      </w:r>
      <w:r w:rsidR="00352FF3">
        <w:t>ТЗЛМ</w:t>
      </w:r>
      <w:r w:rsidRPr="00275DB6">
        <w:t>;</w:t>
      </w:r>
    </w:p>
    <w:p w:rsidR="00823868" w:rsidRDefault="00823868" w:rsidP="009B65D1">
      <w:pPr>
        <w:pStyle w:val="afffffffffff4"/>
      </w:pPr>
      <w:r w:rsidRPr="00275DB6">
        <w:t>ограничители перенапряжения</w:t>
      </w:r>
      <w:r w:rsidR="00927F73">
        <w:t xml:space="preserve"> 10</w:t>
      </w:r>
      <w:r w:rsidR="006713D0">
        <w:t> кВ</w:t>
      </w:r>
      <w:r w:rsidRPr="00275DB6">
        <w:t xml:space="preserve"> (</w:t>
      </w:r>
      <w:r w:rsidR="00927F73">
        <w:t>установлены в ячейки</w:t>
      </w:r>
      <w:r w:rsidRPr="00275DB6">
        <w:t>);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Ячейка трансформатора напряжения:</w:t>
      </w:r>
    </w:p>
    <w:p w:rsidR="00823868" w:rsidRDefault="00823868" w:rsidP="009B65D1">
      <w:pPr>
        <w:pStyle w:val="afffffffffff4"/>
      </w:pPr>
      <w:r w:rsidRPr="00275DB6">
        <w:t>т</w:t>
      </w:r>
      <w:r w:rsidR="00352FF3">
        <w:t>рансформатор напряжения 3хЗНОЛП</w:t>
      </w:r>
      <w:r w:rsidR="007C70D1" w:rsidRPr="00275DB6">
        <w:t>-</w:t>
      </w:r>
      <w:r w:rsidR="007B76CA">
        <w:t>10</w:t>
      </w:r>
      <w:r w:rsidRPr="00275DB6">
        <w:t xml:space="preserve">, </w:t>
      </w:r>
      <w:r w:rsidR="00A673D2" w:rsidRPr="00275DB6">
        <w:rPr>
          <w:lang w:val="en-US"/>
        </w:rPr>
        <w:t>1</w:t>
      </w:r>
      <w:r w:rsidRPr="00275DB6">
        <w:t>0</w:t>
      </w:r>
      <w:r w:rsidR="00352FF3">
        <w:t>000</w:t>
      </w:r>
      <w:r w:rsidRPr="00275DB6">
        <w:t xml:space="preserve">/√3 </w:t>
      </w:r>
      <w:r w:rsidR="008C5945">
        <w:rPr>
          <w:lang w:val="en-US"/>
        </w:rPr>
        <w:t>|</w:t>
      </w:r>
      <w:r w:rsidR="00352FF3">
        <w:t xml:space="preserve"> </w:t>
      </w:r>
      <w:r w:rsidRPr="00275DB6">
        <w:t>1</w:t>
      </w:r>
      <w:r w:rsidR="00352FF3">
        <w:t>00</w:t>
      </w:r>
      <w:r w:rsidRPr="00275DB6">
        <w:t>/√3</w:t>
      </w:r>
      <w:r w:rsidR="008C5945">
        <w:t xml:space="preserve"> </w:t>
      </w:r>
      <w:r w:rsidR="008C5945">
        <w:rPr>
          <w:lang w:val="en-US"/>
        </w:rPr>
        <w:t>|</w:t>
      </w:r>
      <w:r w:rsidR="00352FF3">
        <w:t xml:space="preserve"> </w:t>
      </w:r>
      <w:r w:rsidR="008C5945" w:rsidRPr="00275DB6">
        <w:t>1</w:t>
      </w:r>
      <w:r w:rsidR="00352FF3">
        <w:t>00</w:t>
      </w:r>
      <w:r w:rsidR="008C5945" w:rsidRPr="00275DB6">
        <w:t>/√3</w:t>
      </w:r>
      <w:r w:rsidRPr="00275DB6">
        <w:t xml:space="preserve"> </w:t>
      </w:r>
      <w:r w:rsidR="008C5945">
        <w:rPr>
          <w:lang w:val="en-US"/>
        </w:rPr>
        <w:t>|</w:t>
      </w:r>
      <w:r w:rsidR="00352FF3">
        <w:t xml:space="preserve"> </w:t>
      </w:r>
      <w:r w:rsidRPr="00275DB6">
        <w:t>1</w:t>
      </w:r>
      <w:r w:rsidR="00352FF3">
        <w:t>00</w:t>
      </w:r>
      <w:r w:rsidRPr="00275DB6">
        <w:t>;</w:t>
      </w:r>
    </w:p>
    <w:p w:rsidR="00823868" w:rsidRPr="00275DB6" w:rsidRDefault="00823868" w:rsidP="009B65D1">
      <w:pPr>
        <w:pStyle w:val="afffffffffff4"/>
      </w:pPr>
      <w:r w:rsidRPr="00275DB6">
        <w:t>заземляющее устройство для шин КРУ;</w:t>
      </w:r>
    </w:p>
    <w:p w:rsidR="00823868" w:rsidRPr="00275DB6" w:rsidRDefault="00F465FF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Ячейка ввода</w:t>
      </w:r>
      <w:r w:rsidR="00E86580">
        <w:rPr>
          <w:rFonts w:cstheme="minorHAnsi"/>
        </w:rPr>
        <w:t xml:space="preserve"> (и СВ)</w:t>
      </w:r>
      <w:r w:rsidR="00823868" w:rsidRPr="00275DB6">
        <w:rPr>
          <w:rFonts w:cstheme="minorHAnsi"/>
        </w:rPr>
        <w:t>:</w:t>
      </w:r>
    </w:p>
    <w:p w:rsidR="00823868" w:rsidRPr="00275DB6" w:rsidRDefault="00823868" w:rsidP="009B65D1">
      <w:pPr>
        <w:pStyle w:val="afffffffffff4"/>
      </w:pPr>
      <w:proofErr w:type="spellStart"/>
      <w:r w:rsidRPr="00275DB6">
        <w:t>выкатной</w:t>
      </w:r>
      <w:proofErr w:type="spellEnd"/>
      <w:r w:rsidRPr="00275DB6">
        <w:t xml:space="preserve"> выключатель </w:t>
      </w:r>
      <w:r w:rsidR="00582633" w:rsidRPr="00275DB6">
        <w:t>VF12</w:t>
      </w:r>
      <w:r w:rsidRPr="00275DB6">
        <w:t>-</w:t>
      </w:r>
      <w:r w:rsidR="000F070B">
        <w:t>25</w:t>
      </w:r>
      <w:r w:rsidR="00352FF3">
        <w:t>0</w:t>
      </w:r>
      <w:r w:rsidR="007C70D1" w:rsidRPr="00275DB6">
        <w:t>0</w:t>
      </w:r>
      <w:r w:rsidRPr="00275DB6">
        <w:t xml:space="preserve">-31,5 </w:t>
      </w:r>
      <w:r w:rsidR="000F070B">
        <w:t>25</w:t>
      </w:r>
      <w:r w:rsidR="00352FF3">
        <w:t>0</w:t>
      </w:r>
      <w:r w:rsidRPr="00275DB6">
        <w:t>0 А</w:t>
      </w:r>
      <w:r w:rsidR="000F070B">
        <w:t xml:space="preserve"> (</w:t>
      </w:r>
      <w:r w:rsidR="000F070B" w:rsidRPr="00275DB6">
        <w:t>VF12-</w:t>
      </w:r>
      <w:r w:rsidR="000F070B">
        <w:t>400</w:t>
      </w:r>
      <w:r w:rsidR="000F070B" w:rsidRPr="00275DB6">
        <w:t xml:space="preserve">0-31,5 </w:t>
      </w:r>
      <w:r w:rsidR="000F070B">
        <w:t>400</w:t>
      </w:r>
      <w:r w:rsidR="000F070B" w:rsidRPr="00275DB6">
        <w:t>0 А</w:t>
      </w:r>
      <w:r w:rsidRPr="00275DB6">
        <w:t xml:space="preserve">; ток отключения </w:t>
      </w:r>
      <w:r w:rsidR="000F070B">
        <w:t>40</w:t>
      </w:r>
      <w:r w:rsidRPr="00275DB6">
        <w:t xml:space="preserve"> кА</w:t>
      </w:r>
      <w:r w:rsidR="000F070B">
        <w:t xml:space="preserve"> при 40 МВА)</w:t>
      </w:r>
      <w:r w:rsidRPr="00275DB6">
        <w:t xml:space="preserve">; </w:t>
      </w:r>
    </w:p>
    <w:p w:rsidR="00823868" w:rsidRPr="00275DB6" w:rsidRDefault="00823868" w:rsidP="009B65D1">
      <w:pPr>
        <w:pStyle w:val="afffffffffff4"/>
      </w:pPr>
      <w:r w:rsidRPr="00275DB6">
        <w:t>трансформаторы тока 3х</w:t>
      </w:r>
      <w:r w:rsidR="00781B1C" w:rsidRPr="00275DB6">
        <w:t>ТЛО-12</w:t>
      </w:r>
      <w:r w:rsidR="007C70D1" w:rsidRPr="00275DB6">
        <w:t xml:space="preserve">, </w:t>
      </w:r>
      <w:r w:rsidR="000F070B">
        <w:t>200</w:t>
      </w:r>
      <w:r w:rsidR="00AC5B89" w:rsidRPr="00275DB6">
        <w:t>0</w:t>
      </w:r>
      <w:r w:rsidR="009C40D9">
        <w:t>/5</w:t>
      </w:r>
      <w:r w:rsidR="000F070B">
        <w:t xml:space="preserve"> (4000/5 при 40 МВА)</w:t>
      </w:r>
      <w:r w:rsidRPr="00275DB6">
        <w:t>;</w:t>
      </w:r>
    </w:p>
    <w:p w:rsidR="00823868" w:rsidRPr="00275DB6" w:rsidRDefault="00823868" w:rsidP="009B65D1">
      <w:pPr>
        <w:pStyle w:val="afffffffffff4"/>
      </w:pPr>
      <w:r w:rsidRPr="00275DB6">
        <w:t xml:space="preserve">трансформаторы тока нулевой последовательности </w:t>
      </w:r>
      <w:r w:rsidR="00352FF3">
        <w:t>ТЗЛМ</w:t>
      </w:r>
      <w:r w:rsidRPr="00275DB6">
        <w:t>;</w:t>
      </w:r>
    </w:p>
    <w:p w:rsidR="00823868" w:rsidRPr="00275DB6" w:rsidRDefault="00823868" w:rsidP="009B65D1">
      <w:pPr>
        <w:pStyle w:val="afffffffffff4"/>
      </w:pPr>
      <w:r w:rsidRPr="00275DB6">
        <w:t xml:space="preserve">ограничители перенапряжения </w:t>
      </w:r>
      <w:r w:rsidR="009C40D9" w:rsidRPr="00275DB6">
        <w:t xml:space="preserve"> (</w:t>
      </w:r>
      <w:r w:rsidR="009C40D9">
        <w:t>установлены в ячейку</w:t>
      </w:r>
      <w:r w:rsidR="009C40D9" w:rsidRPr="00275DB6">
        <w:t>)</w:t>
      </w:r>
      <w:r w:rsidRPr="00275DB6">
        <w:t>;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Ячейка трансформатора собственных нужд:</w:t>
      </w:r>
    </w:p>
    <w:p w:rsidR="00823868" w:rsidRPr="00275DB6" w:rsidRDefault="00823868" w:rsidP="009B65D1">
      <w:pPr>
        <w:pStyle w:val="afffffffffff4"/>
      </w:pPr>
      <w:r w:rsidRPr="00275DB6">
        <w:t xml:space="preserve">силовой трансформатор ТС </w:t>
      </w:r>
      <w:r w:rsidR="00C311D4">
        <w:t>10</w:t>
      </w:r>
      <w:r w:rsidR="00443CA4">
        <w:t>/0,4; 63</w:t>
      </w:r>
      <w:r w:rsidR="006C47E7">
        <w:t xml:space="preserve">кВА, </w:t>
      </w:r>
      <w:r w:rsidR="006C47E7">
        <w:rPr>
          <w:lang w:val="en-US"/>
        </w:rPr>
        <w:t>Y</w:t>
      </w:r>
      <w:r w:rsidR="006C47E7">
        <w:t>/Yн-</w:t>
      </w:r>
      <w:r w:rsidR="006C47E7" w:rsidRPr="006C47E7">
        <w:t>0</w:t>
      </w:r>
      <w:r w:rsidRPr="00275DB6">
        <w:t>; ПБВ 2±2,5%;</w:t>
      </w:r>
    </w:p>
    <w:p w:rsidR="00823868" w:rsidRPr="00275DB6" w:rsidRDefault="00823868" w:rsidP="009B65D1">
      <w:pPr>
        <w:pStyle w:val="afffffffffff4"/>
      </w:pPr>
      <w:r w:rsidRPr="00275DB6">
        <w:t xml:space="preserve">выключатель нагрузки </w:t>
      </w:r>
      <w:r w:rsidR="004B2583" w:rsidRPr="00275DB6">
        <w:t>трёхпозиционный</w:t>
      </w:r>
      <w:r w:rsidRPr="00275DB6">
        <w:t xml:space="preserve"> </w:t>
      </w:r>
      <w:proofErr w:type="spellStart"/>
      <w:r w:rsidRPr="00275DB6">
        <w:t>элегазовый</w:t>
      </w:r>
      <w:proofErr w:type="spellEnd"/>
      <w:r w:rsidRPr="00275DB6">
        <w:t xml:space="preserve"> (</w:t>
      </w:r>
      <w:proofErr w:type="spellStart"/>
      <w:r w:rsidRPr="00275DB6">
        <w:t>Iном</w:t>
      </w:r>
      <w:proofErr w:type="spellEnd"/>
      <w:r w:rsidRPr="00275DB6">
        <w:t xml:space="preserve"> = 630 А);</w:t>
      </w:r>
    </w:p>
    <w:p w:rsidR="00823868" w:rsidRPr="00275DB6" w:rsidRDefault="00823868" w:rsidP="009B65D1">
      <w:pPr>
        <w:pStyle w:val="afffffffffff4"/>
      </w:pPr>
      <w:r w:rsidRPr="00275DB6">
        <w:t>предохранитель ETI;</w:t>
      </w:r>
    </w:p>
    <w:p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36" w:name="_Toc440636082"/>
      <w:bookmarkStart w:id="37" w:name="_Toc19106488"/>
      <w:bookmarkEnd w:id="7"/>
      <w:r w:rsidRPr="00275DB6">
        <w:rPr>
          <w:rFonts w:cstheme="minorHAnsi"/>
        </w:rPr>
        <w:t>СОБСТВЕННЫЕ НУЖДЫ ПЕРЕМЕННОГО ТОКА</w:t>
      </w:r>
      <w:bookmarkEnd w:id="36"/>
      <w:bookmarkEnd w:id="37"/>
      <w:r w:rsidRPr="00275DB6">
        <w:rPr>
          <w:rFonts w:cstheme="minorHAnsi"/>
        </w:rPr>
        <w:t xml:space="preserve"> 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Собственные нужды переменного тока модулей ВН и НН подключены к щиту собственных нужд ЩСН, который установлен в помещении ОПУ. Схема щита ЩСН выполнена </w:t>
      </w:r>
      <w:r w:rsidRPr="00275DB6">
        <w:rPr>
          <w:rFonts w:cstheme="minorHAnsi"/>
        </w:rPr>
        <w:lastRenderedPageBreak/>
        <w:t>по схеме с неявным резервом, т.е. две секции шин и секционный выключатель с функцией АВР между ними. В нормальном режиме секционный выключатель разомкнут.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Питание щита ЩСН</w:t>
      </w:r>
      <w:r w:rsidR="00286906" w:rsidRPr="00275DB6">
        <w:rPr>
          <w:rFonts w:cstheme="minorHAnsi"/>
        </w:rPr>
        <w:t>-НН</w:t>
      </w:r>
      <w:r w:rsidRPr="00275DB6">
        <w:rPr>
          <w:rFonts w:cstheme="minorHAnsi"/>
        </w:rPr>
        <w:t xml:space="preserve"> осуществляется:</w:t>
      </w:r>
    </w:p>
    <w:p w:rsidR="00823868" w:rsidRPr="00275DB6" w:rsidRDefault="00823868" w:rsidP="006769DB">
      <w:pPr>
        <w:pStyle w:val="afffffffffff4"/>
      </w:pPr>
      <w:r w:rsidRPr="00275DB6">
        <w:t xml:space="preserve">первой секции шин – от трансформатора собственных </w:t>
      </w:r>
      <w:r w:rsidR="007B76CA">
        <w:t xml:space="preserve">нужд, устанавливаемого в ячейке </w:t>
      </w:r>
      <w:r w:rsidRPr="00275DB6">
        <w:t>КРУ </w:t>
      </w:r>
      <w:r w:rsidR="00C311D4">
        <w:t>10</w:t>
      </w:r>
      <w:r w:rsidR="006713D0">
        <w:t> кВ</w:t>
      </w:r>
      <w:r w:rsidRPr="00275DB6">
        <w:t>;</w:t>
      </w:r>
    </w:p>
    <w:p w:rsidR="00823868" w:rsidRPr="00275DB6" w:rsidRDefault="00823868" w:rsidP="006769DB">
      <w:pPr>
        <w:pStyle w:val="afffffffffff4"/>
      </w:pPr>
      <w:r w:rsidRPr="00275DB6"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F67B76">
        <w:t xml:space="preserve">служит ДЭС </w:t>
      </w:r>
      <w:r w:rsidR="001971B2">
        <w:t>25 кВт</w:t>
      </w:r>
      <w:r w:rsidR="005364F2">
        <w:t xml:space="preserve"> или ТСН второго полукомплекта,</w:t>
      </w:r>
      <w:r w:rsidRPr="00275DB6">
        <w:t xml:space="preserve"> мощность </w:t>
      </w:r>
      <w:r w:rsidR="00443CA4">
        <w:t>которого должна быть не менее 63</w:t>
      </w:r>
      <w:r w:rsidR="006713D0">
        <w:t> </w:t>
      </w:r>
      <w:proofErr w:type="spellStart"/>
      <w:r w:rsidR="006713D0">
        <w:t>кВ</w:t>
      </w:r>
      <w:r w:rsidRPr="00275DB6">
        <w:t>А</w:t>
      </w:r>
      <w:proofErr w:type="spellEnd"/>
      <w:r w:rsidRPr="00275DB6">
        <w:t>;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275DB6">
        <w:rPr>
          <w:rFonts w:cstheme="minorHAnsi"/>
        </w:rPr>
        <w:t>-</w:t>
      </w:r>
      <w:r w:rsidRPr="00275DB6">
        <w:rPr>
          <w:rFonts w:cstheme="minorHAnsi"/>
        </w:rPr>
        <w:t>10 выводи</w:t>
      </w:r>
      <w:r w:rsidR="00F67B76">
        <w:rPr>
          <w:rFonts w:cstheme="minorHAnsi"/>
        </w:rPr>
        <w:t>тся силовой штекерный разъём (125</w:t>
      </w:r>
      <w:r w:rsidRPr="00275DB6">
        <w:rPr>
          <w:rFonts w:cstheme="minorHAnsi"/>
        </w:rPr>
        <w:t>А IP54). Питание второй секции шин осуществляется от данного разъёма, подключенного к вводу второй секции шин.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К собственным нуждам переменного тока относятся: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 В модуле ВН:</w:t>
      </w:r>
    </w:p>
    <w:p w:rsidR="00823868" w:rsidRPr="00275DB6" w:rsidRDefault="00823868" w:rsidP="00F8575C">
      <w:pPr>
        <w:pStyle w:val="afffffffffff4"/>
      </w:pPr>
      <w:r w:rsidRPr="00275DB6">
        <w:t>рабочее и аварийное освещение;</w:t>
      </w:r>
    </w:p>
    <w:p w:rsidR="00823868" w:rsidRPr="00275DB6" w:rsidRDefault="00823868" w:rsidP="00F8575C">
      <w:pPr>
        <w:pStyle w:val="afffffffffff4"/>
      </w:pPr>
      <w:r w:rsidRPr="00275DB6">
        <w:t>обогрев и вентиляция помещения КРУЭ;</w:t>
      </w:r>
    </w:p>
    <w:p w:rsidR="00823868" w:rsidRPr="00275DB6" w:rsidRDefault="00823868" w:rsidP="00F8575C">
      <w:pPr>
        <w:pStyle w:val="afffffffffff4"/>
      </w:pPr>
      <w:r w:rsidRPr="00275DB6">
        <w:t>розеточная сеть для переносного оборудования;</w:t>
      </w:r>
    </w:p>
    <w:p w:rsidR="00823868" w:rsidRPr="00275DB6" w:rsidRDefault="00823868" w:rsidP="00F8575C">
      <w:pPr>
        <w:pStyle w:val="afffffffffff4"/>
      </w:pPr>
      <w:r w:rsidRPr="00275DB6">
        <w:t>шкаф управления КРУЭ;</w:t>
      </w:r>
    </w:p>
    <w:p w:rsidR="00823868" w:rsidRPr="00275DB6" w:rsidRDefault="00823868" w:rsidP="00F8575C">
      <w:pPr>
        <w:pStyle w:val="afffffffffff4"/>
      </w:pPr>
      <w:r w:rsidRPr="00275DB6">
        <w:t xml:space="preserve">наружное освещение вокруг модуля. 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 В модуле НН:</w:t>
      </w:r>
    </w:p>
    <w:p w:rsidR="00823868" w:rsidRPr="00275DB6" w:rsidRDefault="00823868" w:rsidP="00F8575C">
      <w:pPr>
        <w:pStyle w:val="afffffffffff4"/>
      </w:pPr>
      <w:r w:rsidRPr="00275DB6">
        <w:t>рабочее и аварийное освещение помещений;</w:t>
      </w:r>
    </w:p>
    <w:p w:rsidR="00823868" w:rsidRPr="00275DB6" w:rsidRDefault="00823868" w:rsidP="00F8575C">
      <w:pPr>
        <w:pStyle w:val="afffffffffff4"/>
      </w:pPr>
      <w:r w:rsidRPr="00275DB6">
        <w:t xml:space="preserve">обогрев, вентиляция и кондиционирование помещений ОПУ, РУ </w:t>
      </w:r>
      <w:r w:rsidR="00C311D4">
        <w:t>10</w:t>
      </w:r>
      <w:r w:rsidR="006713D0">
        <w:t> кВ</w:t>
      </w:r>
      <w:r w:rsidRPr="00275DB6">
        <w:t>;</w:t>
      </w:r>
    </w:p>
    <w:p w:rsidR="00823868" w:rsidRPr="00275DB6" w:rsidRDefault="00823868" w:rsidP="00F8575C">
      <w:pPr>
        <w:pStyle w:val="afffffffffff4"/>
      </w:pPr>
      <w:r w:rsidRPr="00275DB6">
        <w:t>розеточная сеть для переносного оборудования;</w:t>
      </w:r>
    </w:p>
    <w:p w:rsidR="00823868" w:rsidRPr="00275DB6" w:rsidRDefault="00823868" w:rsidP="00F8575C">
      <w:pPr>
        <w:pStyle w:val="afffffffffff4"/>
      </w:pPr>
      <w:r w:rsidRPr="00275DB6">
        <w:t>наружное освещение вокруг модуля;</w:t>
      </w:r>
    </w:p>
    <w:p w:rsidR="00823868" w:rsidRPr="00DE273B" w:rsidRDefault="00823868" w:rsidP="00F8575C">
      <w:pPr>
        <w:pStyle w:val="afffffffffff4"/>
      </w:pPr>
      <w:r w:rsidRPr="00DE273B">
        <w:t>шкаф управления трансформатором – ШУ-ДЦ;</w:t>
      </w:r>
    </w:p>
    <w:p w:rsidR="00823868" w:rsidRPr="00DE273B" w:rsidRDefault="00823868" w:rsidP="00F8575C">
      <w:pPr>
        <w:pStyle w:val="afffffffffff4"/>
      </w:pPr>
      <w:r w:rsidRPr="00DE273B">
        <w:t>шкаф управления РПН;</w:t>
      </w:r>
    </w:p>
    <w:p w:rsidR="00823868" w:rsidRPr="00275DB6" w:rsidRDefault="00993505" w:rsidP="00F8575C">
      <w:pPr>
        <w:pStyle w:val="afffffffffff4"/>
      </w:pPr>
      <w:r w:rsidRPr="00275DB6">
        <w:t>щит</w:t>
      </w:r>
      <w:r w:rsidR="00823868" w:rsidRPr="00275DB6">
        <w:t xml:space="preserve"> оперативного тока с зарядными устройствами – </w:t>
      </w:r>
      <w:r w:rsidR="00FD6815">
        <w:t>ЩПТ</w:t>
      </w:r>
      <w:r w:rsidR="00823868" w:rsidRPr="00275DB6">
        <w:t xml:space="preserve">; </w:t>
      </w:r>
    </w:p>
    <w:p w:rsidR="00823868" w:rsidRPr="00275DB6" w:rsidRDefault="00823868" w:rsidP="00F8575C">
      <w:pPr>
        <w:pStyle w:val="afffffffffff4"/>
      </w:pPr>
      <w:r w:rsidRPr="00275DB6">
        <w:t xml:space="preserve">щит автоматической охранно-пожарной сигнализации </w:t>
      </w:r>
      <w:r w:rsidR="005456A5" w:rsidRPr="00275DB6">
        <w:t>–</w:t>
      </w:r>
      <w:r w:rsidRPr="00275DB6">
        <w:t xml:space="preserve"> ОПС</w:t>
      </w:r>
      <w:r w:rsidR="005456A5" w:rsidRPr="00275DB6">
        <w:t>-НН (РИП-12)</w:t>
      </w:r>
      <w:r w:rsidRPr="00275DB6">
        <w:t>;</w:t>
      </w:r>
    </w:p>
    <w:p w:rsidR="001971B2" w:rsidRDefault="00CB1D57" w:rsidP="00F8575C">
      <w:pPr>
        <w:pStyle w:val="afffffffffff4"/>
      </w:pPr>
      <w:r w:rsidRPr="00275DB6">
        <w:t>шкаф телемеханики</w:t>
      </w:r>
      <w:r w:rsidR="00A16384">
        <w:t xml:space="preserve"> и связи</w:t>
      </w:r>
      <w:r w:rsidRPr="00275DB6">
        <w:t xml:space="preserve"> </w:t>
      </w:r>
      <w:proofErr w:type="spellStart"/>
      <w:r w:rsidR="00FD6815">
        <w:t>ШТМиС</w:t>
      </w:r>
      <w:proofErr w:type="spellEnd"/>
    </w:p>
    <w:p w:rsidR="00823868" w:rsidRDefault="00CB1D57" w:rsidP="001971B2">
      <w:pPr>
        <w:pStyle w:val="afffffffffff4"/>
      </w:pPr>
      <w:r w:rsidRPr="00275DB6">
        <w:t xml:space="preserve">шкаф </w:t>
      </w:r>
      <w:r w:rsidR="001971B2">
        <w:t>автоматизированной информационно-измерительной системы</w:t>
      </w:r>
      <w:r w:rsidR="001971B2" w:rsidRPr="001971B2">
        <w:t xml:space="preserve"> коммерческого/технического учёта электрической энергии </w:t>
      </w:r>
      <w:r w:rsidR="001971B2">
        <w:t>АИИС КУЭ/Т</w:t>
      </w:r>
      <w:r w:rsidR="00823868" w:rsidRPr="00275DB6">
        <w:t>УЭ.</w:t>
      </w:r>
    </w:p>
    <w:p w:rsidR="003361DF" w:rsidRDefault="003361DF" w:rsidP="003361DF">
      <w:pPr>
        <w:pStyle w:val="afffffffffff4"/>
        <w:numPr>
          <w:ilvl w:val="0"/>
          <w:numId w:val="0"/>
        </w:numPr>
        <w:ind w:left="993"/>
      </w:pPr>
      <w:r>
        <w:t>Шкаф собственных нужд:</w:t>
      </w:r>
    </w:p>
    <w:p w:rsidR="003361DF" w:rsidRDefault="003361DF" w:rsidP="003361DF">
      <w:pPr>
        <w:pStyle w:val="afffffffffff4"/>
      </w:pPr>
      <w:r>
        <w:t>Схема шкафа собственных нужд выполнена для возможности подключения резервного ввода от внешнего источника с устройством АВР и приборами измерения напряжения и электроэнергии, как на рабочем, так и на резервном вводе 0,4 кВ;</w:t>
      </w:r>
    </w:p>
    <w:p w:rsidR="003361DF" w:rsidRPr="00275DB6" w:rsidRDefault="003361DF" w:rsidP="003361DF">
      <w:pPr>
        <w:pStyle w:val="afffffffffff4"/>
      </w:pPr>
      <w:r>
        <w:t>Имеет защиту от коротких замыканий и перегрузки по каждому вводу.</w:t>
      </w:r>
    </w:p>
    <w:p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38" w:name="_Toc440636083"/>
      <w:bookmarkStart w:id="39" w:name="_Toc19106489"/>
      <w:r w:rsidRPr="00275DB6">
        <w:rPr>
          <w:rFonts w:cstheme="minorHAnsi"/>
        </w:rPr>
        <w:t>СОБСТВЕННЫЕ НУЖДЫ ПОСТОЯННОГО ТОКА</w:t>
      </w:r>
      <w:bookmarkEnd w:id="38"/>
      <w:bookmarkEnd w:id="39"/>
    </w:p>
    <w:p w:rsidR="00823868" w:rsidRPr="00275DB6" w:rsidRDefault="00823868" w:rsidP="00062A5D">
      <w:pPr>
        <w:pStyle w:val="affffffffff9"/>
        <w:rPr>
          <w:rFonts w:cstheme="minorHAnsi"/>
          <w:lang w:bidi="ru-RU"/>
        </w:rPr>
      </w:pPr>
      <w:r w:rsidRPr="00275DB6">
        <w:rPr>
          <w:rFonts w:cstheme="minorHAnsi"/>
        </w:rPr>
        <w:t>Система ОПТ интегрирует в единое целое:</w:t>
      </w:r>
    </w:p>
    <w:p w:rsidR="00823868" w:rsidRPr="00275DB6" w:rsidRDefault="00823868" w:rsidP="00403C82">
      <w:pPr>
        <w:pStyle w:val="afffffffffff4"/>
      </w:pPr>
      <w:r w:rsidRPr="00275DB6">
        <w:t xml:space="preserve">источники питания в виде одной аккумуляторной батареи и двух </w:t>
      </w:r>
      <w:proofErr w:type="spellStart"/>
      <w:r w:rsidRPr="00275DB6">
        <w:t>зарядно</w:t>
      </w:r>
      <w:r w:rsidRPr="00275DB6">
        <w:softHyphen/>
        <w:t>выпрямительных</w:t>
      </w:r>
      <w:proofErr w:type="spellEnd"/>
      <w:r w:rsidRPr="00275DB6">
        <w:t xml:space="preserve"> устройств ЗВУ, работающих в режиме постоянного </w:t>
      </w:r>
      <w:proofErr w:type="spellStart"/>
      <w:r w:rsidRPr="00275DB6">
        <w:t>подзаряда</w:t>
      </w:r>
      <w:proofErr w:type="spellEnd"/>
      <w:r w:rsidRPr="00275DB6">
        <w:t>;</w:t>
      </w:r>
    </w:p>
    <w:p w:rsidR="00823868" w:rsidRPr="00275DB6" w:rsidRDefault="00D7264F" w:rsidP="00403C82">
      <w:pPr>
        <w:pStyle w:val="afffffffffff4"/>
      </w:pPr>
      <w:r w:rsidRPr="00275DB6">
        <w:t>приёмно</w:t>
      </w:r>
      <w:r w:rsidR="00823868" w:rsidRPr="00275DB6">
        <w:t>-распределительные щиты постоянного тока по числу А</w:t>
      </w:r>
      <w:r w:rsidR="000348E9">
        <w:t>К</w:t>
      </w:r>
      <w:r w:rsidR="00823868" w:rsidRPr="00275DB6">
        <w:t>Б;</w:t>
      </w:r>
    </w:p>
    <w:p w:rsidR="00823868" w:rsidRPr="00275DB6" w:rsidRDefault="00823868" w:rsidP="00403C82">
      <w:pPr>
        <w:pStyle w:val="afffffffffff4"/>
        <w:rPr>
          <w:lang w:bidi="ru-RU"/>
        </w:rPr>
      </w:pPr>
      <w:r w:rsidRPr="00275DB6">
        <w:t>потребители постоянного тока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lastRenderedPageBreak/>
        <w:t>На подстанции принята централизованная структура СОПТ - одна А</w:t>
      </w:r>
      <w:r w:rsidR="000348E9">
        <w:rPr>
          <w:rFonts w:cstheme="minorHAnsi"/>
        </w:rPr>
        <w:t>К</w:t>
      </w:r>
      <w:r w:rsidRPr="00275DB6">
        <w:rPr>
          <w:rFonts w:cstheme="minorHAnsi"/>
        </w:rPr>
        <w:t>Б для питания двух шкафов постоянного тока.</w:t>
      </w:r>
    </w:p>
    <w:p w:rsidR="00823868" w:rsidRPr="00275DB6" w:rsidRDefault="00823868" w:rsidP="00062A5D">
      <w:pPr>
        <w:pStyle w:val="affffffffff9"/>
        <w:rPr>
          <w:rFonts w:cstheme="minorHAnsi"/>
          <w:lang w:bidi="ru-RU"/>
        </w:rPr>
      </w:pPr>
      <w:r w:rsidRPr="00275DB6">
        <w:rPr>
          <w:rFonts w:cstheme="minorHAnsi"/>
        </w:rPr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:rsidR="00823868" w:rsidRPr="00791EE1" w:rsidRDefault="00823868" w:rsidP="00791EE1">
      <w:pPr>
        <w:pStyle w:val="afffffffffff4"/>
      </w:pPr>
      <w:r w:rsidRPr="00791EE1"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110 и </w:t>
      </w:r>
      <w:r w:rsidR="00C311D4">
        <w:t>10</w:t>
      </w:r>
      <w:r w:rsidR="006713D0">
        <w:t> кВ</w:t>
      </w:r>
      <w:r w:rsidRPr="00791EE1">
        <w:t>;</w:t>
      </w:r>
    </w:p>
    <w:p w:rsidR="00823868" w:rsidRPr="00791EE1" w:rsidRDefault="00823868" w:rsidP="00791EE1">
      <w:pPr>
        <w:pStyle w:val="afffffffffff4"/>
      </w:pPr>
      <w:r w:rsidRPr="00791EE1">
        <w:t>селективную работу защитных устройств СОПТ при КЗ в её цепях и отстройку от максимальной нагрузки.</w:t>
      </w:r>
    </w:p>
    <w:p w:rsidR="002C6998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</w:t>
      </w:r>
      <w:r w:rsidR="00F10623">
        <w:t>ЩПТ</w:t>
      </w:r>
      <w:r w:rsidR="00F10623">
        <w:rPr>
          <w:rFonts w:cstheme="minorHAnsi"/>
        </w:rPr>
        <w:t>-</w:t>
      </w:r>
      <w:r w:rsidRPr="00275DB6">
        <w:rPr>
          <w:rFonts w:cstheme="minorHAnsi"/>
        </w:rPr>
        <w:t xml:space="preserve">1 и </w:t>
      </w:r>
      <w:r w:rsidR="00F10623">
        <w:t>ЩПТ</w:t>
      </w:r>
      <w:r w:rsidR="00F10623">
        <w:rPr>
          <w:rFonts w:cstheme="minorHAnsi"/>
        </w:rPr>
        <w:t>-</w:t>
      </w:r>
      <w:r w:rsidRPr="00275DB6">
        <w:rPr>
          <w:rFonts w:cstheme="minorHAnsi"/>
        </w:rPr>
        <w:t xml:space="preserve">2. </w:t>
      </w:r>
      <w:r w:rsidR="002C6998" w:rsidRPr="002C6998">
        <w:rPr>
          <w:rFonts w:cstheme="minorHAnsi"/>
        </w:rPr>
        <w:t xml:space="preserve">На ММПС предполагается установка стационарных герметичных аккумуляторных батарей с гелиевым электролитом, ёмкостью 60 А*Час. </w:t>
      </w:r>
    </w:p>
    <w:p w:rsidR="00823868" w:rsidRPr="002C6998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АКБ при работе в автономном режиме (при потере собственных нужд ПС) обеспечивает максимальные расчетные толчковые токи после гарантированного </w:t>
      </w:r>
      <w:r w:rsidR="00A921A4">
        <w:rPr>
          <w:rFonts w:cstheme="minorHAnsi"/>
        </w:rPr>
        <w:t>2</w:t>
      </w:r>
      <w:r w:rsidRPr="00275DB6">
        <w:rPr>
          <w:rFonts w:cstheme="minorHAnsi"/>
        </w:rPr>
        <w:t>-часового разряда суммарным током нагрузки. Срок службы АКБ принят не менее 1</w:t>
      </w:r>
      <w:r w:rsidR="00563FD8" w:rsidRPr="00275DB6">
        <w:rPr>
          <w:rFonts w:cstheme="minorHAnsi"/>
        </w:rPr>
        <w:t>2</w:t>
      </w:r>
      <w:r w:rsidRPr="00275DB6">
        <w:rPr>
          <w:rFonts w:cstheme="minorHAnsi"/>
        </w:rPr>
        <w:t xml:space="preserve"> лет.</w:t>
      </w:r>
    </w:p>
    <w:p w:rsidR="006C47E7" w:rsidRPr="006C47E7" w:rsidRDefault="006C47E7" w:rsidP="006C47E7">
      <w:pPr>
        <w:pStyle w:val="affffffffff9"/>
        <w:rPr>
          <w:rFonts w:cstheme="minorHAnsi"/>
          <w:lang w:bidi="ru-RU"/>
        </w:rPr>
      </w:pPr>
      <w:r w:rsidRPr="006C47E7">
        <w:rPr>
          <w:rFonts w:cstheme="minorHAnsi"/>
          <w:lang w:bidi="ru-RU"/>
        </w:rPr>
        <w:t>В качестве ЗВУ для щитов ЩПТ выбрано ИПС-9000-380/220В-45А, имеющего следующие основные технические характеристики:</w:t>
      </w:r>
    </w:p>
    <w:p w:rsidR="006C47E7" w:rsidRPr="006C47E7" w:rsidRDefault="006C47E7" w:rsidP="006C47E7">
      <w:pPr>
        <w:pStyle w:val="afffffffffff4"/>
      </w:pPr>
      <w:r w:rsidRPr="006C47E7">
        <w:t xml:space="preserve">Защита от перегрева с регулируемой </w:t>
      </w:r>
      <w:proofErr w:type="spellStart"/>
      <w:r w:rsidRPr="006C47E7">
        <w:t>уставкой</w:t>
      </w:r>
      <w:proofErr w:type="spellEnd"/>
      <w:r w:rsidRPr="006C47E7">
        <w:t>;</w:t>
      </w:r>
    </w:p>
    <w:p w:rsidR="006C47E7" w:rsidRPr="006C47E7" w:rsidRDefault="006C47E7" w:rsidP="006C47E7">
      <w:pPr>
        <w:pStyle w:val="afffffffffff4"/>
      </w:pPr>
      <w:r w:rsidRPr="006C47E7">
        <w:t>Сигнализация неисправностей и режимов работы;</w:t>
      </w:r>
    </w:p>
    <w:p w:rsidR="006C47E7" w:rsidRPr="006C47E7" w:rsidRDefault="006C47E7" w:rsidP="006C47E7">
      <w:pPr>
        <w:pStyle w:val="afffffffffff4"/>
      </w:pPr>
      <w:r w:rsidRPr="006C47E7">
        <w:t>Реле аварий с “сухими контактами” для подключения внешних устройств оповещения;</w:t>
      </w:r>
    </w:p>
    <w:p w:rsidR="006C47E7" w:rsidRPr="006C47E7" w:rsidRDefault="006C47E7" w:rsidP="006C47E7">
      <w:pPr>
        <w:pStyle w:val="afffffffffff4"/>
      </w:pPr>
      <w:r w:rsidRPr="006C47E7">
        <w:t>Стабилизация входного переменного напряжения;</w:t>
      </w:r>
    </w:p>
    <w:p w:rsidR="006C47E7" w:rsidRPr="006C47E7" w:rsidRDefault="006C47E7" w:rsidP="006C47E7">
      <w:pPr>
        <w:pStyle w:val="afffffffffff4"/>
      </w:pPr>
      <w:r w:rsidRPr="006C47E7">
        <w:t>Защита от перегрузок с переводом ИПС в режим ограничения выходного тока и напряжения;</w:t>
      </w:r>
    </w:p>
    <w:p w:rsidR="006C47E7" w:rsidRPr="006C47E7" w:rsidRDefault="006C47E7" w:rsidP="006C47E7">
      <w:pPr>
        <w:pStyle w:val="afffffffffff4"/>
      </w:pPr>
      <w:r w:rsidRPr="006C47E7">
        <w:t>Принудительная вентиляция;</w:t>
      </w:r>
    </w:p>
    <w:p w:rsidR="006C47E7" w:rsidRPr="006C47E7" w:rsidRDefault="006C47E7" w:rsidP="006C47E7">
      <w:pPr>
        <w:pStyle w:val="afffffffffff4"/>
      </w:pPr>
      <w:r w:rsidRPr="006C47E7">
        <w:t>Корпус 3U для установки на 19" полки или ячейки.</w:t>
      </w:r>
    </w:p>
    <w:p w:rsidR="006C47E7" w:rsidRPr="00E94109" w:rsidRDefault="006C47E7" w:rsidP="006C47E7">
      <w:pPr>
        <w:pStyle w:val="afffffffffff4"/>
        <w:numPr>
          <w:ilvl w:val="0"/>
          <w:numId w:val="0"/>
        </w:numPr>
        <w:ind w:left="1353" w:hanging="360"/>
      </w:pPr>
    </w:p>
    <w:p w:rsidR="006C47E7" w:rsidRPr="006C47E7" w:rsidRDefault="006C47E7" w:rsidP="006C47E7">
      <w:pPr>
        <w:pStyle w:val="afffffffffff4"/>
        <w:numPr>
          <w:ilvl w:val="0"/>
          <w:numId w:val="0"/>
        </w:numPr>
        <w:ind w:left="1353" w:hanging="360"/>
        <w:rPr>
          <w:b/>
        </w:rPr>
      </w:pPr>
      <w:r w:rsidRPr="006C47E7">
        <w:rPr>
          <w:b/>
        </w:rPr>
        <w:t>Таблица 9. Основные технические характеристики ЗВУ</w:t>
      </w:r>
    </w:p>
    <w:tbl>
      <w:tblPr>
        <w:tblStyle w:val="aff2"/>
        <w:tblW w:w="0" w:type="auto"/>
        <w:tblInd w:w="284" w:type="dxa"/>
        <w:tblLayout w:type="fixed"/>
        <w:tblLook w:val="04A0" w:firstRow="1" w:lastRow="0" w:firstColumn="1" w:lastColumn="0" w:noHBand="0" w:noVBand="1"/>
      </w:tblPr>
      <w:tblGrid>
        <w:gridCol w:w="7088"/>
        <w:gridCol w:w="3119"/>
      </w:tblGrid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Наименование ЗВУ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ИПС-9000-380/220В-45А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Номинальное входное напряжение, В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380/220 АС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Число фаз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3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Количество выпрямителей, шт.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3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Рабочий диапазон входного фазного напряжения, В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187-253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Номинальная частота, Гц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50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Диапазон частоты, Гц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47,5-63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Номинальное выходное напряжение, В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 xml:space="preserve">220 </w:t>
            </w:r>
            <w:r w:rsidRPr="006C47E7">
              <w:rPr>
                <w:rFonts w:asciiTheme="minorHAnsi" w:hAnsiTheme="minorHAnsi" w:cs="Arial"/>
                <w:sz w:val="22"/>
                <w:szCs w:val="22"/>
                <w:lang w:val="en-US" w:eastAsia="en-US"/>
              </w:rPr>
              <w:t>D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С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Стабилизация выходного напряжения, %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u w:val="single"/>
                <w:lang w:eastAsia="en-US"/>
              </w:rPr>
              <w:t>+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1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Возможность параллельной работы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До 11 шт.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Номинальный (максимальный) выходной ток, А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45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Диапазон регулирования выходного напряжения, В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ab/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190 ÷ 240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lastRenderedPageBreak/>
              <w:t>Номинальный ток ИПС,А (количество х ток БПС)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45(3 х 15)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Пульсация выходного напряжения от пика до пика, не более, мВ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u w:val="single"/>
                <w:lang w:val="en-US" w:eastAsia="en-US"/>
              </w:rPr>
              <w:t>&lt;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250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Максимальный потребляемый фазный ток, не более, А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20,5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Максимальная потребляемая мощность, Вт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11000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Коэффициент мощности, не менее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0,96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КПД при токе нагрузки (0,5÷1,0)</w:t>
            </w:r>
            <w:proofErr w:type="spellStart"/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Iном</w:t>
            </w:r>
            <w:proofErr w:type="spellEnd"/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, не менее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0,9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Диапазон изменения нагрузки, %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0-100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Сопротивление изоляции между входом и корпусом, МОм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u w:val="single"/>
                <w:lang w:val="en-US" w:eastAsia="en-US"/>
              </w:rPr>
              <w:t>&gt;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20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Защита от перегрузки и КЗ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электронная</w:t>
            </w:r>
          </w:p>
        </w:tc>
      </w:tr>
      <w:tr w:rsidR="006C47E7" w:rsidRPr="006C47E7" w:rsidTr="006C47E7">
        <w:trPr>
          <w:trHeight w:val="454"/>
        </w:trPr>
        <w:tc>
          <w:tcPr>
            <w:tcW w:w="7088" w:type="dxa"/>
            <w:vAlign w:val="center"/>
          </w:tcPr>
          <w:p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Производитель</w:t>
            </w:r>
          </w:p>
        </w:tc>
        <w:tc>
          <w:tcPr>
            <w:tcW w:w="3119" w:type="dxa"/>
            <w:vAlign w:val="center"/>
          </w:tcPr>
          <w:p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Форпост</w:t>
            </w:r>
          </w:p>
        </w:tc>
      </w:tr>
    </w:tbl>
    <w:p w:rsidR="006C47E7" w:rsidRPr="006C47E7" w:rsidRDefault="006C47E7" w:rsidP="002210B9">
      <w:pPr>
        <w:pStyle w:val="affffffffff9"/>
        <w:ind w:left="0" w:firstLine="0"/>
        <w:rPr>
          <w:rFonts w:cstheme="minorHAnsi"/>
          <w:lang w:bidi="ru-RU"/>
        </w:rPr>
      </w:pPr>
    </w:p>
    <w:p w:rsidR="00823868" w:rsidRPr="00275DB6" w:rsidRDefault="00D652CD" w:rsidP="0039340E">
      <w:pPr>
        <w:pStyle w:val="a7"/>
        <w:outlineLvl w:val="1"/>
        <w:rPr>
          <w:rFonts w:cstheme="minorHAnsi"/>
          <w:lang w:val="ru-RU"/>
        </w:rPr>
      </w:pPr>
      <w:bookmarkStart w:id="40" w:name="_Toc440636088"/>
      <w:bookmarkStart w:id="41" w:name="_Toc19106490"/>
      <w:bookmarkStart w:id="42" w:name="_Toc391758456"/>
      <w:bookmarkStart w:id="43" w:name="_Toc407297140"/>
      <w:r w:rsidRPr="00275DB6">
        <w:rPr>
          <w:rFonts w:cstheme="minorHAnsi"/>
          <w:lang w:val="ru-RU"/>
        </w:rPr>
        <w:t>СИСТЕМА РАБОЧЕГО И АВАРИЙНОГО ОСВЕЩЕНИЯ</w:t>
      </w:r>
      <w:bookmarkEnd w:id="40"/>
      <w:bookmarkEnd w:id="41"/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Внутреннее освещение модульного здания полной заводской готовности разрабатывается и выполняется заводом-изготовителем и соответствует требованиям ПУЭ-7 и СП 52.13330.2011.</w:t>
      </w:r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 xml:space="preserve">Освещение осуществляется светодиодными светильниками с обеспечением уровня освещённости не менее 150 </w:t>
      </w:r>
      <w:proofErr w:type="spellStart"/>
      <w:r w:rsidRPr="002C6998">
        <w:rPr>
          <w:rFonts w:asciiTheme="minorHAnsi" w:hAnsiTheme="minorHAnsi" w:cs="Arial"/>
          <w:lang w:eastAsia="en-US"/>
        </w:rPr>
        <w:t>лк</w:t>
      </w:r>
      <w:proofErr w:type="spellEnd"/>
      <w:r w:rsidRPr="002C6998">
        <w:rPr>
          <w:rFonts w:asciiTheme="minorHAnsi" w:hAnsiTheme="minorHAnsi" w:cs="Arial"/>
          <w:lang w:eastAsia="en-US"/>
        </w:rPr>
        <w:t>.</w:t>
      </w:r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 xml:space="preserve">Групповая сеть освещения принята трёхпроводной с нулевым рабочим и нулевым защитным проводниками. Для распределительной сети принят кабель марки  ВВГнг-LS.  Групповая сеть выполняется сменяемой (согласно п.7.1.37 ПУЭ). Все проходы кабеля в стенах и перегородках заделываются огнеупорным составом. Групповые сети электроосвещения в помещениях прокладываются открыто в металлических лотках. </w:t>
      </w:r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Общее освещение выполнено потолочными светильниками со степенью защиты IP65 со светодиодными источниками света.  Светильники  крепятся подвесным способом к балкам и фермам стальных конструкций здания на высоте 2,5 м.</w:t>
      </w:r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Управление освещением предусматривается от выключателей и переключателей.</w:t>
      </w:r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Аварийное освещение предусматривается постоянно работающим. Светильники аварийного освещения  имеют встроенные аккумуляторные батареи. Аккумуляторные батареи рассчитаны на работу светильников в течении 1 часа.</w:t>
      </w:r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Над входами в здание устанавливаются светильники, которые присоединены к сети освещения безопасности, которые включаются одновременно с рабочим освещением, согласно п. 6.3.22 и 7.1.55 ПУЭ.</w:t>
      </w:r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Для защиты от поражения эл. током в нормальном режиме в качестве основной меры защиты от прямого прикосновения предусмотрена основная изоляция токоведущих частей, для дополнительной защиты  (согласно п.1.7.50 и п.6.4.18 ПУЭ) для светильников, устанавливаемых на высоте менее 2.5 м от уровня пола или площадок обслуживания, принята установка дифференциальных автоматических выключателей с номинальным отключающим дифференциальным током 30 мА.</w:t>
      </w:r>
    </w:p>
    <w:p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 xml:space="preserve">В качестве защитной меры от поражения людей электрическим током при косвенном прикосновении к нетоковедущим частям электрооборудования, оказавшимся под напряжением вследствие повреждения изоляции токоведущих частей, принято  </w:t>
      </w:r>
      <w:r w:rsidRPr="002C6998">
        <w:rPr>
          <w:rFonts w:asciiTheme="minorHAnsi" w:hAnsiTheme="minorHAnsi" w:cs="Arial"/>
          <w:lang w:eastAsia="en-US"/>
        </w:rPr>
        <w:lastRenderedPageBreak/>
        <w:t>автоматическое отключение питания , а также общая система уравнивания потенциалов и защитного заземления здания.</w:t>
      </w:r>
    </w:p>
    <w:p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44" w:name="_Toc440636089"/>
      <w:bookmarkStart w:id="45" w:name="_Toc19106491"/>
      <w:r w:rsidRPr="00275DB6">
        <w:rPr>
          <w:rFonts w:cstheme="minorHAnsi"/>
        </w:rPr>
        <w:t>КАБЕЛЬНОЕ ХОЗЯЙСТВО</w:t>
      </w:r>
      <w:bookmarkEnd w:id="42"/>
      <w:bookmarkEnd w:id="43"/>
      <w:bookmarkEnd w:id="44"/>
      <w:bookmarkEnd w:id="45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Подключение фаз </w:t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силового трансформатора к </w:t>
      </w:r>
      <w:r w:rsidR="009C3264" w:rsidRPr="00275DB6">
        <w:rPr>
          <w:rFonts w:cstheme="minorHAnsi"/>
        </w:rPr>
        <w:t>КРУЭ 145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осуществляется одножильным кабелем ПвП2г-</w:t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1х</w:t>
      </w:r>
      <w:r w:rsidR="00156FFB">
        <w:rPr>
          <w:rFonts w:cstheme="minorHAnsi"/>
        </w:rPr>
        <w:t>24</w:t>
      </w:r>
      <w:r w:rsidRPr="00275DB6">
        <w:rPr>
          <w:rFonts w:cstheme="minorHAnsi"/>
        </w:rPr>
        <w:t>0/</w:t>
      </w:r>
      <w:r w:rsidR="00156FFB">
        <w:rPr>
          <w:rFonts w:cstheme="minorHAnsi"/>
        </w:rPr>
        <w:t>120</w:t>
      </w:r>
      <w:r w:rsidRPr="00275DB6">
        <w:rPr>
          <w:rFonts w:cstheme="minorHAnsi"/>
        </w:rPr>
        <w:t>, с многопроволочной жилой, с изоляцией из сшитого полиэтилена, с медным экраном. На концах кабельных перемычек</w:t>
      </w:r>
      <w:r w:rsidR="00941F98">
        <w:rPr>
          <w:rFonts w:cstheme="minorHAnsi"/>
        </w:rPr>
        <w:t xml:space="preserve"> со стороны КРУЭ</w:t>
      </w:r>
      <w:r w:rsidRPr="00275DB6">
        <w:rPr>
          <w:rFonts w:cstheme="minorHAnsi"/>
        </w:rPr>
        <w:t xml:space="preserve"> устанавливаются штекерные муфты производства «</w:t>
      </w:r>
      <w:proofErr w:type="spellStart"/>
      <w:r w:rsidR="00F01573" w:rsidRPr="00F01573">
        <w:rPr>
          <w:rFonts w:cstheme="minorHAnsi"/>
        </w:rPr>
        <w:t>Pfisterer</w:t>
      </w:r>
      <w:proofErr w:type="spellEnd"/>
      <w:r w:rsidRPr="00275DB6">
        <w:rPr>
          <w:rFonts w:cstheme="minorHAnsi"/>
        </w:rPr>
        <w:t>»</w:t>
      </w:r>
      <w:r w:rsidR="00941F98">
        <w:rPr>
          <w:rFonts w:cstheme="minorHAnsi"/>
        </w:rPr>
        <w:t xml:space="preserve">, со стороны </w:t>
      </w:r>
      <w:r w:rsidR="00AB663C">
        <w:rPr>
          <w:rFonts w:cstheme="minorHAnsi"/>
        </w:rPr>
        <w:t>трансформатора</w:t>
      </w:r>
      <w:r w:rsidR="00941F98">
        <w:rPr>
          <w:rFonts w:cstheme="minorHAnsi"/>
        </w:rPr>
        <w:t xml:space="preserve"> - </w:t>
      </w:r>
      <w:r w:rsidR="00941F98" w:rsidRPr="00275DB6">
        <w:rPr>
          <w:rFonts w:cstheme="minorHAnsi"/>
        </w:rPr>
        <w:t>штекерные муфты «</w:t>
      </w:r>
      <w:proofErr w:type="spellStart"/>
      <w:r w:rsidR="00F01573" w:rsidRPr="00F01573">
        <w:rPr>
          <w:rFonts w:cstheme="minorHAnsi"/>
        </w:rPr>
        <w:t>Pfisterer</w:t>
      </w:r>
      <w:proofErr w:type="spellEnd"/>
      <w:r w:rsidR="00941F98" w:rsidRPr="00275DB6">
        <w:rPr>
          <w:rFonts w:cstheme="minorHAnsi"/>
        </w:rPr>
        <w:t>»</w:t>
      </w:r>
      <w:r w:rsidRPr="00275DB6">
        <w:rPr>
          <w:rFonts w:cstheme="minorHAnsi"/>
        </w:rPr>
        <w:t>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Прокладка кабельных линий от силового трансформатора к КРУЭ производится на воздухе. В процессе эксплуатации на кабельные линии сверху устанавливается металлический кожух, защищающий его от механических воздействий. Кабель имеет изоляцию стойкую к воздействию светового излучения.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На каждую фазу приходится один питающий кабель. Фазные кабельные перемычки от трансформатора до КРУЭ имеют длину около </w:t>
      </w:r>
      <w:r w:rsidR="00E14E9D">
        <w:rPr>
          <w:rFonts w:cstheme="minorHAnsi"/>
        </w:rPr>
        <w:t>3</w:t>
      </w:r>
      <w:r w:rsidRPr="00275DB6">
        <w:rPr>
          <w:rFonts w:cstheme="minorHAnsi"/>
        </w:rPr>
        <w:t>,0 метров. Установка данных кабельных перемычек производится в процессе монтажа оборудования на площадку полуприцепа на производстве. Демонтаж кабельных перемычек возможен в случае демонтажа КРУЭ с площадки крепления в производственных условиях.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Подключение </w:t>
      </w:r>
      <w:proofErr w:type="spellStart"/>
      <w:r w:rsidRPr="00275DB6">
        <w:rPr>
          <w:rFonts w:cstheme="minorHAnsi"/>
        </w:rPr>
        <w:t>нейтрали</w:t>
      </w:r>
      <w:proofErr w:type="spellEnd"/>
      <w:r w:rsidRPr="00275DB6">
        <w:rPr>
          <w:rFonts w:cstheme="minorHAnsi"/>
        </w:rPr>
        <w:t xml:space="preserve"> силового трансформатора к </w:t>
      </w:r>
      <w:r w:rsidR="003A636C">
        <w:rPr>
          <w:rFonts w:cstheme="minorHAnsi"/>
        </w:rPr>
        <w:t>ЗОН</w:t>
      </w:r>
      <w:r w:rsidR="00A30166" w:rsidRPr="00275DB6">
        <w:rPr>
          <w:rFonts w:cstheme="minorHAnsi"/>
        </w:rPr>
        <w:t xml:space="preserve"> 110</w:t>
      </w:r>
      <w:r w:rsidRPr="00275DB6">
        <w:rPr>
          <w:rFonts w:cstheme="minorHAnsi"/>
        </w:rPr>
        <w:t>кВ осуществляется кабельной перемычкой выполненной одножильным кабелем ПвПу2г-35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1х185/25, с многопроволочной жилой, с изоляцией из сшитого полиэтилена, с медным экраном.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На стороне кабельной перемычки, подключаемой к трансформатору, </w:t>
      </w:r>
      <w:r w:rsidR="00A358B3">
        <w:rPr>
          <w:rFonts w:cstheme="minorHAnsi"/>
        </w:rPr>
        <w:t>устанавливаются штекерные муфты</w:t>
      </w:r>
      <w:r w:rsidRPr="00275DB6">
        <w:rPr>
          <w:rFonts w:cstheme="minorHAnsi"/>
        </w:rPr>
        <w:t xml:space="preserve"> «</w:t>
      </w:r>
      <w:proofErr w:type="spellStart"/>
      <w:r w:rsidR="00F01573" w:rsidRPr="00F01573">
        <w:rPr>
          <w:rFonts w:cstheme="minorHAnsi"/>
        </w:rPr>
        <w:t>Pfisterer</w:t>
      </w:r>
      <w:proofErr w:type="spellEnd"/>
      <w:r w:rsidRPr="00275DB6">
        <w:rPr>
          <w:rFonts w:cstheme="minorHAnsi"/>
        </w:rPr>
        <w:t xml:space="preserve">», на другой стороне перемычки, </w:t>
      </w:r>
      <w:r w:rsidR="005D6796" w:rsidRPr="00275DB6">
        <w:rPr>
          <w:rFonts w:cstheme="minorHAnsi"/>
        </w:rPr>
        <w:t>подключаемой</w:t>
      </w:r>
      <w:r w:rsidRPr="00275DB6">
        <w:rPr>
          <w:rFonts w:cstheme="minorHAnsi"/>
        </w:rPr>
        <w:t xml:space="preserve"> к </w:t>
      </w:r>
      <w:r w:rsidR="003A636C">
        <w:rPr>
          <w:rFonts w:cstheme="minorHAnsi"/>
        </w:rPr>
        <w:t>ЗОН</w:t>
      </w:r>
      <w:r w:rsidRPr="00275DB6">
        <w:rPr>
          <w:rFonts w:cstheme="minorHAnsi"/>
        </w:rPr>
        <w:t xml:space="preserve"> </w:t>
      </w:r>
      <w:r w:rsidR="003A636C">
        <w:rPr>
          <w:rFonts w:cstheme="minorHAnsi"/>
        </w:rPr>
        <w:t>–</w:t>
      </w:r>
      <w:r w:rsidRPr="00275DB6">
        <w:rPr>
          <w:rFonts w:cstheme="minorHAnsi"/>
        </w:rPr>
        <w:t xml:space="preserve"> </w:t>
      </w:r>
      <w:r w:rsidR="003A636C">
        <w:rPr>
          <w:rFonts w:cstheme="minorHAnsi"/>
        </w:rPr>
        <w:t>аппаратная лопатка</w:t>
      </w:r>
      <w:r w:rsidRPr="00275DB6">
        <w:rPr>
          <w:rFonts w:cstheme="minorHAnsi"/>
        </w:rPr>
        <w:t>.</w:t>
      </w:r>
    </w:p>
    <w:p w:rsidR="00823868" w:rsidRPr="00275DB6" w:rsidRDefault="00941577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Штекерные муфты </w:t>
      </w:r>
      <w:r w:rsidR="00823868" w:rsidRPr="00275DB6">
        <w:rPr>
          <w:rFonts w:cstheme="minorHAnsi"/>
        </w:rPr>
        <w:t xml:space="preserve">рассчитаны на напряжение </w:t>
      </w:r>
      <w:r w:rsidRPr="00275DB6">
        <w:rPr>
          <w:rFonts w:cstheme="minorHAnsi"/>
        </w:rPr>
        <w:t>12</w:t>
      </w:r>
      <w:r w:rsidR="006713D0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и ток 125</w:t>
      </w:r>
      <w:r w:rsidR="0066588A">
        <w:rPr>
          <w:rFonts w:cstheme="minorHAnsi"/>
        </w:rPr>
        <w:t>0 А</w:t>
      </w:r>
      <w:r w:rsidR="00823868" w:rsidRPr="00275DB6">
        <w:rPr>
          <w:rFonts w:cstheme="minorHAnsi"/>
        </w:rPr>
        <w:t>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Штекерные муфты рассчитаны на напряжение </w:t>
      </w:r>
      <w:r w:rsidR="00FF08D7" w:rsidRPr="00275DB6">
        <w:rPr>
          <w:rFonts w:cstheme="minorHAnsi"/>
        </w:rPr>
        <w:t>7</w:t>
      </w:r>
      <w:r w:rsidR="007543A0" w:rsidRPr="00275DB6">
        <w:rPr>
          <w:rFonts w:cstheme="minorHAnsi"/>
        </w:rPr>
        <w:t>2,5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и ток 250</w:t>
      </w:r>
      <w:r w:rsidR="0066588A">
        <w:rPr>
          <w:rFonts w:cstheme="minorHAnsi"/>
        </w:rPr>
        <w:t>0 А</w:t>
      </w:r>
      <w:r w:rsidRPr="00275DB6">
        <w:rPr>
          <w:rFonts w:cstheme="minorHAnsi"/>
        </w:rPr>
        <w:t xml:space="preserve">. 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Прокладка кабеля осуществляется по металлическим конструкциям, установленным на полуприцепе (модуле ВН) на высоте свыше двух метров от уровня площадки объекта. В процессе эксплуатации кабель </w:t>
      </w:r>
      <w:r w:rsidR="00D7264F" w:rsidRPr="00275DB6">
        <w:rPr>
          <w:rFonts w:cstheme="minorHAnsi"/>
        </w:rPr>
        <w:t>защищён</w:t>
      </w:r>
      <w:r w:rsidRPr="00275DB6">
        <w:rPr>
          <w:rFonts w:cstheme="minorHAnsi"/>
        </w:rPr>
        <w:t xml:space="preserve"> от механического повреждения металлическими конструкциями, на которых он проложен. Кабель имеет изоляцию стойкую к воздействию светового излучения.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Подключение силового трансформатора к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осуществляется одножильными кабелями</w:t>
      </w:r>
      <w:r w:rsidR="006166A9">
        <w:rPr>
          <w:rFonts w:cstheme="minorHAnsi"/>
        </w:rPr>
        <w:t xml:space="preserve"> </w:t>
      </w:r>
      <w:r w:rsidR="006166A9" w:rsidRPr="00275DB6">
        <w:rPr>
          <w:rFonts w:cstheme="minorHAnsi"/>
        </w:rPr>
        <w:t>ПвПу2г-</w:t>
      </w:r>
      <w:r w:rsidR="006166A9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</w:t>
      </w:r>
      <w:r w:rsidR="005574C2">
        <w:rPr>
          <w:rFonts w:cstheme="minorHAnsi"/>
        </w:rPr>
        <w:t>1</w:t>
      </w:r>
      <w:r w:rsidRPr="00275DB6">
        <w:rPr>
          <w:rFonts w:cstheme="minorHAnsi"/>
        </w:rPr>
        <w:t>х</w:t>
      </w:r>
      <w:r w:rsidR="00512ABE" w:rsidRPr="00512ABE">
        <w:rPr>
          <w:rFonts w:cstheme="minorHAnsi"/>
        </w:rPr>
        <w:t>300</w:t>
      </w:r>
      <w:r w:rsidRPr="00275DB6">
        <w:rPr>
          <w:rFonts w:cstheme="minorHAnsi"/>
        </w:rPr>
        <w:t>/</w:t>
      </w:r>
      <w:r w:rsidR="009303A8">
        <w:rPr>
          <w:rFonts w:cstheme="minorHAnsi"/>
        </w:rPr>
        <w:t>95</w:t>
      </w:r>
      <w:r w:rsidR="00F720B1">
        <w:rPr>
          <w:rFonts w:cstheme="minorHAnsi"/>
        </w:rPr>
        <w:t xml:space="preserve"> (</w:t>
      </w:r>
      <w:r w:rsidR="005574C2">
        <w:rPr>
          <w:rFonts w:cstheme="minorHAnsi"/>
        </w:rPr>
        <w:t>3</w:t>
      </w:r>
      <w:r w:rsidR="00F720B1">
        <w:rPr>
          <w:rFonts w:cstheme="minorHAnsi"/>
        </w:rPr>
        <w:t xml:space="preserve"> шт./фазу)</w:t>
      </w:r>
      <w:r w:rsidRPr="00275DB6">
        <w:rPr>
          <w:rFonts w:cstheme="minorHAnsi"/>
        </w:rPr>
        <w:t>, с многопроволочной жилой, с из</w:t>
      </w:r>
      <w:r w:rsidR="006166A9">
        <w:rPr>
          <w:rFonts w:cstheme="minorHAnsi"/>
        </w:rPr>
        <w:t>оляцией из сшитого полиэтилена</w:t>
      </w:r>
      <w:r w:rsidRPr="00275DB6">
        <w:rPr>
          <w:rFonts w:cstheme="minorHAnsi"/>
        </w:rPr>
        <w:t>, с медным экраном.</w:t>
      </w:r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Прокладка кабельных линий на всём протяжении осуществляется открыто, </w:t>
      </w:r>
      <w:r w:rsidR="00B6787E">
        <w:rPr>
          <w:rFonts w:cstheme="minorHAnsi"/>
        </w:rPr>
        <w:t xml:space="preserve">после монтажа требуется </w:t>
      </w:r>
      <w:r w:rsidRPr="00275DB6">
        <w:rPr>
          <w:rFonts w:cstheme="minorHAnsi"/>
        </w:rPr>
        <w:t>дополнительн</w:t>
      </w:r>
      <w:r w:rsidR="00B6787E">
        <w:rPr>
          <w:rFonts w:cstheme="minorHAnsi"/>
        </w:rPr>
        <w:t>ая</w:t>
      </w:r>
      <w:r w:rsidRPr="00275DB6">
        <w:rPr>
          <w:rFonts w:cstheme="minorHAnsi"/>
        </w:rPr>
        <w:t xml:space="preserve"> защит</w:t>
      </w:r>
      <w:r w:rsidR="00B6787E">
        <w:rPr>
          <w:rFonts w:cstheme="minorHAnsi"/>
        </w:rPr>
        <w:t>а</w:t>
      </w:r>
      <w:r w:rsidRPr="00275DB6">
        <w:rPr>
          <w:rFonts w:cstheme="minorHAnsi"/>
        </w:rPr>
        <w:t xml:space="preserve"> от механических повреждений. На одной стороне кабельной перемычки устанавливаю</w:t>
      </w:r>
      <w:bookmarkStart w:id="46" w:name="_GoBack"/>
      <w:bookmarkEnd w:id="46"/>
      <w:r w:rsidRPr="00275DB6">
        <w:rPr>
          <w:rFonts w:cstheme="minorHAnsi"/>
        </w:rPr>
        <w:t>тся штекерные муфты производства «</w:t>
      </w:r>
      <w:proofErr w:type="spellStart"/>
      <w:r w:rsidR="00321871" w:rsidRPr="00321871">
        <w:rPr>
          <w:rFonts w:cstheme="minorHAnsi"/>
        </w:rPr>
        <w:t>Pfisterer</w:t>
      </w:r>
      <w:proofErr w:type="spellEnd"/>
      <w:r w:rsidRPr="00275DB6">
        <w:rPr>
          <w:rFonts w:cstheme="minorHAnsi"/>
        </w:rPr>
        <w:t xml:space="preserve">», на другой стороне кабелей - концевые кабельные муфты внутренней установки AIN </w:t>
      </w:r>
      <w:r w:rsidR="00027773" w:rsidRPr="00275DB6">
        <w:rPr>
          <w:rFonts w:cstheme="minorHAnsi"/>
        </w:rPr>
        <w:t>1</w:t>
      </w:r>
      <w:r w:rsidRPr="00275DB6">
        <w:rPr>
          <w:rFonts w:cstheme="minorHAnsi"/>
        </w:rPr>
        <w:t>0-3-H производства «</w:t>
      </w:r>
      <w:proofErr w:type="spellStart"/>
      <w:r w:rsidRPr="00275DB6">
        <w:rPr>
          <w:rFonts w:cstheme="minorHAnsi"/>
        </w:rPr>
        <w:t>Euromold</w:t>
      </w:r>
      <w:proofErr w:type="spellEnd"/>
      <w:r w:rsidRPr="00275DB6">
        <w:rPr>
          <w:rFonts w:cstheme="minorHAnsi"/>
        </w:rPr>
        <w:t>».</w:t>
      </w:r>
    </w:p>
    <w:p w:rsidR="00823868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>Сечения кабелей выбраны по максимальному расчётному току и проверены по термической стойкости.</w:t>
      </w:r>
    </w:p>
    <w:p w:rsid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Подключение контрольных кабелей производится через разъёмы индивидуальной конструкции для каждого кабеля, исключающую ошибку подключения кабеля не по</w:t>
      </w:r>
      <w:r w:rsidR="00CC74C8">
        <w:rPr>
          <w:rFonts w:asciiTheme="minorHAnsi" w:hAnsiTheme="minorHAnsi" w:cs="Arial"/>
          <w:lang w:eastAsia="en-US"/>
        </w:rPr>
        <w:t xml:space="preserve"> </w:t>
      </w:r>
      <w:r w:rsidRPr="002C6998">
        <w:rPr>
          <w:rFonts w:asciiTheme="minorHAnsi" w:hAnsiTheme="minorHAnsi" w:cs="Arial"/>
          <w:lang w:eastAsia="en-US"/>
        </w:rPr>
        <w:t>назначению.</w:t>
      </w:r>
    </w:p>
    <w:p w:rsidR="00A358B3" w:rsidRPr="00A358B3" w:rsidRDefault="00A358B3" w:rsidP="00A358B3">
      <w:pPr>
        <w:ind w:left="284" w:right="458" w:firstLine="578"/>
        <w:jc w:val="both"/>
        <w:rPr>
          <w:rFonts w:ascii="Calibri" w:hAnsi="Calibri" w:cs="Arial"/>
          <w:lang w:eastAsia="en-US"/>
        </w:rPr>
      </w:pPr>
      <w:r w:rsidRPr="00A358B3">
        <w:rPr>
          <w:rFonts w:ascii="Calibri" w:hAnsi="Calibri" w:cs="Arial"/>
          <w:lang w:eastAsia="en-US"/>
        </w:rPr>
        <w:t>Комплектно поставляются перемычки кабельные</w:t>
      </w:r>
      <w:r w:rsidR="00314913">
        <w:rPr>
          <w:rFonts w:ascii="Calibri" w:hAnsi="Calibri" w:cs="Arial"/>
          <w:lang w:eastAsia="en-US"/>
        </w:rPr>
        <w:t xml:space="preserve"> с установленными кабельными муфтами</w:t>
      </w:r>
      <w:r w:rsidRPr="00A358B3">
        <w:rPr>
          <w:rFonts w:ascii="Calibri" w:hAnsi="Calibri" w:cs="Arial"/>
          <w:lang w:eastAsia="en-US"/>
        </w:rPr>
        <w:t>:</w:t>
      </w:r>
    </w:p>
    <w:p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 w:rsidRPr="00314913">
        <w:rPr>
          <w:rFonts w:asciiTheme="minorHAnsi" w:hAnsiTheme="minorHAnsi" w:cstheme="minorHAnsi"/>
        </w:rPr>
        <w:t xml:space="preserve">Силовой трансформатор – ячейка ввода РУ 10 кВ (на время транспортировки укладываются </w:t>
      </w:r>
      <w:r>
        <w:rPr>
          <w:rFonts w:asciiTheme="minorHAnsi" w:hAnsiTheme="minorHAnsi" w:cstheme="minorHAnsi"/>
        </w:rPr>
        <w:t>и закрепляются на полуприцепе 110</w:t>
      </w:r>
      <w:r w:rsidRPr="00314913">
        <w:rPr>
          <w:rFonts w:asciiTheme="minorHAnsi" w:hAnsiTheme="minorHAnsi" w:cstheme="minorHAnsi"/>
        </w:rPr>
        <w:t xml:space="preserve"> кВ);</w:t>
      </w:r>
    </w:p>
    <w:p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 w:rsidRPr="00314913">
        <w:rPr>
          <w:rFonts w:asciiTheme="minorHAnsi" w:hAnsiTheme="minorHAnsi" w:cstheme="minorHAnsi"/>
        </w:rPr>
        <w:lastRenderedPageBreak/>
        <w:t>Секционный выключатель – секционный выключатель РУ-10 кВ (на время транспортировки укладываются и закрепляются на полуп</w:t>
      </w:r>
      <w:r>
        <w:rPr>
          <w:rFonts w:asciiTheme="minorHAnsi" w:hAnsiTheme="minorHAnsi" w:cstheme="minorHAnsi"/>
        </w:rPr>
        <w:t>рицепе 110</w:t>
      </w:r>
      <w:r w:rsidRPr="00314913">
        <w:rPr>
          <w:rFonts w:asciiTheme="minorHAnsi" w:hAnsiTheme="minorHAnsi" w:cstheme="minorHAnsi"/>
        </w:rPr>
        <w:t xml:space="preserve"> кВ);</w:t>
      </w:r>
    </w:p>
    <w:p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 w:rsidRPr="00314913">
        <w:rPr>
          <w:rFonts w:asciiTheme="minorHAnsi" w:hAnsiTheme="minorHAnsi" w:cstheme="minorHAnsi"/>
        </w:rPr>
        <w:t>РУ-0,4 кВ, ЩСН1 – РУ-0,4 кВ, ЩСН2 (на время транспортировки укладываются и закрепляются в блок-модуле 10 кВ);</w:t>
      </w:r>
    </w:p>
    <w:p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 w:rsidRPr="00314913">
        <w:rPr>
          <w:rFonts w:asciiTheme="minorHAnsi" w:hAnsiTheme="minorHAnsi" w:cstheme="minorHAnsi"/>
        </w:rPr>
        <w:t>ОП</w:t>
      </w:r>
      <w:r w:rsidR="00C41159">
        <w:rPr>
          <w:rFonts w:asciiTheme="minorHAnsi" w:hAnsiTheme="minorHAnsi" w:cstheme="minorHAnsi"/>
        </w:rPr>
        <w:t>УХЛ1</w:t>
      </w:r>
      <w:r w:rsidRPr="00314913">
        <w:rPr>
          <w:rFonts w:asciiTheme="minorHAnsi" w:hAnsiTheme="minorHAnsi" w:cstheme="minorHAnsi"/>
        </w:rPr>
        <w:t xml:space="preserve"> – ОПУ2 (на время транспортировки укладываются и закрепляются в блок-модуле 10 кВ);</w:t>
      </w:r>
    </w:p>
    <w:p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ШК110</w:t>
      </w:r>
      <w:r w:rsidRPr="00314913">
        <w:rPr>
          <w:rFonts w:asciiTheme="minorHAnsi" w:hAnsiTheme="minorHAnsi" w:cstheme="minorHAnsi"/>
        </w:rPr>
        <w:t xml:space="preserve"> – ШК10 (на время транспортировки укладываются и закрепляются в блок-модуле 10 кВ).</w:t>
      </w:r>
    </w:p>
    <w:p w:rsidR="00A358B3" w:rsidRDefault="00314913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314913">
        <w:rPr>
          <w:rFonts w:asciiTheme="minorHAnsi" w:hAnsiTheme="minorHAnsi" w:cs="Arial"/>
          <w:lang w:eastAsia="en-US"/>
        </w:rPr>
        <w:t>На каждую фазу приходится один питающий кабель. Фазные кабельные пер</w:t>
      </w:r>
      <w:r>
        <w:rPr>
          <w:rFonts w:asciiTheme="minorHAnsi" w:hAnsiTheme="minorHAnsi" w:cs="Arial"/>
          <w:lang w:eastAsia="en-US"/>
        </w:rPr>
        <w:t xml:space="preserve">емычки от трансформатора до РУ-10 кВ и от секционного выключателя СВ до секционного выключателя СВ2 РУ-10 кВ имеют предустановленные муфты с наконечниками </w:t>
      </w:r>
      <w:r w:rsidR="00EA2348">
        <w:rPr>
          <w:rFonts w:asciiTheme="minorHAnsi" w:hAnsiTheme="minorHAnsi" w:cs="Arial"/>
          <w:lang w:eastAsia="en-US"/>
        </w:rPr>
        <w:t>производства «</w:t>
      </w:r>
      <w:proofErr w:type="spellStart"/>
      <w:r w:rsidR="00EA2348">
        <w:rPr>
          <w:rFonts w:asciiTheme="minorHAnsi" w:hAnsiTheme="minorHAnsi" w:cs="Arial"/>
          <w:lang w:eastAsia="en-US"/>
        </w:rPr>
        <w:t>Euromold</w:t>
      </w:r>
      <w:proofErr w:type="spellEnd"/>
      <w:r w:rsidR="00EA2348">
        <w:rPr>
          <w:rFonts w:asciiTheme="minorHAnsi" w:hAnsiTheme="minorHAnsi" w:cs="Arial"/>
          <w:lang w:eastAsia="en-US"/>
        </w:rPr>
        <w:t xml:space="preserve">» </w:t>
      </w:r>
      <w:r>
        <w:rPr>
          <w:rFonts w:asciiTheme="minorHAnsi" w:hAnsiTheme="minorHAnsi" w:cs="Arial"/>
          <w:lang w:eastAsia="en-US"/>
        </w:rPr>
        <w:t>и выполнены с запасом по длине</w:t>
      </w:r>
      <w:r w:rsidRPr="00314913">
        <w:rPr>
          <w:rFonts w:asciiTheme="minorHAnsi" w:hAnsiTheme="minorHAnsi" w:cs="Arial"/>
          <w:lang w:eastAsia="en-US"/>
        </w:rPr>
        <w:t>. Установка данных кабельных перемычек производится в процессе монтажа оборудования на площадку полуприцепа на производстве. Демонтаж кабельных перемы</w:t>
      </w:r>
      <w:r w:rsidR="00EA2348">
        <w:rPr>
          <w:rFonts w:asciiTheme="minorHAnsi" w:hAnsiTheme="minorHAnsi" w:cs="Arial"/>
          <w:lang w:eastAsia="en-US"/>
        </w:rPr>
        <w:t>чек возможен в случае перемещения ММПС на другую площадку</w:t>
      </w:r>
      <w:r w:rsidRPr="00314913">
        <w:rPr>
          <w:rFonts w:asciiTheme="minorHAnsi" w:hAnsiTheme="minorHAnsi" w:cs="Arial"/>
          <w:lang w:eastAsia="en-US"/>
        </w:rPr>
        <w:t>.</w:t>
      </w:r>
    </w:p>
    <w:p w:rsidR="00314913" w:rsidRPr="002C6998" w:rsidRDefault="00314913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314913">
        <w:rPr>
          <w:rFonts w:asciiTheme="minorHAnsi" w:eastAsia="Calibri" w:hAnsiTheme="minorHAnsi" w:cstheme="minorHAnsi"/>
          <w:color w:val="000000"/>
          <w:szCs w:val="22"/>
        </w:rPr>
        <w:t>При транспортировки ММПС, кабельные перемычки снимаются и укладываются на время транспортировки как указано выше.</w:t>
      </w:r>
    </w:p>
    <w:p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47" w:name="_Toc391758457"/>
      <w:bookmarkStart w:id="48" w:name="_Toc407297141"/>
      <w:bookmarkStart w:id="49" w:name="_Toc440636090"/>
      <w:bookmarkStart w:id="50" w:name="_Toc19106492"/>
      <w:r w:rsidRPr="00275DB6">
        <w:rPr>
          <w:rFonts w:cstheme="minorHAnsi"/>
        </w:rPr>
        <w:t>ИЗОЛЯЦИЯ</w:t>
      </w:r>
      <w:bookmarkEnd w:id="47"/>
      <w:bookmarkEnd w:id="48"/>
      <w:bookmarkEnd w:id="49"/>
      <w:bookmarkEnd w:id="50"/>
    </w:p>
    <w:p w:rsidR="00823868" w:rsidRPr="00275DB6" w:rsidRDefault="00823868" w:rsidP="00062A5D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:rsidR="00823868" w:rsidRPr="00275DB6" w:rsidRDefault="00D652CD" w:rsidP="0039340E">
      <w:pPr>
        <w:pStyle w:val="a7"/>
        <w:outlineLvl w:val="0"/>
        <w:rPr>
          <w:rFonts w:cstheme="minorHAnsi"/>
          <w:lang w:val="ru-RU"/>
        </w:rPr>
      </w:pPr>
      <w:bookmarkStart w:id="51" w:name="_Toc391758458"/>
      <w:bookmarkStart w:id="52" w:name="_Toc407297142"/>
      <w:bookmarkStart w:id="53" w:name="_Toc440636091"/>
      <w:bookmarkStart w:id="54" w:name="_Toc19106493"/>
      <w:r w:rsidRPr="00275DB6">
        <w:rPr>
          <w:rFonts w:cstheme="minorHAnsi"/>
          <w:lang w:val="ru-RU"/>
        </w:rPr>
        <w:t>ЗАЩИТА ОТ ВНУТРЕННИХ И ГРОЗОВЫХ ПЕРЕНАПРЯЖЕНИЙ</w:t>
      </w:r>
      <w:bookmarkEnd w:id="51"/>
      <w:bookmarkEnd w:id="52"/>
      <w:bookmarkEnd w:id="53"/>
      <w:bookmarkEnd w:id="54"/>
    </w:p>
    <w:p w:rsidR="00823868" w:rsidRPr="00275DB6" w:rsidRDefault="00823868" w:rsidP="00062A5D">
      <w:pPr>
        <w:pStyle w:val="affffffffff9"/>
        <w:rPr>
          <w:rFonts w:cstheme="minorHAnsi"/>
        </w:rPr>
      </w:pPr>
      <w:bookmarkStart w:id="55" w:name="_Toc117578710"/>
      <w:bookmarkStart w:id="56" w:name="_Toc117578957"/>
      <w:bookmarkStart w:id="57" w:name="_Toc117579475"/>
      <w:bookmarkStart w:id="58" w:name="_Toc117580488"/>
      <w:bookmarkStart w:id="59" w:name="_Toc117935369"/>
      <w:bookmarkStart w:id="60" w:name="_Toc118390954"/>
      <w:bookmarkStart w:id="61" w:name="_Toc120771610"/>
      <w:bookmarkStart w:id="62" w:name="_Toc344997329"/>
      <w:r w:rsidRPr="00275DB6">
        <w:rPr>
          <w:rFonts w:cstheme="minorHAnsi"/>
        </w:rPr>
        <w:t>Защита</w:t>
      </w:r>
      <w:r w:rsidR="00B91780">
        <w:rPr>
          <w:rFonts w:cstheme="minorHAnsi"/>
        </w:rPr>
        <w:t xml:space="preserve"> </w:t>
      </w:r>
      <w:r w:rsidR="000911F2" w:rsidRPr="000911F2">
        <w:rPr>
          <w:rFonts w:cstheme="minorHAnsi"/>
        </w:rPr>
        <w:t xml:space="preserve">от грозовых перенапряжений </w:t>
      </w:r>
      <w:r w:rsidR="00B91780" w:rsidRPr="00275DB6">
        <w:rPr>
          <w:rFonts w:cstheme="minorHAnsi"/>
        </w:rPr>
        <w:t xml:space="preserve">со стороны питающей линии </w:t>
      </w:r>
      <w:r w:rsidR="00B91780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="00B91780">
        <w:rPr>
          <w:rFonts w:cstheme="minorHAnsi"/>
        </w:rPr>
        <w:t>:</w:t>
      </w:r>
      <w:r w:rsidRPr="00275DB6">
        <w:rPr>
          <w:rFonts w:cstheme="minorHAnsi"/>
        </w:rPr>
        <w:t xml:space="preserve"> </w:t>
      </w:r>
      <w:r w:rsidR="00B91780">
        <w:rPr>
          <w:rFonts w:cstheme="minorHAnsi"/>
        </w:rPr>
        <w:t>кабельно</w:t>
      </w:r>
      <w:r w:rsidR="00C743A1">
        <w:rPr>
          <w:rFonts w:cstheme="minorHAnsi"/>
        </w:rPr>
        <w:t>го</w:t>
      </w:r>
      <w:r w:rsidR="00B91780">
        <w:rPr>
          <w:rFonts w:cstheme="minorHAnsi"/>
        </w:rPr>
        <w:t xml:space="preserve"> </w:t>
      </w:r>
      <w:r w:rsidR="00C743A1">
        <w:rPr>
          <w:rFonts w:cstheme="minorHAnsi"/>
        </w:rPr>
        <w:t>ввода</w:t>
      </w:r>
      <w:r w:rsidR="00B91780">
        <w:rPr>
          <w:rFonts w:cstheme="minorHAnsi"/>
        </w:rPr>
        <w:t xml:space="preserve"> 110</w:t>
      </w:r>
      <w:r w:rsidR="006713D0">
        <w:rPr>
          <w:rFonts w:cstheme="minorHAnsi"/>
        </w:rPr>
        <w:t> кВ</w:t>
      </w:r>
      <w:r w:rsidR="00B91780">
        <w:rPr>
          <w:rFonts w:cstheme="minorHAnsi"/>
        </w:rPr>
        <w:t xml:space="preserve"> (длина </w:t>
      </w:r>
      <w:r w:rsidR="00C743A1">
        <w:rPr>
          <w:rFonts w:cstheme="minorHAnsi"/>
        </w:rPr>
        <w:t xml:space="preserve">до </w:t>
      </w:r>
      <w:r w:rsidR="00B91780">
        <w:rPr>
          <w:rFonts w:cstheme="minorHAnsi"/>
        </w:rPr>
        <w:t>100 м)</w:t>
      </w:r>
      <w:r w:rsidRPr="00275DB6">
        <w:rPr>
          <w:rFonts w:cstheme="minorHAnsi"/>
        </w:rPr>
        <w:t>, оборудования КРУЭ, силового трансформатора</w:t>
      </w:r>
      <w:r w:rsidR="00C83FF0">
        <w:rPr>
          <w:rFonts w:cstheme="minorHAnsi"/>
        </w:rPr>
        <w:t xml:space="preserve">, </w:t>
      </w:r>
      <w:r w:rsidR="007126D7" w:rsidRPr="00275DB6">
        <w:rPr>
          <w:rFonts w:cstheme="minorHAnsi"/>
        </w:rPr>
        <w:t>осуществля</w:t>
      </w:r>
      <w:r w:rsidR="000C2B48">
        <w:rPr>
          <w:rFonts w:cstheme="minorHAnsi"/>
        </w:rPr>
        <w:t>ется</w:t>
      </w:r>
      <w:r w:rsidRPr="00275DB6">
        <w:rPr>
          <w:rFonts w:cstheme="minorHAnsi"/>
        </w:rPr>
        <w:t xml:space="preserve"> </w:t>
      </w:r>
      <w:proofErr w:type="spellStart"/>
      <w:r w:rsidR="000C2B48">
        <w:rPr>
          <w:rFonts w:cstheme="minorHAnsi"/>
        </w:rPr>
        <w:t>ОПНп</w:t>
      </w:r>
      <w:proofErr w:type="spellEnd"/>
      <w:r w:rsidR="00325589">
        <w:rPr>
          <w:rFonts w:cstheme="minorHAnsi"/>
        </w:rPr>
        <w:t xml:space="preserve"> (</w:t>
      </w:r>
      <w:r w:rsidR="00325589" w:rsidRPr="00325589">
        <w:rPr>
          <w:rFonts w:cstheme="minorHAnsi"/>
        </w:rPr>
        <w:t>ОПНп-108/84/10/1100</w:t>
      </w:r>
      <w:r w:rsidR="00325589">
        <w:rPr>
          <w:rFonts w:cstheme="minorHAnsi"/>
        </w:rPr>
        <w:t>)</w:t>
      </w:r>
      <w:r w:rsidR="000C2B48">
        <w:rPr>
          <w:rFonts w:cstheme="minorHAnsi"/>
        </w:rPr>
        <w:t>, устанав</w:t>
      </w:r>
      <w:r w:rsidR="00B91780">
        <w:rPr>
          <w:rFonts w:cstheme="minorHAnsi"/>
        </w:rPr>
        <w:t xml:space="preserve">ливаемыми на </w:t>
      </w:r>
      <w:r w:rsidR="00055B81">
        <w:rPr>
          <w:rFonts w:cstheme="minorHAnsi"/>
        </w:rPr>
        <w:t>открытом переходном пункте</w:t>
      </w:r>
      <w:r w:rsidR="00B91780">
        <w:rPr>
          <w:rFonts w:cstheme="minorHAnsi"/>
        </w:rPr>
        <w:t xml:space="preserve"> 110</w:t>
      </w:r>
      <w:r w:rsidR="006713D0">
        <w:rPr>
          <w:rFonts w:cstheme="minorHAnsi"/>
        </w:rPr>
        <w:t> кВ</w:t>
      </w:r>
      <w:r w:rsidR="00C743A1">
        <w:rPr>
          <w:rFonts w:cstheme="minorHAnsi"/>
        </w:rPr>
        <w:t>. Защита от внутренних перенапряжений осуществляется</w:t>
      </w:r>
      <w:r w:rsidR="000C2B48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ОПН</w:t>
      </w:r>
      <w:r w:rsidR="000C2B48">
        <w:rPr>
          <w:rFonts w:cstheme="minorHAnsi"/>
        </w:rPr>
        <w:t>э</w:t>
      </w:r>
      <w:proofErr w:type="spellEnd"/>
      <w:r w:rsidR="00325589">
        <w:rPr>
          <w:rFonts w:cstheme="minorHAnsi"/>
        </w:rPr>
        <w:t xml:space="preserve"> (</w:t>
      </w:r>
      <w:r w:rsidR="00325589" w:rsidRPr="00325589">
        <w:rPr>
          <w:rFonts w:cstheme="minorHAnsi"/>
        </w:rPr>
        <w:t>ОПН</w:t>
      </w:r>
      <w:r w:rsidR="00325589">
        <w:rPr>
          <w:rFonts w:cstheme="minorHAnsi"/>
        </w:rPr>
        <w:t>э</w:t>
      </w:r>
      <w:r w:rsidR="00325589" w:rsidRPr="00325589">
        <w:rPr>
          <w:rFonts w:cstheme="minorHAnsi"/>
        </w:rPr>
        <w:t>-108/84/10/1100</w:t>
      </w:r>
      <w:r w:rsidR="00325589">
        <w:rPr>
          <w:rFonts w:cstheme="minorHAnsi"/>
        </w:rPr>
        <w:t>)</w:t>
      </w:r>
      <w:r w:rsidRPr="00275DB6">
        <w:rPr>
          <w:rFonts w:cstheme="minorHAnsi"/>
        </w:rPr>
        <w:t xml:space="preserve">, </w:t>
      </w:r>
      <w:r w:rsidR="00B91780">
        <w:rPr>
          <w:rFonts w:cstheme="minorHAnsi"/>
        </w:rPr>
        <w:t>встроенными</w:t>
      </w:r>
      <w:r w:rsidR="000C2B48">
        <w:rPr>
          <w:rFonts w:cstheme="minorHAnsi"/>
        </w:rPr>
        <w:t xml:space="preserve"> </w:t>
      </w:r>
      <w:r w:rsidR="00C743A1">
        <w:rPr>
          <w:rFonts w:cstheme="minorHAnsi"/>
        </w:rPr>
        <w:t>в КРУЭ</w:t>
      </w:r>
      <w:r w:rsidRPr="00275DB6">
        <w:rPr>
          <w:rFonts w:cstheme="minorHAnsi"/>
        </w:rPr>
        <w:t xml:space="preserve"> </w:t>
      </w:r>
      <w:r w:rsidR="00C743A1">
        <w:rPr>
          <w:rFonts w:cstheme="minorHAnsi"/>
        </w:rPr>
        <w:t>для</w:t>
      </w:r>
      <w:r w:rsidRPr="00275DB6">
        <w:rPr>
          <w:rFonts w:cstheme="minorHAnsi"/>
        </w:rPr>
        <w:t xml:space="preserve"> </w:t>
      </w:r>
      <w:r w:rsidR="001E15F4" w:rsidRPr="00275DB6">
        <w:rPr>
          <w:rFonts w:cstheme="minorHAnsi"/>
        </w:rPr>
        <w:t>кажд</w:t>
      </w:r>
      <w:r w:rsidR="00C743A1">
        <w:rPr>
          <w:rFonts w:cstheme="minorHAnsi"/>
        </w:rPr>
        <w:t>ой</w:t>
      </w:r>
      <w:r w:rsidR="001E15F4" w:rsidRPr="00275DB6">
        <w:rPr>
          <w:rFonts w:cstheme="minorHAnsi"/>
        </w:rPr>
        <w:t xml:space="preserve"> фаз</w:t>
      </w:r>
      <w:r w:rsidR="00C743A1">
        <w:rPr>
          <w:rFonts w:cstheme="minorHAnsi"/>
        </w:rPr>
        <w:t>ы</w:t>
      </w:r>
      <w:r w:rsidR="001E15F4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 xml:space="preserve">между выключателем </w:t>
      </w:r>
      <w:r w:rsidR="00FD7A33">
        <w:rPr>
          <w:rFonts w:cstheme="minorHAnsi"/>
        </w:rPr>
        <w:t xml:space="preserve">КРУЭ </w:t>
      </w:r>
      <w:r w:rsidRPr="00275DB6">
        <w:rPr>
          <w:rFonts w:cstheme="minorHAnsi"/>
        </w:rPr>
        <w:t>и трансформатором.</w:t>
      </w:r>
    </w:p>
    <w:p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63" w:name="_Toc391758459"/>
      <w:bookmarkStart w:id="64" w:name="_Toc407297143"/>
      <w:bookmarkStart w:id="65" w:name="_Toc440636092"/>
      <w:bookmarkStart w:id="66" w:name="_Toc1910649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Pr="00275DB6">
        <w:rPr>
          <w:rFonts w:cstheme="minorHAnsi"/>
        </w:rPr>
        <w:t>МОЛНИЕЗАЩИТА И ЗАЗЕМЛЕНИЕ</w:t>
      </w:r>
      <w:bookmarkEnd w:id="63"/>
      <w:bookmarkEnd w:id="64"/>
      <w:bookmarkEnd w:id="65"/>
      <w:bookmarkEnd w:id="66"/>
    </w:p>
    <w:p w:rsidR="001E70B9" w:rsidRDefault="001E70B9" w:rsidP="00062A5D">
      <w:pPr>
        <w:pStyle w:val="affffffffff9"/>
        <w:rPr>
          <w:rFonts w:cstheme="minorHAnsi"/>
        </w:rPr>
      </w:pPr>
      <w:bookmarkStart w:id="67" w:name="_Toc118795866"/>
      <w:bookmarkStart w:id="68" w:name="_Toc120771612"/>
      <w:r>
        <w:rPr>
          <w:rFonts w:cstheme="minorHAnsi"/>
        </w:rPr>
        <w:t>Для защиты оборудования от поражения молнией со стороны воздушного ввода 110</w:t>
      </w:r>
      <w:r w:rsidR="006713D0">
        <w:rPr>
          <w:rFonts w:cstheme="minorHAnsi"/>
        </w:rPr>
        <w:t> кВ</w:t>
      </w:r>
      <w:r>
        <w:rPr>
          <w:rFonts w:cstheme="minorHAnsi"/>
        </w:rPr>
        <w:t>, на</w:t>
      </w:r>
      <w:r w:rsidR="0065569A">
        <w:rPr>
          <w:rFonts w:cstheme="minorHAnsi"/>
        </w:rPr>
        <w:t xml:space="preserve"> металлоконструкции </w:t>
      </w:r>
      <w:r w:rsidR="00F73548">
        <w:rPr>
          <w:rFonts w:cstheme="minorHAnsi"/>
        </w:rPr>
        <w:t>ОПП</w:t>
      </w:r>
      <w:r>
        <w:rPr>
          <w:rFonts w:cstheme="minorHAnsi"/>
        </w:rPr>
        <w:t xml:space="preserve"> 110</w:t>
      </w:r>
      <w:r w:rsidR="006713D0">
        <w:rPr>
          <w:rFonts w:cstheme="minorHAnsi"/>
        </w:rPr>
        <w:t> кВ</w:t>
      </w:r>
      <w:r>
        <w:rPr>
          <w:rFonts w:cstheme="minorHAnsi"/>
        </w:rPr>
        <w:t xml:space="preserve"> предусматривается </w:t>
      </w:r>
      <w:proofErr w:type="spellStart"/>
      <w:r>
        <w:rPr>
          <w:rFonts w:cstheme="minorHAnsi"/>
        </w:rPr>
        <w:t>молниеприёмная</w:t>
      </w:r>
      <w:proofErr w:type="spellEnd"/>
      <w:r>
        <w:rPr>
          <w:rFonts w:cstheme="minorHAnsi"/>
        </w:rPr>
        <w:t xml:space="preserve"> мачта высотой 7,5 метров</w:t>
      </w:r>
      <w:r w:rsidR="004B2600">
        <w:rPr>
          <w:rFonts w:cstheme="minorHAnsi"/>
        </w:rPr>
        <w:t xml:space="preserve">. Совокупная высота </w:t>
      </w:r>
      <w:proofErr w:type="spellStart"/>
      <w:r w:rsidR="004B2600">
        <w:rPr>
          <w:rFonts w:cstheme="minorHAnsi"/>
        </w:rPr>
        <w:t>молниеприёмника</w:t>
      </w:r>
      <w:proofErr w:type="spellEnd"/>
      <w:r w:rsidR="004B2600">
        <w:rPr>
          <w:rFonts w:cstheme="minorHAnsi"/>
        </w:rPr>
        <w:t xml:space="preserve"> </w:t>
      </w:r>
      <w:r w:rsidR="00666F67">
        <w:rPr>
          <w:rFonts w:cstheme="minorHAnsi"/>
        </w:rPr>
        <w:t>с металлоконструкцией ОПП 110</w:t>
      </w:r>
      <w:r w:rsidR="006713D0">
        <w:rPr>
          <w:rFonts w:cstheme="minorHAnsi"/>
        </w:rPr>
        <w:t> кВ</w:t>
      </w:r>
      <w:r w:rsidR="00666F67">
        <w:rPr>
          <w:rFonts w:cstheme="minorHAnsi"/>
        </w:rPr>
        <w:t xml:space="preserve"> </w:t>
      </w:r>
      <w:r w:rsidR="004B2600">
        <w:rPr>
          <w:rFonts w:cstheme="minorHAnsi"/>
        </w:rPr>
        <w:t>составит 19 метров.</w:t>
      </w:r>
    </w:p>
    <w:p w:rsidR="005C05A8" w:rsidRPr="005C05A8" w:rsidRDefault="005C05A8" w:rsidP="005C05A8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69" w:name="_Toc442352284"/>
      <w:bookmarkStart w:id="70" w:name="_Toc472463770"/>
      <w:bookmarkStart w:id="71" w:name="_Toc19106495"/>
      <w:bookmarkEnd w:id="67"/>
      <w:bookmarkEnd w:id="68"/>
      <w:r w:rsidRPr="005C05A8">
        <w:rPr>
          <w:rFonts w:cstheme="minorHAnsi"/>
          <w:lang w:val="ru-RU"/>
        </w:rPr>
        <w:t>Заземление и уравнивание потенциалов модуля ВН</w:t>
      </w:r>
      <w:bookmarkEnd w:id="69"/>
      <w:bookmarkEnd w:id="70"/>
      <w:bookmarkEnd w:id="71"/>
    </w:p>
    <w:p w:rsidR="005C05A8" w:rsidRPr="005C05A8" w:rsidRDefault="005C05A8" w:rsidP="005C05A8">
      <w:pPr>
        <w:pStyle w:val="affffffffff9"/>
      </w:pPr>
      <w:r w:rsidRPr="005C05A8">
        <w:t>Заземление трансформатора выполняется путём соединения корпуса трансформатора с внешней магистралью заземления модуля ВН полосой 5х60 мм. Число соединений должно быть не менее двух. Все соединения выполняют сваркой.</w:t>
      </w:r>
    </w:p>
    <w:p w:rsidR="005C05A8" w:rsidRPr="005C05A8" w:rsidRDefault="005C05A8" w:rsidP="005C05A8">
      <w:pPr>
        <w:pStyle w:val="affffffffff9"/>
      </w:pPr>
      <w:r w:rsidRPr="005C05A8">
        <w:t xml:space="preserve">Присоединение </w:t>
      </w:r>
      <w:proofErr w:type="spellStart"/>
      <w:r w:rsidRPr="005C05A8">
        <w:t>нейтрали</w:t>
      </w:r>
      <w:proofErr w:type="spellEnd"/>
      <w:r w:rsidRPr="005C05A8">
        <w:t xml:space="preserve"> силового трансформатора к магистрали заземления модуля ВН</w:t>
      </w:r>
      <w:r w:rsidR="003A636C">
        <w:t xml:space="preserve"> осуществляется через</w:t>
      </w:r>
      <w:r w:rsidRPr="005C05A8">
        <w:t xml:space="preserve"> устройство заземления наружного исполн</w:t>
      </w:r>
      <w:r w:rsidR="003A636C">
        <w:t>ения (ЗОН</w:t>
      </w:r>
      <w:r w:rsidRPr="005C05A8">
        <w:t xml:space="preserve">), </w:t>
      </w:r>
      <w:r w:rsidR="00205085" w:rsidRPr="005C05A8">
        <w:t>соединённое</w:t>
      </w:r>
      <w:r w:rsidRPr="005C05A8">
        <w:t xml:space="preserve"> с магистралью заземления двумя стальными полосовыми проводниками сечением 5х60 мм.</w:t>
      </w:r>
    </w:p>
    <w:p w:rsidR="005C05A8" w:rsidRPr="005C05A8" w:rsidRDefault="005C05A8" w:rsidP="005C05A8">
      <w:pPr>
        <w:pStyle w:val="affffffffff9"/>
      </w:pPr>
      <w:r w:rsidRPr="005C05A8">
        <w:t xml:space="preserve">Для заземления комплектного </w:t>
      </w:r>
      <w:proofErr w:type="spellStart"/>
      <w:r w:rsidRPr="005C05A8">
        <w:t>распредустройства</w:t>
      </w:r>
      <w:proofErr w:type="spellEnd"/>
      <w:r w:rsidRPr="005C05A8">
        <w:t xml:space="preserve"> с </w:t>
      </w:r>
      <w:proofErr w:type="spellStart"/>
      <w:r w:rsidRPr="005C05A8">
        <w:t>элегазовой</w:t>
      </w:r>
      <w:proofErr w:type="spellEnd"/>
      <w:r w:rsidRPr="005C05A8">
        <w:t xml:space="preserve"> изоляцией (КРУЭ) по контуру помещения прокладывается стальная полоса сечением 5х60 мм. Подключение КРУЭ к магистрали заземления осуществляется двумя медными проводниками в ПВХ-изоляции сечением 1х95 мм² каждый. Суммарное сечение медного проводника, присоединённого к магистрали заземления, равно 190 мм² (более 185 мм²), что соответствует току термической стойкости 40 кА в течении 0,46 сек. Количество точек для подключения КРУЭ к магистрали заземления должно быть не менее двух.</w:t>
      </w:r>
    </w:p>
    <w:p w:rsidR="005C05A8" w:rsidRPr="005C05A8" w:rsidRDefault="005C05A8" w:rsidP="005C05A8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72" w:name="_Toc442352285"/>
      <w:bookmarkStart w:id="73" w:name="_Toc472463771"/>
      <w:bookmarkStart w:id="74" w:name="_Toc19106496"/>
      <w:r w:rsidRPr="005C05A8">
        <w:rPr>
          <w:rFonts w:cstheme="minorHAnsi"/>
          <w:lang w:val="ru-RU"/>
        </w:rPr>
        <w:lastRenderedPageBreak/>
        <w:t>Заземление и уравнивание потенциалов модуля НН</w:t>
      </w:r>
      <w:bookmarkEnd w:id="72"/>
      <w:bookmarkEnd w:id="73"/>
      <w:bookmarkEnd w:id="74"/>
    </w:p>
    <w:p w:rsidR="005C05A8" w:rsidRPr="005C05A8" w:rsidRDefault="005C05A8" w:rsidP="005C05A8">
      <w:pPr>
        <w:pStyle w:val="affffffffff9"/>
      </w:pPr>
      <w:r w:rsidRPr="005C05A8">
        <w:t xml:space="preserve"> В помещении ОПУ и РУ </w:t>
      </w:r>
      <w:r w:rsidR="00F32B5C">
        <w:t>1</w:t>
      </w:r>
      <w:r w:rsidR="00F32B5C" w:rsidRPr="00575BBA">
        <w:t>0</w:t>
      </w:r>
      <w:r w:rsidRPr="005C05A8">
        <w:t> кВ выполняется магистраль заземления и уравнивания потенциалов. В качестве заземляющего проводника используется стальная полоса сечением 5х60 мм, проложенная в пространстве съёмного пола помещений.</w:t>
      </w:r>
    </w:p>
    <w:p w:rsidR="005C05A8" w:rsidRPr="005C05A8" w:rsidRDefault="005C05A8" w:rsidP="005C05A8">
      <w:pPr>
        <w:pStyle w:val="affffffffff9"/>
      </w:pPr>
      <w:r w:rsidRPr="005C05A8">
        <w:t>Рамные конструкции под рядами шкафов соединяют между собой в пространстве съёмного пола проводниками системы уравнивания потенциалов из полосы сечением 5х60, соединения выполняют с шагом не более 2 метров.</w:t>
      </w:r>
    </w:p>
    <w:p w:rsidR="005C05A8" w:rsidRDefault="005C05A8" w:rsidP="005C05A8">
      <w:pPr>
        <w:pStyle w:val="affffffffff9"/>
      </w:pPr>
      <w:r w:rsidRPr="005C05A8">
        <w:t>Соединения выполняют внахлёст. Соединения выполнены сваркой.</w:t>
      </w:r>
    </w:p>
    <w:p w:rsidR="00A7392A" w:rsidRPr="00A7392A" w:rsidRDefault="00A7392A" w:rsidP="00A7392A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75" w:name="_Toc443497441"/>
      <w:bookmarkStart w:id="76" w:name="_Toc472463769"/>
      <w:bookmarkStart w:id="77" w:name="_Toc19106497"/>
      <w:r w:rsidRPr="00A7392A">
        <w:rPr>
          <w:rFonts w:cstheme="minorHAnsi"/>
          <w:lang w:val="ru-RU"/>
        </w:rPr>
        <w:t>Организация контура заземления</w:t>
      </w:r>
      <w:bookmarkEnd w:id="75"/>
      <w:bookmarkEnd w:id="76"/>
      <w:bookmarkEnd w:id="77"/>
    </w:p>
    <w:p w:rsidR="00A7392A" w:rsidRPr="00A7392A" w:rsidRDefault="00A7392A" w:rsidP="00A7392A">
      <w:pPr>
        <w:pStyle w:val="affffffffff9"/>
      </w:pPr>
      <w:r w:rsidRPr="00A7392A">
        <w:t>Для подключения ММПС к единому контуру заземления и выравнивания потенциалов используется полосовая сталь сечением 5х60 мм.</w:t>
      </w:r>
    </w:p>
    <w:p w:rsidR="00A7392A" w:rsidRPr="00A7392A" w:rsidRDefault="00A7392A" w:rsidP="00A7392A">
      <w:pPr>
        <w:pStyle w:val="affffffffff9"/>
      </w:pPr>
      <w:r w:rsidRPr="00A7392A">
        <w:t>Заземляющее устройство (ЗУ) ПС 110/</w:t>
      </w:r>
      <w:r w:rsidR="00C311D4">
        <w:t>10</w:t>
      </w:r>
      <w:r w:rsidRPr="00A7392A">
        <w:t xml:space="preserve"> кВ объекта, на котором планируется </w:t>
      </w:r>
      <w:proofErr w:type="spellStart"/>
      <w:r w:rsidRPr="00A7392A">
        <w:t>разме-щение</w:t>
      </w:r>
      <w:proofErr w:type="spellEnd"/>
      <w:r w:rsidRPr="00A7392A">
        <w:t xml:space="preserve"> ММПС, должно представлять собой замкнутый металлический контур, с наложенной на него металлической сеткой. Металлическая сетка служит для выравнивания потенциала на открытой части подстанции. Для этих целей в землю укладывают горизонтальные заземлители с переменным размером ячеек. Глубина заложения горизонтальных заземлителей должна составлять 0,8 метра. Шаг ячеек металлической сетки ЗУ определяется программным путём на объекте.</w:t>
      </w:r>
    </w:p>
    <w:p w:rsidR="00A7392A" w:rsidRPr="00A7392A" w:rsidRDefault="00A7392A" w:rsidP="00A7392A">
      <w:pPr>
        <w:pStyle w:val="affffffffff9"/>
      </w:pPr>
      <w:r w:rsidRPr="00A7392A">
        <w:t xml:space="preserve">Вертикальные заземлители заглубляют по контуру ЗУ, в местах заземления молниеотводов, в местах заземления </w:t>
      </w:r>
      <w:proofErr w:type="spellStart"/>
      <w:r w:rsidRPr="00A7392A">
        <w:t>нейтралей</w:t>
      </w:r>
      <w:proofErr w:type="spellEnd"/>
      <w:r w:rsidRPr="00A7392A">
        <w:t xml:space="preserve"> трансформаторов, в узлах сетки ЗУ. Количество и длина в</w:t>
      </w:r>
      <w:r w:rsidR="0041700C">
        <w:t>ертикальных заземлителей, а так</w:t>
      </w:r>
      <w:r w:rsidRPr="00A7392A">
        <w:t>же шаг сети выравнивания потенциалов, определяют расчётом и зависят от уровня напряжения ПС.</w:t>
      </w:r>
    </w:p>
    <w:p w:rsidR="00A7392A" w:rsidRPr="00A7392A" w:rsidRDefault="00A7392A" w:rsidP="00A7392A">
      <w:pPr>
        <w:pStyle w:val="affffffffff9"/>
      </w:pPr>
      <w:r w:rsidRPr="00A7392A">
        <w:t>Вокруг площадки для установки модулей ММПС выполняют контуры заземления: один контур выполняется вокруг модуля ВН, а другой – вокруг модуля НН. Контуры заземления во-круг модулей выполняют стальной оцинкованной полосой сечением 5х60 мм, на расстоянии 1 метр от объектов.</w:t>
      </w:r>
    </w:p>
    <w:p w:rsidR="00A7392A" w:rsidRPr="00A7392A" w:rsidRDefault="00A7392A" w:rsidP="00A7392A">
      <w:pPr>
        <w:pStyle w:val="affffffffff9"/>
      </w:pPr>
      <w:r w:rsidRPr="00A7392A">
        <w:t>Подключение магистралей заземления модулей ВН и НН к данным контурам заземления осуществляется в специально отведённых для этого местах (узлах заземления), расположенных на модулях ВН и НН, и выполняется стальной оцинкованной полосой сечением 5х60 мм. Число соединений магистрали заземления каждого модуля с контуром заземления должно быть не менее двух.</w:t>
      </w:r>
    </w:p>
    <w:p w:rsidR="00A7392A" w:rsidRPr="00A7392A" w:rsidRDefault="00A7392A" w:rsidP="00A7392A">
      <w:pPr>
        <w:pStyle w:val="affffffffff9"/>
      </w:pPr>
      <w:r w:rsidRPr="00A7392A">
        <w:t>Соединение контуров заземления модулей ВН и НН между собой осуществляется стальной оцинкованной полосой сечением 5х60 мм.</w:t>
      </w:r>
    </w:p>
    <w:p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78" w:name="_Toc19106498"/>
      <w:r w:rsidRPr="00BB7CAC">
        <w:rPr>
          <w:rFonts w:cstheme="minorHAnsi"/>
        </w:rPr>
        <w:t>РЕЛЕЙНАЯ ЗАЩИТА И АВТОМАТИКА</w:t>
      </w:r>
      <w:bookmarkEnd w:id="78"/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На ММПС предусматривается выполнение систем РЗА для следующих объектов: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Силов</w:t>
      </w:r>
      <w:r>
        <w:rPr>
          <w:rFonts w:asciiTheme="minorHAnsi" w:hAnsiTheme="minorHAnsi" w:cstheme="minorHAnsi"/>
        </w:rPr>
        <w:t>ого</w:t>
      </w:r>
      <w:r w:rsidRPr="00275DB6">
        <w:rPr>
          <w:rFonts w:asciiTheme="minorHAnsi" w:hAnsiTheme="minorHAnsi" w:cstheme="minorHAnsi"/>
        </w:rPr>
        <w:t xml:space="preserve"> трансформатор</w:t>
      </w:r>
      <w:r>
        <w:rPr>
          <w:rFonts w:asciiTheme="minorHAnsi" w:hAnsiTheme="minorHAnsi" w:cstheme="minorHAnsi"/>
        </w:rPr>
        <w:t>а</w:t>
      </w:r>
      <w:r w:rsidRPr="00275DB6">
        <w:rPr>
          <w:rFonts w:asciiTheme="minorHAnsi" w:hAnsiTheme="minorHAnsi" w:cstheme="minorHAnsi"/>
        </w:rPr>
        <w:t>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Линий 10 кВ;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ЗРУ 10 кВ.</w:t>
      </w: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lastRenderedPageBreak/>
        <w:t>Комплексы РЗА выполняются в соответствии с действующими в РФ нормативными материалами и обеспечивают предъявляемые к ним требования по надежности, быстродействию, селективности и чувствительности.</w:t>
      </w:r>
    </w:p>
    <w:p w:rsidR="005F54E0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Для полноценного ближнего резервирования токовые цепи основных и резервных защит подключаются к разным вторичным обмоткам трансформаторов тока (ТТ), основные и резервные защиты питаются от разных секций ЩПТ.</w:t>
      </w:r>
    </w:p>
    <w:p w:rsidR="002E0612" w:rsidRDefault="002E0612" w:rsidP="005F54E0">
      <w:pPr>
        <w:pStyle w:val="affffffffff9"/>
        <w:rPr>
          <w:rFonts w:cstheme="minorHAnsi"/>
        </w:rPr>
      </w:pPr>
    </w:p>
    <w:p w:rsidR="002E0612" w:rsidRPr="00275DB6" w:rsidRDefault="002E0612" w:rsidP="005F54E0">
      <w:pPr>
        <w:pStyle w:val="affffffffff9"/>
        <w:rPr>
          <w:rFonts w:cstheme="minorHAnsi"/>
        </w:rPr>
      </w:pPr>
      <w:r>
        <w:rPr>
          <w:rFonts w:cstheme="minorHAnsi"/>
        </w:rPr>
        <w:t>Устройства обогрева релейных шкафов располагаются в нижней части отсека.</w:t>
      </w:r>
    </w:p>
    <w:p w:rsidR="00D032FE" w:rsidRPr="008B72A6" w:rsidRDefault="00D032FE" w:rsidP="00D032F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79" w:name="_Toc19106499"/>
      <w:r w:rsidRPr="00BB7CAC">
        <w:rPr>
          <w:rFonts w:cstheme="minorHAnsi"/>
          <w:lang w:val="ru-RU"/>
        </w:rPr>
        <w:t>Защита</w:t>
      </w:r>
      <w:r w:rsidRPr="008B72A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силового трансформатора</w:t>
      </w:r>
      <w:bookmarkEnd w:id="79"/>
    </w:p>
    <w:p w:rsidR="005F54E0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Для защиты силового трансформатора на ММПС предусматривается использование двух терминалов производства ООО «НТЦ «</w:t>
      </w:r>
      <w:r w:rsidRPr="002210B9">
        <w:rPr>
          <w:rFonts w:cstheme="minorHAnsi"/>
        </w:rPr>
        <w:t>Радиус Автоматика</w:t>
      </w:r>
      <w:r w:rsidRPr="00275DB6">
        <w:rPr>
          <w:rFonts w:cstheme="minorHAnsi"/>
        </w:rPr>
        <w:t xml:space="preserve">». </w:t>
      </w:r>
      <w:r>
        <w:rPr>
          <w:rFonts w:cstheme="minorHAnsi"/>
        </w:rPr>
        <w:t>Основной комплект защит выполняется на базе терминала «Сириус-Т»</w:t>
      </w:r>
      <w:r w:rsidRPr="00275DB6">
        <w:rPr>
          <w:rFonts w:cstheme="minorHAnsi"/>
        </w:rPr>
        <w:t xml:space="preserve">, </w:t>
      </w:r>
      <w:r>
        <w:rPr>
          <w:rFonts w:cstheme="minorHAnsi"/>
        </w:rPr>
        <w:t>резервный комплект защит – на базе терминала «Сириус-УВ»</w:t>
      </w:r>
      <w:r w:rsidRPr="00275DB6">
        <w:rPr>
          <w:rFonts w:cstheme="minorHAnsi"/>
        </w:rPr>
        <w:t xml:space="preserve">. </w:t>
      </w:r>
    </w:p>
    <w:p w:rsidR="005F54E0" w:rsidRDefault="005F54E0" w:rsidP="005F54E0">
      <w:pPr>
        <w:pStyle w:val="affffffffff9"/>
        <w:rPr>
          <w:rFonts w:cstheme="minorHAnsi"/>
        </w:rPr>
      </w:pPr>
      <w:r>
        <w:rPr>
          <w:rFonts w:cstheme="minorHAnsi"/>
        </w:rPr>
        <w:t xml:space="preserve">Устройства защит трансформатора </w:t>
      </w:r>
      <w:r w:rsidRPr="00275DB6">
        <w:rPr>
          <w:rFonts w:cstheme="minorHAnsi"/>
        </w:rPr>
        <w:t>включа</w:t>
      </w:r>
      <w:r>
        <w:rPr>
          <w:rFonts w:cstheme="minorHAnsi"/>
        </w:rPr>
        <w:t>ю</w:t>
      </w:r>
      <w:r w:rsidRPr="00275DB6">
        <w:rPr>
          <w:rFonts w:cstheme="minorHAnsi"/>
        </w:rPr>
        <w:t>т в себя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Pr="00275DB6">
        <w:rPr>
          <w:rFonts w:cstheme="minorHAnsi"/>
        </w:rPr>
        <w:t xml:space="preserve"> защиты от следующих повреждений</w:t>
      </w:r>
      <w:r>
        <w:rPr>
          <w:rFonts w:cstheme="minorHAnsi"/>
        </w:rPr>
        <w:t>: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многофазных замыканий в обмотках и на выводах силового трансформатора;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витковых замыканий в обмотках силового трансформатора;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47153">
        <w:rPr>
          <w:rFonts w:asciiTheme="minorHAnsi" w:hAnsiTheme="minorHAnsi" w:cstheme="minorHAnsi"/>
        </w:rPr>
        <w:t xml:space="preserve">однофазных замыканий на землю в обмотке и на </w:t>
      </w:r>
      <w:r>
        <w:rPr>
          <w:rFonts w:asciiTheme="minorHAnsi" w:hAnsiTheme="minorHAnsi" w:cstheme="minorHAnsi"/>
        </w:rPr>
        <w:t>стороне 110 кВ</w:t>
      </w:r>
      <w:r w:rsidRPr="00847153">
        <w:rPr>
          <w:rFonts w:asciiTheme="minorHAnsi" w:hAnsiTheme="minorHAnsi" w:cstheme="minorHAnsi"/>
        </w:rPr>
        <w:t>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47153">
        <w:rPr>
          <w:rFonts w:asciiTheme="minorHAnsi" w:hAnsiTheme="minorHAnsi" w:cstheme="minorHAnsi"/>
        </w:rPr>
        <w:t>токов в обмотках, обусловленных внешними КЗ</w:t>
      </w:r>
      <w:r w:rsidRPr="00275DB6">
        <w:rPr>
          <w:rFonts w:asciiTheme="minorHAnsi" w:hAnsiTheme="minorHAnsi" w:cstheme="minorHAnsi"/>
        </w:rPr>
        <w:t>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47153">
        <w:rPr>
          <w:rFonts w:asciiTheme="minorHAnsi" w:hAnsiTheme="minorHAnsi" w:cstheme="minorHAnsi"/>
        </w:rPr>
        <w:t>токов в обмотках, обусловленных перегрузкой</w:t>
      </w:r>
      <w:r w:rsidRPr="00275DB6">
        <w:rPr>
          <w:rFonts w:asciiTheme="minorHAnsi" w:hAnsiTheme="minorHAnsi" w:cstheme="minorHAnsi"/>
        </w:rPr>
        <w:t>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повреждени</w:t>
      </w:r>
      <w:r>
        <w:rPr>
          <w:rFonts w:asciiTheme="minorHAnsi" w:hAnsiTheme="minorHAnsi" w:cstheme="minorHAnsi"/>
        </w:rPr>
        <w:t>й</w:t>
      </w:r>
      <w:r w:rsidRPr="00275DB6">
        <w:rPr>
          <w:rFonts w:asciiTheme="minorHAnsi" w:hAnsiTheme="minorHAnsi" w:cstheme="minorHAnsi"/>
        </w:rPr>
        <w:t xml:space="preserve"> внутри </w:t>
      </w:r>
      <w:r>
        <w:rPr>
          <w:rFonts w:asciiTheme="minorHAnsi" w:hAnsiTheme="minorHAnsi" w:cstheme="minorHAnsi"/>
        </w:rPr>
        <w:t>бака трансформатора</w:t>
      </w:r>
      <w:r w:rsidR="00892262">
        <w:rPr>
          <w:rFonts w:asciiTheme="minorHAnsi" w:hAnsiTheme="minorHAnsi" w:cstheme="minorHAnsi"/>
        </w:rPr>
        <w:t xml:space="preserve"> (внутренние повреждения трансформатора - газовая защита)</w:t>
      </w:r>
      <w:r w:rsidRPr="00275DB6">
        <w:rPr>
          <w:rFonts w:asciiTheme="minorHAnsi" w:hAnsiTheme="minorHAnsi" w:cstheme="minorHAnsi"/>
        </w:rPr>
        <w:t>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повреждений внутри бака РПН</w:t>
      </w:r>
      <w:r w:rsidR="00892262">
        <w:rPr>
          <w:rFonts w:asciiTheme="minorHAnsi" w:hAnsiTheme="minorHAnsi" w:cstheme="minorHAnsi"/>
        </w:rPr>
        <w:t xml:space="preserve"> (повреждение внутри контактора РПН-струйная защита блока РПН)</w:t>
      </w:r>
      <w:r>
        <w:rPr>
          <w:rFonts w:asciiTheme="minorHAnsi" w:hAnsiTheme="minorHAnsi" w:cstheme="minorHAnsi"/>
        </w:rPr>
        <w:t>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перегрева;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снижения уровня масла.</w:t>
      </w:r>
    </w:p>
    <w:p w:rsidR="00892262" w:rsidRPr="00275DB6" w:rsidRDefault="00892262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специальные защиты или устройства сигнализации, требуемые заводом-изготовителем оборудования.</w:t>
      </w:r>
    </w:p>
    <w:p w:rsidR="005F54E0" w:rsidRDefault="005F54E0" w:rsidP="005F54E0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</w:p>
    <w:p w:rsidR="005F54E0" w:rsidRDefault="005F54E0" w:rsidP="005F54E0">
      <w:pPr>
        <w:pStyle w:val="affffffffff9"/>
        <w:rPr>
          <w:rFonts w:cstheme="minorHAnsi"/>
        </w:rPr>
      </w:pPr>
      <w:r>
        <w:rPr>
          <w:rFonts w:cstheme="minorHAnsi"/>
        </w:rPr>
        <w:t>Терминал «Сириус-Т» выполняет функции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>
        <w:rPr>
          <w:rFonts w:cstheme="minorHAnsi"/>
        </w:rPr>
        <w:t>:</w:t>
      </w:r>
    </w:p>
    <w:p w:rsidR="005F54E0" w:rsidRPr="00E63F2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E63F26">
        <w:rPr>
          <w:rFonts w:asciiTheme="minorHAnsi" w:hAnsiTheme="minorHAnsi" w:cstheme="minorHAnsi"/>
        </w:rPr>
        <w:t>Двухступенчатая дифференциальная токовая защита трансформатора;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E63F26">
        <w:rPr>
          <w:rFonts w:asciiTheme="minorHAnsi" w:hAnsiTheme="minorHAnsi" w:cstheme="minorHAnsi"/>
        </w:rPr>
        <w:t>Входы отключения от газовой защиты трансформатора и РПН</w:t>
      </w:r>
      <w:r>
        <w:rPr>
          <w:rFonts w:asciiTheme="minorHAnsi" w:hAnsiTheme="minorHAnsi" w:cstheme="minorHAnsi"/>
        </w:rPr>
        <w:t>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Pr="00275DB6">
        <w:rPr>
          <w:rFonts w:asciiTheme="minorHAnsi" w:hAnsiTheme="minorHAnsi" w:cstheme="minorHAnsi"/>
        </w:rPr>
        <w:t>пециальные защиты или устройства сигнализации, требуемые заводом-изготовителем оборудования</w:t>
      </w:r>
      <w:r>
        <w:rPr>
          <w:rFonts w:asciiTheme="minorHAnsi" w:hAnsiTheme="minorHAnsi" w:cstheme="minorHAnsi"/>
        </w:rPr>
        <w:t>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0D3E57">
        <w:rPr>
          <w:rFonts w:asciiTheme="minorHAnsi" w:hAnsiTheme="minorHAnsi" w:cstheme="minorHAnsi"/>
        </w:rPr>
        <w:t>Ненаправленная двухступенчатая МТЗ высшей стороны трансформатора с возможностью комбинированного пуска по напряжению от стороны низшего напряжения</w:t>
      </w:r>
      <w:r>
        <w:rPr>
          <w:rFonts w:asciiTheme="minorHAnsi" w:hAnsiTheme="minorHAnsi" w:cstheme="minorHAnsi"/>
        </w:rPr>
        <w:t>;</w:t>
      </w:r>
    </w:p>
    <w:p w:rsidR="005F54E0" w:rsidRPr="000D3E57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0D3E57">
        <w:rPr>
          <w:rFonts w:asciiTheme="minorHAnsi" w:hAnsiTheme="minorHAnsi" w:cstheme="minorHAnsi"/>
        </w:rPr>
        <w:t>Одна ступень ненаправленной МТЗ низшей стороны трансформатора с возможностью комбинированного пуска по напряжению от стороны низшего напряжения;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0D3E57">
        <w:rPr>
          <w:rFonts w:asciiTheme="minorHAnsi" w:hAnsiTheme="minorHAnsi" w:cstheme="minorHAnsi"/>
        </w:rPr>
        <w:t>Защита от перегрузки с действием на сигнализацию</w:t>
      </w:r>
      <w:r>
        <w:rPr>
          <w:rFonts w:asciiTheme="minorHAnsi" w:hAnsiTheme="minorHAnsi" w:cstheme="minorHAnsi"/>
        </w:rPr>
        <w:t>;</w:t>
      </w:r>
    </w:p>
    <w:p w:rsidR="005F54E0" w:rsidRPr="006B17A1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>Управление схемой обдува;</w:t>
      </w:r>
    </w:p>
    <w:p w:rsidR="005F54E0" w:rsidRPr="006B17A1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>Контроль состояния трансформатора по ряду входных дискретных сигналов;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>Выдача сигнала блокировки РПН при повышении тока нагрузки выше допустимого.</w:t>
      </w:r>
    </w:p>
    <w:p w:rsidR="005F54E0" w:rsidRDefault="005F54E0" w:rsidP="005F54E0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</w:p>
    <w:p w:rsidR="005F54E0" w:rsidRDefault="005F54E0" w:rsidP="005F54E0">
      <w:pPr>
        <w:pStyle w:val="affffffffff9"/>
        <w:rPr>
          <w:rFonts w:cstheme="minorHAnsi"/>
        </w:rPr>
      </w:pPr>
      <w:r>
        <w:rPr>
          <w:rFonts w:cstheme="minorHAnsi"/>
        </w:rPr>
        <w:lastRenderedPageBreak/>
        <w:t>Терминал «Сириус-УВ» выполняет функции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>
        <w:rPr>
          <w:rFonts w:cstheme="minorHAnsi"/>
        </w:rPr>
        <w:t>: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0D3E57">
        <w:rPr>
          <w:rFonts w:asciiTheme="minorHAnsi" w:hAnsiTheme="minorHAnsi" w:cstheme="minorHAnsi"/>
        </w:rPr>
        <w:t>Трехступенчатая направленная максимальная токовая защита от междуфазных КЗ с независимой выдержкой времени. Любая из ступеней МТЗ может иметь комбинированный пуск по напряжению</w:t>
      </w:r>
      <w:r>
        <w:rPr>
          <w:rFonts w:asciiTheme="minorHAnsi" w:hAnsiTheme="minorHAnsi" w:cstheme="minorHAnsi"/>
        </w:rPr>
        <w:t>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Четырехступенчатая направленная токовая защита нулевой последовательности от КЗ на землю с независимой выдержкой времени;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от обрыва фаз или перекоса нагрузки по току обратной последовательности с независимой выдержкой времени;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минимального напряжения;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от повышения напряжения;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от появления в первичной сети напряжения нулевой последовательности;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Pr="00275DB6">
        <w:rPr>
          <w:rFonts w:asciiTheme="minorHAnsi" w:hAnsiTheme="minorHAnsi" w:cstheme="minorHAnsi"/>
        </w:rPr>
        <w:t>пециальные защиты или устройства сигнализации, требуемые заводом-изготовителем оборудования</w:t>
      </w:r>
      <w:r>
        <w:rPr>
          <w:rFonts w:asciiTheme="minorHAnsi" w:hAnsiTheme="minorHAnsi" w:cstheme="minorHAnsi"/>
        </w:rPr>
        <w:t>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Операции отключения и включения выключателя по внешним командам. Защита от многократного включения выключателя;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Контроль состояния выключателя;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электромагнитов управления от длительного протекания тока;</w:t>
      </w:r>
    </w:p>
    <w:p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 xml:space="preserve">Защита от снижения давления </w:t>
      </w:r>
      <w:proofErr w:type="spellStart"/>
      <w:r w:rsidRPr="006B17A1">
        <w:rPr>
          <w:rFonts w:asciiTheme="minorHAnsi" w:hAnsiTheme="minorHAnsi" w:cstheme="minorHAnsi"/>
        </w:rPr>
        <w:t>элегаза</w:t>
      </w:r>
      <w:proofErr w:type="spellEnd"/>
      <w:r w:rsidRPr="006B17A1">
        <w:rPr>
          <w:rFonts w:asciiTheme="minorHAnsi" w:hAnsiTheme="minorHAnsi" w:cstheme="minorHAnsi"/>
        </w:rPr>
        <w:t xml:space="preserve"> в выключателе;</w:t>
      </w:r>
    </w:p>
    <w:p w:rsidR="005F54E0" w:rsidRPr="00E63F2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>Автоматическое повторное включение выключателя;</w:t>
      </w:r>
    </w:p>
    <w:p w:rsidR="005F54E0" w:rsidRPr="009447AB" w:rsidRDefault="005F54E0" w:rsidP="005F54E0">
      <w:pPr>
        <w:pStyle w:val="00"/>
        <w:spacing w:line="240" w:lineRule="auto"/>
        <w:rPr>
          <w:rFonts w:cstheme="minorHAnsi"/>
        </w:rPr>
      </w:pPr>
      <w:r w:rsidRPr="009447AB">
        <w:rPr>
          <w:rFonts w:asciiTheme="minorHAnsi" w:hAnsiTheme="minorHAnsi" w:cstheme="minorHAnsi"/>
        </w:rPr>
        <w:t>Логика устройства резервирования при отказе выключателя.</w:t>
      </w: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Терминалы защит трансформатора устанавливаются в ОПУ ММПС в шкафу ШЗТ. </w:t>
      </w:r>
    </w:p>
    <w:p w:rsidR="005F54E0" w:rsidRDefault="005F54E0" w:rsidP="005F54E0">
      <w:pPr>
        <w:pStyle w:val="affffffffff9"/>
        <w:rPr>
          <w:rFonts w:cstheme="minorHAnsi"/>
        </w:rPr>
      </w:pPr>
      <w:r>
        <w:rPr>
          <w:rFonts w:cstheme="minorHAnsi"/>
        </w:rPr>
        <w:t xml:space="preserve">Предусматривается установка устройства автоматического регулирования коэффициента трансформации (управления РПН). </w:t>
      </w:r>
    </w:p>
    <w:p w:rsidR="005F54E0" w:rsidRDefault="005F54E0" w:rsidP="005F54E0">
      <w:pPr>
        <w:pStyle w:val="affffffffff9"/>
        <w:rPr>
          <w:rFonts w:cstheme="minorHAnsi"/>
        </w:rPr>
      </w:pPr>
      <w:r>
        <w:rPr>
          <w:rFonts w:cstheme="minorHAnsi"/>
        </w:rPr>
        <w:t>О</w:t>
      </w:r>
      <w:r w:rsidRPr="004221E9">
        <w:rPr>
          <w:rFonts w:cstheme="minorHAnsi"/>
        </w:rPr>
        <w:t>беспечивает</w:t>
      </w:r>
      <w:r>
        <w:rPr>
          <w:rFonts w:cstheme="minorHAnsi"/>
        </w:rPr>
        <w:t>ся</w:t>
      </w:r>
      <w:r w:rsidRPr="004221E9">
        <w:rPr>
          <w:rFonts w:cstheme="minorHAnsi"/>
        </w:rPr>
        <w:t xml:space="preserve"> </w:t>
      </w:r>
      <w:r>
        <w:rPr>
          <w:rFonts w:cstheme="minorHAnsi"/>
        </w:rPr>
        <w:t xml:space="preserve">ручное </w:t>
      </w:r>
      <w:r w:rsidRPr="004221E9">
        <w:rPr>
          <w:rFonts w:cstheme="minorHAnsi"/>
        </w:rPr>
        <w:t>местное, дистанционное</w:t>
      </w:r>
      <w:r>
        <w:rPr>
          <w:rFonts w:cstheme="minorHAnsi"/>
        </w:rPr>
        <w:t xml:space="preserve"> и </w:t>
      </w:r>
      <w:r w:rsidRPr="004221E9">
        <w:rPr>
          <w:rFonts w:cstheme="minorHAnsi"/>
        </w:rPr>
        <w:t xml:space="preserve"> автоматическое</w:t>
      </w:r>
      <w:r>
        <w:rPr>
          <w:rFonts w:cstheme="minorHAnsi"/>
        </w:rPr>
        <w:t xml:space="preserve"> </w:t>
      </w:r>
      <w:r w:rsidRPr="004221E9">
        <w:rPr>
          <w:rFonts w:cstheme="minorHAnsi"/>
        </w:rPr>
        <w:t>регулирование напряжения устройством РПН</w:t>
      </w:r>
      <w:r>
        <w:rPr>
          <w:rFonts w:cstheme="minorHAnsi"/>
        </w:rPr>
        <w:t>.</w:t>
      </w:r>
    </w:p>
    <w:p w:rsidR="005F54E0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Схема управления приводом РПН трансформатора выполнена на базе регулятора напряжения </w:t>
      </w:r>
      <w:r w:rsidR="00F8602A">
        <w:rPr>
          <w:rFonts w:cstheme="minorHAnsi"/>
        </w:rPr>
        <w:t>Сириус-2-РН</w:t>
      </w:r>
      <w:r w:rsidRPr="00275DB6">
        <w:rPr>
          <w:rFonts w:cstheme="minorHAnsi"/>
        </w:rPr>
        <w:t xml:space="preserve"> и обеспечивает управление приводом в автоматическом и дистанционном режимах управления. Контроль напряжения РПН осуществляется от ТН РУ-10 кВ ММПС. </w:t>
      </w:r>
    </w:p>
    <w:p w:rsidR="005F54E0" w:rsidRDefault="005F54E0" w:rsidP="005F54E0">
      <w:pPr>
        <w:pStyle w:val="affffffffff9"/>
        <w:rPr>
          <w:rFonts w:cstheme="minorHAnsi"/>
        </w:rPr>
      </w:pPr>
      <w:r>
        <w:rPr>
          <w:rFonts w:cstheme="minorHAnsi"/>
        </w:rPr>
        <w:t xml:space="preserve">Устройства автоматического регулирования напряжения и индикатор положения  переключателя РПН </w:t>
      </w:r>
      <w:r w:rsidRPr="00275DB6">
        <w:rPr>
          <w:rFonts w:cstheme="minorHAnsi"/>
        </w:rPr>
        <w:t>устанавлива</w:t>
      </w:r>
      <w:r>
        <w:rPr>
          <w:rFonts w:cstheme="minorHAnsi"/>
        </w:rPr>
        <w:t>ю</w:t>
      </w:r>
      <w:r w:rsidRPr="00275DB6">
        <w:rPr>
          <w:rFonts w:cstheme="minorHAnsi"/>
        </w:rPr>
        <w:t xml:space="preserve">тся в ОПУ ММПС </w:t>
      </w:r>
      <w:r>
        <w:rPr>
          <w:rFonts w:cstheme="minorHAnsi"/>
        </w:rPr>
        <w:t>в шкафу ШЗТ</w:t>
      </w:r>
      <w:r w:rsidRPr="00275DB6">
        <w:rPr>
          <w:rFonts w:cstheme="minorHAnsi"/>
        </w:rPr>
        <w:t>.</w:t>
      </w:r>
    </w:p>
    <w:p w:rsidR="005F54E0" w:rsidRPr="008B72A6" w:rsidRDefault="005F54E0" w:rsidP="005F54E0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80" w:name="_Toc19106500"/>
      <w:r w:rsidRPr="00BB7CAC">
        <w:rPr>
          <w:rFonts w:cstheme="minorHAnsi"/>
          <w:lang w:val="ru-RU"/>
        </w:rPr>
        <w:t>Защита</w:t>
      </w:r>
      <w:r w:rsidRPr="008B72A6">
        <w:rPr>
          <w:rFonts w:cstheme="minorHAnsi"/>
          <w:lang w:val="ru-RU"/>
        </w:rPr>
        <w:t xml:space="preserve"> </w:t>
      </w:r>
      <w:r w:rsidRPr="00BB7CAC">
        <w:rPr>
          <w:rFonts w:cstheme="minorHAnsi"/>
          <w:lang w:val="ru-RU"/>
        </w:rPr>
        <w:t xml:space="preserve">элементов </w:t>
      </w:r>
      <w:r>
        <w:rPr>
          <w:rFonts w:cstheme="minorHAnsi"/>
          <w:lang w:val="ru-RU"/>
        </w:rPr>
        <w:t>10</w:t>
      </w:r>
      <w:r w:rsidRPr="008B72A6">
        <w:rPr>
          <w:rFonts w:cstheme="minorHAnsi"/>
          <w:lang w:val="ru-RU"/>
        </w:rPr>
        <w:t> кВ</w:t>
      </w:r>
      <w:bookmarkEnd w:id="80"/>
    </w:p>
    <w:p w:rsidR="005F54E0" w:rsidRPr="00275DB6" w:rsidRDefault="00665AB5" w:rsidP="005F54E0">
      <w:pPr>
        <w:pStyle w:val="affffffffff9"/>
        <w:rPr>
          <w:rFonts w:cstheme="minorHAnsi"/>
        </w:rPr>
      </w:pPr>
      <w:r>
        <w:rPr>
          <w:rFonts w:cstheme="minorHAnsi"/>
        </w:rPr>
        <w:t>В ячейке ввода</w:t>
      </w:r>
      <w:r w:rsidR="005F54E0" w:rsidRPr="00275DB6">
        <w:rPr>
          <w:rFonts w:cstheme="minorHAnsi"/>
        </w:rPr>
        <w:t xml:space="preserve"> РУ-10 кВ ММПС устанавлива</w:t>
      </w:r>
      <w:r>
        <w:rPr>
          <w:rFonts w:cstheme="minorHAnsi"/>
        </w:rPr>
        <w:t>е</w:t>
      </w:r>
      <w:r w:rsidR="005F54E0" w:rsidRPr="00275DB6">
        <w:rPr>
          <w:rFonts w:cstheme="minorHAnsi"/>
        </w:rPr>
        <w:t>тся</w:t>
      </w:r>
      <w:r w:rsidR="00D032FE">
        <w:rPr>
          <w:rFonts w:cstheme="minorHAnsi"/>
        </w:rPr>
        <w:t xml:space="preserve"> </w:t>
      </w:r>
      <w:r w:rsidR="00D032FE" w:rsidRPr="00B225D3">
        <w:rPr>
          <w:rFonts w:cstheme="minorHAnsi"/>
        </w:rPr>
        <w:t>микропроцессорн</w:t>
      </w:r>
      <w:r>
        <w:rPr>
          <w:rFonts w:cstheme="minorHAnsi"/>
        </w:rPr>
        <w:t>о</w:t>
      </w:r>
      <w:r w:rsidR="00D032FE">
        <w:rPr>
          <w:rFonts w:cstheme="minorHAnsi"/>
        </w:rPr>
        <w:t>е</w:t>
      </w:r>
      <w:r w:rsidR="005F54E0" w:rsidRPr="00275DB6">
        <w:rPr>
          <w:rFonts w:cstheme="minorHAnsi"/>
        </w:rPr>
        <w:t xml:space="preserve"> устройств</w:t>
      </w:r>
      <w:r>
        <w:rPr>
          <w:rFonts w:cstheme="minorHAnsi"/>
        </w:rPr>
        <w:t>о</w:t>
      </w:r>
      <w:r w:rsidR="005F54E0" w:rsidRPr="00275DB6">
        <w:rPr>
          <w:rFonts w:cstheme="minorHAnsi"/>
        </w:rPr>
        <w:t xml:space="preserve"> защиты производства ООО «</w:t>
      </w:r>
      <w:r w:rsidR="005F54E0">
        <w:rPr>
          <w:rFonts w:cstheme="minorHAnsi"/>
        </w:rPr>
        <w:t>Радиус Автоматика</w:t>
      </w:r>
      <w:r w:rsidR="005F54E0" w:rsidRPr="00275DB6">
        <w:rPr>
          <w:rFonts w:cstheme="minorHAnsi"/>
        </w:rPr>
        <w:t xml:space="preserve">»  типа </w:t>
      </w:r>
      <w:r w:rsidR="005F54E0">
        <w:rPr>
          <w:rFonts w:cstheme="minorHAnsi"/>
        </w:rPr>
        <w:t>«</w:t>
      </w:r>
      <w:r w:rsidR="005F54E0" w:rsidRPr="002210B9">
        <w:rPr>
          <w:rFonts w:cstheme="minorHAnsi"/>
        </w:rPr>
        <w:t>Сириус-2</w:t>
      </w:r>
      <w:r w:rsidR="005F54E0">
        <w:rPr>
          <w:rFonts w:cstheme="minorHAnsi"/>
        </w:rPr>
        <w:t>-</w:t>
      </w:r>
      <w:r w:rsidR="005F54E0" w:rsidRPr="002210B9">
        <w:rPr>
          <w:rFonts w:cstheme="minorHAnsi"/>
        </w:rPr>
        <w:t>В</w:t>
      </w:r>
      <w:r w:rsidR="005F54E0">
        <w:rPr>
          <w:rFonts w:cstheme="minorHAnsi"/>
        </w:rPr>
        <w:t>»</w:t>
      </w:r>
      <w:r w:rsidR="005F54E0" w:rsidRPr="002210B9">
        <w:rPr>
          <w:rFonts w:cstheme="minorHAnsi"/>
        </w:rPr>
        <w:t xml:space="preserve"> </w:t>
      </w:r>
      <w:r w:rsidR="005F54E0" w:rsidRPr="00275DB6">
        <w:rPr>
          <w:rFonts w:cstheme="minorHAnsi"/>
        </w:rPr>
        <w:t>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="005F54E0" w:rsidRPr="00275DB6">
        <w:rPr>
          <w:rFonts w:cstheme="minorHAnsi"/>
        </w:rPr>
        <w:t>: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 с комбинированным пуском по напряжению</w:t>
      </w:r>
      <w:r>
        <w:rPr>
          <w:rFonts w:asciiTheme="minorHAnsi" w:hAnsiTheme="minorHAnsi" w:cstheme="minorHAnsi"/>
        </w:rPr>
        <w:t>, возможностью контроля направления мощности</w:t>
      </w:r>
      <w:r w:rsidRPr="00275DB6">
        <w:rPr>
          <w:rFonts w:asciiTheme="minorHAnsi" w:hAnsiTheme="minorHAnsi" w:cstheme="minorHAnsi"/>
        </w:rPr>
        <w:t>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защита минимального напряжения;</w:t>
      </w:r>
    </w:p>
    <w:p w:rsidR="005F54E0" w:rsidRPr="00132852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132852">
        <w:rPr>
          <w:rFonts w:asciiTheme="minorHAnsi" w:hAnsiTheme="minorHAnsi" w:cstheme="minorHAnsi"/>
        </w:rPr>
        <w:t>несимметричная нагрузка;</w:t>
      </w:r>
    </w:p>
    <w:p w:rsidR="005F54E0" w:rsidRPr="00132852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32852">
        <w:rPr>
          <w:rFonts w:asciiTheme="minorHAnsi" w:hAnsiTheme="minorHAnsi" w:cstheme="minorHAnsi"/>
        </w:rPr>
        <w:t>несимметрия</w:t>
      </w:r>
      <w:proofErr w:type="spellEnd"/>
      <w:r w:rsidRPr="00132852">
        <w:rPr>
          <w:rFonts w:asciiTheme="minorHAnsi" w:hAnsiTheme="minorHAnsi" w:cstheme="minorHAnsi"/>
        </w:rPr>
        <w:t xml:space="preserve"> питающего напряжения;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тока для пуска дуговой защиты;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</w:t>
      </w:r>
      <w:r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10 кВ;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F16BA">
        <w:rPr>
          <w:rFonts w:asciiTheme="minorHAnsi" w:hAnsiTheme="minorHAnsi" w:cstheme="minorHAnsi"/>
        </w:rPr>
        <w:t>возможность подключения внешних защит, например, дуговой</w:t>
      </w:r>
      <w:r>
        <w:rPr>
          <w:rFonts w:asciiTheme="minorHAnsi" w:hAnsiTheme="minorHAnsi" w:cstheme="minorHAnsi"/>
        </w:rPr>
        <w:t>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управление выключателем 10 кВ;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</w:t>
      </w:r>
      <w:r>
        <w:rPr>
          <w:rFonts w:asciiTheme="minorHAnsi" w:hAnsiTheme="minorHAnsi" w:cstheme="minorHAnsi"/>
        </w:rPr>
        <w:t>кционирования и самодиагностика</w:t>
      </w:r>
      <w:r>
        <w:rPr>
          <w:rFonts w:asciiTheme="minorHAnsi" w:hAnsiTheme="minorHAnsi" w:cstheme="minorHAnsi"/>
          <w:lang w:val="en-US"/>
        </w:rPr>
        <w:t>.</w:t>
      </w:r>
    </w:p>
    <w:p w:rsidR="005F54E0" w:rsidRDefault="005F54E0" w:rsidP="005F54E0">
      <w:pPr>
        <w:pStyle w:val="affffffffff9"/>
        <w:rPr>
          <w:rFonts w:cstheme="minorHAnsi"/>
        </w:rPr>
      </w:pPr>
      <w:r>
        <w:rPr>
          <w:rFonts w:cstheme="minorHAnsi"/>
        </w:rPr>
        <w:t>При необходимости могут быть установлены дополнительные реле.</w:t>
      </w:r>
    </w:p>
    <w:p w:rsidR="005F54E0" w:rsidRDefault="005F54E0" w:rsidP="005F54E0">
      <w:pPr>
        <w:pStyle w:val="affffffffff9"/>
        <w:rPr>
          <w:rFonts w:cstheme="minorHAnsi"/>
        </w:rPr>
      </w:pPr>
    </w:p>
    <w:p w:rsidR="005F54E0" w:rsidRPr="00275DB6" w:rsidRDefault="00665AB5" w:rsidP="005F54E0">
      <w:pPr>
        <w:pStyle w:val="affffffffff9"/>
        <w:rPr>
          <w:rFonts w:cstheme="minorHAnsi"/>
        </w:rPr>
      </w:pPr>
      <w:r>
        <w:rPr>
          <w:rFonts w:cstheme="minorHAnsi"/>
        </w:rPr>
        <w:t xml:space="preserve">В ячейках </w:t>
      </w:r>
      <w:r w:rsidR="005F54E0" w:rsidRPr="00275DB6">
        <w:rPr>
          <w:rFonts w:cstheme="minorHAnsi"/>
        </w:rPr>
        <w:t>ОЛ РУ-10 кВ ММПС устанавливаются</w:t>
      </w:r>
      <w:r w:rsidR="00D032FE">
        <w:rPr>
          <w:rFonts w:cstheme="minorHAnsi"/>
        </w:rPr>
        <w:t xml:space="preserve"> </w:t>
      </w:r>
      <w:r w:rsidR="00D032FE" w:rsidRPr="00B225D3">
        <w:rPr>
          <w:rFonts w:cstheme="minorHAnsi"/>
        </w:rPr>
        <w:t>микропроцессорн</w:t>
      </w:r>
      <w:r w:rsidR="00D032FE">
        <w:rPr>
          <w:rFonts w:cstheme="minorHAnsi"/>
        </w:rPr>
        <w:t>ые</w:t>
      </w:r>
      <w:r w:rsidR="005F54E0" w:rsidRPr="00275DB6">
        <w:rPr>
          <w:rFonts w:cstheme="minorHAnsi"/>
        </w:rPr>
        <w:t xml:space="preserve"> устройства защиты производства ООО «</w:t>
      </w:r>
      <w:r w:rsidR="005F54E0" w:rsidRPr="002210B9">
        <w:rPr>
          <w:rFonts w:cstheme="minorHAnsi"/>
        </w:rPr>
        <w:t>Радиус Автоматика</w:t>
      </w:r>
      <w:r w:rsidR="005F54E0" w:rsidRPr="00275DB6">
        <w:rPr>
          <w:rFonts w:cstheme="minorHAnsi"/>
        </w:rPr>
        <w:t xml:space="preserve">»  типа </w:t>
      </w:r>
      <w:r w:rsidR="005F54E0" w:rsidRPr="002210B9">
        <w:rPr>
          <w:rFonts w:cstheme="minorHAnsi"/>
        </w:rPr>
        <w:t>Сириус</w:t>
      </w:r>
      <w:r w:rsidR="005F54E0">
        <w:rPr>
          <w:rFonts w:cstheme="minorHAnsi"/>
        </w:rPr>
        <w:t>-</w:t>
      </w:r>
      <w:r w:rsidR="005F54E0" w:rsidRPr="002210B9">
        <w:rPr>
          <w:rFonts w:cstheme="minorHAnsi"/>
        </w:rPr>
        <w:t>2</w:t>
      </w:r>
      <w:r w:rsidR="005F54E0">
        <w:rPr>
          <w:rFonts w:cstheme="minorHAnsi"/>
        </w:rPr>
        <w:t>-</w:t>
      </w:r>
      <w:r w:rsidR="005F54E0" w:rsidRPr="002210B9">
        <w:rPr>
          <w:rFonts w:cstheme="minorHAnsi"/>
        </w:rPr>
        <w:t xml:space="preserve">Л </w:t>
      </w:r>
      <w:r w:rsidR="005F54E0" w:rsidRPr="00275DB6">
        <w:rPr>
          <w:rFonts w:cstheme="minorHAnsi"/>
        </w:rPr>
        <w:t>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="005F54E0" w:rsidRPr="00275DB6">
        <w:rPr>
          <w:rFonts w:cstheme="minorHAnsi"/>
        </w:rPr>
        <w:t>: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несимметричная нагрузка;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несимметрия</w:t>
      </w:r>
      <w:proofErr w:type="spellEnd"/>
      <w:r>
        <w:rPr>
          <w:rFonts w:asciiTheme="minorHAnsi" w:hAnsiTheme="minorHAnsi" w:cstheme="minorHAnsi"/>
        </w:rPr>
        <w:t xml:space="preserve"> питающего напряжения;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</w:t>
      </w:r>
      <w:r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10 кВ;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F16BA">
        <w:rPr>
          <w:rFonts w:asciiTheme="minorHAnsi" w:hAnsiTheme="minorHAnsi" w:cstheme="minorHAnsi"/>
        </w:rPr>
        <w:t>возможность подключения внешних защит, например, дуговой</w:t>
      </w:r>
      <w:r>
        <w:rPr>
          <w:rFonts w:asciiTheme="minorHAnsi" w:hAnsiTheme="minorHAnsi" w:cstheme="minorHAnsi"/>
        </w:rPr>
        <w:t>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АПВ (для воздушных линий);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 10 кВ;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сигнализация замыкания на землю;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функционирования и самодиагностика.</w:t>
      </w:r>
    </w:p>
    <w:p w:rsidR="005F54E0" w:rsidRDefault="005F54E0" w:rsidP="005F54E0">
      <w:pPr>
        <w:pStyle w:val="affffffffff9"/>
      </w:pPr>
      <w:r w:rsidRPr="00B225D3">
        <w:rPr>
          <w:rFonts w:cstheme="minorHAnsi"/>
        </w:rPr>
        <w:t>При необходимости могут быть установлены дополнительные реле.</w:t>
      </w:r>
    </w:p>
    <w:p w:rsidR="005F54E0" w:rsidRDefault="005F54E0" w:rsidP="005F54E0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  <w:lang w:eastAsia="en-US"/>
        </w:rPr>
      </w:pPr>
    </w:p>
    <w:p w:rsidR="005F54E0" w:rsidRDefault="005F54E0" w:rsidP="005F54E0">
      <w:pPr>
        <w:pStyle w:val="affffffffff9"/>
        <w:rPr>
          <w:rFonts w:cstheme="minorHAnsi"/>
        </w:rPr>
      </w:pPr>
      <w:r>
        <w:rPr>
          <w:rFonts w:cstheme="minorHAnsi"/>
        </w:rPr>
        <w:t>При подключении к ячейк</w:t>
      </w:r>
      <w:r w:rsidR="00665AB5">
        <w:rPr>
          <w:rFonts w:cstheme="minorHAnsi"/>
        </w:rPr>
        <w:t>ам</w:t>
      </w:r>
      <w:r>
        <w:rPr>
          <w:rFonts w:cstheme="minorHAnsi"/>
        </w:rPr>
        <w:t xml:space="preserve"> 10 кВ двигательной нагрузки </w:t>
      </w:r>
      <w:r w:rsidRPr="00B225D3">
        <w:rPr>
          <w:rFonts w:cstheme="minorHAnsi"/>
        </w:rPr>
        <w:t>устанавливаются</w:t>
      </w:r>
      <w:r w:rsidR="00D032FE">
        <w:rPr>
          <w:rFonts w:cstheme="minorHAnsi"/>
        </w:rPr>
        <w:t xml:space="preserve"> </w:t>
      </w:r>
      <w:r w:rsidR="00D032FE" w:rsidRPr="00B225D3">
        <w:rPr>
          <w:rFonts w:cstheme="minorHAnsi"/>
        </w:rPr>
        <w:t>микропроцессорн</w:t>
      </w:r>
      <w:r w:rsidR="00D032FE">
        <w:rPr>
          <w:rFonts w:cstheme="minorHAnsi"/>
        </w:rPr>
        <w:t>ые</w:t>
      </w:r>
      <w:r w:rsidRPr="00B225D3">
        <w:rPr>
          <w:rFonts w:cstheme="minorHAnsi"/>
        </w:rPr>
        <w:t xml:space="preserve"> устройства защиты производства ООО «Радиус Автоматика»  типа Сириус-</w:t>
      </w:r>
      <w:r>
        <w:rPr>
          <w:rFonts w:cstheme="minorHAnsi"/>
        </w:rPr>
        <w:t>Д</w:t>
      </w:r>
      <w:r w:rsidRPr="00B225D3">
        <w:rPr>
          <w:rFonts w:cstheme="minorHAnsi"/>
        </w:rPr>
        <w:t xml:space="preserve"> 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 по согласованию с заказчиком)</w:t>
      </w:r>
      <w:r w:rsidRPr="00B225D3">
        <w:rPr>
          <w:rFonts w:cstheme="minorHAnsi"/>
        </w:rPr>
        <w:t>: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 с комбинированным пуском по напряжению</w:t>
      </w:r>
      <w:r>
        <w:rPr>
          <w:rFonts w:asciiTheme="minorHAnsi" w:hAnsiTheme="minorHAnsi" w:cstheme="minorHAnsi"/>
        </w:rPr>
        <w:t>, возможностью контроля направления мощности</w:t>
      </w:r>
      <w:r w:rsidRPr="00275DB6">
        <w:rPr>
          <w:rFonts w:asciiTheme="minorHAnsi" w:hAnsiTheme="minorHAnsi" w:cstheme="minorHAnsi"/>
        </w:rPr>
        <w:t>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B225D3">
        <w:rPr>
          <w:rFonts w:asciiTheme="minorHAnsi" w:hAnsiTheme="minorHAnsi" w:cstheme="minorHAnsi"/>
        </w:rPr>
        <w:t>несимметрия</w:t>
      </w:r>
      <w:proofErr w:type="spellEnd"/>
      <w:r w:rsidRPr="00B225D3">
        <w:rPr>
          <w:rFonts w:asciiTheme="minorHAnsi" w:hAnsiTheme="minorHAnsi" w:cstheme="minorHAnsi"/>
        </w:rPr>
        <w:t xml:space="preserve"> питающего напряжения;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от однофазных замыканий на землю;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синхронных двигателей от асинхронного хода;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минимальная токовая защита;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минимального напряжения;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от перегрева электродвигателя;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от затянутого пуска;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от блокировки ротора;</w:t>
      </w:r>
    </w:p>
    <w:p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обратной мощности;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</w:t>
      </w:r>
      <w:r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10 кВ;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ЛЗШ;</w:t>
      </w:r>
    </w:p>
    <w:p w:rsidR="005F54E0" w:rsidRPr="001257FE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F16BA">
        <w:rPr>
          <w:rFonts w:asciiTheme="minorHAnsi" w:hAnsiTheme="minorHAnsi" w:cstheme="minorHAnsi"/>
        </w:rPr>
        <w:t>возможность подключения внешних защит, например, дуговой</w:t>
      </w:r>
      <w:r>
        <w:rPr>
          <w:rFonts w:asciiTheme="minorHAnsi" w:hAnsiTheme="minorHAnsi" w:cstheme="minorHAnsi"/>
        </w:rPr>
        <w:t>.</w:t>
      </w:r>
    </w:p>
    <w:p w:rsidR="00C74331" w:rsidRDefault="00C74331" w:rsidP="00C74331">
      <w:pPr>
        <w:pStyle w:val="affffffffff9"/>
        <w:rPr>
          <w:rFonts w:cstheme="minorHAnsi"/>
        </w:rPr>
      </w:pPr>
    </w:p>
    <w:p w:rsidR="00C74331" w:rsidRPr="00275DB6" w:rsidRDefault="00C74331" w:rsidP="00C74331">
      <w:pPr>
        <w:pStyle w:val="affffffffff9"/>
        <w:rPr>
          <w:rFonts w:cstheme="minorHAnsi"/>
        </w:rPr>
      </w:pPr>
      <w:r>
        <w:rPr>
          <w:rFonts w:cstheme="minorHAnsi"/>
        </w:rPr>
        <w:t>В ячейке СВ</w:t>
      </w:r>
      <w:r w:rsidRPr="00275DB6">
        <w:rPr>
          <w:rFonts w:cstheme="minorHAnsi"/>
        </w:rPr>
        <w:t xml:space="preserve"> РУ-10 кВ ММПС устанавлива</w:t>
      </w:r>
      <w:r>
        <w:rPr>
          <w:rFonts w:cstheme="minorHAnsi"/>
        </w:rPr>
        <w:t>е</w:t>
      </w:r>
      <w:r w:rsidRPr="00275DB6">
        <w:rPr>
          <w:rFonts w:cstheme="minorHAnsi"/>
        </w:rPr>
        <w:t>тся</w:t>
      </w:r>
      <w:r>
        <w:rPr>
          <w:rFonts w:cstheme="minorHAnsi"/>
        </w:rPr>
        <w:t xml:space="preserve"> </w:t>
      </w:r>
      <w:r w:rsidRPr="00B225D3">
        <w:rPr>
          <w:rFonts w:cstheme="minorHAnsi"/>
        </w:rPr>
        <w:t>микропроцессорн</w:t>
      </w:r>
      <w:r>
        <w:rPr>
          <w:rFonts w:cstheme="minorHAnsi"/>
        </w:rPr>
        <w:t>ое</w:t>
      </w:r>
      <w:r w:rsidRPr="00275DB6">
        <w:rPr>
          <w:rFonts w:cstheme="minorHAnsi"/>
        </w:rPr>
        <w:t xml:space="preserve"> устройств</w:t>
      </w:r>
      <w:r>
        <w:rPr>
          <w:rFonts w:cstheme="minorHAnsi"/>
        </w:rPr>
        <w:t xml:space="preserve">о </w:t>
      </w:r>
      <w:r w:rsidRPr="00275DB6">
        <w:rPr>
          <w:rFonts w:cstheme="minorHAnsi"/>
        </w:rPr>
        <w:t>защиты производства ООО «</w:t>
      </w:r>
      <w:r w:rsidRPr="002210B9">
        <w:rPr>
          <w:rFonts w:cstheme="minorHAnsi"/>
        </w:rPr>
        <w:t>Радиус Автоматика</w:t>
      </w:r>
      <w:r w:rsidRPr="00275DB6">
        <w:rPr>
          <w:rFonts w:cstheme="minorHAnsi"/>
        </w:rPr>
        <w:t xml:space="preserve">»  типа </w:t>
      </w:r>
      <w:r w:rsidRPr="002210B9">
        <w:rPr>
          <w:rFonts w:cstheme="minorHAnsi"/>
        </w:rPr>
        <w:t>Сириус</w:t>
      </w:r>
      <w:r>
        <w:rPr>
          <w:rFonts w:cstheme="minorHAnsi"/>
        </w:rPr>
        <w:t>-</w:t>
      </w:r>
      <w:r w:rsidRPr="002210B9">
        <w:rPr>
          <w:rFonts w:cstheme="minorHAnsi"/>
        </w:rPr>
        <w:t>2</w:t>
      </w:r>
      <w:r>
        <w:rPr>
          <w:rFonts w:cstheme="minorHAnsi"/>
        </w:rPr>
        <w:t>-С</w:t>
      </w:r>
      <w:r w:rsidRPr="002210B9">
        <w:rPr>
          <w:rFonts w:cstheme="minorHAnsi"/>
        </w:rPr>
        <w:t xml:space="preserve"> </w:t>
      </w:r>
      <w:r w:rsidRPr="00275DB6">
        <w:rPr>
          <w:rFonts w:cstheme="minorHAnsi"/>
        </w:rPr>
        <w:t>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Pr="00275DB6">
        <w:rPr>
          <w:rFonts w:cstheme="minorHAnsi"/>
        </w:rPr>
        <w:t>:</w:t>
      </w:r>
    </w:p>
    <w:p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максимальная токовая защита;</w:t>
      </w:r>
    </w:p>
    <w:p w:rsidR="00C74331" w:rsidRPr="00132852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132852">
        <w:rPr>
          <w:rFonts w:asciiTheme="minorHAnsi" w:hAnsiTheme="minorHAnsi" w:cstheme="minorHAnsi"/>
        </w:rPr>
        <w:t>несимметричная нагрузка;</w:t>
      </w:r>
    </w:p>
    <w:p w:rsidR="00C74331" w:rsidRPr="00132852" w:rsidRDefault="002852EB" w:rsidP="00C7433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АВР</w:t>
      </w:r>
      <w:r w:rsidR="00C74331" w:rsidRPr="00132852">
        <w:rPr>
          <w:rFonts w:asciiTheme="minorHAnsi" w:hAnsiTheme="minorHAnsi" w:cstheme="minorHAnsi"/>
        </w:rPr>
        <w:t>;</w:t>
      </w:r>
    </w:p>
    <w:p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тока для пуска дуговой защиты;</w:t>
      </w:r>
    </w:p>
    <w:p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</w:t>
      </w:r>
      <w:r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10 кВ;</w:t>
      </w:r>
    </w:p>
    <w:p w:rsidR="00C74331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8F16BA">
        <w:rPr>
          <w:rFonts w:asciiTheme="minorHAnsi" w:hAnsiTheme="minorHAnsi" w:cstheme="minorHAnsi"/>
        </w:rPr>
        <w:t>возможность подключения внешних защит, например, дуговой</w:t>
      </w:r>
      <w:r>
        <w:rPr>
          <w:rFonts w:asciiTheme="minorHAnsi" w:hAnsiTheme="minorHAnsi" w:cstheme="minorHAnsi"/>
        </w:rPr>
        <w:t>;</w:t>
      </w:r>
    </w:p>
    <w:p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 10 кВ;</w:t>
      </w:r>
    </w:p>
    <w:p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:rsidR="00C74331" w:rsidRDefault="00C74331" w:rsidP="00C74331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</w:t>
      </w:r>
      <w:r>
        <w:rPr>
          <w:rFonts w:asciiTheme="minorHAnsi" w:hAnsiTheme="minorHAnsi" w:cstheme="minorHAnsi"/>
        </w:rPr>
        <w:t>кционирования и самодиагностика</w:t>
      </w:r>
      <w:r>
        <w:rPr>
          <w:rFonts w:asciiTheme="minorHAnsi" w:hAnsiTheme="minorHAnsi" w:cstheme="minorHAnsi"/>
          <w:lang w:val="en-US"/>
        </w:rPr>
        <w:t>.</w:t>
      </w:r>
    </w:p>
    <w:p w:rsidR="002852EB" w:rsidRDefault="00C74331" w:rsidP="002852EB">
      <w:pPr>
        <w:pStyle w:val="affffffffff9"/>
        <w:rPr>
          <w:rFonts w:cstheme="minorHAnsi"/>
        </w:rPr>
      </w:pPr>
      <w:r w:rsidRPr="00B225D3">
        <w:rPr>
          <w:rFonts w:cstheme="minorHAnsi"/>
        </w:rPr>
        <w:t>При необходимости могут быть установлены дополнительные реле.</w:t>
      </w:r>
    </w:p>
    <w:p w:rsidR="002852EB" w:rsidRPr="002852EB" w:rsidRDefault="002852EB" w:rsidP="002852EB">
      <w:pPr>
        <w:pStyle w:val="affffffffff9"/>
        <w:rPr>
          <w:rFonts w:cstheme="minorHAnsi"/>
        </w:rPr>
      </w:pPr>
      <w:r>
        <w:rPr>
          <w:rFonts w:cstheme="minorHAnsi"/>
        </w:rPr>
        <w:t>Для</w:t>
      </w:r>
      <w:r w:rsidR="00F80CAE">
        <w:rPr>
          <w:rFonts w:cstheme="minorHAnsi"/>
        </w:rPr>
        <w:t xml:space="preserve"> выполнения условий быстродействия и селективности предусматривается  дифференциальная</w:t>
      </w:r>
      <w:r>
        <w:rPr>
          <w:rFonts w:cstheme="minorHAnsi"/>
        </w:rPr>
        <w:t xml:space="preserve"> защит</w:t>
      </w:r>
      <w:r w:rsidR="00F80CAE">
        <w:rPr>
          <w:rFonts w:cstheme="minorHAnsi"/>
        </w:rPr>
        <w:t>а</w:t>
      </w:r>
      <w:r>
        <w:rPr>
          <w:rFonts w:cstheme="minorHAnsi"/>
        </w:rPr>
        <w:t xml:space="preserve"> кабельной перемычки между секциями 10 кВ</w:t>
      </w:r>
      <w:r w:rsidR="00F80CAE">
        <w:rPr>
          <w:rFonts w:cstheme="minorHAnsi"/>
        </w:rPr>
        <w:t>. Т</w:t>
      </w:r>
      <w:r>
        <w:rPr>
          <w:rFonts w:cstheme="minorHAnsi"/>
        </w:rPr>
        <w:t xml:space="preserve">ерминал </w:t>
      </w:r>
      <w:r w:rsidRPr="002210B9">
        <w:rPr>
          <w:rFonts w:cstheme="minorHAnsi"/>
        </w:rPr>
        <w:t>Сириус</w:t>
      </w:r>
      <w:r>
        <w:rPr>
          <w:rFonts w:cstheme="minorHAnsi"/>
        </w:rPr>
        <w:t>-</w:t>
      </w:r>
      <w:r w:rsidRPr="002210B9">
        <w:rPr>
          <w:rFonts w:cstheme="minorHAnsi"/>
        </w:rPr>
        <w:t>2</w:t>
      </w:r>
      <w:r>
        <w:rPr>
          <w:rFonts w:cstheme="minorHAnsi"/>
        </w:rPr>
        <w:t>-С в составе ячейки СВ ММПС 2 подключается на сумму токов к ТТ в яче</w:t>
      </w:r>
      <w:r w:rsidR="00F80CAE">
        <w:rPr>
          <w:rFonts w:cstheme="minorHAnsi"/>
        </w:rPr>
        <w:t>йках</w:t>
      </w:r>
      <w:r>
        <w:rPr>
          <w:rFonts w:cstheme="minorHAnsi"/>
        </w:rPr>
        <w:t xml:space="preserve"> СВ ММПС</w:t>
      </w:r>
      <w:r w:rsidR="00F80CAE">
        <w:rPr>
          <w:rFonts w:cstheme="minorHAnsi"/>
        </w:rPr>
        <w:t xml:space="preserve"> </w:t>
      </w:r>
      <w:r>
        <w:rPr>
          <w:rFonts w:cstheme="minorHAnsi"/>
        </w:rPr>
        <w:t>1 и ММПС</w:t>
      </w:r>
      <w:r w:rsidR="00F80CAE">
        <w:rPr>
          <w:rFonts w:cstheme="minorHAnsi"/>
        </w:rPr>
        <w:t xml:space="preserve"> 2.</w:t>
      </w:r>
    </w:p>
    <w:p w:rsidR="005F54E0" w:rsidRDefault="005F54E0" w:rsidP="005F54E0">
      <w:pPr>
        <w:pStyle w:val="affffffffff9"/>
        <w:rPr>
          <w:rFonts w:cstheme="minorHAnsi"/>
        </w:rPr>
      </w:pPr>
    </w:p>
    <w:p w:rsidR="005F54E0" w:rsidRPr="00275DB6" w:rsidRDefault="00665AB5" w:rsidP="005F54E0">
      <w:pPr>
        <w:pStyle w:val="affffffffff9"/>
        <w:rPr>
          <w:rFonts w:cstheme="minorHAnsi"/>
        </w:rPr>
      </w:pPr>
      <w:r>
        <w:rPr>
          <w:rFonts w:cstheme="minorHAnsi"/>
        </w:rPr>
        <w:t>В ячейке</w:t>
      </w:r>
      <w:r w:rsidR="005F54E0" w:rsidRPr="00275DB6">
        <w:rPr>
          <w:rFonts w:cstheme="minorHAnsi"/>
        </w:rPr>
        <w:t xml:space="preserve"> ТН РУ-10 кВ ММПС устанавлива</w:t>
      </w:r>
      <w:r>
        <w:rPr>
          <w:rFonts w:cstheme="minorHAnsi"/>
        </w:rPr>
        <w:t>е</w:t>
      </w:r>
      <w:r w:rsidR="005F54E0" w:rsidRPr="00275DB6">
        <w:rPr>
          <w:rFonts w:cstheme="minorHAnsi"/>
        </w:rPr>
        <w:t>тся</w:t>
      </w:r>
      <w:r>
        <w:rPr>
          <w:rFonts w:cstheme="minorHAnsi"/>
        </w:rPr>
        <w:t xml:space="preserve"> </w:t>
      </w:r>
      <w:r w:rsidRPr="00275DB6">
        <w:rPr>
          <w:rFonts w:cstheme="minorHAnsi"/>
        </w:rPr>
        <w:t>микропроцессорно</w:t>
      </w:r>
      <w:r>
        <w:rPr>
          <w:rFonts w:cstheme="minorHAnsi"/>
        </w:rPr>
        <w:t>е</w:t>
      </w:r>
      <w:r w:rsidR="005F54E0" w:rsidRPr="00275DB6">
        <w:rPr>
          <w:rFonts w:cstheme="minorHAnsi"/>
        </w:rPr>
        <w:t xml:space="preserve"> устройств</w:t>
      </w:r>
      <w:r>
        <w:rPr>
          <w:rFonts w:cstheme="minorHAnsi"/>
        </w:rPr>
        <w:t>о</w:t>
      </w:r>
      <w:r w:rsidR="005F54E0" w:rsidRPr="00275DB6">
        <w:rPr>
          <w:rFonts w:cstheme="minorHAnsi"/>
        </w:rPr>
        <w:t xml:space="preserve"> защиты производства ООО «</w:t>
      </w:r>
      <w:r w:rsidR="005F54E0" w:rsidRPr="002210B9">
        <w:rPr>
          <w:rFonts w:cstheme="minorHAnsi"/>
        </w:rPr>
        <w:t>Радиус Автоматика</w:t>
      </w:r>
      <w:r w:rsidR="005F54E0" w:rsidRPr="00275DB6">
        <w:rPr>
          <w:rFonts w:cstheme="minorHAnsi"/>
        </w:rPr>
        <w:t xml:space="preserve">» типа </w:t>
      </w:r>
      <w:r w:rsidR="005F54E0" w:rsidRPr="002210B9">
        <w:rPr>
          <w:rFonts w:cstheme="minorHAnsi"/>
        </w:rPr>
        <w:t xml:space="preserve">Сириус-ТН </w:t>
      </w:r>
      <w:r w:rsidR="005F54E0" w:rsidRPr="00275DB6">
        <w:rPr>
          <w:rFonts w:cstheme="minorHAnsi"/>
        </w:rPr>
        <w:t>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="005F54E0" w:rsidRPr="00275DB6">
        <w:rPr>
          <w:rFonts w:cstheme="minorHAnsi"/>
        </w:rPr>
        <w:t>:</w:t>
      </w:r>
    </w:p>
    <w:p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АЧР/ЧАПВ;</w:t>
      </w:r>
    </w:p>
    <w:p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9E7A89">
        <w:rPr>
          <w:rFonts w:asciiTheme="minorHAnsi" w:hAnsiTheme="minorHAnsi" w:cstheme="minorHAnsi"/>
        </w:rPr>
        <w:t>осциллографирование</w:t>
      </w:r>
      <w:proofErr w:type="spellEnd"/>
      <w:r w:rsidRPr="009E7A89">
        <w:rPr>
          <w:rFonts w:asciiTheme="minorHAnsi" w:hAnsiTheme="minorHAnsi" w:cstheme="minorHAnsi"/>
        </w:rPr>
        <w:t xml:space="preserve"> и регистрация аварийных событий;</w:t>
      </w:r>
    </w:p>
    <w:p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проверка функционирования и самодиагностика.</w:t>
      </w:r>
    </w:p>
    <w:p w:rsidR="00016ED9" w:rsidRDefault="00016ED9" w:rsidP="005F54E0">
      <w:pPr>
        <w:pStyle w:val="affffffffff9"/>
        <w:rPr>
          <w:rFonts w:cstheme="minorHAnsi"/>
        </w:rPr>
      </w:pP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На секции шин 10 кВ предусматривается:</w:t>
      </w:r>
    </w:p>
    <w:p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дуговая защита шин;</w:t>
      </w:r>
    </w:p>
    <w:p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логическая защита шин (ЛЗШ);</w:t>
      </w:r>
    </w:p>
    <w:p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сигнализация замыканий на землю.</w:t>
      </w: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ЛЗШ отключает рабочий ввод 10 кВ без выдержки времени при срабатывании МТЗ ввода  и отсутствии сигнала о срабатывании МТЗ отходящих линий 10 кВ.</w:t>
      </w: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Для защиты от дуговых замыканий (ЗДЗ) в КРУ 10 кВ предусматривается устройство оптической дуговой защиты типа ОВОД-Л производства ООО НПП «ПРОЭЛ». Устройство при помощи 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</w:t>
      </w:r>
      <w:r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Для недопущения аварийного снижения частоты на ММПС предусм</w:t>
      </w:r>
      <w:r>
        <w:rPr>
          <w:rFonts w:cstheme="minorHAnsi"/>
        </w:rPr>
        <w:t>атривается функция АЧР</w:t>
      </w:r>
      <w:r w:rsidRPr="00275DB6">
        <w:rPr>
          <w:rFonts w:cstheme="minorHAnsi"/>
        </w:rPr>
        <w:t>. Устройство АЧР 10 кВ отключает отходящие присоединения 10 кВ при аварийном снижении частоты в энергосистеме, а при восстановлении частоты до номинальной – автоматически вводит в работу отключенные присоединения (ЧАПВ). Предусматривается блокировк</w:t>
      </w:r>
      <w:r>
        <w:rPr>
          <w:rFonts w:cstheme="minorHAnsi"/>
        </w:rPr>
        <w:t>а</w:t>
      </w:r>
      <w:r w:rsidRPr="00275DB6">
        <w:rPr>
          <w:rFonts w:cstheme="minorHAnsi"/>
        </w:rPr>
        <w:t xml:space="preserve"> алгоритма АЧР по скорости снижения частоты для устранения неселективного отключения нагрузки при выбеге асинхронных двигателей в соответствии с п. 27 раздела 3.3 Сборника распорядительных материалов по эксплуатации энергосистем.</w:t>
      </w: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lastRenderedPageBreak/>
        <w:t>На ММПС предусматривается оперативная блокировка разъединителей, выполняемая на электромеханической элементной базе, без использования микропроцессорных терминалов.</w:t>
      </w:r>
    </w:p>
    <w:p w:rsidR="005F54E0" w:rsidRPr="00275DB6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>Оперативная блокировка разъединителей не допускает: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отключение, включение разъединителем тока нагрузки;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включение выключателя на заземлённые участки;</w:t>
      </w:r>
    </w:p>
    <w:p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включение заземляющего ножа разъединителя на участке цепи, находящемся под напряжением.</w:t>
      </w:r>
    </w:p>
    <w:p w:rsidR="005F54E0" w:rsidRDefault="005F54E0" w:rsidP="005F54E0">
      <w:pPr>
        <w:pStyle w:val="affffffffff9"/>
        <w:rPr>
          <w:rFonts w:cstheme="minorHAnsi"/>
        </w:rPr>
      </w:pPr>
      <w:r w:rsidRPr="00275DB6">
        <w:rPr>
          <w:rFonts w:cstheme="minorHAnsi"/>
        </w:rPr>
        <w:t xml:space="preserve">Питание цепей оперативной блокировки осуществляется от </w:t>
      </w:r>
      <w:r w:rsidR="00665AB5">
        <w:rPr>
          <w:rFonts w:cstheme="minorHAnsi"/>
        </w:rPr>
        <w:t xml:space="preserve">системы оперативного тока </w:t>
      </w:r>
      <w:r w:rsidRPr="00275DB6">
        <w:rPr>
          <w:rFonts w:cstheme="minorHAnsi"/>
        </w:rPr>
        <w:t xml:space="preserve"> через </w:t>
      </w:r>
      <w:r w:rsidR="00665AB5">
        <w:rPr>
          <w:rFonts w:cstheme="minorHAnsi"/>
        </w:rPr>
        <w:t>преобразователи</w:t>
      </w:r>
      <w:r w:rsidRPr="00275DB6">
        <w:rPr>
          <w:rFonts w:cstheme="minorHAnsi"/>
        </w:rPr>
        <w:t>, котор</w:t>
      </w:r>
      <w:r w:rsidR="00665AB5">
        <w:rPr>
          <w:rFonts w:cstheme="minorHAnsi"/>
        </w:rPr>
        <w:t>ы</w:t>
      </w:r>
      <w:r w:rsidRPr="00275DB6">
        <w:rPr>
          <w:rFonts w:cstheme="minorHAnsi"/>
        </w:rPr>
        <w:t>е размеща</w:t>
      </w:r>
      <w:r w:rsidR="00665AB5">
        <w:rPr>
          <w:rFonts w:cstheme="minorHAnsi"/>
        </w:rPr>
        <w:t>ю</w:t>
      </w:r>
      <w:r w:rsidRPr="00275DB6">
        <w:rPr>
          <w:rFonts w:cstheme="minorHAnsi"/>
        </w:rPr>
        <w:t xml:space="preserve">тся в шкафу </w:t>
      </w:r>
      <w:proofErr w:type="spellStart"/>
      <w:r w:rsidR="00437A20">
        <w:rPr>
          <w:rFonts w:cstheme="minorHAnsi"/>
        </w:rPr>
        <w:t>Ш</w:t>
      </w:r>
      <w:r w:rsidR="00C7378E">
        <w:rPr>
          <w:rFonts w:cstheme="minorHAnsi"/>
        </w:rPr>
        <w:t>У</w:t>
      </w:r>
      <w:r w:rsidR="00437A20">
        <w:rPr>
          <w:rFonts w:cstheme="minorHAnsi"/>
        </w:rPr>
        <w:t>Си</w:t>
      </w:r>
      <w:r w:rsidR="00665AB5">
        <w:rPr>
          <w:rFonts w:cstheme="minorHAnsi"/>
        </w:rPr>
        <w:t>ОБР</w:t>
      </w:r>
      <w:proofErr w:type="spellEnd"/>
      <w:r w:rsidRPr="00275DB6">
        <w:rPr>
          <w:rFonts w:cstheme="minorHAnsi"/>
        </w:rPr>
        <w:t>.</w:t>
      </w:r>
    </w:p>
    <w:p w:rsidR="00B961CD" w:rsidRPr="00B961CD" w:rsidRDefault="00287182" w:rsidP="00287182">
      <w:pPr>
        <w:pStyle w:val="a7"/>
        <w:rPr>
          <w:rFonts w:cstheme="minorHAnsi"/>
          <w:lang w:val="ru-RU"/>
        </w:rPr>
      </w:pPr>
      <w:bookmarkStart w:id="81" w:name="_Toc16259336"/>
      <w:bookmarkStart w:id="82" w:name="_Toc19106501"/>
      <w:r w:rsidRPr="00287182">
        <w:rPr>
          <w:rFonts w:cstheme="minorHAnsi"/>
          <w:lang w:val="ru-RU"/>
        </w:rPr>
        <w:t>ОРГАНИЗАЦИЯ СИСТЕМЫ ДИСПЕТЧЕРИЗАЦИИ И УПРАВЛЕНИЯ</w:t>
      </w:r>
      <w:bookmarkEnd w:id="81"/>
      <w:bookmarkEnd w:id="82"/>
    </w:p>
    <w:p w:rsidR="00A23B5C" w:rsidRPr="00B961CD" w:rsidRDefault="00A23B5C" w:rsidP="00A23B5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ММПС предусматривается:</w:t>
      </w:r>
    </w:p>
    <w:p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местное и дистанционное включение/отключение выключателей 110, 10 кВ;</w:t>
      </w:r>
    </w:p>
    <w:p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телесигнализация положения всех выключателей 110, 10 кВ;</w:t>
      </w:r>
    </w:p>
    <w:p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контроль состояния отдельных узлов модуля высокого напряжения с выдачей сигналов на панель управления;</w:t>
      </w:r>
    </w:p>
    <w:p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местное и дистанционное включение/отключение разъединителей и заземлителей модуля высокого напряжения;</w:t>
      </w:r>
    </w:p>
    <w:p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сигнализация несанкционированного доступа, как внутрь модулей, так и на территорию ММПС;</w:t>
      </w:r>
    </w:p>
    <w:p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аварийно-предупредительная сигнализация;</w:t>
      </w:r>
    </w:p>
    <w:p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телеизмерени</w:t>
      </w:r>
      <w:r>
        <w:rPr>
          <w:rFonts w:asciiTheme="minorHAnsi" w:hAnsiTheme="minorHAnsi" w:cstheme="minorHAnsi"/>
        </w:rPr>
        <w:t>е</w:t>
      </w:r>
      <w:r w:rsidRPr="00140479">
        <w:rPr>
          <w:rFonts w:asciiTheme="minorHAnsi" w:hAnsiTheme="minorHAnsi" w:cstheme="minorHAnsi"/>
        </w:rPr>
        <w:t xml:space="preserve"> токов 110, 10 кВ;</w:t>
      </w:r>
    </w:p>
    <w:p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телеизмерение напряжений 110, 10 кВ.</w:t>
      </w:r>
    </w:p>
    <w:p w:rsidR="005A3722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Управление всем</w:t>
      </w:r>
      <w:r>
        <w:rPr>
          <w:rFonts w:asciiTheme="minorHAnsi" w:hAnsiTheme="minorHAnsi" w:cs="Arial"/>
          <w:lang w:eastAsia="en-US"/>
        </w:rPr>
        <w:t xml:space="preserve"> коммутационным оборудованием 110</w:t>
      </w:r>
      <w:r w:rsidRPr="00B961CD">
        <w:rPr>
          <w:rFonts w:asciiTheme="minorHAnsi" w:hAnsiTheme="minorHAnsi" w:cs="Arial"/>
          <w:lang w:eastAsia="en-US"/>
        </w:rPr>
        <w:t xml:space="preserve"> кВ и выключателями 10 кВ</w:t>
      </w:r>
      <w:r w:rsidR="005A3722">
        <w:rPr>
          <w:rFonts w:asciiTheme="minorHAnsi" w:hAnsiTheme="minorHAnsi" w:cs="Arial"/>
          <w:lang w:eastAsia="en-US"/>
        </w:rPr>
        <w:t xml:space="preserve"> возможно в трех режимах:</w:t>
      </w:r>
    </w:p>
    <w:p w:rsidR="007F36BD" w:rsidRPr="007F36BD" w:rsidRDefault="007F36BD" w:rsidP="007F36B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м</w:t>
      </w:r>
      <w:r w:rsidRPr="007F36BD">
        <w:rPr>
          <w:rFonts w:asciiTheme="minorHAnsi" w:hAnsiTheme="minorHAnsi" w:cstheme="minorHAnsi"/>
        </w:rPr>
        <w:t>естное – из шкафов управления приводами коммутационных аппаратов 110 кВ и с ячеек 10 кВ;</w:t>
      </w:r>
    </w:p>
    <w:p w:rsidR="007F36BD" w:rsidRPr="007F36BD" w:rsidRDefault="007F36BD" w:rsidP="007F36B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</w:t>
      </w:r>
      <w:r w:rsidRPr="007F36BD">
        <w:rPr>
          <w:rFonts w:asciiTheme="minorHAnsi" w:hAnsiTheme="minorHAnsi" w:cstheme="minorHAnsi"/>
        </w:rPr>
        <w:t>истанционное – со шкафа</w:t>
      </w:r>
      <w:r w:rsidR="00C7378E">
        <w:rPr>
          <w:rFonts w:asciiTheme="minorHAnsi" w:hAnsiTheme="minorHAnsi" w:cstheme="minorHAnsi"/>
        </w:rPr>
        <w:t xml:space="preserve"> </w:t>
      </w:r>
      <w:r w:rsidR="00FD5594">
        <w:rPr>
          <w:rFonts w:asciiTheme="minorHAnsi" w:hAnsiTheme="minorHAnsi" w:cstheme="minorHAnsi"/>
        </w:rPr>
        <w:t>управления, сигнализации и питания ОБР (</w:t>
      </w:r>
      <w:proofErr w:type="spellStart"/>
      <w:r w:rsidR="00C7378E">
        <w:rPr>
          <w:rFonts w:asciiTheme="minorHAnsi" w:hAnsiTheme="minorHAnsi" w:cstheme="minorHAnsi"/>
        </w:rPr>
        <w:t>ШУСиОБР</w:t>
      </w:r>
      <w:proofErr w:type="spellEnd"/>
      <w:r w:rsidR="00FD5594">
        <w:rPr>
          <w:rFonts w:asciiTheme="minorHAnsi" w:hAnsiTheme="minorHAnsi" w:cstheme="minorHAnsi"/>
        </w:rPr>
        <w:t>)</w:t>
      </w:r>
      <w:r w:rsidR="00C7378E">
        <w:rPr>
          <w:rFonts w:asciiTheme="minorHAnsi" w:hAnsiTheme="minorHAnsi" w:cstheme="minorHAnsi"/>
        </w:rPr>
        <w:t>, расположенного</w:t>
      </w:r>
      <w:r w:rsidRPr="007F36BD">
        <w:rPr>
          <w:rFonts w:asciiTheme="minorHAnsi" w:hAnsiTheme="minorHAnsi" w:cstheme="minorHAnsi"/>
        </w:rPr>
        <w:t xml:space="preserve"> в ОПУ ММПС</w:t>
      </w:r>
      <w:r w:rsidR="00A23B5C">
        <w:rPr>
          <w:rFonts w:asciiTheme="minorHAnsi" w:hAnsiTheme="minorHAnsi" w:cstheme="minorHAnsi"/>
        </w:rPr>
        <w:t>;</w:t>
      </w:r>
    </w:p>
    <w:p w:rsidR="00B961CD" w:rsidRPr="007F36BD" w:rsidRDefault="007F36BD" w:rsidP="007F36B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</w:t>
      </w:r>
      <w:r w:rsidRPr="007F36BD">
        <w:rPr>
          <w:rFonts w:asciiTheme="minorHAnsi" w:hAnsiTheme="minorHAnsi" w:cstheme="minorHAnsi"/>
        </w:rPr>
        <w:t>елеуправление.</w:t>
      </w:r>
    </w:p>
    <w:p w:rsidR="007F36BD" w:rsidRDefault="005911EB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 xml:space="preserve">Дистанционное управление </w:t>
      </w:r>
      <w:r w:rsidR="00A91DAF">
        <w:rPr>
          <w:rFonts w:asciiTheme="minorHAnsi" w:hAnsiTheme="minorHAnsi" w:cs="Arial"/>
          <w:lang w:eastAsia="en-US"/>
        </w:rPr>
        <w:t xml:space="preserve">из ОПУ </w:t>
      </w:r>
      <w:r>
        <w:rPr>
          <w:rFonts w:asciiTheme="minorHAnsi" w:hAnsiTheme="minorHAnsi" w:cs="Arial"/>
          <w:lang w:eastAsia="en-US"/>
        </w:rPr>
        <w:t>осуществляется посредством сенсорной панели</w:t>
      </w:r>
      <w:r w:rsidR="00A91DAF">
        <w:rPr>
          <w:rFonts w:asciiTheme="minorHAnsi" w:hAnsiTheme="minorHAnsi" w:cs="Arial"/>
          <w:lang w:eastAsia="en-US"/>
        </w:rPr>
        <w:t xml:space="preserve"> с мнемосхемой, расположенной на двери </w:t>
      </w:r>
      <w:proofErr w:type="spellStart"/>
      <w:r>
        <w:rPr>
          <w:rFonts w:asciiTheme="minorHAnsi" w:hAnsiTheme="minorHAnsi" w:cs="Arial"/>
          <w:lang w:eastAsia="en-US"/>
        </w:rPr>
        <w:t>ШУСиОБР</w:t>
      </w:r>
      <w:proofErr w:type="spellEnd"/>
      <w:r w:rsidR="00A91DAF">
        <w:rPr>
          <w:rFonts w:asciiTheme="minorHAnsi" w:hAnsiTheme="minorHAnsi" w:cs="Arial"/>
          <w:lang w:eastAsia="en-US"/>
        </w:rPr>
        <w:t>.</w:t>
      </w:r>
    </w:p>
    <w:p w:rsidR="00A23B5C" w:rsidRDefault="00A91DAF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При работе подстанции по схеме 4Н возможно переключение отображаемой на п</w:t>
      </w:r>
      <w:r w:rsidR="00025588">
        <w:rPr>
          <w:rFonts w:asciiTheme="minorHAnsi" w:hAnsiTheme="minorHAnsi" w:cs="Arial"/>
          <w:lang w:eastAsia="en-US"/>
        </w:rPr>
        <w:t xml:space="preserve">анели мнемосхемы и управление </w:t>
      </w:r>
      <w:r w:rsidR="00025588" w:rsidRPr="00B961CD">
        <w:rPr>
          <w:rFonts w:asciiTheme="minorHAnsi" w:hAnsiTheme="minorHAnsi" w:cs="Arial"/>
          <w:lang w:eastAsia="en-US"/>
        </w:rPr>
        <w:t>всем</w:t>
      </w:r>
      <w:r w:rsidR="00025588">
        <w:rPr>
          <w:rFonts w:asciiTheme="minorHAnsi" w:hAnsiTheme="minorHAnsi" w:cs="Arial"/>
          <w:lang w:eastAsia="en-US"/>
        </w:rPr>
        <w:t xml:space="preserve"> коммутационным оборудованием 110</w:t>
      </w:r>
      <w:r w:rsidR="00025588" w:rsidRPr="00B961CD">
        <w:rPr>
          <w:rFonts w:asciiTheme="minorHAnsi" w:hAnsiTheme="minorHAnsi" w:cs="Arial"/>
          <w:lang w:eastAsia="en-US"/>
        </w:rPr>
        <w:t xml:space="preserve"> кВ и выключателями 10 кВ</w:t>
      </w:r>
      <w:r w:rsidR="00025588">
        <w:rPr>
          <w:rFonts w:asciiTheme="minorHAnsi" w:hAnsiTheme="minorHAnsi" w:cs="Arial"/>
          <w:lang w:eastAsia="en-US"/>
        </w:rPr>
        <w:t xml:space="preserve"> во всех</w:t>
      </w:r>
      <w:r>
        <w:rPr>
          <w:rFonts w:asciiTheme="minorHAnsi" w:hAnsiTheme="minorHAnsi" w:cs="Arial"/>
          <w:lang w:eastAsia="en-US"/>
        </w:rPr>
        <w:t xml:space="preserve"> четыр</w:t>
      </w:r>
      <w:r w:rsidR="00025588">
        <w:rPr>
          <w:rFonts w:asciiTheme="minorHAnsi" w:hAnsiTheme="minorHAnsi" w:cs="Arial"/>
          <w:lang w:eastAsia="en-US"/>
        </w:rPr>
        <w:t>ех</w:t>
      </w:r>
      <w:r>
        <w:rPr>
          <w:rFonts w:asciiTheme="minorHAnsi" w:hAnsiTheme="minorHAnsi" w:cs="Arial"/>
          <w:lang w:eastAsia="en-US"/>
        </w:rPr>
        <w:t xml:space="preserve"> модуля</w:t>
      </w:r>
      <w:r w:rsidR="00025588">
        <w:rPr>
          <w:rFonts w:asciiTheme="minorHAnsi" w:hAnsiTheme="minorHAnsi" w:cs="Arial"/>
          <w:lang w:eastAsia="en-US"/>
        </w:rPr>
        <w:t>х</w:t>
      </w:r>
      <w:r>
        <w:rPr>
          <w:rFonts w:asciiTheme="minorHAnsi" w:hAnsiTheme="minorHAnsi" w:cs="Arial"/>
          <w:lang w:eastAsia="en-US"/>
        </w:rPr>
        <w:t xml:space="preserve"> из одного ОПУ. </w:t>
      </w:r>
      <w:r w:rsidR="00FD5594">
        <w:rPr>
          <w:rFonts w:asciiTheme="minorHAnsi" w:hAnsiTheme="minorHAnsi" w:cs="Arial"/>
          <w:lang w:eastAsia="en-US"/>
        </w:rPr>
        <w:t>Для этого необходимо подключить предусмотренные кабели к кроссовым шкафам обеих ММПС.</w:t>
      </w:r>
    </w:p>
    <w:p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Измерение напряжения производится на сборных шинах всех напряжений, измерение тока – в цепях</w:t>
      </w:r>
      <w:r>
        <w:rPr>
          <w:rFonts w:asciiTheme="minorHAnsi" w:hAnsiTheme="minorHAnsi" w:cs="Arial"/>
          <w:lang w:eastAsia="en-US"/>
        </w:rPr>
        <w:t xml:space="preserve"> всех присоединений. На линии 110</w:t>
      </w:r>
      <w:r w:rsidRPr="00B961CD">
        <w:rPr>
          <w:rFonts w:asciiTheme="minorHAnsi" w:hAnsiTheme="minorHAnsi" w:cs="Arial"/>
          <w:lang w:eastAsia="en-US"/>
        </w:rPr>
        <w:t xml:space="preserve"> кВ предусматривается измерение активной и реактивной мощности, учет активной энергии. На трансформаторах предусматривается измерение активной мощности и учет активной и реактивной энергии.</w:t>
      </w:r>
    </w:p>
    <w:p w:rsidR="00B961CD" w:rsidRPr="00B961CD" w:rsidRDefault="00140479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Индикация</w:t>
      </w:r>
      <w:r w:rsidR="00B961CD" w:rsidRPr="00B961CD">
        <w:rPr>
          <w:rFonts w:asciiTheme="minorHAnsi" w:hAnsiTheme="minorHAnsi" w:cs="Arial"/>
          <w:lang w:eastAsia="en-US"/>
        </w:rPr>
        <w:t xml:space="preserve"> электрических величин (помимо учета электроэнергии и телеизмерений) для присоединений </w:t>
      </w:r>
      <w:r w:rsidR="00FD5594">
        <w:rPr>
          <w:rFonts w:asciiTheme="minorHAnsi" w:hAnsiTheme="minorHAnsi" w:cs="Arial"/>
          <w:lang w:eastAsia="en-US"/>
        </w:rPr>
        <w:t xml:space="preserve">110 кВ </w:t>
      </w:r>
      <w:r w:rsidR="00B961CD" w:rsidRPr="00B961CD">
        <w:rPr>
          <w:rFonts w:asciiTheme="minorHAnsi" w:hAnsiTheme="minorHAnsi" w:cs="Arial"/>
          <w:lang w:eastAsia="en-US"/>
        </w:rPr>
        <w:t xml:space="preserve">осуществляется цифровыми щитовыми приборами, расположенными на </w:t>
      </w:r>
      <w:proofErr w:type="spellStart"/>
      <w:r w:rsidR="00FD5594">
        <w:rPr>
          <w:rFonts w:asciiTheme="minorHAnsi" w:hAnsiTheme="minorHAnsi" w:cstheme="minorHAnsi"/>
        </w:rPr>
        <w:t>ШУСиОБР</w:t>
      </w:r>
      <w:proofErr w:type="spellEnd"/>
      <w:r w:rsidR="00B961CD" w:rsidRPr="00B961CD">
        <w:rPr>
          <w:rFonts w:asciiTheme="minorHAnsi" w:hAnsiTheme="minorHAnsi" w:cs="Arial"/>
          <w:lang w:eastAsia="en-US"/>
        </w:rPr>
        <w:t xml:space="preserve"> в ОПУ ММПС.</w:t>
      </w:r>
    </w:p>
    <w:p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 xml:space="preserve">Для информирования персонала о неисправностях на подстанции и фактах срабатывания защит и сигнала «Вызов» предусматривается установка </w:t>
      </w:r>
      <w:r w:rsidR="00140479">
        <w:rPr>
          <w:rFonts w:asciiTheme="minorHAnsi" w:hAnsiTheme="minorHAnsi" w:cs="Arial"/>
          <w:lang w:eastAsia="en-US"/>
        </w:rPr>
        <w:t>микропроцессорного</w:t>
      </w:r>
      <w:r w:rsidRPr="00B961CD">
        <w:rPr>
          <w:rFonts w:asciiTheme="minorHAnsi" w:hAnsiTheme="minorHAnsi" w:cs="Arial"/>
          <w:lang w:eastAsia="en-US"/>
        </w:rPr>
        <w:t xml:space="preserve"> блока ЦС производства ООО «Радиус Автоматика». С помощью блока центральной </w:t>
      </w:r>
      <w:r w:rsidRPr="00B961CD">
        <w:rPr>
          <w:rFonts w:asciiTheme="minorHAnsi" w:hAnsiTheme="minorHAnsi" w:cs="Arial"/>
          <w:lang w:eastAsia="en-US"/>
        </w:rPr>
        <w:lastRenderedPageBreak/>
        <w:t xml:space="preserve">сигнализации реализуется </w:t>
      </w:r>
      <w:r w:rsidR="00140479">
        <w:rPr>
          <w:rFonts w:asciiTheme="minorHAnsi" w:hAnsiTheme="minorHAnsi" w:cs="Arial"/>
          <w:lang w:eastAsia="en-US"/>
        </w:rPr>
        <w:t>звуковая</w:t>
      </w:r>
      <w:r w:rsidR="00140479" w:rsidRPr="00B961CD">
        <w:rPr>
          <w:rFonts w:asciiTheme="minorHAnsi" w:hAnsiTheme="minorHAnsi" w:cs="Arial"/>
          <w:lang w:eastAsia="en-US"/>
        </w:rPr>
        <w:t xml:space="preserve"> </w:t>
      </w:r>
      <w:r w:rsidRPr="00B961CD">
        <w:rPr>
          <w:rFonts w:asciiTheme="minorHAnsi" w:hAnsiTheme="minorHAnsi" w:cs="Arial"/>
          <w:lang w:eastAsia="en-US"/>
        </w:rPr>
        <w:t>аварийна</w:t>
      </w:r>
      <w:r w:rsidR="00140479">
        <w:rPr>
          <w:rFonts w:asciiTheme="minorHAnsi" w:hAnsiTheme="minorHAnsi" w:cs="Arial"/>
          <w:lang w:eastAsia="en-US"/>
        </w:rPr>
        <w:t xml:space="preserve">я и предупредительная </w:t>
      </w:r>
      <w:r w:rsidRPr="00B961CD">
        <w:rPr>
          <w:rFonts w:asciiTheme="minorHAnsi" w:hAnsiTheme="minorHAnsi" w:cs="Arial"/>
          <w:lang w:eastAsia="en-US"/>
        </w:rPr>
        <w:t xml:space="preserve"> сигнализация. Аварийная и предупредительная сигнализация выполняется с повторностью действия и центральным съемом сигнала.</w:t>
      </w:r>
    </w:p>
    <w:p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Сигналы неисправностей на подстанции и аварийного отключения элементов сети разбиваются на два участка:</w:t>
      </w:r>
    </w:p>
    <w:p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110 кВ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второй участок – 10 кВ.</w:t>
      </w:r>
    </w:p>
    <w:p w:rsidR="005A3722" w:rsidRDefault="005A3722" w:rsidP="005A3722">
      <w:pPr>
        <w:pStyle w:val="affffffffff9"/>
      </w:pPr>
      <w:r>
        <w:t>Возможна передача сигнала «Вызов» при срабатывании аварийной и предупредительной сигнализации на ММПС с применением модемов сети GSM. Для этого предусматривается применение двух модемов: один устанавливается в стойке управления ММПС, второй модем и ПК в диспетчерском центре.</w:t>
      </w:r>
    </w:p>
    <w:p w:rsidR="00287182" w:rsidRPr="0033407E" w:rsidRDefault="00287182" w:rsidP="00287182">
      <w:pPr>
        <w:pStyle w:val="a7"/>
        <w:rPr>
          <w:rFonts w:cstheme="minorHAnsi"/>
          <w:caps/>
          <w:lang w:val="ru-RU"/>
        </w:rPr>
      </w:pPr>
      <w:bookmarkStart w:id="83" w:name="_Toc19106502"/>
      <w:r w:rsidRPr="0033407E">
        <w:rPr>
          <w:rFonts w:cstheme="minorHAnsi"/>
          <w:caps/>
          <w:lang w:val="ru-RU"/>
        </w:rPr>
        <w:t>Система телемеханики и связи</w:t>
      </w:r>
      <w:bookmarkEnd w:id="83"/>
    </w:p>
    <w:p w:rsidR="00042FE2" w:rsidRDefault="00042FE2" w:rsidP="00042FE2">
      <w:pPr>
        <w:pStyle w:val="affffffffff9"/>
        <w:ind w:right="175"/>
      </w:pPr>
      <w:r>
        <w:t xml:space="preserve">Система телемеханики и связи ММПС создаётся на базе </w:t>
      </w:r>
      <w:proofErr w:type="spellStart"/>
      <w:r>
        <w:t>м</w:t>
      </w:r>
      <w:r w:rsidRPr="00FD6D09">
        <w:t>ультипротокольн</w:t>
      </w:r>
      <w:r>
        <w:t>ого</w:t>
      </w:r>
      <w:proofErr w:type="spellEnd"/>
      <w:r w:rsidRPr="00FD6D09">
        <w:t xml:space="preserve"> высокопроизводительн</w:t>
      </w:r>
      <w:r>
        <w:t>ого к</w:t>
      </w:r>
      <w:r w:rsidRPr="007571AC">
        <w:t>онцентратор</w:t>
      </w:r>
      <w:r>
        <w:t>а-маршрутизатора</w:t>
      </w:r>
      <w:r w:rsidRPr="007571AC">
        <w:t xml:space="preserve"> «ТМ3com»</w:t>
      </w:r>
      <w:r>
        <w:t xml:space="preserve"> и обеспечивает передачу сигналов ТУ, ТС, ТИ в диспетчерский центр как с применением радиомодемов сети GSM, так и по ВОЛС.</w:t>
      </w:r>
    </w:p>
    <w:p w:rsidR="00042FE2" w:rsidRDefault="00042FE2" w:rsidP="00042FE2">
      <w:pPr>
        <w:pStyle w:val="affffffffff9"/>
        <w:ind w:right="175"/>
      </w:pPr>
      <w:r w:rsidRPr="004C4527">
        <w:t>Концентратор «ТМ3com» предназначен для работы в составе АСУТП и ССПИ подстанций электрических сетей всех классов на</w:t>
      </w:r>
      <w:r>
        <w:t xml:space="preserve">пряжения, электрических станций. </w:t>
      </w:r>
      <w:r w:rsidRPr="004C4527">
        <w:t xml:space="preserve">В контроллере «TM3com» реализован WEB-интерфейс для </w:t>
      </w:r>
      <w:r>
        <w:t>визуализация схемы объекта, технологической схемы устройства, диагностических данных, параметров конфигурирования</w:t>
      </w:r>
      <w:r w:rsidRPr="004C4527">
        <w:t xml:space="preserve"> и отображения текущих, диагностических и архивных данных.</w:t>
      </w:r>
    </w:p>
    <w:p w:rsidR="00042FE2" w:rsidRDefault="00042FE2" w:rsidP="00042FE2">
      <w:pPr>
        <w:pStyle w:val="affffffffff9"/>
        <w:ind w:right="175"/>
      </w:pPr>
      <w:r>
        <w:t xml:space="preserve">Для повышения отказоустойчивости системы телемеханики предусмотрен механизм «горячего резервирования» из двух одновременно работающих контроллеров сбора и передачи </w:t>
      </w:r>
      <w:r w:rsidRPr="004C4527">
        <w:t>«ТМ3com»</w:t>
      </w:r>
      <w:r>
        <w:t>.</w:t>
      </w:r>
    </w:p>
    <w:p w:rsidR="00042FE2" w:rsidRDefault="00042FE2" w:rsidP="00042FE2">
      <w:pPr>
        <w:pStyle w:val="affffffffff9"/>
        <w:ind w:right="175"/>
      </w:pPr>
      <w:r>
        <w:t xml:space="preserve">Создаваемая на базе </w:t>
      </w:r>
      <w:r w:rsidRPr="0058211F">
        <w:t>концентратора-маршрутизатора «ТМ3com»</w:t>
      </w:r>
      <w:r>
        <w:t xml:space="preserve"> система сбора технологической информации представляет собой территориально распределенную систему. Данные, измеренные на полевом уровне </w:t>
      </w:r>
      <w:proofErr w:type="spellStart"/>
      <w:r>
        <w:t>метрологически</w:t>
      </w:r>
      <w:proofErr w:type="spellEnd"/>
      <w:r>
        <w:t xml:space="preserve"> завершенными устройствами (преобразователями, счетчиками, МП устройствами РЗА и т.п.), обрабатываются, консолидируются, представляются </w:t>
      </w:r>
      <w:r w:rsidRPr="0058211F">
        <w:t>«ТМ3com»</w:t>
      </w:r>
      <w:r>
        <w:t xml:space="preserve"> в нужных форматах и передаются на вышестоящий информационный уровень в диспетчерский центр.</w:t>
      </w:r>
    </w:p>
    <w:p w:rsidR="00042FE2" w:rsidRDefault="00042FE2" w:rsidP="00042FE2">
      <w:pPr>
        <w:pStyle w:val="affffffffff9"/>
        <w:ind w:right="175"/>
      </w:pPr>
      <w:r w:rsidRPr="0058211F">
        <w:t>«ТМ3com»</w:t>
      </w:r>
      <w:r>
        <w:t xml:space="preserve"> функционирует по жесткому программному алгоритму в режиме реального времени и таким образом обеспечивает высокие показатели быстродействия и надежности.</w:t>
      </w:r>
    </w:p>
    <w:p w:rsidR="00042FE2" w:rsidRDefault="00042FE2" w:rsidP="00042FE2">
      <w:pPr>
        <w:pStyle w:val="affffffffff9"/>
        <w:ind w:right="175"/>
      </w:pPr>
      <w:r w:rsidRPr="0058211F">
        <w:t>«ТМ3com»</w:t>
      </w:r>
      <w:r>
        <w:t xml:space="preserve"> позволяет организовать до 11 сетей сбора и передачи данных: Ethernet, RS-485, RS-232 с возможностью открытия на каждом физическом порту Ethernet до 16 программных интерфейсов с раздельным конфигурированием для каждого коммуникационного интерфейса: состава групп параметров, протоколов обмена данными (ГОСТ Р МЭК 60870-5-104 2004, ГОСТ Р МЭК 60870-5-101 2006, </w:t>
      </w:r>
      <w:proofErr w:type="spellStart"/>
      <w:r>
        <w:t>Modbus</w:t>
      </w:r>
      <w:proofErr w:type="spellEnd"/>
      <w:r>
        <w:t xml:space="preserve"> RTU, STRP485M, IEC 61850 (GOOSE, SMV, MMS)), апертуры, масштабных коэффициентов, параметров синхронизации ведомых устройств, размера очереди событий. Архивирование информации осуществляется на </w:t>
      </w:r>
      <w:r w:rsidRPr="005C1DDB">
        <w:t>SD-карт</w:t>
      </w:r>
      <w:r>
        <w:t>у</w:t>
      </w:r>
      <w:r w:rsidRPr="005C1DDB">
        <w:t>, внешний FTP-накопитель</w:t>
      </w:r>
      <w:r>
        <w:t xml:space="preserve">. </w:t>
      </w:r>
      <w:r w:rsidRPr="005C1DDB">
        <w:t xml:space="preserve">Информационная емкость </w:t>
      </w:r>
      <w:r>
        <w:t xml:space="preserve">системы составляет </w:t>
      </w:r>
      <w:r w:rsidRPr="005C1DDB">
        <w:t>50 000 тегов</w:t>
      </w:r>
      <w:r>
        <w:t>, пр</w:t>
      </w:r>
      <w:r w:rsidRPr="005C1DDB">
        <w:t xml:space="preserve">опускная способность </w:t>
      </w:r>
      <w:r>
        <w:t xml:space="preserve">– </w:t>
      </w:r>
      <w:r w:rsidRPr="005C1DDB">
        <w:t>20 000 тегов (при ежесекундном изменении каждого тега информации)</w:t>
      </w:r>
      <w:r>
        <w:t>.</w:t>
      </w:r>
    </w:p>
    <w:p w:rsidR="00042FE2" w:rsidRDefault="00042FE2" w:rsidP="00042FE2">
      <w:pPr>
        <w:pStyle w:val="affffffffff9"/>
        <w:ind w:right="175"/>
      </w:pPr>
      <w:r>
        <w:t xml:space="preserve">Синхронизация времени в системе телемеханики ММПС осуществляет </w:t>
      </w:r>
      <w:r w:rsidRPr="00A416FA">
        <w:t>система обеспечения единого времени (СОЕВ)</w:t>
      </w:r>
      <w:r>
        <w:t xml:space="preserve"> </w:t>
      </w:r>
      <w:r w:rsidRPr="00A416FA">
        <w:t>на базе глобальных навигационных</w:t>
      </w:r>
      <w:r>
        <w:t xml:space="preserve"> </w:t>
      </w:r>
      <w:r w:rsidRPr="00A416FA">
        <w:t>(GPS, ГЛОНАСС)</w:t>
      </w:r>
      <w:r>
        <w:t xml:space="preserve"> с применением </w:t>
      </w:r>
      <w:r w:rsidRPr="00A416FA">
        <w:t>блок</w:t>
      </w:r>
      <w:r>
        <w:t>ов</w:t>
      </w:r>
      <w:r w:rsidRPr="00A416FA">
        <w:t xml:space="preserve"> коррекции времени (БКВ) ЭНКС-2</w:t>
      </w:r>
      <w:r>
        <w:t>.</w:t>
      </w:r>
    </w:p>
    <w:p w:rsidR="00042FE2" w:rsidRDefault="00042FE2" w:rsidP="00042FE2">
      <w:pPr>
        <w:pStyle w:val="affffffffff9"/>
        <w:ind w:right="175"/>
      </w:pPr>
      <w:r w:rsidRPr="00A416FA">
        <w:lastRenderedPageBreak/>
        <w:t>ЭНКС-2 использует стандартные протоколы обмена NMEA 0183, SNTP для синхронизации серверов, рабочих станций и других устройств</w:t>
      </w:r>
      <w:r>
        <w:t xml:space="preserve">. ЭНКС-2 получает сигналы от навигационных спутниковых систем с помощью ГЛОНАСС(GPS) </w:t>
      </w:r>
      <w:r>
        <w:rPr>
          <w:rFonts w:ascii="Times New Roman" w:hAnsi="Times New Roman" w:cs="Times New Roman"/>
        </w:rPr>
        <w:t>ант</w:t>
      </w:r>
      <w:r>
        <w:t xml:space="preserve">енны, которая размещается снаружи модуля НН ММПС. Для монтажа антенны используется специальный кронштейн. БКВ ЭНКС-2 имеет яркий OLED-дисплей, кнопки управления на лицевой панели, а также набор интерфейсов (RS-232, RS-485, Ethernet), которые обеспечивают разнообразные варианты использования устройства. ЭНКС-2 внесен в Государственный реестр средств измерений. </w:t>
      </w:r>
      <w:r w:rsidRPr="00417457">
        <w:t>Для повышения отказоустойчивости</w:t>
      </w:r>
      <w:r>
        <w:t xml:space="preserve"> СОЕВ предусмотрено использовать резервирование </w:t>
      </w:r>
      <w:r w:rsidRPr="00417457">
        <w:t>БКВ ЭНКС-2</w:t>
      </w:r>
      <w:r>
        <w:t>.</w:t>
      </w:r>
    </w:p>
    <w:p w:rsidR="00042FE2" w:rsidRDefault="00042FE2" w:rsidP="00042FE2">
      <w:pPr>
        <w:pStyle w:val="affffffffff9"/>
      </w:pPr>
      <w:r>
        <w:t>Система телемеханики и связи ММПС обеспечивает передачу в ДЦ следующего объёма телеинформации:</w:t>
      </w:r>
    </w:p>
    <w:p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Телесигнализация положения всех выключателей ММПС (110 кВ и 10 кВ);</w:t>
      </w:r>
    </w:p>
    <w:p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Аварийно-предупредительная сигнализация (авария, общий предупредительный, контроль изоляции («земля») и т.д.;</w:t>
      </w:r>
    </w:p>
    <w:p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Телесигнализация несанкционированного доступа;</w:t>
      </w:r>
    </w:p>
    <w:p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Телеуправлением положения всех выключателей ММПС (110 кВ и 10 кВ);</w:t>
      </w:r>
    </w:p>
    <w:p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Телеизмерение токов нагрузки на вводах (110 кВ и 10 кВ) на фидерах 10кВ;</w:t>
      </w:r>
    </w:p>
    <w:p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Телеизмерение напряжения 110 кВ и 10 кВ.</w:t>
      </w:r>
    </w:p>
    <w:p w:rsidR="00042FE2" w:rsidRDefault="00042FE2" w:rsidP="00042FE2">
      <w:pPr>
        <w:pStyle w:val="affffffffff9"/>
      </w:pPr>
      <w:r>
        <w:t>Для обеспечения контроля за режимами работы и оперативного управления ММПС предусматривается установка устройств телемеханики: многофункциональные измерительные преобразователи ЭНИП-2 с модулями индикации ЭНМИ-4 на основе монохромных графических индикаторов. ЭНМИ-4 обеспечивают: отображение основных измеряемых величин ЭНИП-2, предоставление персоналу ММПС мнемосхемы присоединения с масштабируемыми элементами и индикацией основных параметров, управление и настройку с помощью кнопок, и у</w:t>
      </w:r>
      <w:r w:rsidRPr="00A416FA">
        <w:t>стройств ввода/вывода</w:t>
      </w:r>
      <w:r>
        <w:t xml:space="preserve"> дискретных сигналов ЭНМВ-1.</w:t>
      </w:r>
    </w:p>
    <w:p w:rsidR="00042FE2" w:rsidRPr="00042FE2" w:rsidRDefault="00042FE2" w:rsidP="00042FE2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 xml:space="preserve">Визуализации схемы </w:t>
      </w:r>
      <w:proofErr w:type="spellStart"/>
      <w:r>
        <w:rPr>
          <w:rFonts w:asciiTheme="minorHAnsi" w:hAnsiTheme="minorHAnsi" w:cs="Arial"/>
          <w:lang w:eastAsia="en-US"/>
        </w:rPr>
        <w:t>энергообъекта</w:t>
      </w:r>
      <w:proofErr w:type="spellEnd"/>
      <w:r>
        <w:rPr>
          <w:rFonts w:asciiTheme="minorHAnsi" w:hAnsiTheme="minorHAnsi" w:cs="Arial"/>
          <w:lang w:eastAsia="en-US"/>
        </w:rPr>
        <w:t xml:space="preserve"> ММПС и дистанционное управление оборудованием ММПС из ОПУ осуществляется посредством сенсорной панели с мнемосхемой, расположенной на двери шкафа «</w:t>
      </w:r>
      <w:proofErr w:type="spellStart"/>
      <w:r>
        <w:rPr>
          <w:rFonts w:asciiTheme="minorHAnsi" w:hAnsiTheme="minorHAnsi" w:cs="Arial"/>
          <w:lang w:eastAsia="en-US"/>
        </w:rPr>
        <w:t>ШУСиОБР</w:t>
      </w:r>
      <w:proofErr w:type="spellEnd"/>
      <w:r>
        <w:rPr>
          <w:rFonts w:asciiTheme="minorHAnsi" w:hAnsiTheme="minorHAnsi" w:cs="Arial"/>
          <w:lang w:eastAsia="en-US"/>
        </w:rPr>
        <w:t>», реализованной на основе п</w:t>
      </w:r>
      <w:r w:rsidRPr="00F242AE">
        <w:rPr>
          <w:rFonts w:asciiTheme="minorHAnsi" w:hAnsiTheme="minorHAnsi" w:cs="Arial"/>
          <w:lang w:eastAsia="en-US"/>
        </w:rPr>
        <w:t>анельн</w:t>
      </w:r>
      <w:r>
        <w:rPr>
          <w:rFonts w:asciiTheme="minorHAnsi" w:hAnsiTheme="minorHAnsi" w:cs="Arial"/>
          <w:lang w:eastAsia="en-US"/>
        </w:rPr>
        <w:t>ого</w:t>
      </w:r>
      <w:r w:rsidRPr="00F242AE">
        <w:rPr>
          <w:rFonts w:asciiTheme="minorHAnsi" w:hAnsiTheme="minorHAnsi" w:cs="Arial"/>
          <w:lang w:eastAsia="en-US"/>
        </w:rPr>
        <w:t xml:space="preserve"> компьютер</w:t>
      </w:r>
      <w:r>
        <w:rPr>
          <w:rFonts w:asciiTheme="minorHAnsi" w:hAnsiTheme="minorHAnsi" w:cs="Arial"/>
          <w:lang w:eastAsia="en-US"/>
        </w:rPr>
        <w:t xml:space="preserve">а </w:t>
      </w:r>
      <w:proofErr w:type="spellStart"/>
      <w:r w:rsidRPr="00F242AE">
        <w:rPr>
          <w:rFonts w:asciiTheme="minorHAnsi" w:hAnsiTheme="minorHAnsi" w:cs="Arial"/>
          <w:lang w:eastAsia="en-US"/>
        </w:rPr>
        <w:t>AdvantiX</w:t>
      </w:r>
      <w:proofErr w:type="spellEnd"/>
      <w:r w:rsidRPr="00F242AE">
        <w:rPr>
          <w:rFonts w:asciiTheme="minorHAnsi" w:hAnsiTheme="minorHAnsi" w:cs="Arial"/>
          <w:lang w:eastAsia="en-US"/>
        </w:rPr>
        <w:t xml:space="preserve"> PPC-18FN</w:t>
      </w:r>
      <w:r>
        <w:rPr>
          <w:rFonts w:asciiTheme="minorHAnsi" w:hAnsiTheme="minorHAnsi" w:cs="Arial"/>
          <w:lang w:eastAsia="en-US"/>
        </w:rPr>
        <w:t xml:space="preserve"> с использованием функции </w:t>
      </w:r>
      <w:r>
        <w:rPr>
          <w:rFonts w:asciiTheme="minorHAnsi" w:hAnsiTheme="minorHAnsi" w:cs="Arial"/>
          <w:lang w:val="en-US" w:eastAsia="en-US"/>
        </w:rPr>
        <w:t>WEB</w:t>
      </w:r>
      <w:r>
        <w:rPr>
          <w:rFonts w:asciiTheme="minorHAnsi" w:hAnsiTheme="minorHAnsi" w:cs="Arial"/>
          <w:lang w:eastAsia="en-US"/>
        </w:rPr>
        <w:t>-визуализации.</w:t>
      </w:r>
    </w:p>
    <w:p w:rsidR="00042FE2" w:rsidRPr="00C77A5C" w:rsidRDefault="00042FE2" w:rsidP="00042FE2">
      <w:pPr>
        <w:pStyle w:val="a7"/>
        <w:numPr>
          <w:ilvl w:val="0"/>
          <w:numId w:val="25"/>
        </w:numPr>
        <w:rPr>
          <w:rFonts w:cstheme="minorHAnsi"/>
          <w:caps/>
          <w:lang w:val="ru-RU"/>
        </w:rPr>
      </w:pPr>
      <w:bookmarkStart w:id="84" w:name="_Toc525030526"/>
      <w:bookmarkStart w:id="85" w:name="_Toc5956009"/>
      <w:bookmarkStart w:id="86" w:name="_Toc19106503"/>
      <w:bookmarkStart w:id="87" w:name="_Toc443497438"/>
      <w:bookmarkStart w:id="88" w:name="_Toc497474594"/>
      <w:r w:rsidRPr="00C77A5C">
        <w:rPr>
          <w:rFonts w:cstheme="minorHAnsi"/>
          <w:caps/>
          <w:lang w:val="ru-RU"/>
        </w:rPr>
        <w:t>ОРГАНИЗАЦИЯ СИСТЕМЫ УЧЁТА ЭЛЕКТРОЭНЕРГИИ</w:t>
      </w:r>
      <w:bookmarkEnd w:id="84"/>
      <w:bookmarkEnd w:id="85"/>
      <w:bookmarkEnd w:id="86"/>
    </w:p>
    <w:p w:rsidR="00042FE2" w:rsidRPr="00632059" w:rsidRDefault="00042FE2" w:rsidP="00042FE2">
      <w:pPr>
        <w:spacing w:after="120"/>
        <w:ind w:left="284" w:firstLine="709"/>
        <w:rPr>
          <w:rFonts w:asciiTheme="minorHAnsi" w:hAnsiTheme="minorHAnsi"/>
        </w:rPr>
      </w:pPr>
      <w:r w:rsidRPr="00632059">
        <w:rPr>
          <w:rFonts w:asciiTheme="minorHAnsi" w:hAnsiTheme="minorHAnsi"/>
        </w:rPr>
        <w:t>Для учёта электроэнергии на ММПС предусматривается система учёта электроэнергии АИИС КУЭ/ТУЭ «Автоматизированная информационно-измерительная система коммерческого/технического учёта электрической энергии».</w:t>
      </w:r>
    </w:p>
    <w:p w:rsidR="00042FE2" w:rsidRPr="003708C9" w:rsidRDefault="00042FE2" w:rsidP="003708C9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89" w:name="_Toc525030527"/>
      <w:bookmarkStart w:id="90" w:name="_Toc5956010"/>
      <w:bookmarkStart w:id="91" w:name="_Toc19106504"/>
      <w:proofErr w:type="spellStart"/>
      <w:r w:rsidRPr="003708C9">
        <w:rPr>
          <w:rFonts w:cstheme="minorHAnsi"/>
        </w:rPr>
        <w:t>Назначение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системы</w:t>
      </w:r>
      <w:bookmarkEnd w:id="89"/>
      <w:bookmarkEnd w:id="90"/>
      <w:bookmarkEnd w:id="91"/>
      <w:proofErr w:type="spellEnd"/>
    </w:p>
    <w:p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АИИС КУЭ/ТУЭ создается для организации автоматизированного коммерческого/технического учёта электрической энергии в точках учёта, перечисленных в таблице 1.</w:t>
      </w:r>
    </w:p>
    <w:p w:rsidR="00042FE2" w:rsidRPr="003708C9" w:rsidRDefault="00042FE2" w:rsidP="003708C9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92" w:name="_Toc465268702"/>
      <w:bookmarkStart w:id="93" w:name="_Toc525030528"/>
      <w:bookmarkStart w:id="94" w:name="_Toc5956011"/>
      <w:bookmarkStart w:id="95" w:name="_Toc19106505"/>
      <w:proofErr w:type="spellStart"/>
      <w:r w:rsidRPr="003708C9">
        <w:rPr>
          <w:rFonts w:cstheme="minorHAnsi"/>
        </w:rPr>
        <w:t>Цели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создания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системы</w:t>
      </w:r>
      <w:bookmarkEnd w:id="92"/>
      <w:bookmarkEnd w:id="93"/>
      <w:bookmarkEnd w:id="94"/>
      <w:bookmarkEnd w:id="95"/>
      <w:proofErr w:type="spellEnd"/>
    </w:p>
    <w:p w:rsidR="00042FE2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Создание АИИС КУЭ/ТУЭ преследует достижение следующих целей: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измерения электрической энергии, позволяющего определить величины учетных показателей, используемых в финансовых расчетах</w:t>
      </w:r>
      <w:r w:rsidR="000F070B" w:rsidRPr="000F070B">
        <w:rPr>
          <w:rFonts w:asciiTheme="minorHAnsi" w:eastAsia="ArialMT" w:hAnsiTheme="minorHAnsi"/>
          <w:szCs w:val="26"/>
        </w:rPr>
        <w:t xml:space="preserve"> </w:t>
      </w:r>
      <w:r w:rsidRPr="00632059">
        <w:rPr>
          <w:rFonts w:asciiTheme="minorHAnsi" w:eastAsia="ArialMT" w:hAnsiTheme="minorHAnsi"/>
          <w:szCs w:val="26"/>
        </w:rPr>
        <w:t>на РРЭ, в соответствии с требованиями Федерального закона РФ № 102 от 26.06.2008 г. «</w:t>
      </w:r>
      <w:r w:rsidRPr="00632059">
        <w:rPr>
          <w:rFonts w:asciiTheme="minorHAnsi" w:eastAsia="ArialMT" w:hAnsiTheme="minorHAnsi"/>
          <w:bCs/>
          <w:szCs w:val="26"/>
        </w:rPr>
        <w:t>Об обеспечении единства измерений»</w:t>
      </w:r>
      <w:r w:rsidRPr="00632059">
        <w:rPr>
          <w:rFonts w:asciiTheme="minorHAnsi" w:eastAsia="ArialMT" w:hAnsiTheme="minorHAnsi"/>
          <w:szCs w:val="26"/>
        </w:rPr>
        <w:t>, Постановления Правительства РФ от 4 мая 2012 г. № 442 «О функционировании розничных рынков электрической энергии, полном и (или) частичном ограничении режима потребления электрической энергии»;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lastRenderedPageBreak/>
        <w:t>автоматизации процессов измерений электрической энергии и мощности на ММПС в целях ее коммерческого и технического учета;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контроль распределения и потребления электрической энергии и мощности на шинах ММПС всех классов напряжения;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обеспечения коммерческой наблюдаемости и коммерческой управляемости ММПС за счет использования высокоточных синхронизированных измерений электрической энергии и мощности;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расчета баланса электрической энергии по ММПС;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формирования достоверных данных для производственной и статистической отчетности по полезному отпуску и реализации электрической энергии, анализа режимов электропотребления и потерь;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анализа и оценки текущих небалансов электрической энергии и мощности на шинах ММПС всех классов напряжения, с дальнейшим их введением в допустимые зоны измерений;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определения расхода электрической энергии и мощности на СН ММПС;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выход АИИС КУЭ/ТУЭ на РРЭ в зоне ответственности</w:t>
      </w:r>
      <w:r w:rsidR="000F070B" w:rsidRPr="000F070B">
        <w:rPr>
          <w:rFonts w:asciiTheme="minorHAnsi" w:eastAsia="ArialMT" w:hAnsiTheme="minorHAnsi"/>
          <w:szCs w:val="26"/>
        </w:rPr>
        <w:t xml:space="preserve">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>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передачи измеряемых параметров в ИВК </w:t>
      </w:r>
      <w:r>
        <w:rPr>
          <w:rFonts w:asciiTheme="minorHAnsi" w:eastAsia="ArialMT" w:hAnsiTheme="minorHAnsi"/>
          <w:szCs w:val="26"/>
        </w:rPr>
        <w:t>ДЦ</w:t>
      </w:r>
      <w:r w:rsidRPr="00632059">
        <w:rPr>
          <w:rFonts w:asciiTheme="minorHAnsi" w:eastAsia="ArialMT" w:hAnsiTheme="minorHAnsi"/>
          <w:szCs w:val="26"/>
        </w:rPr>
        <w:t xml:space="preserve">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>.</w:t>
      </w:r>
    </w:p>
    <w:p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Критериями достижения цели создания АИИС КУЭ/ТУЭ являются: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обеспечение служб и подразделений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 xml:space="preserve"> своевременной, полной и</w:t>
      </w:r>
      <w:r>
        <w:rPr>
          <w:rFonts w:asciiTheme="minorHAnsi" w:eastAsia="ArialMT" w:hAnsiTheme="minorHAnsi"/>
          <w:szCs w:val="26"/>
        </w:rPr>
        <w:t xml:space="preserve"> достоверной информацией об объё</w:t>
      </w:r>
      <w:r w:rsidRPr="00632059">
        <w:rPr>
          <w:rFonts w:asciiTheme="minorHAnsi" w:eastAsia="ArialMT" w:hAnsiTheme="minorHAnsi"/>
          <w:szCs w:val="26"/>
        </w:rPr>
        <w:t>мах поступившей и отпущенной электрической энергии в технологическом процессе функционирования ММПС;</w:t>
      </w:r>
    </w:p>
    <w:p w:rsidR="00042FE2" w:rsidRPr="00042FE2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получение заказчиком акта приемки системы АИИС КУЭ/ТУЭ в промышленную эксплуатацию.</w:t>
      </w:r>
    </w:p>
    <w:p w:rsidR="00042FE2" w:rsidRPr="003708C9" w:rsidRDefault="00042FE2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96" w:name="_Toc465268706"/>
      <w:bookmarkStart w:id="97" w:name="_Toc525030529"/>
      <w:bookmarkStart w:id="98" w:name="_Toc5956012"/>
      <w:bookmarkStart w:id="99" w:name="_Toc19106506"/>
      <w:r w:rsidRPr="003708C9">
        <w:rPr>
          <w:rFonts w:cstheme="minorHAnsi"/>
          <w:lang w:val="ru-RU"/>
        </w:rPr>
        <w:t>Общие технические решения по созданию АИИС КУЭ/ТУЭ</w:t>
      </w:r>
      <w:bookmarkEnd w:id="96"/>
      <w:bookmarkEnd w:id="97"/>
      <w:bookmarkEnd w:id="98"/>
      <w:bookmarkEnd w:id="99"/>
    </w:p>
    <w:p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По данному проекту предусматривается организация АИИС КУЭ/ТУЭ ММПС, как иерархической интегрированной автоматизированной системы с централизованным управлением и распределенной функцией измерения.</w:t>
      </w:r>
    </w:p>
    <w:p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АИИС КУЭ/ТУЭ соответствует: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требованиям СТО 34.01-3.1-002-2016, СТО 56947007-29.240.10.248-2017, РД 34.09.101-94, ПУЭ (7-ое издание), ГОСТ 24.104-85, ГОСТ Р 8.596-2002, ГОСТ 1983-2015, ГОСТ 7746-2015, ГОСТ Р 52069.0-2013, ГОСТ 31819.22-2012, ГОСТ 31819.23-2012, ГОСТ 31818.11-2012;</w:t>
      </w:r>
    </w:p>
    <w:p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требованиям приложений № № 11.1, 11.3, 11.4, 11.5 к «Положению о порядке получения статуса субъекта оптового рынка и ведения реестра субъектов оптового рынка».</w:t>
      </w:r>
    </w:p>
    <w:p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Точки поставки электрической энергии и мощности должны быть определены договором и актами разграничения балансовой принадлежности и эксплуатационной ответственности электросети и потребителя. Точки измерения должны быть максимально приближены к точкам поставки.</w:t>
      </w:r>
    </w:p>
    <w:p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Точки учёта электрической энергии, организуемые по данному титулу, приведены в таблице 1.1.</w:t>
      </w:r>
    </w:p>
    <w:p w:rsidR="00F62563" w:rsidRPr="00632059" w:rsidRDefault="00F62563" w:rsidP="00F62563">
      <w:pPr>
        <w:keepNext/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Таблица 1.1 – Точки учета организуемые по данному проекту</w:t>
      </w:r>
    </w:p>
    <w:tbl>
      <w:tblPr>
        <w:tblStyle w:val="1fffc"/>
        <w:tblW w:w="992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7"/>
        <w:gridCol w:w="3628"/>
        <w:gridCol w:w="1813"/>
        <w:gridCol w:w="1813"/>
        <w:gridCol w:w="1420"/>
      </w:tblGrid>
      <w:tr w:rsidR="00F62563" w:rsidRPr="00632059" w:rsidTr="00892262">
        <w:trPr>
          <w:cantSplit/>
          <w:trHeight w:hRule="exact" w:val="113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keepNext/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Точка учета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Наименование присоединения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</w:rPr>
            </w:pPr>
            <w:r w:rsidRPr="00632059">
              <w:rPr>
                <w:rFonts w:asciiTheme="minorHAnsi" w:hAnsiTheme="minorHAnsi"/>
                <w:szCs w:val="26"/>
              </w:rPr>
              <w:t xml:space="preserve">Тип учета (коммерческий </w:t>
            </w:r>
            <w:r w:rsidRPr="00632059">
              <w:rPr>
                <w:rFonts w:asciiTheme="minorHAnsi" w:hAnsiTheme="minorHAnsi"/>
                <w:szCs w:val="26"/>
                <w:lang w:val="en-US"/>
              </w:rPr>
              <w:t>/</w:t>
            </w:r>
            <w:r w:rsidRPr="00632059">
              <w:rPr>
                <w:rFonts w:asciiTheme="minorHAnsi" w:hAnsiTheme="minorHAnsi"/>
                <w:szCs w:val="26"/>
              </w:rPr>
              <w:t>технический)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tabs>
                <w:tab w:val="left" w:pos="252"/>
              </w:tabs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 xml:space="preserve">Измеряемый параметр и направление учёта (А±; </w:t>
            </w:r>
            <w:r w:rsidRPr="00632059">
              <w:rPr>
                <w:rFonts w:asciiTheme="minorHAnsi" w:hAnsiTheme="minorHAnsi"/>
                <w:szCs w:val="26"/>
                <w:lang w:val="en-US"/>
              </w:rPr>
              <w:t>R</w:t>
            </w:r>
            <w:r w:rsidRPr="00632059">
              <w:rPr>
                <w:rFonts w:asciiTheme="minorHAnsi" w:hAnsiTheme="minorHAnsi"/>
                <w:szCs w:val="26"/>
              </w:rPr>
              <w:t>±)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Напряжение, кВ</w:t>
            </w:r>
          </w:p>
        </w:tc>
      </w:tr>
      <w:tr w:rsidR="00F62563" w:rsidRPr="00632059" w:rsidTr="00892262">
        <w:trPr>
          <w:cantSplit/>
          <w:trHeight w:val="227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2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3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tabs>
                <w:tab w:val="left" w:pos="252"/>
              </w:tabs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4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5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КРУЭ</w:t>
            </w:r>
            <w:r>
              <w:rPr>
                <w:rFonts w:asciiTheme="minorHAnsi" w:hAnsiTheme="minorHAnsi"/>
                <w:szCs w:val="26"/>
              </w:rPr>
              <w:t>-1</w:t>
            </w:r>
            <w:r w:rsidRPr="00632059">
              <w:rPr>
                <w:rFonts w:asciiTheme="minorHAnsi" w:hAnsiTheme="minorHAnsi"/>
                <w:szCs w:val="26"/>
              </w:rPr>
              <w:t xml:space="preserve"> 110 кВ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WhT</w:t>
            </w:r>
            <w:proofErr w:type="spellEnd"/>
            <w:r>
              <w:rPr>
                <w:rFonts w:asciiTheme="minorHAnsi" w:hAnsiTheme="minorHAnsi"/>
                <w:szCs w:val="20"/>
              </w:rPr>
              <w:t>1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G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Трансформатор Т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Коммерческий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КРУЭ</w:t>
            </w:r>
            <w:r>
              <w:rPr>
                <w:rFonts w:asciiTheme="minorHAnsi" w:hAnsiTheme="minorHAnsi"/>
                <w:szCs w:val="26"/>
              </w:rPr>
              <w:t>-2</w:t>
            </w:r>
            <w:r w:rsidRPr="00632059">
              <w:rPr>
                <w:rFonts w:asciiTheme="minorHAnsi" w:hAnsiTheme="minorHAnsi"/>
                <w:szCs w:val="26"/>
              </w:rPr>
              <w:t xml:space="preserve"> 110 кВ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lastRenderedPageBreak/>
              <w:t>WhT</w:t>
            </w:r>
            <w:proofErr w:type="spellEnd"/>
            <w:r>
              <w:rPr>
                <w:rFonts w:asciiTheme="minorHAnsi" w:hAnsiTheme="minorHAnsi"/>
                <w:szCs w:val="20"/>
              </w:rPr>
              <w:t>2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G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Трансформатор Т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Коммерческий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КРУ</w:t>
            </w:r>
            <w:r>
              <w:rPr>
                <w:rFonts w:asciiTheme="minorHAnsi" w:hAnsiTheme="minorHAnsi"/>
                <w:szCs w:val="26"/>
              </w:rPr>
              <w:t>-1</w:t>
            </w:r>
            <w:r w:rsidRPr="00632059">
              <w:rPr>
                <w:rFonts w:asciiTheme="minorHAnsi" w:hAnsiTheme="minorHAnsi"/>
                <w:szCs w:val="26"/>
              </w:rPr>
              <w:t xml:space="preserve"> 10 кВ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WhT</w:t>
            </w:r>
            <w:proofErr w:type="spellEnd"/>
            <w:r>
              <w:rPr>
                <w:rFonts w:asciiTheme="minorHAnsi" w:hAnsiTheme="minorHAnsi"/>
                <w:szCs w:val="20"/>
              </w:rPr>
              <w:t>1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Ввод трансформатора Т</w:t>
            </w:r>
            <w:r>
              <w:rPr>
                <w:rFonts w:asciiTheme="minorHAnsi" w:hAnsiTheme="minorHAnsi"/>
                <w:szCs w:val="20"/>
              </w:rPr>
              <w:t>-1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r w:rsidRPr="00EF56F8">
              <w:rPr>
                <w:rFonts w:asciiTheme="minorHAnsi" w:hAnsiTheme="minorHAnsi"/>
                <w:szCs w:val="20"/>
                <w:lang w:val="en-US"/>
              </w:rPr>
              <w:t>WhW1K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 w:rsidRPr="00632059">
              <w:rPr>
                <w:rFonts w:asciiTheme="minorHAnsi" w:hAnsiTheme="minorHAnsi"/>
                <w:szCs w:val="20"/>
              </w:rPr>
              <w:t>2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 w:rsidRPr="00632059">
              <w:rPr>
                <w:rFonts w:asciiTheme="minorHAnsi" w:hAnsiTheme="minorHAnsi"/>
                <w:szCs w:val="20"/>
              </w:rPr>
              <w:t>3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 w:rsidRPr="00632059">
              <w:rPr>
                <w:rFonts w:asciiTheme="minorHAnsi" w:hAnsiTheme="minorHAnsi"/>
                <w:szCs w:val="20"/>
              </w:rPr>
              <w:t>4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EF56F8">
              <w:rPr>
                <w:rFonts w:asciiTheme="minorHAnsi" w:hAnsiTheme="minorHAnsi"/>
                <w:szCs w:val="20"/>
              </w:rPr>
              <w:t>Отходящая линия (СВ)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КРУ</w:t>
            </w:r>
            <w:r>
              <w:rPr>
                <w:rFonts w:asciiTheme="minorHAnsi" w:hAnsiTheme="minorHAnsi"/>
                <w:szCs w:val="26"/>
              </w:rPr>
              <w:t>-2</w:t>
            </w:r>
            <w:r w:rsidRPr="00632059">
              <w:rPr>
                <w:rFonts w:asciiTheme="minorHAnsi" w:hAnsiTheme="minorHAnsi"/>
                <w:szCs w:val="26"/>
              </w:rPr>
              <w:t xml:space="preserve"> 10 кВ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WhT</w:t>
            </w:r>
            <w:proofErr w:type="spellEnd"/>
            <w:r>
              <w:rPr>
                <w:rFonts w:asciiTheme="minorHAnsi" w:hAnsiTheme="minorHAnsi"/>
                <w:szCs w:val="20"/>
              </w:rPr>
              <w:t>2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Ввод трансформатора Т</w:t>
            </w:r>
            <w:r>
              <w:rPr>
                <w:rFonts w:asciiTheme="minorHAnsi" w:hAnsiTheme="minorHAnsi"/>
                <w:szCs w:val="20"/>
              </w:rPr>
              <w:t>-1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EF56F8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>
              <w:rPr>
                <w:rFonts w:asciiTheme="minorHAnsi" w:hAnsiTheme="minorHAnsi"/>
                <w:szCs w:val="20"/>
              </w:rPr>
              <w:t>5</w:t>
            </w:r>
            <w:r w:rsidRPr="00EF56F8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>
              <w:rPr>
                <w:rFonts w:asciiTheme="minorHAnsi" w:hAnsiTheme="minorHAnsi"/>
                <w:szCs w:val="20"/>
              </w:rPr>
              <w:t>6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>
              <w:rPr>
                <w:rFonts w:asciiTheme="minorHAnsi" w:hAnsiTheme="minorHAnsi"/>
                <w:szCs w:val="20"/>
              </w:rPr>
              <w:t>7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>
              <w:rPr>
                <w:rFonts w:asciiTheme="minorHAnsi" w:hAnsiTheme="minorHAnsi"/>
                <w:szCs w:val="20"/>
              </w:rPr>
              <w:t>8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EF56F8">
              <w:rPr>
                <w:rFonts w:asciiTheme="minorHAnsi" w:hAnsiTheme="minorHAnsi"/>
                <w:szCs w:val="20"/>
              </w:rPr>
              <w:t>Отходящая линия (СВ)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ЩСН 0,4 кВ</w:t>
            </w:r>
            <w:r>
              <w:rPr>
                <w:rFonts w:asciiTheme="minorHAnsi" w:hAnsiTheme="minorHAnsi"/>
                <w:color w:val="000000"/>
                <w:szCs w:val="26"/>
              </w:rPr>
              <w:t xml:space="preserve"> №1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WhTN1N</w:t>
            </w:r>
          </w:p>
        </w:tc>
        <w:tc>
          <w:tcPr>
            <w:tcW w:w="3628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1-ый Ввод 0,4 кВ от ТСН</w:t>
            </w:r>
            <w:r>
              <w:rPr>
                <w:rFonts w:asciiTheme="minorHAnsi" w:hAnsiTheme="minorHAnsi"/>
                <w:color w:val="000000"/>
                <w:szCs w:val="26"/>
              </w:rPr>
              <w:t>-1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WhTN2N</w:t>
            </w:r>
          </w:p>
        </w:tc>
        <w:tc>
          <w:tcPr>
            <w:tcW w:w="3628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 xml:space="preserve">2-ой Ввод 0,4 кВ от </w:t>
            </w:r>
            <w:r>
              <w:rPr>
                <w:rFonts w:asciiTheme="minorHAnsi" w:hAnsiTheme="minorHAnsi"/>
                <w:color w:val="000000"/>
                <w:szCs w:val="26"/>
              </w:rPr>
              <w:t>ТСН-2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</w:t>
            </w:r>
            <w:r>
              <w:rPr>
                <w:rFonts w:asciiTheme="minorHAnsi" w:hAnsiTheme="minorHAnsi"/>
                <w:color w:val="000000"/>
                <w:szCs w:val="26"/>
                <w:lang w:val="en-US"/>
              </w:rPr>
              <w:t>GS1</w:t>
            </w: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N</w:t>
            </w:r>
          </w:p>
        </w:tc>
        <w:tc>
          <w:tcPr>
            <w:tcW w:w="3628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 xml:space="preserve">Ввод 0,4 кВ от </w:t>
            </w:r>
            <w:r>
              <w:rPr>
                <w:rFonts w:asciiTheme="minorHAnsi" w:hAnsiTheme="minorHAnsi"/>
                <w:color w:val="000000"/>
                <w:szCs w:val="26"/>
              </w:rPr>
              <w:t>ДЭС №1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</w:p>
        </w:tc>
        <w:tc>
          <w:tcPr>
            <w:tcW w:w="3628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ЩСН 0,4 кВ</w:t>
            </w:r>
            <w:r>
              <w:rPr>
                <w:rFonts w:asciiTheme="minorHAnsi" w:hAnsiTheme="minorHAnsi"/>
                <w:color w:val="000000"/>
                <w:szCs w:val="26"/>
              </w:rPr>
              <w:t xml:space="preserve"> №2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WhTN1N</w:t>
            </w:r>
          </w:p>
        </w:tc>
        <w:tc>
          <w:tcPr>
            <w:tcW w:w="3628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1-ый Ввод 0,4 кВ от ТСН</w:t>
            </w:r>
            <w:r>
              <w:rPr>
                <w:rFonts w:asciiTheme="minorHAnsi" w:hAnsiTheme="minorHAnsi"/>
                <w:color w:val="000000"/>
                <w:szCs w:val="26"/>
              </w:rPr>
              <w:t>-1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WhTN2N</w:t>
            </w:r>
          </w:p>
        </w:tc>
        <w:tc>
          <w:tcPr>
            <w:tcW w:w="3628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 xml:space="preserve">2-ой Ввод 0,4 кВ от </w:t>
            </w:r>
            <w:r>
              <w:rPr>
                <w:rFonts w:asciiTheme="minorHAnsi" w:hAnsiTheme="minorHAnsi"/>
                <w:color w:val="000000"/>
                <w:szCs w:val="26"/>
              </w:rPr>
              <w:t>ТСН-2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:rsidTr="00892262">
        <w:trPr>
          <w:cantSplit/>
          <w:trHeight w:val="284"/>
          <w:jc w:val="center"/>
        </w:trPr>
        <w:tc>
          <w:tcPr>
            <w:tcW w:w="1247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</w:t>
            </w:r>
            <w:r>
              <w:rPr>
                <w:rFonts w:asciiTheme="minorHAnsi" w:hAnsiTheme="minorHAnsi"/>
                <w:color w:val="000000"/>
                <w:szCs w:val="26"/>
                <w:lang w:val="en-US"/>
              </w:rPr>
              <w:t>GS</w:t>
            </w:r>
            <w:proofErr w:type="spellEnd"/>
            <w:r>
              <w:rPr>
                <w:rFonts w:asciiTheme="minorHAnsi" w:hAnsiTheme="minorHAnsi"/>
                <w:color w:val="000000"/>
                <w:szCs w:val="26"/>
              </w:rPr>
              <w:t>2</w:t>
            </w: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N</w:t>
            </w:r>
          </w:p>
        </w:tc>
        <w:tc>
          <w:tcPr>
            <w:tcW w:w="3628" w:type="dxa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 xml:space="preserve">Ввод 0,4 кВ от </w:t>
            </w:r>
            <w:r>
              <w:rPr>
                <w:rFonts w:asciiTheme="minorHAnsi" w:hAnsiTheme="minorHAnsi"/>
                <w:color w:val="000000"/>
                <w:szCs w:val="26"/>
              </w:rPr>
              <w:t>ДЭС №2</w:t>
            </w:r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</w:tbl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Примечание: (A+/A–) – приём/отдача активной электрической энергии; (R+/R– )– приём/отдача реактивной электрической энергии; (A–, R–) «отдача» – при направлении электрической энергии от шин ПС; (A+, R+) «приём» – при направлении электрической энергии к шинам ММПС.</w:t>
      </w:r>
    </w:p>
    <w:p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00" w:name="_Toc465268707"/>
      <w:bookmarkStart w:id="101" w:name="_Toc525030530"/>
      <w:bookmarkStart w:id="102" w:name="_Toc5956013"/>
      <w:bookmarkStart w:id="103" w:name="_Toc19106507"/>
      <w:r w:rsidRPr="003708C9">
        <w:rPr>
          <w:rFonts w:cstheme="minorHAnsi"/>
          <w:lang w:val="ru-RU"/>
        </w:rPr>
        <w:t>Решения по структуре и функционированию АИИС КУЭ/ТУЭ</w:t>
      </w:r>
      <w:bookmarkEnd w:id="100"/>
      <w:bookmarkEnd w:id="101"/>
      <w:bookmarkEnd w:id="102"/>
      <w:bookmarkEnd w:id="103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Иерархическая структура АИИС КУЭ/ТУЭ ММПС состоит из трёх уровней: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первый уровень – ИИК, основу которого составляет совокупность устройств одного присоединения, предназначенных для измерения и учета электрической энергии (ТТ, ТН, счетчики электрической энергии, вторичные измерительные цепи);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второй уровень – ИВКЭ, состоящий из УСПД, УССВ, коммуникационного оборудования, на котором УСПД осуществляет сбор результатов измерений от счетчиков электрической энергии, их обработку и передачу на третий уровень.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Третий уровень – ИВК (существующий), он располагается в здании исполнительного аппарата </w:t>
      </w:r>
      <w:r>
        <w:rPr>
          <w:rFonts w:asciiTheme="minorHAnsi" w:eastAsia="TimesNewRomanPSMT" w:hAnsiTheme="minorHAnsi"/>
        </w:rPr>
        <w:t>ДЦ</w:t>
      </w:r>
      <w:r w:rsidRPr="00632059">
        <w:rPr>
          <w:rFonts w:asciiTheme="minorHAnsi" w:eastAsia="TimesNewRomanPSMT" w:hAnsiTheme="minorHAnsi"/>
        </w:rPr>
        <w:t xml:space="preserve">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="000F070B" w:rsidRPr="00632059">
        <w:rPr>
          <w:rFonts w:asciiTheme="minorHAnsi" w:eastAsia="TimesNewRomanPSMT" w:hAnsiTheme="minorHAnsi"/>
        </w:rPr>
        <w:t xml:space="preserve"> </w:t>
      </w:r>
      <w:r w:rsidRPr="00632059">
        <w:rPr>
          <w:rFonts w:asciiTheme="minorHAnsi" w:eastAsia="TimesNewRomanPSMT" w:hAnsiTheme="minorHAnsi"/>
        </w:rPr>
        <w:t>(в объемы проектирования не входит).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СОЕВ формируется на всех уровнях иерархии и включает в себя счетчики электрической энергии, УСПД, приемник сигналов точного времени и программное обеспечение, реализующее алгоритм синхронизации времени в АИИС КУЭ/ТУЭ.</w:t>
      </w:r>
    </w:p>
    <w:p w:rsidR="00042FE2" w:rsidRPr="00F62563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Оборудование, применяемое в АИИС КУЭ/ТУЭ, максимально интегрируется в существующую АИИС КУЭ/ТУЭ уровня ИВК.</w:t>
      </w:r>
    </w:p>
    <w:p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104" w:name="_Toc465268708"/>
      <w:bookmarkStart w:id="105" w:name="_Toc525030531"/>
      <w:bookmarkStart w:id="106" w:name="_Toc5956014"/>
      <w:bookmarkStart w:id="107" w:name="_Toc19106508"/>
      <w:proofErr w:type="spellStart"/>
      <w:r w:rsidRPr="003708C9">
        <w:rPr>
          <w:rFonts w:cstheme="minorHAnsi"/>
        </w:rPr>
        <w:t>Функции</w:t>
      </w:r>
      <w:proofErr w:type="spellEnd"/>
      <w:r w:rsidRPr="003708C9">
        <w:rPr>
          <w:rFonts w:cstheme="minorHAnsi"/>
        </w:rPr>
        <w:t xml:space="preserve">, </w:t>
      </w:r>
      <w:proofErr w:type="spellStart"/>
      <w:r w:rsidRPr="003708C9">
        <w:rPr>
          <w:rFonts w:cstheme="minorHAnsi"/>
        </w:rPr>
        <w:t>выполняемые</w:t>
      </w:r>
      <w:proofErr w:type="spellEnd"/>
      <w:r w:rsidRPr="003708C9">
        <w:rPr>
          <w:rFonts w:cstheme="minorHAnsi"/>
        </w:rPr>
        <w:t xml:space="preserve"> АИИС КУЭ/ТУЭ</w:t>
      </w:r>
      <w:bookmarkEnd w:id="104"/>
      <w:bookmarkEnd w:id="105"/>
      <w:bookmarkEnd w:id="106"/>
      <w:bookmarkEnd w:id="107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АИИС КУЭ/ТУЭ ММПС обеспечивает: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автоматическое выполнение измерений 30 минутных приращений активной и реактивной электрической энергии в точках учёта;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lastRenderedPageBreak/>
        <w:t>периодический (один раз в сутки) и /или по запросу автоматический сбор привязанных к единому календарному времени измеренных данных о приращениях электрической энергии с заданной дискретностью учёта (30 минут) от счётчиков электрической энергии по цифровым интерфейсам RS-485;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автоматический сбор и запись в «журналы событий» технических данных, зарегистрированных в процессе измерений;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хранение данных коммерческого и технического учёта электрической энергии в течение 3,5 лет на уровне ИВКЭ;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ежесуточное резервирование БД ИВК на внешних носителях информации;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разграничение доступа к БД ИВК для разных групп пользователей и фиксация в отдельном электронном файле всех действий пользователей с БД (реализовано на уровне ИВК субъекта РРЭ);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фиксацию, диагностику, мониторинг и сбор статистики ошибок функционирования технических средств и ПО;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защиту информации и от её произвольного изменения на аппаратном и программном уровнях от НСД;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диагностику и мониторинг функционирования технических и программных средств;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конфигурирование и </w:t>
      </w:r>
      <w:proofErr w:type="spellStart"/>
      <w:r w:rsidRPr="00632059">
        <w:rPr>
          <w:rFonts w:asciiTheme="minorHAnsi" w:eastAsia="ArialMT" w:hAnsiTheme="minorHAnsi"/>
          <w:szCs w:val="26"/>
        </w:rPr>
        <w:t>параметрирование</w:t>
      </w:r>
      <w:proofErr w:type="spellEnd"/>
      <w:r w:rsidRPr="00632059">
        <w:rPr>
          <w:rFonts w:asciiTheme="minorHAnsi" w:eastAsia="ArialMT" w:hAnsiTheme="minorHAnsi"/>
          <w:szCs w:val="26"/>
        </w:rPr>
        <w:t xml:space="preserve"> системы;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автоматическое поддержание единого календарного времени с целью синхронизации измерений;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предоставление ИВК субъекта РРЭ, регламентированного доступа к коммерческой информации;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автоматический информационный обмен с ИВК субъекта РРЭ;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фиксацию, диагностику и регистрацию нарушений регламентных действий эксплуатационного персонала.</w:t>
      </w:r>
    </w:p>
    <w:p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08" w:name="_Toc465268709"/>
      <w:bookmarkStart w:id="109" w:name="_Toc525030532"/>
      <w:bookmarkStart w:id="110" w:name="_Toc5956015"/>
      <w:bookmarkStart w:id="111" w:name="_Toc19106509"/>
      <w:r w:rsidRPr="003708C9">
        <w:rPr>
          <w:rFonts w:cstheme="minorHAnsi"/>
          <w:lang w:val="ru-RU"/>
        </w:rPr>
        <w:t>Решения по структуре и функционированию ИИК</w:t>
      </w:r>
      <w:bookmarkEnd w:id="108"/>
      <w:bookmarkEnd w:id="109"/>
      <w:bookmarkEnd w:id="110"/>
      <w:bookmarkEnd w:id="111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состав структуры уровня ИИК, согласно РД, входят: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счётчики электрической энергии;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измерительные ТТ и ТН;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вторичные измерительные цепи от измерительных ТТ и ТН до счётчика электрической энергии.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ИИК, согласно ТЗ, обеспечивает: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автоматическое проведение измерений активной и реактивной электрической энергии в точках учёта;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безопасность хранения учётных параметров электрической энергии в архивах в соответствии с ГОСТ Р 52069.0-2013 и ГОСТ Р 51275-2006;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передачу по запросу информации, полученной в результате измерений, на второй уровень системы (ИВКЭ);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предоставление доступа к измеренным значениям параметров и «журналам событий» со стороны ИВКЭ;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автоматическую коррекцию времени по инициативе СОЕВ;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автоматическую регистрацию в «журнале событий» событий, сопровождающих процессы измерения;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конфигурирование и </w:t>
      </w:r>
      <w:proofErr w:type="spellStart"/>
      <w:r w:rsidRPr="00632059">
        <w:rPr>
          <w:rFonts w:asciiTheme="minorHAnsi" w:eastAsia="ArialMT" w:hAnsiTheme="minorHAnsi"/>
          <w:szCs w:val="26"/>
        </w:rPr>
        <w:t>параметрирование</w:t>
      </w:r>
      <w:proofErr w:type="spellEnd"/>
      <w:r w:rsidRPr="00632059">
        <w:rPr>
          <w:rFonts w:asciiTheme="minorHAnsi" w:eastAsia="ArialMT" w:hAnsiTheme="minorHAnsi"/>
          <w:szCs w:val="26"/>
        </w:rPr>
        <w:t xml:space="preserve"> счётчиков электрической энергии;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диагностику работы счётчиков электрической энергии.</w:t>
      </w:r>
    </w:p>
    <w:p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  <w:lang w:val="ru-RU"/>
        </w:rPr>
      </w:pPr>
      <w:bookmarkStart w:id="112" w:name="_Toc465268710"/>
      <w:bookmarkStart w:id="113" w:name="_Toc19106510"/>
      <w:r w:rsidRPr="003708C9">
        <w:rPr>
          <w:rFonts w:cstheme="minorHAnsi"/>
          <w:lang w:val="ru-RU"/>
        </w:rPr>
        <w:lastRenderedPageBreak/>
        <w:t>Решения по выбору измерительных трансформаторов тока и напряжения</w:t>
      </w:r>
      <w:bookmarkEnd w:id="112"/>
      <w:bookmarkEnd w:id="113"/>
    </w:p>
    <w:p w:rsidR="00F62563" w:rsidRPr="00F62563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F62563">
        <w:rPr>
          <w:rFonts w:asciiTheme="minorHAnsi" w:eastAsia="TimesNewRomanPSMT" w:hAnsiTheme="minorHAnsi"/>
        </w:rPr>
        <w:t>Типы применяемых в ММПС ТТ и ТН зарегистрированы в Государственном реестре СИ РФ, а также ТТ и ТН имеют действующие свидетельства о поверках.</w:t>
      </w:r>
    </w:p>
    <w:p w:rsidR="00F62563" w:rsidRPr="00F62563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F62563">
        <w:rPr>
          <w:rFonts w:asciiTheme="minorHAnsi" w:eastAsia="TimesNewRomanPSMT" w:hAnsiTheme="minorHAnsi"/>
        </w:rPr>
        <w:t>Для выполнения измерений с нормированной точностью, в ИИК используются ТТ и ТН, удовлетворяющие следующим требованиям: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ТТ соответствуют требованиям ГОСТ 7746-2015;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класс точности вторичной измерительной обмотки ТТ соответствует требованиям ТЗ;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класс точности измерительных ТН соответствует требованиям ТЗ;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измерительные ТН имеют отдельную вторичную измерительную обмотку;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proofErr w:type="spellStart"/>
      <w:r w:rsidRPr="00F62563">
        <w:rPr>
          <w:rFonts w:asciiTheme="minorHAnsi" w:eastAsia="ArialMT" w:hAnsiTheme="minorHAnsi"/>
          <w:szCs w:val="26"/>
        </w:rPr>
        <w:t>межповерочный</w:t>
      </w:r>
      <w:proofErr w:type="spellEnd"/>
      <w:r w:rsidRPr="00F62563">
        <w:rPr>
          <w:rFonts w:asciiTheme="minorHAnsi" w:eastAsia="ArialMT" w:hAnsiTheme="minorHAnsi"/>
          <w:szCs w:val="26"/>
        </w:rPr>
        <w:t xml:space="preserve"> интервал ТТ и ТН составляет не менее восьми лет;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измерительные ТТ удовлетворяют требованиям по классу напряжения, электродинамической и термической стойкости, климатическому исполнению;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измерительные ТН удовлетворяют требованиям по классу напряжения, климатическому исполнению;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нагрузка вторичных обмоток измерительных ТТ и ТН, к которым присоединяется счётчик электрической энергии, не превышает номинальных значений;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измерительные ТТ установлены в трёх фазах, для подключения трёхфазного трёхэлементного счётчика электрической энергии;</w:t>
      </w:r>
    </w:p>
    <w:p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выводы измерительных ТТ и ТН, используемые в измерительных цепях ИИК, защищены от НСД.</w:t>
      </w:r>
    </w:p>
    <w:p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  <w:lang w:val="ru-RU"/>
        </w:rPr>
      </w:pPr>
      <w:bookmarkStart w:id="114" w:name="_Toc465268711"/>
      <w:bookmarkStart w:id="115" w:name="_Toc19106511"/>
      <w:r w:rsidRPr="003708C9">
        <w:rPr>
          <w:rFonts w:cstheme="minorHAnsi"/>
          <w:lang w:val="ru-RU"/>
        </w:rPr>
        <w:t>Решения по выбору счетчиков электрической энергии</w:t>
      </w:r>
      <w:bookmarkEnd w:id="114"/>
      <w:bookmarkEnd w:id="115"/>
    </w:p>
    <w:p w:rsidR="00F62563" w:rsidRPr="00632059" w:rsidRDefault="005A7D86" w:rsidP="00F62563">
      <w:pPr>
        <w:ind w:left="284" w:firstLine="709"/>
        <w:rPr>
          <w:rFonts w:asciiTheme="minorHAnsi" w:eastAsia="TimesNewRomanPSMT" w:hAnsiTheme="minorHAnsi"/>
        </w:rPr>
      </w:pPr>
      <w:r>
        <w:rPr>
          <w:rFonts w:asciiTheme="minorHAnsi" w:eastAsia="TimesNewRomanPSMT" w:hAnsiTheme="minorHAnsi"/>
        </w:rPr>
        <w:t>В соответствии с ТЗ</w:t>
      </w:r>
      <w:r w:rsidR="00F62563" w:rsidRPr="00632059">
        <w:rPr>
          <w:rFonts w:asciiTheme="minorHAnsi" w:eastAsia="TimesNewRomanPSMT" w:hAnsiTheme="minorHAnsi"/>
        </w:rPr>
        <w:t xml:space="preserve"> предусмотрено применение счётчиков электрической энергии серии «СЭТ-4ТМ.03М» типов</w:t>
      </w:r>
      <w:r w:rsidR="00F62563" w:rsidRPr="00A3524E">
        <w:rPr>
          <w:rFonts w:asciiTheme="minorHAnsi" w:eastAsia="TimesNewRomanPSMT" w:hAnsiTheme="minorHAnsi"/>
        </w:rPr>
        <w:t xml:space="preserve"> </w:t>
      </w:r>
      <w:r w:rsidR="00F62563" w:rsidRPr="00632059">
        <w:rPr>
          <w:rFonts w:asciiTheme="minorHAnsi" w:eastAsia="TimesNewRomanPSMT" w:hAnsiTheme="minorHAnsi"/>
        </w:rPr>
        <w:t>СЭТ-4ТМ.03М, СЭТ-4ТМ.03М</w:t>
      </w:r>
      <w:r w:rsidR="00F62563">
        <w:rPr>
          <w:rFonts w:asciiTheme="minorHAnsi" w:eastAsia="TimesNewRomanPSMT" w:hAnsiTheme="minorHAnsi"/>
        </w:rPr>
        <w:t>.01</w:t>
      </w:r>
      <w:r w:rsidR="00F62563" w:rsidRPr="00632059">
        <w:rPr>
          <w:rFonts w:asciiTheme="minorHAnsi" w:eastAsia="TimesNewRomanPSMT" w:hAnsiTheme="minorHAnsi"/>
        </w:rPr>
        <w:t xml:space="preserve"> и СЭТ-4ТМ.03М.09 классов точности 0,2S/0,5</w:t>
      </w:r>
      <w:r w:rsidR="00F62563">
        <w:rPr>
          <w:rFonts w:asciiTheme="minorHAnsi" w:eastAsia="TimesNewRomanPSMT" w:hAnsiTheme="minorHAnsi"/>
        </w:rPr>
        <w:t xml:space="preserve">, </w:t>
      </w:r>
      <w:r w:rsidR="00F62563" w:rsidRPr="00632059">
        <w:rPr>
          <w:rFonts w:asciiTheme="minorHAnsi" w:eastAsia="TimesNewRomanPSMT" w:hAnsiTheme="minorHAnsi"/>
        </w:rPr>
        <w:t>0,5S/1 и 0,5S/1 соответственно.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Счётчики электрической энергии предназначены для многотарифного учёта активной и реактивной энергии (в том числе и с учётом потерь), ведения массивов профил</w:t>
      </w:r>
      <w:r>
        <w:rPr>
          <w:rFonts w:asciiTheme="minorHAnsi" w:eastAsia="TimesNewRomanPSMT" w:hAnsiTheme="minorHAnsi"/>
        </w:rPr>
        <w:t>я</w:t>
      </w:r>
      <w:r w:rsidRPr="00632059">
        <w:rPr>
          <w:rFonts w:asciiTheme="minorHAnsi" w:eastAsia="TimesNewRomanPSMT" w:hAnsiTheme="minorHAnsi"/>
        </w:rPr>
        <w:t xml:space="preserve"> мощности нагрузки с программируемым временем интегрирования (в том числе и с учётом потерь), фиксации максимумов мощности, измерения параметров трёхфазной сети и параметров качества электрической энергии в точках учёта, хранения измеренных данных во внутренней памяти, а также передачи их по цифровым каналам RS-485 на уровень ИВКЭ.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 имеет интерфейсы связи и предназначен для работы, как автономно, так и в составе автоматизированных систем контроля и учёта электроэнергии (АСКУЭ) и в составе автоматизированных систем диспетчерского управления (АСДУ).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Счётчик может применяться как средство коммерческого или технического учёта электрической энергии на предприятиях промышленности и в энергосистемах, осуществлять учёт потоков мощности в энергосистемах и межсистемных </w:t>
      </w:r>
      <w:proofErr w:type="spellStart"/>
      <w:r w:rsidRPr="00632059">
        <w:rPr>
          <w:rFonts w:asciiTheme="minorHAnsi" w:eastAsia="TimesNewRomanPSMT" w:hAnsiTheme="minorHAnsi"/>
        </w:rPr>
        <w:t>перетоков</w:t>
      </w:r>
      <w:proofErr w:type="spellEnd"/>
      <w:r w:rsidRPr="00632059">
        <w:rPr>
          <w:rFonts w:asciiTheme="minorHAnsi" w:eastAsia="TimesNewRomanPSMT" w:hAnsiTheme="minorHAnsi"/>
        </w:rPr>
        <w:t>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Типы применяемых в ММПС счётчиков электрической энергии серии «СЭТ-4ТМ.03М» зарегистрированы в Государственном реестре СИ РФ, также счётчики электрической энергии имеют действующие свидетельства о поверках.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Технические параметры и метрологические характеристики счётчика электрической энергии серии «СЭТ-4ТМ.03М» соответствует требованиям ГОСТ 31819.22-2012, ГОСТ 31819.23-2012 и ГОСТ 31818.11-2012.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Варианты исполнения счётчиков электрической энергии серии «СЭТ-4ТМ.03М» представлены в таблице 1.2.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Таблица 1.2 – Варианты исполнения счётчиков</w:t>
      </w:r>
    </w:p>
    <w:tbl>
      <w:tblPr>
        <w:tblStyle w:val="67"/>
        <w:tblW w:w="9922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8"/>
        <w:gridCol w:w="1134"/>
        <w:gridCol w:w="1701"/>
        <w:gridCol w:w="1985"/>
        <w:gridCol w:w="1417"/>
        <w:gridCol w:w="1247"/>
      </w:tblGrid>
      <w:tr w:rsidR="00F62563" w:rsidRPr="00F62563" w:rsidTr="00892262">
        <w:trPr>
          <w:cantSplit/>
          <w:trHeight w:val="567"/>
          <w:jc w:val="center"/>
        </w:trPr>
        <w:tc>
          <w:tcPr>
            <w:tcW w:w="2438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lastRenderedPageBreak/>
              <w:t>Наименование и условное обозначение варианта исполнения счётчика</w:t>
            </w:r>
          </w:p>
        </w:tc>
        <w:tc>
          <w:tcPr>
            <w:tcW w:w="1134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proofErr w:type="spellStart"/>
            <w:r w:rsidRPr="00F62563">
              <w:rPr>
                <w:rFonts w:asciiTheme="minorHAnsi" w:hAnsiTheme="minorHAnsi"/>
                <w:szCs w:val="22"/>
                <w:lang w:eastAsia="en-US"/>
              </w:rPr>
              <w:t>Номи-нальный</w:t>
            </w:r>
            <w:proofErr w:type="spellEnd"/>
            <w:r w:rsidRPr="00F62563">
              <w:rPr>
                <w:rFonts w:asciiTheme="minorHAnsi" w:hAnsiTheme="minorHAnsi"/>
                <w:szCs w:val="22"/>
                <w:lang w:eastAsia="en-US"/>
              </w:rPr>
              <w:t xml:space="preserve"> (макси-</w:t>
            </w:r>
            <w:proofErr w:type="spellStart"/>
            <w:r w:rsidRPr="00F62563">
              <w:rPr>
                <w:rFonts w:asciiTheme="minorHAnsi" w:hAnsiTheme="minorHAnsi"/>
                <w:szCs w:val="22"/>
                <w:lang w:eastAsia="en-US"/>
              </w:rPr>
              <w:t>мальный</w:t>
            </w:r>
            <w:proofErr w:type="spellEnd"/>
            <w:r w:rsidRPr="00F62563">
              <w:rPr>
                <w:rFonts w:asciiTheme="minorHAnsi" w:hAnsiTheme="minorHAnsi"/>
                <w:szCs w:val="22"/>
                <w:lang w:eastAsia="en-US"/>
              </w:rPr>
              <w:t>) ток, А</w:t>
            </w:r>
          </w:p>
        </w:tc>
        <w:tc>
          <w:tcPr>
            <w:tcW w:w="1701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Номинальное напряжение, В</w:t>
            </w:r>
          </w:p>
        </w:tc>
        <w:tc>
          <w:tcPr>
            <w:tcW w:w="1985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Класс точности при измерении активной/</w:t>
            </w:r>
            <w:r w:rsidRPr="00F62563">
              <w:rPr>
                <w:rFonts w:asciiTheme="minorHAnsi" w:hAnsiTheme="minorHAnsi"/>
                <w:szCs w:val="22"/>
                <w:lang w:eastAsia="en-US"/>
              </w:rPr>
              <w:br/>
              <w:t>реактивной энергии</w:t>
            </w:r>
          </w:p>
        </w:tc>
        <w:tc>
          <w:tcPr>
            <w:tcW w:w="1417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Количество интерфейсов RS-485</w:t>
            </w:r>
          </w:p>
        </w:tc>
        <w:tc>
          <w:tcPr>
            <w:tcW w:w="1247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Наличие резервного блока питания</w:t>
            </w:r>
          </w:p>
        </w:tc>
      </w:tr>
      <w:tr w:rsidR="00F62563" w:rsidRPr="00F62563" w:rsidTr="00892262">
        <w:trPr>
          <w:cantSplit/>
          <w:trHeight w:val="397"/>
          <w:jc w:val="center"/>
        </w:trPr>
        <w:tc>
          <w:tcPr>
            <w:tcW w:w="2438" w:type="dxa"/>
            <w:vAlign w:val="center"/>
          </w:tcPr>
          <w:p w:rsidR="00F62563" w:rsidRPr="00F62563" w:rsidRDefault="00F62563" w:rsidP="00F62563">
            <w:pPr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СЭТ-4ТМ.03М</w:t>
            </w:r>
          </w:p>
        </w:tc>
        <w:tc>
          <w:tcPr>
            <w:tcW w:w="1134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5(10)</w:t>
            </w:r>
          </w:p>
        </w:tc>
        <w:tc>
          <w:tcPr>
            <w:tcW w:w="1701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3×(57,7-115)/</w:t>
            </w:r>
          </w:p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(100-200)</w:t>
            </w:r>
          </w:p>
        </w:tc>
        <w:tc>
          <w:tcPr>
            <w:tcW w:w="1985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0,2S/0,5</w:t>
            </w:r>
          </w:p>
        </w:tc>
        <w:tc>
          <w:tcPr>
            <w:tcW w:w="1417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2</w:t>
            </w:r>
          </w:p>
        </w:tc>
        <w:tc>
          <w:tcPr>
            <w:tcW w:w="1247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Есть</w:t>
            </w:r>
          </w:p>
        </w:tc>
      </w:tr>
      <w:tr w:rsidR="00F62563" w:rsidRPr="00F62563" w:rsidTr="00892262">
        <w:trPr>
          <w:cantSplit/>
          <w:trHeight w:val="397"/>
          <w:jc w:val="center"/>
        </w:trPr>
        <w:tc>
          <w:tcPr>
            <w:tcW w:w="2438" w:type="dxa"/>
            <w:vAlign w:val="center"/>
          </w:tcPr>
          <w:p w:rsidR="00F62563" w:rsidRPr="00F62563" w:rsidRDefault="00F62563" w:rsidP="00F62563">
            <w:pPr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СЭТ-4ТМ.03М.01</w:t>
            </w:r>
          </w:p>
        </w:tc>
        <w:tc>
          <w:tcPr>
            <w:tcW w:w="1134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5(10)</w:t>
            </w:r>
          </w:p>
        </w:tc>
        <w:tc>
          <w:tcPr>
            <w:tcW w:w="1701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3×(57,7-115)/</w:t>
            </w:r>
          </w:p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(100-200)</w:t>
            </w:r>
          </w:p>
        </w:tc>
        <w:tc>
          <w:tcPr>
            <w:tcW w:w="1985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0,5S/1,0</w:t>
            </w:r>
          </w:p>
        </w:tc>
        <w:tc>
          <w:tcPr>
            <w:tcW w:w="1417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2</w:t>
            </w:r>
          </w:p>
        </w:tc>
        <w:tc>
          <w:tcPr>
            <w:tcW w:w="1247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Есть</w:t>
            </w:r>
          </w:p>
        </w:tc>
      </w:tr>
      <w:tr w:rsidR="00F62563" w:rsidRPr="00F62563" w:rsidTr="00892262">
        <w:trPr>
          <w:cantSplit/>
          <w:trHeight w:val="397"/>
          <w:jc w:val="center"/>
        </w:trPr>
        <w:tc>
          <w:tcPr>
            <w:tcW w:w="2438" w:type="dxa"/>
            <w:vAlign w:val="center"/>
          </w:tcPr>
          <w:p w:rsidR="00F62563" w:rsidRPr="00F62563" w:rsidRDefault="00F62563" w:rsidP="00F62563">
            <w:pPr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СЭТ-4ТМ.03М.09</w:t>
            </w:r>
          </w:p>
        </w:tc>
        <w:tc>
          <w:tcPr>
            <w:tcW w:w="1134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5(10)</w:t>
            </w:r>
          </w:p>
        </w:tc>
        <w:tc>
          <w:tcPr>
            <w:tcW w:w="1701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3×(120-230)/</w:t>
            </w:r>
          </w:p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(208-400)</w:t>
            </w:r>
          </w:p>
        </w:tc>
        <w:tc>
          <w:tcPr>
            <w:tcW w:w="1985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0,5S/1,0</w:t>
            </w:r>
          </w:p>
        </w:tc>
        <w:tc>
          <w:tcPr>
            <w:tcW w:w="1417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2</w:t>
            </w:r>
          </w:p>
        </w:tc>
        <w:tc>
          <w:tcPr>
            <w:tcW w:w="1247" w:type="dxa"/>
            <w:vAlign w:val="center"/>
          </w:tcPr>
          <w:p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Есть</w:t>
            </w:r>
          </w:p>
        </w:tc>
      </w:tr>
    </w:tbl>
    <w:p w:rsidR="00F62563" w:rsidRPr="00632059" w:rsidRDefault="00F62563" w:rsidP="00F62563">
      <w:pPr>
        <w:ind w:left="851"/>
        <w:jc w:val="both"/>
        <w:rPr>
          <w:rFonts w:asciiTheme="minorHAnsi" w:hAnsiTheme="minorHAnsi"/>
          <w:szCs w:val="26"/>
        </w:rPr>
      </w:pPr>
      <w:r w:rsidRPr="00632059">
        <w:rPr>
          <w:rFonts w:asciiTheme="minorHAnsi" w:hAnsiTheme="minorHAnsi"/>
          <w:szCs w:val="26"/>
        </w:rPr>
        <w:t>Примечание – Оптический интерфейс присутствует во всех вариантах исполнения счётчика.</w:t>
      </w:r>
    </w:p>
    <w:p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  <w:lang w:val="ru-RU"/>
        </w:rPr>
      </w:pPr>
      <w:bookmarkStart w:id="116" w:name="_Toc465268712"/>
      <w:bookmarkStart w:id="117" w:name="_Toc19106512"/>
      <w:r w:rsidRPr="003708C9">
        <w:rPr>
          <w:rFonts w:cstheme="minorHAnsi"/>
          <w:lang w:val="ru-RU"/>
        </w:rPr>
        <w:t>Решения по организации вторичных измерительных цепей</w:t>
      </w:r>
      <w:bookmarkEnd w:id="116"/>
      <w:bookmarkEnd w:id="117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проекте по данному ТЗ реализуются следующие требования к вторичным измерительным цепям: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потери напряжения в цепи ТН – счётчик электрической энергии не превышают 0,25 % номинального вторичного напряжения ТН;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измерительные цепи коммерческого/технического учёта подключены к отдельным обмоткам измерительных ТТ и ТН соответствующих классов точности, отдельно от цепей РЗиА, измерительных проборов;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счётчики электрической энергии подключены к ТТ и ТН отдельными кабелями. Подсоединение проведено через испытательные </w:t>
      </w:r>
      <w:proofErr w:type="spellStart"/>
      <w:r w:rsidRPr="00632059">
        <w:rPr>
          <w:rFonts w:asciiTheme="minorHAnsi" w:eastAsia="ArialMT" w:hAnsiTheme="minorHAnsi"/>
          <w:szCs w:val="26"/>
        </w:rPr>
        <w:t>клеммные</w:t>
      </w:r>
      <w:proofErr w:type="spellEnd"/>
      <w:r w:rsidRPr="00632059">
        <w:rPr>
          <w:rFonts w:asciiTheme="minorHAnsi" w:eastAsia="ArialMT" w:hAnsiTheme="minorHAnsi"/>
          <w:szCs w:val="26"/>
        </w:rPr>
        <w:t xml:space="preserve"> коробки «ИКК», расположенные непосредственно под счётчиками электрической энергии;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в измерительных цепях предусмотрена возможность замены счётчика электрической энергии и подключения образцового счётчика электрической энергии без отключения присоединения (установка измерительных клемм). Соединительный кабель от ТТ и ТН заводится в испытательную коробку;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типы и сечения применяемых кабелей и проводов выбраны согласно требованиям ПУЭ п. 3.4.4, п. 1.5.19;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вторичные измерительные цепи защищены от несанкционированного доступа: пломбирование и маркирование всех переходных контактов, промежуточных </w:t>
      </w:r>
      <w:proofErr w:type="spellStart"/>
      <w:r w:rsidRPr="00632059">
        <w:rPr>
          <w:rFonts w:asciiTheme="minorHAnsi" w:eastAsia="ArialMT" w:hAnsiTheme="minorHAnsi"/>
          <w:szCs w:val="26"/>
        </w:rPr>
        <w:t>клеммников</w:t>
      </w:r>
      <w:proofErr w:type="spellEnd"/>
      <w:r w:rsidRPr="00632059">
        <w:rPr>
          <w:rFonts w:asciiTheme="minorHAnsi" w:eastAsia="ArialMT" w:hAnsiTheme="minorHAnsi"/>
          <w:szCs w:val="26"/>
        </w:rPr>
        <w:t>, испытательной коробки в измерительных цепях.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Счётчики электрической энергии варианта исполнения СЭТ-4ТМ.03М</w:t>
      </w:r>
      <w:r>
        <w:rPr>
          <w:rFonts w:asciiTheme="minorHAnsi" w:eastAsia="TimesNewRomanPSMT" w:hAnsiTheme="minorHAnsi"/>
        </w:rPr>
        <w:t xml:space="preserve"> и </w:t>
      </w:r>
      <w:r w:rsidRPr="00632059">
        <w:rPr>
          <w:rFonts w:asciiTheme="minorHAnsi" w:eastAsia="TimesNewRomanPSMT" w:hAnsiTheme="minorHAnsi"/>
        </w:rPr>
        <w:t>СЭТ-4ТМ.03М</w:t>
      </w:r>
      <w:r>
        <w:rPr>
          <w:rFonts w:asciiTheme="minorHAnsi" w:eastAsia="TimesNewRomanPSMT" w:hAnsiTheme="minorHAnsi"/>
        </w:rPr>
        <w:t>.01</w:t>
      </w:r>
      <w:r w:rsidRPr="00632059">
        <w:rPr>
          <w:rFonts w:asciiTheme="minorHAnsi" w:eastAsia="TimesNewRomanPSMT" w:hAnsiTheme="minorHAnsi"/>
        </w:rPr>
        <w:t>, производящие измерения в точках учёта КРУЭ 110 кВ и КРУ 10 кВ, включены по схеме подключения «трёхпроводная сеть с тремя трансформаторами напряжения с заземлённой фазой «В» (3I×3U).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Счётчики электрической энергии типа СЭТ-4ТМ.03М.09, производящие измерения на присоединениях ЩСН 0,4 кВ, включены по схеме прямого подключения в четырёхпроводную сеть 0,4 кВ без ТН.</w:t>
      </w:r>
    </w:p>
    <w:p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18" w:name="_Toc465268713"/>
      <w:bookmarkStart w:id="119" w:name="_Toc525030533"/>
      <w:bookmarkStart w:id="120" w:name="_Toc5956016"/>
      <w:bookmarkStart w:id="121" w:name="_Toc19106513"/>
      <w:r w:rsidRPr="003708C9">
        <w:rPr>
          <w:rFonts w:cstheme="minorHAnsi"/>
          <w:lang w:val="ru-RU"/>
        </w:rPr>
        <w:t>Решения по структуре и функционированию ИВКЭ с функциями ИВК</w:t>
      </w:r>
      <w:bookmarkEnd w:id="118"/>
      <w:bookmarkEnd w:id="119"/>
      <w:bookmarkEnd w:id="120"/>
      <w:bookmarkEnd w:id="121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состав структуры уровня ИВКЭ входят: УСПД, технические средства приёма-передачи данных (каналообразующая аппаратура).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ИВКЭ обеспечивает: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автоматический сбор результатов измерений и данных о состоянии СИ с ИИК;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интерфейс доступа к учётным и текущим параметрам потребления электрической энергии в точке учёта ИИК;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lastRenderedPageBreak/>
        <w:t>ведение «журнала событий»;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безопасность хранения учётных параметров электрической энергии и данных о состоянии СИ в архивах в соответствии с ГОСТ Р 52069.0-2013 и ГОСТ Р 51275-2006, и их передачу на уровень ИВК;</w:t>
      </w:r>
    </w:p>
    <w:p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возможность передачи информации в ИВК </w:t>
      </w:r>
      <w:r w:rsidRPr="009D4E51">
        <w:rPr>
          <w:rFonts w:asciiTheme="minorHAnsi" w:eastAsia="ArialMT" w:hAnsiTheme="minorHAnsi"/>
          <w:szCs w:val="26"/>
        </w:rPr>
        <w:t xml:space="preserve">ДЦ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>;</w:t>
      </w:r>
    </w:p>
    <w:p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предоставление доступа со стороны ИВК </w:t>
      </w:r>
      <w:r w:rsidRPr="009D4E51">
        <w:rPr>
          <w:rFonts w:asciiTheme="minorHAnsi" w:eastAsia="ArialMT" w:hAnsiTheme="minorHAnsi"/>
          <w:szCs w:val="26"/>
        </w:rPr>
        <w:t xml:space="preserve">ДЦ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9D4E51">
        <w:rPr>
          <w:rFonts w:asciiTheme="minorHAnsi" w:eastAsia="ArialMT" w:hAnsiTheme="minorHAnsi"/>
          <w:szCs w:val="26"/>
        </w:rPr>
        <w:t xml:space="preserve"> </w:t>
      </w:r>
      <w:r w:rsidRPr="00632059">
        <w:rPr>
          <w:rFonts w:asciiTheme="minorHAnsi" w:eastAsia="ArialMT" w:hAnsiTheme="minorHAnsi"/>
          <w:szCs w:val="26"/>
        </w:rPr>
        <w:t>к результатам измерений и к данным о состоянии СИ;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предоставление пользователям и эксплуатационному персоналу регламентированного доступа к данным;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диагностику работы технических средств;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аппаратную и программную защиту от несанкционированного изменения параметров и любого изменения данных.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Данные о расходе электрической энергии, поступающие в ИВК </w:t>
      </w:r>
      <w:r w:rsidRPr="009D4E51">
        <w:rPr>
          <w:rFonts w:asciiTheme="minorHAnsi" w:eastAsia="TimesNewRomanPSMT" w:hAnsiTheme="minorHAnsi"/>
        </w:rPr>
        <w:t xml:space="preserve">ДЦ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="000F070B" w:rsidRPr="00632059">
        <w:rPr>
          <w:rFonts w:asciiTheme="minorHAnsi" w:eastAsia="TimesNewRomanPSMT" w:hAnsiTheme="minorHAnsi"/>
        </w:rPr>
        <w:t xml:space="preserve"> </w:t>
      </w:r>
      <w:r w:rsidR="000F070B">
        <w:rPr>
          <w:rFonts w:asciiTheme="minorHAnsi" w:eastAsia="TimesNewRomanPSMT" w:hAnsiTheme="minorHAnsi"/>
        </w:rPr>
        <w:t>,</w:t>
      </w:r>
      <w:r w:rsidRPr="00632059">
        <w:rPr>
          <w:rFonts w:asciiTheme="minorHAnsi" w:eastAsia="TimesNewRomanPSMT" w:hAnsiTheme="minorHAnsi"/>
        </w:rPr>
        <w:t xml:space="preserve">собираются </w:t>
      </w:r>
      <w:r>
        <w:rPr>
          <w:rFonts w:asciiTheme="minorHAnsi" w:eastAsia="TimesNewRomanPSMT" w:hAnsiTheme="minorHAnsi"/>
        </w:rPr>
        <w:t xml:space="preserve">как </w:t>
      </w:r>
      <w:r w:rsidRPr="00632059">
        <w:rPr>
          <w:rFonts w:asciiTheme="minorHAnsi" w:eastAsia="TimesNewRomanPSMT" w:hAnsiTheme="minorHAnsi"/>
        </w:rPr>
        <w:t>непосредственно</w:t>
      </w:r>
      <w:r>
        <w:rPr>
          <w:rFonts w:asciiTheme="minorHAnsi" w:eastAsia="TimesNewRomanPSMT" w:hAnsiTheme="minorHAnsi"/>
        </w:rPr>
        <w:t xml:space="preserve"> со счётчиков э/э, так и</w:t>
      </w:r>
      <w:r w:rsidRPr="00632059">
        <w:rPr>
          <w:rFonts w:asciiTheme="minorHAnsi" w:eastAsia="TimesNewRomanPSMT" w:hAnsiTheme="minorHAnsi"/>
        </w:rPr>
        <w:t xml:space="preserve"> с уровня ИВКЭ (УСПД)</w:t>
      </w:r>
      <w:r>
        <w:rPr>
          <w:rFonts w:asciiTheme="minorHAnsi" w:eastAsia="TimesNewRomanPSMT" w:hAnsiTheme="minorHAnsi"/>
        </w:rPr>
        <w:t xml:space="preserve"> по выбору</w:t>
      </w:r>
      <w:r w:rsidRPr="00632059">
        <w:rPr>
          <w:rFonts w:asciiTheme="minorHAnsi" w:eastAsia="TimesNewRomanPSMT" w:hAnsiTheme="minorHAnsi"/>
        </w:rPr>
        <w:t>.</w:t>
      </w:r>
    </w:p>
    <w:p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  <w:lang w:val="ru-RU"/>
        </w:rPr>
      </w:pPr>
      <w:bookmarkStart w:id="122" w:name="_Toc465268714"/>
      <w:bookmarkStart w:id="123" w:name="_Toc19106514"/>
      <w:r w:rsidRPr="003708C9">
        <w:rPr>
          <w:rFonts w:cstheme="minorHAnsi"/>
          <w:lang w:val="ru-RU"/>
        </w:rPr>
        <w:t>Решение по выбору устройства сбора и передачи данных</w:t>
      </w:r>
      <w:bookmarkEnd w:id="122"/>
      <w:bookmarkEnd w:id="123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Учитывая требования ТЗ, характер объекта автоматизации, а также требования к структуре и функциям АИИС КУЭ/ТУЭ для сбора и передачи данных коммерческого и технического учёта электроэнергии и мощности на ММПС в качестве УСПД используется </w:t>
      </w:r>
      <w:r>
        <w:rPr>
          <w:rFonts w:asciiTheme="minorHAnsi" w:eastAsia="TimesNewRomanPSMT" w:hAnsiTheme="minorHAnsi"/>
        </w:rPr>
        <w:t>и</w:t>
      </w:r>
      <w:r w:rsidRPr="00124E90">
        <w:rPr>
          <w:rFonts w:asciiTheme="minorHAnsi" w:eastAsia="TimesNewRomanPSMT" w:hAnsiTheme="minorHAnsi"/>
        </w:rPr>
        <w:t>нтеллектуальный контроллер SM160-02</w:t>
      </w:r>
      <w:r w:rsidRPr="00632059">
        <w:rPr>
          <w:rFonts w:asciiTheme="minorHAnsi" w:eastAsia="TimesNewRomanPSMT" w:hAnsiTheme="minorHAnsi"/>
        </w:rPr>
        <w:t xml:space="preserve">, производства </w:t>
      </w:r>
      <w:r w:rsidRPr="00124E90">
        <w:rPr>
          <w:rFonts w:asciiTheme="minorHAnsi" w:eastAsia="TimesNewRomanPSMT" w:hAnsiTheme="minorHAnsi"/>
        </w:rPr>
        <w:t>АО ГК «Системы и Технологии»,</w:t>
      </w:r>
      <w:r w:rsidRPr="00632059">
        <w:rPr>
          <w:rFonts w:asciiTheme="minorHAnsi" w:eastAsia="TimesNewRomanPSMT" w:hAnsiTheme="minorHAnsi"/>
        </w:rPr>
        <w:t xml:space="preserve"> г. </w:t>
      </w:r>
      <w:r>
        <w:rPr>
          <w:rFonts w:asciiTheme="minorHAnsi" w:eastAsia="TimesNewRomanPSMT" w:hAnsiTheme="minorHAnsi"/>
        </w:rPr>
        <w:t>Владимир</w:t>
      </w:r>
      <w:r w:rsidRPr="00632059">
        <w:rPr>
          <w:rFonts w:asciiTheme="minorHAnsi" w:eastAsia="TimesNewRomanPSMT" w:hAnsiTheme="minorHAnsi"/>
        </w:rPr>
        <w:t>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УСПД в комплексе с ПО </w:t>
      </w:r>
      <w:proofErr w:type="spellStart"/>
      <w:r w:rsidRPr="00632059">
        <w:rPr>
          <w:rFonts w:asciiTheme="minorHAnsi" w:eastAsia="TimesNewRomanPSMT" w:hAnsiTheme="minorHAnsi"/>
        </w:rPr>
        <w:t>метрологически</w:t>
      </w:r>
      <w:proofErr w:type="spellEnd"/>
      <w:r w:rsidRPr="00632059">
        <w:rPr>
          <w:rFonts w:asciiTheme="minorHAnsi" w:eastAsia="TimesNewRomanPSMT" w:hAnsiTheme="minorHAnsi"/>
        </w:rPr>
        <w:t xml:space="preserve"> аттестован для применения в коммерческих расчётах, и включены в Государственный реестр средств измерений РФ, а также УСПД имеет действующее свидетельство о поверке.</w:t>
      </w:r>
    </w:p>
    <w:p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</w:rPr>
      </w:pPr>
      <w:bookmarkStart w:id="124" w:name="_Toc465268715"/>
      <w:bookmarkStart w:id="125" w:name="_Toc19106515"/>
      <w:proofErr w:type="spellStart"/>
      <w:r w:rsidRPr="003708C9">
        <w:rPr>
          <w:rFonts w:cstheme="minorHAnsi"/>
        </w:rPr>
        <w:t>Решения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по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выбору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коммуникационного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оборудования</w:t>
      </w:r>
      <w:bookmarkEnd w:id="124"/>
      <w:bookmarkEnd w:id="125"/>
      <w:proofErr w:type="spellEnd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соответствии с ТЗ на разработку системы АИИС КУЭ/ТУЭ проектом предусмотрено установка коммуникационного оборудования сертифицированного Министерством Связи РФ в соответствии с Федеральным законом «О связи» (№ 126-ФЗ от 07.07.2003 г.).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состав ИВКЭ входят связующие элементы, представляющие собой каналообразующую аппаратуру:</w:t>
      </w:r>
    </w:p>
    <w:p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124E90">
        <w:rPr>
          <w:rFonts w:asciiTheme="minorHAnsi" w:eastAsia="ArialMT" w:hAnsiTheme="minorHAnsi"/>
          <w:szCs w:val="26"/>
        </w:rPr>
        <w:t>Встроенный в контроллер SM160-02</w:t>
      </w:r>
      <w:r>
        <w:rPr>
          <w:rFonts w:asciiTheme="minorHAnsi" w:eastAsia="ArialMT" w:hAnsiTheme="minorHAnsi"/>
          <w:szCs w:val="26"/>
        </w:rPr>
        <w:t xml:space="preserve"> модуль </w:t>
      </w:r>
      <w:r w:rsidRPr="00124E90">
        <w:rPr>
          <w:rFonts w:asciiTheme="minorHAnsi" w:eastAsia="ArialMT" w:hAnsiTheme="minorHAnsi"/>
          <w:szCs w:val="26"/>
        </w:rPr>
        <w:t xml:space="preserve">GSM/GPRS/3G </w:t>
      </w:r>
      <w:r w:rsidRPr="00632059">
        <w:rPr>
          <w:rFonts w:asciiTheme="minorHAnsi" w:eastAsia="ArialMT" w:hAnsiTheme="minorHAnsi"/>
          <w:szCs w:val="26"/>
        </w:rPr>
        <w:t xml:space="preserve">(для реализации резервного канала связи между ИВКЭ АИИС КУЭ/ТУЭ и ИВК </w:t>
      </w:r>
      <w:r w:rsidRPr="00E87778">
        <w:rPr>
          <w:rFonts w:asciiTheme="minorHAnsi" w:eastAsia="ArialMT" w:hAnsiTheme="minorHAnsi"/>
          <w:szCs w:val="26"/>
        </w:rPr>
        <w:t>ДЦ ООО «</w:t>
      </w:r>
      <w:proofErr w:type="spellStart"/>
      <w:r w:rsidRPr="00E87778">
        <w:rPr>
          <w:rFonts w:asciiTheme="minorHAnsi" w:eastAsia="ArialMT" w:hAnsiTheme="minorHAnsi"/>
          <w:szCs w:val="26"/>
        </w:rPr>
        <w:t>Сладковско</w:t>
      </w:r>
      <w:proofErr w:type="spellEnd"/>
      <w:r w:rsidRPr="00E87778">
        <w:rPr>
          <w:rFonts w:asciiTheme="minorHAnsi" w:eastAsia="ArialMT" w:hAnsiTheme="minorHAnsi"/>
          <w:szCs w:val="26"/>
        </w:rPr>
        <w:t>-Заречное»</w:t>
      </w:r>
      <w:r>
        <w:rPr>
          <w:rFonts w:asciiTheme="minorHAnsi" w:eastAsia="ArialMT" w:hAnsiTheme="minorHAnsi"/>
          <w:szCs w:val="26"/>
        </w:rPr>
        <w:t xml:space="preserve"> через сеть сотовой связи</w:t>
      </w:r>
      <w:r w:rsidRPr="00632059">
        <w:rPr>
          <w:rFonts w:asciiTheme="minorHAnsi" w:eastAsia="ArialMT" w:hAnsiTheme="minorHAnsi"/>
          <w:szCs w:val="26"/>
        </w:rPr>
        <w:t>).</w:t>
      </w:r>
    </w:p>
    <w:p w:rsidR="00F62563" w:rsidRPr="00632059" w:rsidRDefault="00F62563" w:rsidP="00F62563">
      <w:pPr>
        <w:ind w:left="851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Коммуникационное оборудование уровня ИВКЭ обеспечивает:</w:t>
      </w:r>
    </w:p>
    <w:p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возможность настраивания параметров </w:t>
      </w:r>
      <w:r w:rsidRPr="00E87778">
        <w:rPr>
          <w:rFonts w:asciiTheme="minorHAnsi" w:eastAsia="ArialMT" w:hAnsiTheme="minorHAnsi"/>
          <w:szCs w:val="26"/>
        </w:rPr>
        <w:t>модул</w:t>
      </w:r>
      <w:r>
        <w:rPr>
          <w:rFonts w:asciiTheme="minorHAnsi" w:eastAsia="ArialMT" w:hAnsiTheme="minorHAnsi"/>
          <w:szCs w:val="26"/>
        </w:rPr>
        <w:t>я</w:t>
      </w:r>
      <w:r w:rsidRPr="00E87778">
        <w:rPr>
          <w:rFonts w:asciiTheme="minorHAnsi" w:eastAsia="ArialMT" w:hAnsiTheme="minorHAnsi"/>
          <w:szCs w:val="26"/>
        </w:rPr>
        <w:t xml:space="preserve"> GSM/GPRS/3G </w:t>
      </w:r>
      <w:r w:rsidRPr="00632059">
        <w:rPr>
          <w:rFonts w:asciiTheme="minorHAnsi" w:eastAsia="ArialMT" w:hAnsiTheme="minorHAnsi"/>
          <w:szCs w:val="26"/>
        </w:rPr>
        <w:t>на конкретные условия эксплуатации;</w:t>
      </w:r>
    </w:p>
    <w:p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сопряжение каналообразующей аппаратуры: </w:t>
      </w:r>
      <w:r w:rsidRPr="00E87778">
        <w:rPr>
          <w:rFonts w:asciiTheme="minorHAnsi" w:eastAsia="ArialMT" w:hAnsiTheme="minorHAnsi"/>
          <w:szCs w:val="26"/>
        </w:rPr>
        <w:t xml:space="preserve">модуль GSM/GPRS/3G </w:t>
      </w:r>
      <w:r w:rsidRPr="00632059">
        <w:rPr>
          <w:rFonts w:asciiTheme="minorHAnsi" w:eastAsia="ArialMT" w:hAnsiTheme="minorHAnsi"/>
          <w:szCs w:val="26"/>
        </w:rPr>
        <w:t>с уровнем ИВК;</w:t>
      </w:r>
    </w:p>
    <w:p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информационное взаимодействие АИИС КУЭ/ТУЭ с ИВК </w:t>
      </w:r>
      <w:r w:rsidRPr="00E87778">
        <w:rPr>
          <w:rFonts w:asciiTheme="minorHAnsi" w:eastAsia="ArialMT" w:hAnsiTheme="minorHAnsi"/>
          <w:szCs w:val="26"/>
        </w:rPr>
        <w:t xml:space="preserve">ДЦ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>;</w:t>
      </w:r>
    </w:p>
    <w:p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контроль функционирования каналов связи.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Коммуникационное оборудование устанавливается в шкаф</w:t>
      </w:r>
      <w:r>
        <w:rPr>
          <w:rFonts w:asciiTheme="minorHAnsi" w:eastAsia="TimesNewRomanPSMT" w:hAnsiTheme="minorHAnsi"/>
        </w:rPr>
        <w:t>ах</w:t>
      </w:r>
      <w:r w:rsidRPr="00632059">
        <w:rPr>
          <w:rFonts w:asciiTheme="minorHAnsi" w:eastAsia="TimesNewRomanPSMT" w:hAnsiTheme="minorHAnsi"/>
        </w:rPr>
        <w:t xml:space="preserve"> учёта электроэнергии «</w:t>
      </w:r>
      <w:r>
        <w:rPr>
          <w:rFonts w:asciiTheme="minorHAnsi" w:eastAsia="TimesNewRomanPSMT" w:hAnsiTheme="minorHAnsi"/>
        </w:rPr>
        <w:t>АИИС КУЭ1</w:t>
      </w:r>
      <w:r w:rsidRPr="00632059">
        <w:rPr>
          <w:rFonts w:asciiTheme="minorHAnsi" w:eastAsia="TimesNewRomanPSMT" w:hAnsiTheme="minorHAnsi"/>
        </w:rPr>
        <w:t xml:space="preserve">» </w:t>
      </w:r>
      <w:r>
        <w:rPr>
          <w:rFonts w:asciiTheme="minorHAnsi" w:eastAsia="TimesNewRomanPSMT" w:hAnsiTheme="minorHAnsi"/>
        </w:rPr>
        <w:t xml:space="preserve">и </w:t>
      </w:r>
      <w:r w:rsidRPr="00632059">
        <w:rPr>
          <w:rFonts w:asciiTheme="minorHAnsi" w:eastAsia="TimesNewRomanPSMT" w:hAnsiTheme="minorHAnsi"/>
        </w:rPr>
        <w:t>«</w:t>
      </w:r>
      <w:r>
        <w:rPr>
          <w:rFonts w:asciiTheme="minorHAnsi" w:eastAsia="TimesNewRomanPSMT" w:hAnsiTheme="minorHAnsi"/>
        </w:rPr>
        <w:t>АИИС КУЭ2</w:t>
      </w:r>
      <w:r w:rsidRPr="00632059">
        <w:rPr>
          <w:rFonts w:asciiTheme="minorHAnsi" w:eastAsia="TimesNewRomanPSMT" w:hAnsiTheme="minorHAnsi"/>
        </w:rPr>
        <w:t>» совместно с УСПД и ИБП.</w:t>
      </w:r>
    </w:p>
    <w:p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</w:rPr>
      </w:pPr>
      <w:bookmarkStart w:id="126" w:name="_Toc465268716"/>
      <w:bookmarkStart w:id="127" w:name="_Toc19106516"/>
      <w:proofErr w:type="spellStart"/>
      <w:r w:rsidRPr="003708C9">
        <w:rPr>
          <w:rFonts w:cstheme="minorHAnsi"/>
        </w:rPr>
        <w:t>Решения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по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организации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синхронизации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времени</w:t>
      </w:r>
      <w:bookmarkEnd w:id="126"/>
      <w:bookmarkEnd w:id="127"/>
      <w:proofErr w:type="spellEnd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Система обеспечения единого времени СОЕВ выполняет законченную функцию измерений времени, имеет нормированные метрологические характеристики и обеспечивает синхронизацию времени уровней ИВКЭ и ИИК с точностью не хуже ± 5,0 с в сутки, в соответствии с п. 2.12 Приложения 11.1.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lastRenderedPageBreak/>
        <w:t>Синхронизация времени счётчиков электрической энергии производится от эталона точного астрономического времени, в качестве которого выступает ГЛОНАС/GPS.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УССВ АИИС КУЭ/ТУЭ реализовано на базе </w:t>
      </w:r>
      <w:r>
        <w:rPr>
          <w:rFonts w:asciiTheme="minorHAnsi" w:eastAsia="TimesNewRomanPSMT" w:hAnsiTheme="minorHAnsi"/>
        </w:rPr>
        <w:t>и</w:t>
      </w:r>
      <w:r w:rsidRPr="00E87778">
        <w:rPr>
          <w:rFonts w:asciiTheme="minorHAnsi" w:eastAsia="TimesNewRomanPSMT" w:hAnsiTheme="minorHAnsi"/>
        </w:rPr>
        <w:t>нтеллектуальн</w:t>
      </w:r>
      <w:r>
        <w:rPr>
          <w:rFonts w:asciiTheme="minorHAnsi" w:eastAsia="TimesNewRomanPSMT" w:hAnsiTheme="minorHAnsi"/>
        </w:rPr>
        <w:t>ого</w:t>
      </w:r>
      <w:r w:rsidRPr="00E87778">
        <w:rPr>
          <w:rFonts w:asciiTheme="minorHAnsi" w:eastAsia="TimesNewRomanPSMT" w:hAnsiTheme="minorHAnsi"/>
        </w:rPr>
        <w:t xml:space="preserve"> контроллер</w:t>
      </w:r>
      <w:r>
        <w:rPr>
          <w:rFonts w:asciiTheme="minorHAnsi" w:eastAsia="TimesNewRomanPSMT" w:hAnsiTheme="minorHAnsi"/>
        </w:rPr>
        <w:t>а</w:t>
      </w:r>
      <w:r w:rsidRPr="00E87778">
        <w:rPr>
          <w:rFonts w:asciiTheme="minorHAnsi" w:eastAsia="TimesNewRomanPSMT" w:hAnsiTheme="minorHAnsi"/>
        </w:rPr>
        <w:t xml:space="preserve"> SM160-02</w:t>
      </w:r>
      <w:r w:rsidRPr="00632059">
        <w:rPr>
          <w:rFonts w:asciiTheme="minorHAnsi" w:eastAsia="TimesNewRomanPSMT" w:hAnsiTheme="minorHAnsi"/>
        </w:rPr>
        <w:t xml:space="preserve"> и антенны ГЛОНАС/GPS.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Антенна ГЛОНАС/GPS устанавливается на наружной стене здания ММПС и обеспечивают уверенный приём сигналов от спутников ГЛОНАС/GPS.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От УСПД «</w:t>
      </w:r>
      <w:r w:rsidRPr="00E87778">
        <w:rPr>
          <w:rFonts w:asciiTheme="minorHAnsi" w:eastAsia="TimesNewRomanPSMT" w:hAnsiTheme="minorHAnsi"/>
        </w:rPr>
        <w:t>SM160-02</w:t>
      </w:r>
      <w:r w:rsidRPr="00632059">
        <w:rPr>
          <w:rFonts w:asciiTheme="minorHAnsi" w:eastAsia="TimesNewRomanPSMT" w:hAnsiTheme="minorHAnsi"/>
        </w:rPr>
        <w:t>» корректируются его внутренние часы, а от них внутренние часы счётчиков энергии сери</w:t>
      </w:r>
      <w:r>
        <w:rPr>
          <w:rFonts w:asciiTheme="minorHAnsi" w:eastAsia="TimesNewRomanPSMT" w:hAnsiTheme="minorHAnsi"/>
        </w:rPr>
        <w:t>и</w:t>
      </w:r>
      <w:r w:rsidRPr="00632059">
        <w:rPr>
          <w:rFonts w:asciiTheme="minorHAnsi" w:eastAsia="TimesNewRomanPSMT" w:hAnsiTheme="minorHAnsi"/>
        </w:rPr>
        <w:t xml:space="preserve"> СЭТ-4ТМ.03М уровня ИИК.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Счётчики электрической энергии подключены по цифровым интерфейсам RS-485 к УСПД. Синхронизация времени счётчиков электрической энергии производится один раз в 30 минут при обнаружении рассогласования времени более чем ± 2 с (устанавливается при </w:t>
      </w:r>
      <w:proofErr w:type="spellStart"/>
      <w:r w:rsidRPr="00632059">
        <w:rPr>
          <w:rFonts w:asciiTheme="minorHAnsi" w:eastAsia="TimesNewRomanPSMT" w:hAnsiTheme="minorHAnsi"/>
        </w:rPr>
        <w:t>параметрировании</w:t>
      </w:r>
      <w:proofErr w:type="spellEnd"/>
      <w:r w:rsidRPr="00632059">
        <w:rPr>
          <w:rFonts w:asciiTheme="minorHAnsi" w:eastAsia="TimesNewRomanPSMT" w:hAnsiTheme="minorHAnsi"/>
        </w:rPr>
        <w:t>).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При длительном нарушении канала связи между ИИК и ИВКЭ, системное время в счётчиках электрической энергии должно корректироваться специалистами, осуществляющими сервисное обслуживание АИИС КУЭ/ТУЭ, с помощью мобильного АРМ и устройство сопряжения оптическое УСО-2 (USB).</w:t>
      </w:r>
    </w:p>
    <w:p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28" w:name="_Toc525030534"/>
      <w:bookmarkStart w:id="129" w:name="_Toc5956017"/>
      <w:bookmarkStart w:id="130" w:name="_Toc19106517"/>
      <w:r w:rsidRPr="003708C9">
        <w:rPr>
          <w:rFonts w:cstheme="minorHAnsi"/>
          <w:lang w:val="ru-RU"/>
        </w:rPr>
        <w:t>Электропитание оборудования системы АИИС КУЭ/ТУЭ</w:t>
      </w:r>
      <w:bookmarkEnd w:id="128"/>
      <w:bookmarkEnd w:id="129"/>
      <w:bookmarkEnd w:id="130"/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Основное электропитание системы АИИС КУЭ/ТУЭ ММПС осуществляется переменным током напряжением 220 В от </w:t>
      </w:r>
      <w:r w:rsidRPr="00632059">
        <w:rPr>
          <w:rFonts w:asciiTheme="minorHAnsi" w:eastAsia="TimesNewRomanPSMT" w:hAnsiTheme="minorHAnsi"/>
          <w:lang w:val="en-US"/>
        </w:rPr>
        <w:t>I</w:t>
      </w:r>
      <w:r w:rsidRPr="00632059">
        <w:rPr>
          <w:rFonts w:asciiTheme="minorHAnsi" w:eastAsia="TimesNewRomanPSMT" w:hAnsiTheme="minorHAnsi"/>
        </w:rPr>
        <w:t xml:space="preserve">-ой и </w:t>
      </w:r>
      <w:r w:rsidRPr="00632059">
        <w:rPr>
          <w:rFonts w:asciiTheme="minorHAnsi" w:eastAsia="TimesNewRomanPSMT" w:hAnsiTheme="minorHAnsi"/>
          <w:lang w:val="en-US"/>
        </w:rPr>
        <w:t>II</w:t>
      </w:r>
      <w:r w:rsidRPr="00632059">
        <w:rPr>
          <w:rFonts w:asciiTheme="minorHAnsi" w:eastAsia="TimesNewRomanPSMT" w:hAnsiTheme="minorHAnsi"/>
        </w:rPr>
        <w:t>-ой секций шин щита питания собственных нужд подстанции (ЩСН-0,4 кВ) по двум кабельным линиям через АВР, установленному в шкафу ШУ в блок-модуле НН в помещении ОПУ.</w:t>
      </w:r>
    </w:p>
    <w:p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Для резервирования электропитания системы АИИС КУЭ/ТУЭ ММПС предусмотрен </w:t>
      </w:r>
      <w:r>
        <w:rPr>
          <w:rFonts w:asciiTheme="minorHAnsi" w:eastAsia="TimesNewRomanPSMT" w:hAnsiTheme="minorHAnsi"/>
        </w:rPr>
        <w:t>источник бесперебойного</w:t>
      </w:r>
      <w:r w:rsidRPr="00632059">
        <w:rPr>
          <w:rFonts w:asciiTheme="minorHAnsi" w:eastAsia="TimesNewRomanPSMT" w:hAnsiTheme="minorHAnsi"/>
        </w:rPr>
        <w:t xml:space="preserve"> питания</w:t>
      </w:r>
      <w:r>
        <w:rPr>
          <w:rFonts w:asciiTheme="minorHAnsi" w:eastAsia="TimesNewRomanPSMT" w:hAnsiTheme="minorHAnsi"/>
        </w:rPr>
        <w:t xml:space="preserve"> (ИБП)</w:t>
      </w:r>
      <w:r w:rsidRPr="00632059">
        <w:rPr>
          <w:rFonts w:asciiTheme="minorHAnsi" w:eastAsia="TimesNewRomanPSMT" w:hAnsiTheme="minorHAnsi"/>
        </w:rPr>
        <w:t xml:space="preserve"> с временем автономной работы не менее 2 ч.</w:t>
      </w:r>
    </w:p>
    <w:p w:rsidR="00042FE2" w:rsidRPr="00F62563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соответствии с ТЗ предусматривается резервное питание счётчиков электроэнергии</w:t>
      </w:r>
      <w:r w:rsidRPr="00632059">
        <w:t xml:space="preserve"> </w:t>
      </w:r>
      <w:r w:rsidRPr="00632059">
        <w:rPr>
          <w:rFonts w:asciiTheme="minorHAnsi" w:eastAsia="TimesNewRomanPSMT" w:hAnsiTheme="minorHAnsi"/>
        </w:rPr>
        <w:t>серий СЭТ-4ТМ.03М</w:t>
      </w:r>
      <w:r>
        <w:rPr>
          <w:rFonts w:asciiTheme="minorHAnsi" w:eastAsia="TimesNewRomanPSMT" w:hAnsiTheme="minorHAnsi"/>
        </w:rPr>
        <w:t xml:space="preserve"> от ИБП</w:t>
      </w:r>
      <w:r w:rsidRPr="00632059">
        <w:rPr>
          <w:rFonts w:asciiTheme="minorHAnsi" w:eastAsia="TimesNewRomanPSMT" w:hAnsiTheme="minorHAnsi"/>
        </w:rPr>
        <w:t>.</w:t>
      </w:r>
    </w:p>
    <w:p w:rsidR="00B961CD" w:rsidRPr="00B961CD" w:rsidRDefault="00042FE2" w:rsidP="00B961CD">
      <w:pPr>
        <w:pStyle w:val="a7"/>
        <w:rPr>
          <w:lang w:val="ru-RU"/>
        </w:rPr>
      </w:pPr>
      <w:bookmarkStart w:id="131" w:name="_Toc19106518"/>
      <w:r>
        <w:rPr>
          <w:caps/>
          <w:lang w:val="ru-RU"/>
        </w:rPr>
        <w:t>К</w:t>
      </w:r>
      <w:r w:rsidR="00B961CD" w:rsidRPr="0033407E">
        <w:rPr>
          <w:caps/>
          <w:lang w:val="ru-RU"/>
        </w:rPr>
        <w:t>омпоновочные решения на территории объекта</w:t>
      </w:r>
      <w:bookmarkEnd w:id="87"/>
      <w:bookmarkEnd w:id="88"/>
      <w:bookmarkEnd w:id="131"/>
    </w:p>
    <w:p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Размещение модуля ММПС на территории объекта требует в каждом конкретном случае проектных изысканий и представляет собой решение следующих задач:</w:t>
      </w:r>
    </w:p>
    <w:p w:rsidR="00B961CD" w:rsidRPr="00B961CD" w:rsidRDefault="00B961CD" w:rsidP="00006CFA">
      <w:pPr>
        <w:numPr>
          <w:ilvl w:val="0"/>
          <w:numId w:val="23"/>
        </w:numPr>
        <w:spacing w:after="60"/>
        <w:ind w:right="255"/>
        <w:contextualSpacing/>
        <w:jc w:val="both"/>
        <w:rPr>
          <w:rFonts w:asciiTheme="minorHAnsi" w:hAnsiTheme="minorHAnsi"/>
          <w:color w:val="000000"/>
          <w:szCs w:val="22"/>
        </w:rPr>
      </w:pPr>
      <w:r w:rsidRPr="00B961CD">
        <w:rPr>
          <w:rFonts w:asciiTheme="minorHAnsi" w:hAnsiTheme="minorHAnsi"/>
          <w:color w:val="000000"/>
          <w:szCs w:val="22"/>
          <w:lang w:eastAsia="en-US"/>
        </w:rPr>
        <w:t>организация на территории объекта площадки, для установки на ней модуля ММПС. Также должна быть предусмотрена возможность подъезда к модулю ММПС пожарной техники для пожаротушения.</w:t>
      </w:r>
    </w:p>
    <w:p w:rsidR="00B961CD" w:rsidRPr="00B961CD" w:rsidRDefault="00B961CD" w:rsidP="00006CFA">
      <w:pPr>
        <w:numPr>
          <w:ilvl w:val="0"/>
          <w:numId w:val="23"/>
        </w:numPr>
        <w:spacing w:after="60"/>
        <w:ind w:right="255"/>
        <w:contextualSpacing/>
        <w:jc w:val="both"/>
        <w:rPr>
          <w:rFonts w:asciiTheme="minorHAnsi" w:hAnsiTheme="minorHAnsi"/>
          <w:color w:val="000000"/>
          <w:szCs w:val="22"/>
        </w:rPr>
      </w:pPr>
      <w:r w:rsidRPr="00B961CD">
        <w:rPr>
          <w:rFonts w:asciiTheme="minorHAnsi" w:hAnsiTheme="minorHAnsi"/>
          <w:color w:val="000000"/>
          <w:szCs w:val="22"/>
        </w:rPr>
        <w:t xml:space="preserve">размещение модуля ММПС, с учётом возможности организации контура заземления вокруг модулей. </w:t>
      </w:r>
    </w:p>
    <w:p w:rsidR="00B961CD" w:rsidRPr="00B961CD" w:rsidRDefault="00B961CD" w:rsidP="00006CFA">
      <w:pPr>
        <w:numPr>
          <w:ilvl w:val="0"/>
          <w:numId w:val="23"/>
        </w:numPr>
        <w:spacing w:after="60"/>
        <w:ind w:right="255"/>
        <w:contextualSpacing/>
        <w:jc w:val="both"/>
        <w:rPr>
          <w:rFonts w:asciiTheme="minorHAnsi" w:hAnsiTheme="minorHAnsi"/>
          <w:color w:val="000000"/>
          <w:szCs w:val="22"/>
        </w:rPr>
      </w:pPr>
      <w:r w:rsidRPr="00B961CD">
        <w:rPr>
          <w:rFonts w:asciiTheme="minorHAnsi" w:hAnsiTheme="minorHAnsi"/>
          <w:color w:val="000000"/>
          <w:szCs w:val="22"/>
        </w:rPr>
        <w:t>организация контура заземления вокруг места расположения модулей на площадке;</w:t>
      </w:r>
    </w:p>
    <w:p w:rsidR="00B961CD" w:rsidRPr="00B961CD" w:rsidRDefault="00B961CD" w:rsidP="00006CFA">
      <w:pPr>
        <w:numPr>
          <w:ilvl w:val="0"/>
          <w:numId w:val="23"/>
        </w:numPr>
        <w:spacing w:after="60"/>
        <w:ind w:right="255"/>
        <w:contextualSpacing/>
        <w:jc w:val="both"/>
        <w:rPr>
          <w:rFonts w:asciiTheme="minorHAnsi" w:hAnsiTheme="minorHAnsi"/>
          <w:color w:val="000000"/>
          <w:szCs w:val="22"/>
        </w:rPr>
      </w:pPr>
      <w:r w:rsidRPr="00B961CD">
        <w:rPr>
          <w:rFonts w:asciiTheme="minorHAnsi" w:hAnsiTheme="minorHAnsi"/>
          <w:color w:val="000000"/>
          <w:szCs w:val="22"/>
        </w:rPr>
        <w:t>организация канализации кабельных линий 10 кВ, отходящих к потребителю.</w:t>
      </w:r>
    </w:p>
    <w:p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 xml:space="preserve">При </w:t>
      </w:r>
      <w:r w:rsidR="00287182" w:rsidRPr="00B961CD">
        <w:rPr>
          <w:rFonts w:asciiTheme="minorHAnsi" w:hAnsiTheme="minorHAnsi" w:cs="Arial"/>
          <w:lang w:eastAsia="en-US"/>
        </w:rPr>
        <w:t>компоновки</w:t>
      </w:r>
      <w:r w:rsidRPr="00B961CD">
        <w:rPr>
          <w:rFonts w:asciiTheme="minorHAnsi" w:hAnsiTheme="minorHAnsi" w:cs="Arial"/>
          <w:lang w:eastAsia="en-US"/>
        </w:rPr>
        <w:t xml:space="preserve"> модулей на территории объекта следует исходить из того, что минимальное расстояние между модулем и любым зданием, с учётом размещения между ними кабельного лотка шириной 1,5 метра составит 9 метров.</w:t>
      </w:r>
    </w:p>
    <w:p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Системы ОП</w:t>
      </w:r>
      <w:r w:rsidR="00C41159">
        <w:rPr>
          <w:rFonts w:asciiTheme="minorHAnsi" w:hAnsiTheme="minorHAnsi" w:cs="Arial"/>
          <w:lang w:eastAsia="en-US"/>
        </w:rPr>
        <w:t>УХЛ1</w:t>
      </w:r>
      <w:r w:rsidRPr="00B961CD">
        <w:rPr>
          <w:rFonts w:asciiTheme="minorHAnsi" w:hAnsiTheme="minorHAnsi" w:cs="Arial"/>
          <w:lang w:eastAsia="en-US"/>
        </w:rPr>
        <w:t xml:space="preserve"> и ОПУ</w:t>
      </w:r>
      <w:r>
        <w:rPr>
          <w:rFonts w:asciiTheme="minorHAnsi" w:hAnsiTheme="minorHAnsi" w:cs="Arial"/>
          <w:lang w:eastAsia="en-US"/>
        </w:rPr>
        <w:t>2 при построении ПС по схеме №110</w:t>
      </w:r>
      <w:r w:rsidRPr="00B961CD">
        <w:rPr>
          <w:rFonts w:asciiTheme="minorHAnsi" w:hAnsiTheme="minorHAnsi" w:cs="Arial"/>
          <w:lang w:eastAsia="en-US"/>
        </w:rPr>
        <w:t>-4Н, синхронизированы между собой по управлению элементами ММПС, сигнализации, системам собственных нужд и постоянного оперативного тока.</w:t>
      </w:r>
    </w:p>
    <w:p w:rsidR="00892F2F" w:rsidRPr="00892F2F" w:rsidRDefault="00B961CD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Управление ПС может производится из одного предварительно подготовленного ОПУ, всеми 4-мя модулями. Изменение режимов работы ОПУ осуществляется штатными средствами, установленными в ММПС, с минимальным количеством изменений в шкафах управления.</w:t>
      </w:r>
    </w:p>
    <w:p w:rsidR="00D862BC" w:rsidRDefault="00D45971" w:rsidP="005D5478">
      <w:pPr>
        <w:pStyle w:val="a7"/>
        <w:rPr>
          <w:caps/>
          <w:lang w:val="ru-RU"/>
        </w:rPr>
      </w:pPr>
      <w:bookmarkStart w:id="132" w:name="_Toc19106519"/>
      <w:r>
        <w:rPr>
          <w:caps/>
          <w:lang w:val="ru-RU"/>
        </w:rPr>
        <w:lastRenderedPageBreak/>
        <w:t>Требования безопас</w:t>
      </w:r>
      <w:r w:rsidR="00D862BC">
        <w:rPr>
          <w:caps/>
          <w:lang w:val="ru-RU"/>
        </w:rPr>
        <w:t>ности</w:t>
      </w:r>
      <w:bookmarkEnd w:id="132"/>
    </w:p>
    <w:p w:rsidR="00D45971" w:rsidRDefault="00D862BC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D45971">
        <w:rPr>
          <w:rFonts w:asciiTheme="minorHAnsi" w:hAnsiTheme="minorHAnsi" w:cs="Arial"/>
          <w:lang w:eastAsia="en-US"/>
        </w:rPr>
        <w:t xml:space="preserve">Все </w:t>
      </w:r>
      <w:proofErr w:type="spellStart"/>
      <w:r w:rsidRPr="00D45971">
        <w:rPr>
          <w:rFonts w:asciiTheme="minorHAnsi" w:hAnsiTheme="minorHAnsi" w:cs="Arial"/>
          <w:lang w:eastAsia="en-US"/>
        </w:rPr>
        <w:t>токоведущии</w:t>
      </w:r>
      <w:proofErr w:type="spellEnd"/>
      <w:r w:rsidRPr="00D45971">
        <w:rPr>
          <w:rFonts w:asciiTheme="minorHAnsi" w:hAnsiTheme="minorHAnsi" w:cs="Arial"/>
          <w:lang w:eastAsia="en-US"/>
        </w:rPr>
        <w:t xml:space="preserve"> части ММПС изолированы или размещены в оболочке</w:t>
      </w:r>
      <w:r w:rsidR="00D45971" w:rsidRPr="00D45971">
        <w:rPr>
          <w:rFonts w:asciiTheme="minorHAnsi" w:hAnsiTheme="minorHAnsi" w:cs="Arial"/>
          <w:lang w:eastAsia="en-US"/>
        </w:rPr>
        <w:t>, а также находятся в недоступных для персонала местах в соответствии с действующими нормами.</w:t>
      </w:r>
      <w:r w:rsidR="00D45971">
        <w:rPr>
          <w:rFonts w:asciiTheme="minorHAnsi" w:hAnsiTheme="minorHAnsi" w:cs="Arial"/>
          <w:lang w:eastAsia="en-US"/>
        </w:rPr>
        <w:t xml:space="preserve"> Все элементы и составные части ММПС в отношении безопасности соответствуют «Правилам эксплуатации электрических станций и сетей РФ» и другим действующим нормативным документам.</w:t>
      </w:r>
    </w:p>
    <w:p w:rsidR="00D45971" w:rsidRDefault="00D45971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Температура нагрева поверхности внешних оболочек шкафов ММПС, установленных внутри кожухов не превышает 70</w:t>
      </w:r>
      <w:r w:rsidR="00EA14CC">
        <w:rPr>
          <w:rFonts w:asciiTheme="minorHAnsi" w:hAnsiTheme="minorHAnsi" w:cs="Arial"/>
          <w:lang w:eastAsia="en-US"/>
        </w:rPr>
        <w:t xml:space="preserve"> </w:t>
      </w:r>
      <w:r w:rsidRPr="00D45971">
        <w:rPr>
          <w:rFonts w:asciiTheme="minorHAnsi" w:hAnsiTheme="minorHAnsi" w:cs="Arial"/>
          <w:vertAlign w:val="superscript"/>
          <w:lang w:eastAsia="en-US"/>
        </w:rPr>
        <w:t>0</w:t>
      </w:r>
      <w:r>
        <w:rPr>
          <w:rFonts w:asciiTheme="minorHAnsi" w:hAnsiTheme="minorHAnsi" w:cs="Arial"/>
          <w:lang w:eastAsia="en-US"/>
        </w:rPr>
        <w:t>С.</w:t>
      </w:r>
    </w:p>
    <w:p w:rsidR="00D45971" w:rsidRDefault="00D45971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Температура внутри шкафов РЗА не превышает в летнее время 45</w:t>
      </w:r>
      <w:r w:rsidR="00EA14CC">
        <w:rPr>
          <w:rFonts w:asciiTheme="minorHAnsi" w:hAnsiTheme="minorHAnsi" w:cs="Arial"/>
          <w:lang w:eastAsia="en-US"/>
        </w:rPr>
        <w:t xml:space="preserve"> </w:t>
      </w:r>
      <w:r w:rsidRPr="00D45971">
        <w:rPr>
          <w:rFonts w:asciiTheme="minorHAnsi" w:hAnsiTheme="minorHAnsi" w:cs="Arial"/>
          <w:vertAlign w:val="superscript"/>
          <w:lang w:eastAsia="en-US"/>
        </w:rPr>
        <w:t>0</w:t>
      </w:r>
      <w:r>
        <w:rPr>
          <w:rFonts w:asciiTheme="minorHAnsi" w:hAnsiTheme="minorHAnsi" w:cs="Arial"/>
          <w:lang w:eastAsia="en-US"/>
        </w:rPr>
        <w:t>С, внутри модуля при нахождении в нём персонала не выше 25</w:t>
      </w:r>
      <w:r w:rsidR="00EA14CC">
        <w:rPr>
          <w:rFonts w:asciiTheme="minorHAnsi" w:hAnsiTheme="minorHAnsi" w:cs="Arial"/>
          <w:lang w:eastAsia="en-US"/>
        </w:rPr>
        <w:t xml:space="preserve"> </w:t>
      </w:r>
      <w:r w:rsidRPr="00D45971">
        <w:rPr>
          <w:rFonts w:asciiTheme="minorHAnsi" w:hAnsiTheme="minorHAnsi" w:cs="Arial"/>
          <w:vertAlign w:val="superscript"/>
          <w:lang w:eastAsia="en-US"/>
        </w:rPr>
        <w:t>0</w:t>
      </w:r>
      <w:r>
        <w:rPr>
          <w:rFonts w:asciiTheme="minorHAnsi" w:hAnsiTheme="minorHAnsi" w:cs="Arial"/>
          <w:lang w:eastAsia="en-US"/>
        </w:rPr>
        <w:t xml:space="preserve">С для этого предусмотрена установка промышленного кондиционера </w:t>
      </w:r>
      <w:r w:rsidR="00EA14CC">
        <w:rPr>
          <w:rFonts w:asciiTheme="minorHAnsi" w:hAnsiTheme="minorHAnsi" w:cs="Arial"/>
          <w:lang w:eastAsia="en-US"/>
        </w:rPr>
        <w:t>достаточной мощности для под</w:t>
      </w:r>
      <w:r>
        <w:rPr>
          <w:rFonts w:asciiTheme="minorHAnsi" w:hAnsiTheme="minorHAnsi" w:cs="Arial"/>
          <w:lang w:eastAsia="en-US"/>
        </w:rPr>
        <w:t>держания</w:t>
      </w:r>
      <w:r w:rsidR="00EA14CC">
        <w:rPr>
          <w:rFonts w:asciiTheme="minorHAnsi" w:hAnsiTheme="minorHAnsi" w:cs="Arial"/>
          <w:lang w:eastAsia="en-US"/>
        </w:rPr>
        <w:t xml:space="preserve"> микроклимата внутри блок-модуля. В модуле поддерживается необходимый температурный режим от 10 до 25 </w:t>
      </w:r>
      <w:r w:rsidR="00EA14CC" w:rsidRPr="00EA14CC">
        <w:rPr>
          <w:rFonts w:asciiTheme="minorHAnsi" w:hAnsiTheme="minorHAnsi" w:cs="Arial"/>
          <w:vertAlign w:val="superscript"/>
          <w:lang w:eastAsia="en-US"/>
        </w:rPr>
        <w:t>0</w:t>
      </w:r>
      <w:r w:rsidR="00EA14CC">
        <w:rPr>
          <w:rFonts w:asciiTheme="minorHAnsi" w:hAnsiTheme="minorHAnsi" w:cs="Arial"/>
          <w:lang w:eastAsia="en-US"/>
        </w:rPr>
        <w:t>С.</w:t>
      </w:r>
    </w:p>
    <w:p w:rsidR="00EA14CC" w:rsidRDefault="00EA14CC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Все элементы ММПС по способу защиты человека от поражения электрическим током соответствуют классу 01 по ГОСТ 12.2.007.0. Исключение составляют высоковольтные выводы для соединений силовых цепей.</w:t>
      </w:r>
    </w:p>
    <w:p w:rsidR="00EA14CC" w:rsidRDefault="00EA14CC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 xml:space="preserve">Элементы ММПС являются </w:t>
      </w:r>
      <w:proofErr w:type="spellStart"/>
      <w:r>
        <w:rPr>
          <w:rFonts w:asciiTheme="minorHAnsi" w:hAnsiTheme="minorHAnsi" w:cs="Arial"/>
          <w:lang w:eastAsia="en-US"/>
        </w:rPr>
        <w:t>пожаробезопасными</w:t>
      </w:r>
      <w:proofErr w:type="spellEnd"/>
      <w:r>
        <w:rPr>
          <w:rFonts w:asciiTheme="minorHAnsi" w:hAnsiTheme="minorHAnsi" w:cs="Arial"/>
          <w:lang w:eastAsia="en-US"/>
        </w:rPr>
        <w:t xml:space="preserve"> в соответствии с ГОСТ-12.1.004.</w:t>
      </w:r>
    </w:p>
    <w:p w:rsidR="00EA14CC" w:rsidRDefault="00EA14CC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Пожаробезопасность обеспечивается:</w:t>
      </w:r>
    </w:p>
    <w:p w:rsidR="00EA14CC" w:rsidRDefault="00EA14C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Максимальным использованием негорючих и </w:t>
      </w:r>
      <w:proofErr w:type="spellStart"/>
      <w:r>
        <w:rPr>
          <w:rFonts w:asciiTheme="minorHAnsi" w:hAnsiTheme="minorHAnsi" w:cs="Arial"/>
        </w:rPr>
        <w:t>трудногорючих</w:t>
      </w:r>
      <w:proofErr w:type="spellEnd"/>
      <w:r>
        <w:rPr>
          <w:rFonts w:asciiTheme="minorHAnsi" w:hAnsiTheme="minorHAnsi" w:cs="Arial"/>
        </w:rPr>
        <w:t xml:space="preserve"> материалов</w:t>
      </w:r>
      <w:r w:rsidR="00F57995">
        <w:rPr>
          <w:rFonts w:asciiTheme="minorHAnsi" w:hAnsiTheme="minorHAnsi" w:cs="Arial"/>
        </w:rPr>
        <w:t>.</w:t>
      </w:r>
      <w:r w:rsidR="00176F06">
        <w:rPr>
          <w:rFonts w:asciiTheme="minorHAnsi" w:hAnsiTheme="minorHAnsi" w:cs="Arial"/>
        </w:rPr>
        <w:t>;</w:t>
      </w:r>
    </w:p>
    <w:p w:rsidR="00176F06" w:rsidRDefault="00176F0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Контрольные кабели и провода, проложенные внутри отсеков КРУ в зоне возможного воздействия электрической дуги защищены перегородками или проложены в трубах.</w:t>
      </w:r>
      <w:r w:rsidR="00F57995">
        <w:rPr>
          <w:rFonts w:asciiTheme="minorHAnsi" w:hAnsiTheme="minorHAnsi" w:cs="Arial"/>
        </w:rPr>
        <w:t>;</w:t>
      </w:r>
    </w:p>
    <w:p w:rsidR="00176F06" w:rsidRDefault="00176F0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В релейных отсеках ячеек 10 кВ все отверстия закрыты заглушками, а прокладка проводов производится через сальники для предотвращения проникновению дыма, копоти и сажи из отсеков выключателя, кабельных и сборных шин.</w:t>
      </w:r>
      <w:r w:rsidR="00F57995">
        <w:rPr>
          <w:rFonts w:asciiTheme="minorHAnsi" w:hAnsiTheme="minorHAnsi" w:cs="Arial"/>
        </w:rPr>
        <w:t>;</w:t>
      </w:r>
    </w:p>
    <w:p w:rsidR="00176F06" w:rsidRDefault="00176F0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Проектированием и устройством при вводе в эксплуатацию маслоприёмников, </w:t>
      </w:r>
      <w:proofErr w:type="spellStart"/>
      <w:r>
        <w:rPr>
          <w:rFonts w:asciiTheme="minorHAnsi" w:hAnsiTheme="minorHAnsi" w:cs="Arial"/>
        </w:rPr>
        <w:t>маслоотводов</w:t>
      </w:r>
      <w:proofErr w:type="spellEnd"/>
      <w:r>
        <w:rPr>
          <w:rFonts w:asciiTheme="minorHAnsi" w:hAnsiTheme="minorHAnsi" w:cs="Arial"/>
        </w:rPr>
        <w:t xml:space="preserve"> и маслосборников в соответствии с П.4.2.103.</w:t>
      </w:r>
      <w:r w:rsidR="00F57995">
        <w:rPr>
          <w:rFonts w:asciiTheme="minorHAnsi" w:hAnsiTheme="minorHAnsi" w:cs="Arial"/>
        </w:rPr>
        <w:t>ПУЭ.;</w:t>
      </w:r>
    </w:p>
    <w:p w:rsidR="00F57995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Выбором соответствующих расстояний между токоведущими частями.</w:t>
      </w:r>
    </w:p>
    <w:p w:rsidR="00F57995" w:rsidRDefault="00F57995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Безопасность ММПС обеспечивается:</w:t>
      </w:r>
    </w:p>
    <w:p w:rsidR="00F57995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Использованием диагностических и регистрирующих средств, обеспечивающих надёжность и безаварийность работы оборудования.;</w:t>
      </w:r>
    </w:p>
    <w:p w:rsidR="00F57995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Выбором и применением электрооборудования в соответствии с ПУЭ и удовлетворяющего требованиям ГОСТ 12.1.018-79.;</w:t>
      </w:r>
    </w:p>
    <w:p w:rsidR="00F57995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Применением устройств РЗА и средств СДТУ.;</w:t>
      </w:r>
    </w:p>
    <w:p w:rsidR="00F57995" w:rsidRPr="00D45971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Наличием на действующем электрооборудовании предупредительных надписей, знаков безопасности и стационарных заземляющих устройств в соответствии с требованиями ГОСТ 12.4.026-72.</w:t>
      </w:r>
    </w:p>
    <w:p w:rsidR="00E436F3" w:rsidRDefault="00E436F3" w:rsidP="005D5478">
      <w:pPr>
        <w:pStyle w:val="a7"/>
        <w:rPr>
          <w:caps/>
          <w:lang w:val="ru-RU"/>
        </w:rPr>
      </w:pPr>
      <w:bookmarkStart w:id="133" w:name="_Toc19106520"/>
      <w:r>
        <w:rPr>
          <w:caps/>
          <w:lang w:val="ru-RU"/>
        </w:rPr>
        <w:lastRenderedPageBreak/>
        <w:t>Правила приёмки</w:t>
      </w:r>
      <w:bookmarkEnd w:id="133"/>
    </w:p>
    <w:p w:rsidR="00E436F3" w:rsidRDefault="00E436F3" w:rsidP="00E436F3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E436F3">
        <w:rPr>
          <w:rFonts w:asciiTheme="minorHAnsi" w:hAnsiTheme="minorHAnsi" w:cs="Arial"/>
          <w:lang w:eastAsia="en-US"/>
        </w:rPr>
        <w:t>Оборудование ММПС выполняется согласно требования</w:t>
      </w:r>
      <w:r>
        <w:rPr>
          <w:rFonts w:asciiTheme="minorHAnsi" w:hAnsiTheme="minorHAnsi" w:cs="Arial"/>
          <w:lang w:eastAsia="en-US"/>
        </w:rPr>
        <w:t>м</w:t>
      </w:r>
      <w:r w:rsidRPr="00E436F3">
        <w:rPr>
          <w:rFonts w:asciiTheme="minorHAnsi" w:hAnsiTheme="minorHAnsi" w:cs="Arial"/>
          <w:lang w:eastAsia="en-US"/>
        </w:rPr>
        <w:t xml:space="preserve"> ТУ предприятия</w:t>
      </w:r>
      <w:r>
        <w:rPr>
          <w:rFonts w:asciiTheme="minorHAnsi" w:hAnsiTheme="minorHAnsi" w:cs="Arial"/>
          <w:lang w:eastAsia="en-US"/>
        </w:rPr>
        <w:t xml:space="preserve"> изготовителя.</w:t>
      </w:r>
    </w:p>
    <w:p w:rsidR="00E436F3" w:rsidRDefault="00E436F3" w:rsidP="00E436F3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оборудование импортного производства предоставляются с</w:t>
      </w:r>
      <w:r w:rsidR="00D05023">
        <w:rPr>
          <w:rFonts w:asciiTheme="minorHAnsi" w:hAnsiTheme="minorHAnsi" w:cs="Arial"/>
          <w:lang w:eastAsia="en-US"/>
        </w:rPr>
        <w:t>ертификаты соответствия функцио</w:t>
      </w:r>
      <w:r>
        <w:rPr>
          <w:rFonts w:asciiTheme="minorHAnsi" w:hAnsiTheme="minorHAnsi" w:cs="Arial"/>
          <w:lang w:eastAsia="en-US"/>
        </w:rPr>
        <w:t xml:space="preserve">нальных и технических показателей оборудования условиям эксплуатации и </w:t>
      </w:r>
      <w:r w:rsidR="00D05023">
        <w:rPr>
          <w:rFonts w:asciiTheme="minorHAnsi" w:hAnsiTheme="minorHAnsi" w:cs="Arial"/>
          <w:lang w:eastAsia="en-US"/>
        </w:rPr>
        <w:t>действующим отраслевым требованиям. Сертификация на оборудование переводится в соответствии с правилами сертификации. Система сертификации ГОСТ Р. Правила проведения се</w:t>
      </w:r>
      <w:r w:rsidR="00182B56">
        <w:rPr>
          <w:rFonts w:asciiTheme="minorHAnsi" w:hAnsiTheme="minorHAnsi" w:cs="Arial"/>
          <w:lang w:eastAsia="en-US"/>
        </w:rPr>
        <w:t>ртификации электрооборудования. Госстандарт России, Москва, 1999 год.</w:t>
      </w:r>
    </w:p>
    <w:p w:rsidR="00182B56" w:rsidRDefault="00182B56" w:rsidP="00182B56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Оборудование ММПС соответствует требованиям «Правил устройства электроустановок» (ПУЭ) и требованиям стандартов МЭК и ГОСТ:</w:t>
      </w:r>
    </w:p>
    <w:p w:rsidR="00182B56" w:rsidRDefault="00182B5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:rsidR="00182B56" w:rsidRPr="00E436F3" w:rsidRDefault="00182B5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ГОСТ 15543.1-89 «Изделия электротехнические. Общие требования в части стойкости к климатическим внешним воздействующим факторам».</w:t>
      </w:r>
    </w:p>
    <w:p w:rsidR="0077013C" w:rsidRDefault="0077013C" w:rsidP="005D5478">
      <w:pPr>
        <w:pStyle w:val="a7"/>
        <w:rPr>
          <w:caps/>
          <w:lang w:val="ru-RU"/>
        </w:rPr>
      </w:pPr>
      <w:bookmarkStart w:id="134" w:name="_Toc19106521"/>
      <w:r>
        <w:rPr>
          <w:caps/>
          <w:lang w:val="ru-RU"/>
        </w:rPr>
        <w:t>Транспортирование и хранение</w:t>
      </w:r>
      <w:bookmarkEnd w:id="134"/>
    </w:p>
    <w:p w:rsidR="0077013C" w:rsidRDefault="0077013C" w:rsidP="0077013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77013C">
        <w:rPr>
          <w:rFonts w:asciiTheme="minorHAnsi" w:hAnsiTheme="minorHAnsi" w:cs="Arial"/>
          <w:lang w:eastAsia="en-US"/>
        </w:rPr>
        <w:t>Транспортировка ММПС осуществляться автомобильным транспортом, обеспечив:</w:t>
      </w:r>
    </w:p>
    <w:p w:rsidR="000E274C" w:rsidRDefault="000E274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Условия перевозки «средние» по ГОСТ 23216;</w:t>
      </w:r>
    </w:p>
    <w:p w:rsidR="000E274C" w:rsidRDefault="000E274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Условия транспортирования и хранения в части воздействия климатических факторов должны соответствовать климатическому исполнению изделия по ГОСТ 15150 и руководству по эксплуатации ММПС;</w:t>
      </w:r>
    </w:p>
    <w:p w:rsidR="000E274C" w:rsidRDefault="000E274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При длительном хранении на улице должна быть обеспечена консервация металлических частей подверженных коррозии по ГОСТ 9.014.</w:t>
      </w:r>
    </w:p>
    <w:p w:rsidR="000E274C" w:rsidRDefault="000E274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Упаковку кабельных изделий в соответствии с ГОСТ 18690 и руководством по эксплуатации ММПС.</w:t>
      </w:r>
    </w:p>
    <w:p w:rsidR="000E274C" w:rsidRDefault="005E31B9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 xml:space="preserve">Документация и конструкция </w:t>
      </w:r>
      <w:proofErr w:type="spellStart"/>
      <w:r>
        <w:rPr>
          <w:rFonts w:asciiTheme="minorHAnsi" w:hAnsiTheme="minorHAnsi" w:cs="Arial"/>
          <w:lang w:eastAsia="en-US"/>
        </w:rPr>
        <w:t>автотрейлеров</w:t>
      </w:r>
      <w:proofErr w:type="spellEnd"/>
      <w:r>
        <w:rPr>
          <w:rFonts w:asciiTheme="minorHAnsi" w:hAnsiTheme="minorHAnsi" w:cs="Arial"/>
          <w:lang w:eastAsia="en-US"/>
        </w:rPr>
        <w:t xml:space="preserve"> соответствовать требованиям ГИБДД.</w:t>
      </w:r>
    </w:p>
    <w:p w:rsidR="005E31B9" w:rsidRDefault="005E31B9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Габаритные размеры в составе автопоезда в транспортном состоянии не должны превышать по высоте 4,0 метра и ширине 3,2 метра.</w:t>
      </w:r>
    </w:p>
    <w:p w:rsidR="005E31B9" w:rsidRDefault="005E31B9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Скоростные ограничения при транспортировке по автострадам не более 60 км/ч.</w:t>
      </w:r>
    </w:p>
    <w:p w:rsidR="005E31B9" w:rsidRDefault="005E31B9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Возможность транспортировки по дорогам общего пользования без специального сопровождения ГИБДД вне городской черты.</w:t>
      </w:r>
    </w:p>
    <w:p w:rsidR="00870ECA" w:rsidRPr="0077013C" w:rsidRDefault="00870ECA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При переводе в транспортное положение ММПС, блоки ОРУ включая разъединители, устанавливаются на полуприцепы, путём разборки блоков (снятия разъединителей, металлоконструкции блоков).</w:t>
      </w:r>
    </w:p>
    <w:p w:rsidR="00847543" w:rsidRDefault="008D06B9" w:rsidP="005D5478">
      <w:pPr>
        <w:pStyle w:val="a7"/>
        <w:rPr>
          <w:caps/>
          <w:lang w:val="ru-RU"/>
        </w:rPr>
      </w:pPr>
      <w:bookmarkStart w:id="135" w:name="_Toc19106522"/>
      <w:r>
        <w:rPr>
          <w:caps/>
          <w:lang w:val="ru-RU"/>
        </w:rPr>
        <w:t>ТРЕБОВАНИЯ к надёжности и живучести оборудования</w:t>
      </w:r>
      <w:bookmarkEnd w:id="135"/>
    </w:p>
    <w:p w:rsidR="008D06B9" w:rsidRPr="008D06B9" w:rsidRDefault="008D06B9" w:rsidP="008D06B9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8D06B9">
        <w:rPr>
          <w:rFonts w:asciiTheme="minorHAnsi" w:hAnsiTheme="minorHAnsi" w:cs="Arial"/>
          <w:lang w:eastAsia="en-US"/>
        </w:rPr>
        <w:t>Оборудование ММПС</w:t>
      </w:r>
      <w:r>
        <w:rPr>
          <w:rFonts w:asciiTheme="minorHAnsi" w:hAnsiTheme="minorHAnsi" w:cs="Arial"/>
          <w:lang w:eastAsia="en-US"/>
        </w:rPr>
        <w:t xml:space="preserve"> рассчитано на возможность эксплуатации в непрерывном режиме круглосуточно в течении установленного срока службы но не менее 25 лет.</w:t>
      </w:r>
    </w:p>
    <w:p w:rsidR="00B961CD" w:rsidRDefault="005D5478" w:rsidP="005D5478">
      <w:pPr>
        <w:pStyle w:val="a7"/>
        <w:rPr>
          <w:caps/>
          <w:lang w:val="ru-RU"/>
        </w:rPr>
      </w:pPr>
      <w:bookmarkStart w:id="136" w:name="_Toc19106523"/>
      <w:r w:rsidRPr="005D5478">
        <w:rPr>
          <w:caps/>
          <w:lang w:val="ru-RU"/>
        </w:rPr>
        <w:lastRenderedPageBreak/>
        <w:t>Комплектность документации</w:t>
      </w:r>
      <w:bookmarkEnd w:id="136"/>
    </w:p>
    <w:p w:rsidR="005D5478" w:rsidRDefault="005D5478" w:rsidP="005D547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5D5478">
        <w:rPr>
          <w:rFonts w:asciiTheme="minorHAnsi" w:hAnsiTheme="minorHAnsi" w:cs="Arial"/>
          <w:lang w:eastAsia="en-US"/>
        </w:rPr>
        <w:t xml:space="preserve">На ММПС выпускается </w:t>
      </w:r>
      <w:r>
        <w:rPr>
          <w:rFonts w:asciiTheme="minorHAnsi" w:hAnsiTheme="minorHAnsi" w:cs="Arial"/>
          <w:lang w:eastAsia="en-US"/>
        </w:rPr>
        <w:t>рабочая конструкторская и эксплуатационная документация на русском языке. При использовании импортного оборудования и комплектующих перевод документации на русский язык заверяется.</w:t>
      </w:r>
    </w:p>
    <w:p w:rsidR="005D5478" w:rsidRDefault="005D5478" w:rsidP="005D547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Рабочая конструкторская документация:</w:t>
      </w:r>
    </w:p>
    <w:p w:rsidR="005D5478" w:rsidRDefault="005D5478" w:rsidP="005D547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все основные узлы и комплексы используемые в ММПС предоставляется 2-а экземпляра документации на бумажном носителе, 2-а экземпляра на электронном носителе:</w:t>
      </w:r>
    </w:p>
    <w:p w:rsidR="005D5478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Схемы электрические принципиальные (ЭС, Э3, Э5);</w:t>
      </w:r>
    </w:p>
    <w:p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Таблицы электрических соединений (ТБЕ);</w:t>
      </w:r>
    </w:p>
    <w:p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Габаритные и монтажные чертежи оборудования с размерами;</w:t>
      </w:r>
    </w:p>
    <w:p w:rsidR="00847543" w:rsidRDefault="00847543" w:rsidP="00847543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Эксплуатационная документация:</w:t>
      </w:r>
    </w:p>
    <w:p w:rsidR="00847543" w:rsidRDefault="00847543" w:rsidP="00847543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все основные узлы и комплексы используемые в ММПС предоставляется 2-а экземпляра документации на бумажном носителе, 2-а экземпляра на электроном носителе:</w:t>
      </w:r>
    </w:p>
    <w:p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Руководство по эксплуатации;</w:t>
      </w:r>
    </w:p>
    <w:p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Ведомости комплектов ЗИП;</w:t>
      </w:r>
    </w:p>
    <w:p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Документация на покупные изделия: руководства по эксплуатации, паспорта, протоколы заводских или наладочных испытаний, сертификаты соответствия продукции требованиям РФ, гарантийные обязательства продавцов.</w:t>
      </w:r>
    </w:p>
    <w:p w:rsidR="00182B56" w:rsidRDefault="00D862BC" w:rsidP="00D862B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Для проверки соответствия ММПС требованиям ТТ заказчика, стандартам и конструкторской документации проводят первичную приёмку и приёмо-сдаточные испытания в присутствии заказчика. Испытания проводятся на площадке предприятия-изготовителя.</w:t>
      </w:r>
    </w:p>
    <w:p w:rsidR="00D862BC" w:rsidRPr="00182B56" w:rsidRDefault="00D862BC" w:rsidP="00D862B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По прибытии ММПС на площадку заказчика произвести осмотр в присутствии шеф-инженера завода-изготовителя.</w:t>
      </w:r>
    </w:p>
    <w:p w:rsidR="00892F2F" w:rsidRDefault="00892F2F" w:rsidP="00892F2F">
      <w:pPr>
        <w:pStyle w:val="a7"/>
        <w:rPr>
          <w:caps/>
          <w:lang w:val="ru-RU"/>
        </w:rPr>
      </w:pPr>
      <w:bookmarkStart w:id="137" w:name="_Toc19106524"/>
      <w:r w:rsidRPr="00892F2F">
        <w:rPr>
          <w:caps/>
          <w:lang w:val="ru-RU"/>
        </w:rPr>
        <w:t>ГАРАНТИЙНЫЕ ОБЯЗАТЕЛЬСТВА</w:t>
      </w:r>
      <w:bookmarkEnd w:id="137"/>
    </w:p>
    <w:p w:rsidR="00892F2F" w:rsidRDefault="00892F2F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892F2F">
        <w:rPr>
          <w:rFonts w:asciiTheme="minorHAnsi" w:hAnsiTheme="minorHAnsi" w:cs="Arial"/>
          <w:lang w:eastAsia="en-US"/>
        </w:rPr>
        <w:t xml:space="preserve">Гарантия </w:t>
      </w:r>
      <w:proofErr w:type="spellStart"/>
      <w:r w:rsidRPr="00892F2F">
        <w:rPr>
          <w:rFonts w:asciiTheme="minorHAnsi" w:hAnsiTheme="minorHAnsi" w:cs="Arial"/>
          <w:lang w:eastAsia="en-US"/>
        </w:rPr>
        <w:t>распространяеться</w:t>
      </w:r>
      <w:proofErr w:type="spellEnd"/>
      <w:r w:rsidRPr="00892F2F">
        <w:rPr>
          <w:rFonts w:asciiTheme="minorHAnsi" w:hAnsiTheme="minorHAnsi" w:cs="Arial"/>
          <w:lang w:eastAsia="en-US"/>
        </w:rPr>
        <w:t xml:space="preserve"> на материалы и оборудование</w:t>
      </w:r>
      <w:r>
        <w:rPr>
          <w:rFonts w:asciiTheme="minorHAnsi" w:hAnsiTheme="minorHAnsi" w:cs="Arial"/>
          <w:lang w:eastAsia="en-US"/>
        </w:rPr>
        <w:t xml:space="preserve"> не менее чем на 3 года. Время начала исчисления гарантийного срока – с момента отгрузки оборудования со склада завода-изготовителя.</w:t>
      </w:r>
    </w:p>
    <w:p w:rsidR="007B162B" w:rsidRPr="00E90A7C" w:rsidRDefault="007B162B" w:rsidP="007B162B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основное оборудование (</w:t>
      </w:r>
      <w:proofErr w:type="spellStart"/>
      <w:r>
        <w:rPr>
          <w:rFonts w:asciiTheme="minorHAnsi" w:hAnsiTheme="minorHAnsi" w:cs="Arial"/>
          <w:lang w:eastAsia="en-US"/>
        </w:rPr>
        <w:t>автотрейлер</w:t>
      </w:r>
      <w:proofErr w:type="spellEnd"/>
      <w:r>
        <w:rPr>
          <w:rFonts w:asciiTheme="minorHAnsi" w:hAnsiTheme="minorHAnsi" w:cs="Arial"/>
          <w:lang w:eastAsia="en-US"/>
        </w:rPr>
        <w:t>, силовые трансформаторы, КРУЭ-110, КРУ-10 кВ) гарантийный срок не менее 5-ти лет.</w:t>
      </w:r>
    </w:p>
    <w:p w:rsidR="007B162B" w:rsidRDefault="007B162B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</w:p>
    <w:p w:rsidR="00892F2F" w:rsidRDefault="00892F2F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Поставщик обязуется за свой счёт и в установленные сроки согласованные с заказчиком устранять любые дефекты в поставленном оборудовании, материалах, выявленные в течении гарантийного срока.</w:t>
      </w:r>
    </w:p>
    <w:p w:rsidR="00892F2F" w:rsidRPr="00892F2F" w:rsidRDefault="00892F2F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В случае выхода из строя оборудования</w:t>
      </w:r>
      <w:r w:rsidR="0077013C">
        <w:rPr>
          <w:rFonts w:asciiTheme="minorHAnsi" w:hAnsiTheme="minorHAnsi" w:cs="Arial"/>
          <w:lang w:eastAsia="en-US"/>
        </w:rPr>
        <w:t xml:space="preserve"> поставщик обязуется направить своего представителя для участия в составлении акта фиксирующего дефекты и согласования порядка и сроков их устранения не позднее 10 дней со дня получения письменного извещения заказчика. Гарантийный срок в этом случае продлевается соответственно на период устранения дефектов.</w:t>
      </w:r>
      <w:r w:rsidRPr="00892F2F">
        <w:rPr>
          <w:rFonts w:asciiTheme="minorHAnsi" w:hAnsiTheme="minorHAnsi" w:cs="Arial"/>
          <w:lang w:eastAsia="en-US"/>
        </w:rPr>
        <w:t xml:space="preserve"> </w:t>
      </w:r>
    </w:p>
    <w:p w:rsidR="00823868" w:rsidRPr="00B961CD" w:rsidRDefault="00E36802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cstheme="minorHAnsi"/>
          <w:szCs w:val="26"/>
          <w:lang w:val="ru-RU"/>
        </w:rPr>
      </w:pPr>
      <w:bookmarkStart w:id="138" w:name="_Toc369164655"/>
      <w:bookmarkStart w:id="139" w:name="_Toc440636093"/>
      <w:bookmarkStart w:id="140" w:name="_Toc19106525"/>
      <w:r w:rsidRPr="00B961CD">
        <w:rPr>
          <w:rFonts w:cstheme="minorHAnsi"/>
          <w:lang w:val="ru-RU"/>
        </w:rPr>
        <w:lastRenderedPageBreak/>
        <w:t>ССЫЛОЧНЫЕ И НОРМАТИВНЫЕ ДОКУМЕНТЫ</w:t>
      </w:r>
      <w:bookmarkEnd w:id="138"/>
      <w:bookmarkEnd w:id="139"/>
      <w:bookmarkEnd w:id="140"/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Правила устройства электроустановок (изд. 7-е), М., Издательство НЦЭНАС, 2003 г.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Нормы технологического проектирования подстанций переменного тока с высшим напряжением 35-750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, СТО 56947007-29.240.10.028-2009.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Схемы принципиальные электрические распределительных устройств подстанций 35-750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Типовые решения. СТО 56947007-29.240.30.010-2008.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Системы оперативного постоянного тока подстанций. Технические требования. СТО 56947007-29.120.40.041-2010.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Общие технические условия. ГОСТ 52725-2007.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Электрооборудование переменного  тока на напряжения от 1 до 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требования к электрической прочности изоляции. ГОСТ 1516.3-96.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Разрядники вентильные переменного тока на номинальные напряжения от 3,8 до 600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Общие технические условия. ГОСТ 16357-83.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Методические указания «Основы выбора нелинейных ограничителей», С.А. Тимофеевым, 2003 г.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Трансформаторы силовые. Общие технические условия. ГОСТ Р 52719—2007.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Трансформаторы силовые масляные общего назначения классов напряжения 110 и 150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ГОСТ 12965</w:t>
      </w:r>
      <w:r w:rsidRPr="00275DB6">
        <w:rPr>
          <w:rFonts w:cstheme="minorHAnsi"/>
        </w:rPr>
        <w:noBreakHyphen/>
        <w:t>85</w:t>
      </w:r>
      <w:r w:rsidRPr="005D4716">
        <w:rPr>
          <w:rFonts w:cstheme="minorHAnsi"/>
        </w:rPr>
        <w:t>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 xml:space="preserve">Методические указания по применению силовых кабелей с изоляцией из сшитого полиэтилена на напряжение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и выше. СТО 56947007-29.060.20.020-2009 ОАО «ФСК ЕЭС».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Методические указания по применению ограничителей в электрических сетях 110-750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 ОАО "Институт "</w:t>
      </w:r>
      <w:proofErr w:type="spellStart"/>
      <w:r w:rsidRPr="00275DB6">
        <w:rPr>
          <w:rFonts w:cstheme="minorHAnsi"/>
        </w:rPr>
        <w:t>Энергосетьпроект</w:t>
      </w:r>
      <w:proofErr w:type="spellEnd"/>
      <w:r w:rsidRPr="00275DB6">
        <w:rPr>
          <w:rFonts w:cstheme="minorHAnsi"/>
        </w:rPr>
        <w:t>", ОАО ВНИИЭ, НТК "ЭЛ-ПРОЕКТ".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 xml:space="preserve"> Электроустановки переменного тока на напряжение от 3 до 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ГОСТ 9920-89.</w:t>
      </w:r>
    </w:p>
    <w:p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Методические указания по защите распределительных электрических сетей напряжением 0,4-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от грозовых перенапряжений. СТО 56947007-29.240.02.001-2008</w:t>
      </w:r>
    </w:p>
    <w:p w:rsidR="008A4675" w:rsidRDefault="008A4675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823868">
      <w:pPr>
        <w:rPr>
          <w:rFonts w:asciiTheme="minorHAnsi" w:hAnsiTheme="minorHAnsi" w:cstheme="minorHAnsi"/>
        </w:rPr>
      </w:pPr>
    </w:p>
    <w:p w:rsidR="001D4452" w:rsidRDefault="001D4452" w:rsidP="001D4452">
      <w:pPr>
        <w:ind w:left="284" w:right="458" w:firstLine="578"/>
        <w:jc w:val="right"/>
        <w:rPr>
          <w:rFonts w:asciiTheme="minorHAnsi" w:hAnsiTheme="minorHAnsi" w:cs="Arial"/>
          <w:b/>
          <w:lang w:eastAsia="en-US"/>
        </w:rPr>
      </w:pPr>
      <w:r w:rsidRPr="001D4452">
        <w:rPr>
          <w:rFonts w:asciiTheme="minorHAnsi" w:hAnsiTheme="minorHAnsi" w:cs="Arial"/>
          <w:b/>
          <w:lang w:eastAsia="en-US"/>
        </w:rPr>
        <w:lastRenderedPageBreak/>
        <w:t>Приложение 1.</w:t>
      </w:r>
    </w:p>
    <w:p w:rsidR="001D4452" w:rsidRDefault="001D4452" w:rsidP="001D4452">
      <w:pPr>
        <w:ind w:left="284" w:right="458" w:firstLine="578"/>
        <w:jc w:val="right"/>
        <w:rPr>
          <w:rFonts w:asciiTheme="minorHAnsi" w:hAnsiTheme="minorHAnsi" w:cs="Arial"/>
          <w:b/>
          <w:lang w:eastAsia="en-US"/>
        </w:rPr>
      </w:pPr>
    </w:p>
    <w:p w:rsidR="001D4452" w:rsidRDefault="001D4452" w:rsidP="001D4452">
      <w:pPr>
        <w:ind w:left="284" w:right="458" w:firstLine="578"/>
        <w:jc w:val="both"/>
        <w:rPr>
          <w:rFonts w:asciiTheme="minorHAnsi" w:hAnsiTheme="minorHAnsi" w:cs="Arial"/>
          <w:b/>
          <w:lang w:eastAsia="en-US"/>
        </w:rPr>
      </w:pPr>
      <w:r>
        <w:rPr>
          <w:rFonts w:asciiTheme="minorHAnsi" w:hAnsiTheme="minorHAnsi" w:cs="Arial"/>
          <w:b/>
          <w:lang w:eastAsia="en-US"/>
        </w:rPr>
        <w:t>Объём поставки:</w:t>
      </w:r>
    </w:p>
    <w:p w:rsidR="001D4452" w:rsidRDefault="001D4452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 w:rsidRPr="001D4452">
        <w:rPr>
          <w:rFonts w:asciiTheme="minorHAnsi" w:hAnsiTheme="minorHAnsi" w:cs="Arial"/>
        </w:rPr>
        <w:t>Пол</w:t>
      </w:r>
      <w:r>
        <w:rPr>
          <w:rFonts w:asciiTheme="minorHAnsi" w:hAnsiTheme="minorHAnsi" w:cs="Arial"/>
        </w:rPr>
        <w:t>уприцеп соответствующий оборудованию грузоподъёмности – 4 шт. (ООО «</w:t>
      </w:r>
      <w:proofErr w:type="spellStart"/>
      <w:r>
        <w:rPr>
          <w:rFonts w:asciiTheme="minorHAnsi" w:hAnsiTheme="minorHAnsi" w:cs="Arial"/>
        </w:rPr>
        <w:t>Спецприцеп</w:t>
      </w:r>
      <w:proofErr w:type="spellEnd"/>
      <w:r>
        <w:rPr>
          <w:rFonts w:asciiTheme="minorHAnsi" w:hAnsiTheme="minorHAnsi" w:cs="Arial"/>
        </w:rPr>
        <w:t>» либо ООО «</w:t>
      </w:r>
      <w:proofErr w:type="spellStart"/>
      <w:r>
        <w:rPr>
          <w:rFonts w:asciiTheme="minorHAnsi" w:hAnsiTheme="minorHAnsi" w:cs="Arial"/>
        </w:rPr>
        <w:t>Тверьстроймаш</w:t>
      </w:r>
      <w:proofErr w:type="spellEnd"/>
      <w:r>
        <w:rPr>
          <w:rFonts w:asciiTheme="minorHAnsi" w:hAnsiTheme="minorHAnsi" w:cs="Arial"/>
        </w:rPr>
        <w:t>»);</w:t>
      </w:r>
    </w:p>
    <w:p w:rsidR="001D4452" w:rsidRDefault="001D4452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Трансформатор силовой масляный 110/10 </w:t>
      </w:r>
      <w:r w:rsidR="00A233D0">
        <w:rPr>
          <w:rFonts w:asciiTheme="minorHAnsi" w:hAnsiTheme="minorHAnsi" w:cs="Arial"/>
        </w:rPr>
        <w:t>24(40)</w:t>
      </w:r>
      <w:r>
        <w:rPr>
          <w:rFonts w:asciiTheme="minorHAnsi" w:hAnsiTheme="minorHAnsi" w:cs="Arial"/>
        </w:rPr>
        <w:t xml:space="preserve"> МВА предназначенный для перевозки и эксплуатации на полуприцепе – 2 шт. (</w:t>
      </w:r>
      <w:r w:rsidR="00042FE2">
        <w:t>ООО «</w:t>
      </w:r>
      <w:r w:rsidR="00042FE2" w:rsidRPr="004B417F">
        <w:t>Тольяттинский Трансформатор</w:t>
      </w:r>
      <w:r w:rsidR="00042FE2">
        <w:t>»</w:t>
      </w:r>
      <w:r>
        <w:rPr>
          <w:rFonts w:asciiTheme="minorHAnsi" w:hAnsiTheme="minorHAnsi" w:cs="Arial"/>
        </w:rPr>
        <w:t>);</w:t>
      </w:r>
    </w:p>
    <w:p w:rsidR="001D4452" w:rsidRDefault="001D4452" w:rsidP="001D4452">
      <w:pPr>
        <w:pStyle w:val="a8"/>
        <w:numPr>
          <w:ilvl w:val="6"/>
          <w:numId w:val="21"/>
        </w:numPr>
        <w:ind w:right="458" w:firstLine="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КРУЭ 110 кВ (в соответствии с однолинейной схемой)</w:t>
      </w:r>
      <w:r w:rsidR="00042FE2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</w:t>
      </w:r>
      <w:r w:rsidR="00042FE2">
        <w:rPr>
          <w:rFonts w:asciiTheme="minorHAnsi" w:hAnsiTheme="minorHAnsi" w:cs="Arial"/>
        </w:rPr>
        <w:t>(</w:t>
      </w:r>
      <w:proofErr w:type="spellStart"/>
      <w:r w:rsidR="00042FE2">
        <w:rPr>
          <w:lang w:val="en-US"/>
        </w:rPr>
        <w:t>Sieyuan</w:t>
      </w:r>
      <w:proofErr w:type="spellEnd"/>
      <w:r w:rsidR="00042FE2">
        <w:t>)</w:t>
      </w:r>
      <w:r w:rsidR="00042FE2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– 2 шт.;</w:t>
      </w:r>
    </w:p>
    <w:p w:rsidR="002A35D0" w:rsidRDefault="001D4452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Кабель 110 кВ перемычки (трансформатор - ОРУ) общей длинной не более 150 м с установленными муфтами (</w:t>
      </w:r>
      <w:r w:rsidR="002A35D0">
        <w:rPr>
          <w:rFonts w:asciiTheme="minorHAnsi" w:hAnsiTheme="minorHAnsi" w:cs="Arial"/>
        </w:rPr>
        <w:t>ООО «</w:t>
      </w:r>
      <w:proofErr w:type="spellStart"/>
      <w:r w:rsidR="002A35D0">
        <w:rPr>
          <w:rFonts w:asciiTheme="minorHAnsi" w:hAnsiTheme="minorHAnsi" w:cs="Arial"/>
        </w:rPr>
        <w:t>Севкабель</w:t>
      </w:r>
      <w:proofErr w:type="spellEnd"/>
      <w:r w:rsidR="002A35D0">
        <w:rPr>
          <w:rFonts w:asciiTheme="minorHAnsi" w:hAnsiTheme="minorHAnsi" w:cs="Arial"/>
        </w:rPr>
        <w:t xml:space="preserve">» </w:t>
      </w:r>
      <w:proofErr w:type="spellStart"/>
      <w:r>
        <w:rPr>
          <w:rFonts w:asciiTheme="minorHAnsi" w:hAnsiTheme="minorHAnsi" w:cs="Arial"/>
          <w:lang w:val="en-US"/>
        </w:rPr>
        <w:t>Pfisterer</w:t>
      </w:r>
      <w:proofErr w:type="spellEnd"/>
      <w:r w:rsidRPr="001D4452">
        <w:rPr>
          <w:rFonts w:asciiTheme="minorHAnsi" w:hAnsiTheme="minorHAnsi" w:cs="Arial"/>
        </w:rPr>
        <w:t>)</w:t>
      </w:r>
      <w:r>
        <w:rPr>
          <w:rFonts w:asciiTheme="minorHAnsi" w:hAnsiTheme="minorHAnsi" w:cs="Arial"/>
        </w:rPr>
        <w:t>.</w:t>
      </w:r>
      <w:r w:rsidR="002A35D0">
        <w:rPr>
          <w:rFonts w:asciiTheme="minorHAnsi" w:hAnsiTheme="minorHAnsi" w:cs="Arial"/>
        </w:rPr>
        <w:t>;</w:t>
      </w:r>
    </w:p>
    <w:p w:rsidR="001D4452" w:rsidRDefault="002A35D0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Кабель 10 кВ перемычки (трансформатор - ввод РУ-10 кВ, секционный выключатель – секционный выключатель) с установленными муфтами, количество и сечение (тип) кабеля будет утверждено при разработке конструкторской документации</w:t>
      </w:r>
      <w:r w:rsidR="001D4452">
        <w:rPr>
          <w:rFonts w:asciiTheme="minorHAnsi" w:hAnsiTheme="minorHAnsi" w:cs="Arial"/>
        </w:rPr>
        <w:t xml:space="preserve"> </w:t>
      </w:r>
      <w:r w:rsidRPr="002A35D0">
        <w:rPr>
          <w:rFonts w:asciiTheme="minorHAnsi" w:hAnsiTheme="minorHAnsi" w:cs="Arial"/>
        </w:rPr>
        <w:t>(ООО «</w:t>
      </w:r>
      <w:proofErr w:type="spellStart"/>
      <w:r w:rsidRPr="002A35D0">
        <w:rPr>
          <w:rFonts w:asciiTheme="minorHAnsi" w:hAnsiTheme="minorHAnsi" w:cs="Arial"/>
        </w:rPr>
        <w:t>Севкабель</w:t>
      </w:r>
      <w:proofErr w:type="spellEnd"/>
      <w:r w:rsidRPr="002A35D0">
        <w:rPr>
          <w:rFonts w:asciiTheme="minorHAnsi" w:hAnsiTheme="minorHAnsi" w:cs="Arial"/>
        </w:rPr>
        <w:t xml:space="preserve">» </w:t>
      </w:r>
      <w:proofErr w:type="spellStart"/>
      <w:r w:rsidRPr="002A35D0">
        <w:rPr>
          <w:rFonts w:asciiTheme="minorHAnsi" w:hAnsiTheme="minorHAnsi" w:cs="Arial"/>
        </w:rPr>
        <w:t>Pfisterer</w:t>
      </w:r>
      <w:proofErr w:type="spellEnd"/>
      <w:r w:rsidRPr="002A35D0">
        <w:rPr>
          <w:rFonts w:asciiTheme="minorHAnsi" w:hAnsiTheme="minorHAnsi" w:cs="Arial"/>
        </w:rPr>
        <w:t>).;</w:t>
      </w:r>
    </w:p>
    <w:p w:rsidR="002A35D0" w:rsidRDefault="002A35D0" w:rsidP="002A35D0">
      <w:pPr>
        <w:pStyle w:val="a8"/>
        <w:numPr>
          <w:ilvl w:val="6"/>
          <w:numId w:val="21"/>
        </w:numPr>
        <w:ind w:right="458" w:firstLine="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Заземлитель </w:t>
      </w:r>
      <w:proofErr w:type="spellStart"/>
      <w:r>
        <w:rPr>
          <w:rFonts w:asciiTheme="minorHAnsi" w:hAnsiTheme="minorHAnsi" w:cs="Arial"/>
        </w:rPr>
        <w:t>нейтрали</w:t>
      </w:r>
      <w:proofErr w:type="spellEnd"/>
      <w:r>
        <w:rPr>
          <w:rFonts w:asciiTheme="minorHAnsi" w:hAnsiTheme="minorHAnsi" w:cs="Arial"/>
        </w:rPr>
        <w:t xml:space="preserve"> трансформатора ЗОН-110 (ЗАО «ЗЭТО») – 2 шт.;</w:t>
      </w:r>
    </w:p>
    <w:p w:rsidR="002A35D0" w:rsidRDefault="002A35D0" w:rsidP="002A35D0">
      <w:pPr>
        <w:pStyle w:val="a8"/>
        <w:numPr>
          <w:ilvl w:val="6"/>
          <w:numId w:val="21"/>
        </w:numPr>
        <w:ind w:right="458" w:firstLine="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Ограничитель перенапряжений </w:t>
      </w:r>
      <w:proofErr w:type="spellStart"/>
      <w:r>
        <w:rPr>
          <w:rFonts w:asciiTheme="minorHAnsi" w:hAnsiTheme="minorHAnsi" w:cs="Arial"/>
        </w:rPr>
        <w:t>нейтрали</w:t>
      </w:r>
      <w:proofErr w:type="spellEnd"/>
      <w:r>
        <w:rPr>
          <w:rFonts w:asciiTheme="minorHAnsi" w:hAnsiTheme="minorHAnsi" w:cs="Arial"/>
        </w:rPr>
        <w:t xml:space="preserve"> трансформатора (ЗАО «ЗЭТО) – 2 шт.;</w:t>
      </w:r>
    </w:p>
    <w:p w:rsidR="002A35D0" w:rsidRPr="002A35D0" w:rsidRDefault="002A35D0" w:rsidP="002A35D0">
      <w:pPr>
        <w:pStyle w:val="a8"/>
        <w:numPr>
          <w:ilvl w:val="6"/>
          <w:numId w:val="21"/>
        </w:numPr>
        <w:ind w:right="458" w:firstLine="227"/>
        <w:jc w:val="both"/>
        <w:rPr>
          <w:rFonts w:asciiTheme="minorHAnsi" w:hAnsiTheme="minorHAnsi" w:cs="Arial"/>
        </w:rPr>
      </w:pPr>
      <w:r w:rsidRPr="002A35D0">
        <w:rPr>
          <w:rFonts w:asciiTheme="minorHAnsi" w:hAnsiTheme="minorHAnsi" w:cs="Arial"/>
        </w:rPr>
        <w:t>Ограничитель перенап</w:t>
      </w:r>
      <w:r>
        <w:rPr>
          <w:rFonts w:asciiTheme="minorHAnsi" w:hAnsiTheme="minorHAnsi" w:cs="Arial"/>
        </w:rPr>
        <w:t>ряжений 110 кВ (ЗАО «ЗЭТО) – 6</w:t>
      </w:r>
      <w:r w:rsidRPr="002A35D0">
        <w:rPr>
          <w:rFonts w:asciiTheme="minorHAnsi" w:hAnsiTheme="minorHAnsi" w:cs="Arial"/>
        </w:rPr>
        <w:t xml:space="preserve"> шт.;</w:t>
      </w:r>
    </w:p>
    <w:p w:rsidR="002A35D0" w:rsidRDefault="002A35D0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Разъединители 110 кВ с номинальным током 1000 А укомплектованные моторными приводами и металлоконструкциями для установки </w:t>
      </w:r>
      <w:r w:rsidR="00C9319D">
        <w:rPr>
          <w:rFonts w:asciiTheme="minorHAnsi" w:hAnsiTheme="minorHAnsi" w:cs="Arial"/>
        </w:rPr>
        <w:t xml:space="preserve">(ЗАО «ЗЭТО») </w:t>
      </w:r>
      <w:r>
        <w:rPr>
          <w:rFonts w:asciiTheme="minorHAnsi" w:hAnsiTheme="minorHAnsi" w:cs="Arial"/>
        </w:rPr>
        <w:t>– 4 шт.;</w:t>
      </w:r>
    </w:p>
    <w:p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Привод АС – 120/19 – 300 м.;</w:t>
      </w:r>
    </w:p>
    <w:p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Комплект аппаратных зажимов для подключения разъединителей (АО «АИЗ») – 2 комплекта.;</w:t>
      </w:r>
    </w:p>
    <w:p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Комплект металлоконструкций для подключения кабельной перемычки 110 кВ к линейному разъединителю </w:t>
      </w:r>
      <w:r w:rsidR="00AE5881">
        <w:rPr>
          <w:rFonts w:asciiTheme="minorHAnsi" w:hAnsiTheme="minorHAnsi" w:cs="Arial"/>
        </w:rPr>
        <w:t xml:space="preserve">(ООО «ПитерЭнергоМаш») </w:t>
      </w:r>
      <w:r>
        <w:rPr>
          <w:rFonts w:asciiTheme="minorHAnsi" w:hAnsiTheme="minorHAnsi" w:cs="Arial"/>
        </w:rPr>
        <w:t>– 2 комплекта.;</w:t>
      </w:r>
    </w:p>
    <w:p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Контейнер теплоизолированный для КРУЭ с системами отопления, освещения, кондиционирования и вентиляции</w:t>
      </w:r>
      <w:r w:rsidR="00AE5881">
        <w:rPr>
          <w:rFonts w:asciiTheme="minorHAnsi" w:hAnsiTheme="minorHAnsi" w:cs="Arial"/>
        </w:rPr>
        <w:t xml:space="preserve"> (ООО «ПитерЭнергоМаш»)</w:t>
      </w:r>
      <w:r>
        <w:rPr>
          <w:rFonts w:asciiTheme="minorHAnsi" w:hAnsiTheme="minorHAnsi" w:cs="Arial"/>
        </w:rPr>
        <w:t xml:space="preserve"> – 2 шт.;</w:t>
      </w:r>
    </w:p>
    <w:p w:rsidR="00C9319D" w:rsidRP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 w:rsidRPr="00C9319D">
        <w:rPr>
          <w:rFonts w:asciiTheme="minorHAnsi" w:hAnsiTheme="minorHAnsi" w:cs="Arial"/>
        </w:rPr>
        <w:t>Ко</w:t>
      </w:r>
      <w:r>
        <w:rPr>
          <w:rFonts w:asciiTheme="minorHAnsi" w:hAnsiTheme="minorHAnsi" w:cs="Arial"/>
        </w:rPr>
        <w:t>нтейнер теплоизолированный для РУ-10 кВ</w:t>
      </w:r>
      <w:r w:rsidRPr="00C9319D">
        <w:rPr>
          <w:rFonts w:asciiTheme="minorHAnsi" w:hAnsiTheme="minorHAnsi" w:cs="Arial"/>
        </w:rPr>
        <w:t xml:space="preserve"> с системами отопления, освещения, кондиционирования и вентиляции </w:t>
      </w:r>
      <w:r w:rsidR="00AE5881">
        <w:rPr>
          <w:rFonts w:asciiTheme="minorHAnsi" w:hAnsiTheme="minorHAnsi" w:cs="Arial"/>
        </w:rPr>
        <w:t xml:space="preserve">(ООО «ПитерЭнергоМаш») </w:t>
      </w:r>
      <w:r w:rsidRPr="00C9319D">
        <w:rPr>
          <w:rFonts w:asciiTheme="minorHAnsi" w:hAnsiTheme="minorHAnsi" w:cs="Arial"/>
        </w:rPr>
        <w:t>– 2 шт.;</w:t>
      </w:r>
    </w:p>
    <w:p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КРУ «Волга» (ОА «ПО Элтехника»), КРУ-10 кВ (в соответствии с однолинейной схемой) – 14 шт.;</w:t>
      </w:r>
    </w:p>
    <w:p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Дизель генератор 3-х фазный 380 В</w:t>
      </w:r>
      <w:r w:rsidR="00E95108">
        <w:rPr>
          <w:rFonts w:asciiTheme="minorHAnsi" w:hAnsiTheme="minorHAnsi" w:cs="Arial"/>
        </w:rPr>
        <w:t>, мощность 25 кВт</w:t>
      </w:r>
      <w:r w:rsidR="00AE5881">
        <w:rPr>
          <w:rFonts w:asciiTheme="minorHAnsi" w:hAnsiTheme="minorHAnsi" w:cs="Arial"/>
        </w:rPr>
        <w:t xml:space="preserve"> (</w:t>
      </w:r>
      <w:proofErr w:type="spellStart"/>
      <w:r w:rsidR="00042FE2" w:rsidRPr="00487988">
        <w:t>Cummins</w:t>
      </w:r>
      <w:proofErr w:type="spellEnd"/>
      <w:r w:rsidR="00042FE2">
        <w:t>,</w:t>
      </w:r>
      <w:r w:rsidR="00042FE2">
        <w:rPr>
          <w:rFonts w:asciiTheme="minorHAnsi" w:hAnsiTheme="minorHAnsi" w:cs="Arial"/>
        </w:rPr>
        <w:t xml:space="preserve"> </w:t>
      </w:r>
      <w:r w:rsidR="00AE5881">
        <w:rPr>
          <w:rFonts w:asciiTheme="minorHAnsi" w:hAnsiTheme="minorHAnsi" w:cs="Arial"/>
        </w:rPr>
        <w:t>ООО «ПитерЭнергоМаш»)</w:t>
      </w:r>
      <w:r w:rsidR="00E95108">
        <w:rPr>
          <w:rFonts w:asciiTheme="minorHAnsi" w:hAnsiTheme="minorHAnsi" w:cs="Arial"/>
        </w:rPr>
        <w:t xml:space="preserve"> – 2 шт.;</w:t>
      </w:r>
    </w:p>
    <w:p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ОПУ </w:t>
      </w:r>
      <w:r w:rsidR="00AE5881">
        <w:rPr>
          <w:rFonts w:asciiTheme="minorHAnsi" w:hAnsiTheme="minorHAnsi" w:cs="Arial"/>
        </w:rPr>
        <w:t xml:space="preserve">(ООО «ПитерЭнергоМаш») </w:t>
      </w:r>
      <w:r>
        <w:rPr>
          <w:rFonts w:asciiTheme="minorHAnsi" w:hAnsiTheme="minorHAnsi" w:cs="Arial"/>
        </w:rPr>
        <w:t>– 2шт.;</w:t>
      </w:r>
    </w:p>
    <w:p w:rsidR="00E95108" w:rsidRDefault="00A071CB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Шкаф защиты </w:t>
      </w:r>
      <w:r w:rsidR="00E95108">
        <w:rPr>
          <w:rFonts w:asciiTheme="minorHAnsi" w:hAnsiTheme="minorHAnsi" w:cs="Arial"/>
        </w:rPr>
        <w:t xml:space="preserve">трансформатора </w:t>
      </w:r>
      <w:r>
        <w:rPr>
          <w:rFonts w:asciiTheme="minorHAnsi" w:hAnsiTheme="minorHAnsi" w:cs="Arial"/>
        </w:rPr>
        <w:t xml:space="preserve">и автоматического регулирования напряжения трансформатора </w:t>
      </w:r>
      <w:r w:rsidR="00AE5881">
        <w:rPr>
          <w:rFonts w:asciiTheme="minorHAnsi" w:hAnsiTheme="minorHAnsi" w:cs="Arial"/>
        </w:rPr>
        <w:t xml:space="preserve">(ООО «ПитерЭнергоМаш») </w:t>
      </w:r>
      <w:r w:rsidR="00E95108">
        <w:rPr>
          <w:rFonts w:asciiTheme="minorHAnsi" w:hAnsiTheme="minorHAnsi" w:cs="Arial"/>
        </w:rPr>
        <w:t>– 2 шт.;</w:t>
      </w:r>
    </w:p>
    <w:p w:rsidR="00E95108" w:rsidRPr="00A071CB" w:rsidRDefault="00A071CB" w:rsidP="00A071CB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Шкаф управления, </w:t>
      </w:r>
      <w:r w:rsidR="00E95108">
        <w:rPr>
          <w:rFonts w:asciiTheme="minorHAnsi" w:hAnsiTheme="minorHAnsi" w:cs="Arial"/>
        </w:rPr>
        <w:t xml:space="preserve">сигнализации </w:t>
      </w:r>
      <w:r>
        <w:rPr>
          <w:rFonts w:asciiTheme="minorHAnsi" w:hAnsiTheme="minorHAnsi" w:cs="Arial"/>
        </w:rPr>
        <w:t xml:space="preserve">и оперативной блокировки разъединителей </w:t>
      </w:r>
      <w:proofErr w:type="spellStart"/>
      <w:r>
        <w:rPr>
          <w:rFonts w:asciiTheme="minorHAnsi" w:hAnsiTheme="minorHAnsi" w:cs="Arial"/>
        </w:rPr>
        <w:t>ШУСиОБР</w:t>
      </w:r>
      <w:proofErr w:type="spellEnd"/>
      <w:r>
        <w:rPr>
          <w:rFonts w:asciiTheme="minorHAnsi" w:hAnsiTheme="minorHAnsi" w:cs="Arial"/>
        </w:rPr>
        <w:t xml:space="preserve"> </w:t>
      </w:r>
      <w:r w:rsidR="00AE5881" w:rsidRPr="00A071CB">
        <w:rPr>
          <w:rFonts w:asciiTheme="minorHAnsi" w:hAnsiTheme="minorHAnsi" w:cs="Arial"/>
        </w:rPr>
        <w:t xml:space="preserve">(ООО «ПитерЭнергоМаш») </w:t>
      </w:r>
      <w:r w:rsidR="00E95108" w:rsidRPr="00A071CB">
        <w:rPr>
          <w:rFonts w:asciiTheme="minorHAnsi" w:hAnsiTheme="minorHAnsi" w:cs="Arial"/>
        </w:rPr>
        <w:t>– 2 шт.;</w:t>
      </w:r>
    </w:p>
    <w:p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Шкаф собственных нужд </w:t>
      </w:r>
      <w:r w:rsidR="00A071CB">
        <w:rPr>
          <w:rFonts w:asciiTheme="minorHAnsi" w:hAnsiTheme="minorHAnsi" w:cs="Arial"/>
        </w:rPr>
        <w:t xml:space="preserve">ЩСН </w:t>
      </w:r>
      <w:r w:rsidR="00AE5881">
        <w:rPr>
          <w:rFonts w:asciiTheme="minorHAnsi" w:hAnsiTheme="minorHAnsi" w:cs="Arial"/>
        </w:rPr>
        <w:t xml:space="preserve">(ООО «ПитерЭнергоМаш») </w:t>
      </w:r>
      <w:r w:rsidR="001E452D">
        <w:rPr>
          <w:rFonts w:asciiTheme="minorHAnsi" w:hAnsiTheme="minorHAnsi" w:cs="Arial"/>
        </w:rPr>
        <w:t>– 4</w:t>
      </w:r>
      <w:r>
        <w:rPr>
          <w:rFonts w:asciiTheme="minorHAnsi" w:hAnsiTheme="minorHAnsi" w:cs="Arial"/>
        </w:rPr>
        <w:t xml:space="preserve"> шт.;</w:t>
      </w:r>
    </w:p>
    <w:p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Шкаф кроссовый </w:t>
      </w:r>
      <w:r w:rsidR="00A071CB">
        <w:rPr>
          <w:rFonts w:asciiTheme="minorHAnsi" w:hAnsiTheme="minorHAnsi" w:cs="Arial"/>
        </w:rPr>
        <w:t xml:space="preserve">ШК </w:t>
      </w:r>
      <w:r w:rsidR="00AE5881">
        <w:rPr>
          <w:rFonts w:asciiTheme="minorHAnsi" w:hAnsiTheme="minorHAnsi" w:cs="Arial"/>
        </w:rPr>
        <w:t xml:space="preserve">(ООО «ПитерЭнергоМаш») </w:t>
      </w:r>
      <w:r>
        <w:rPr>
          <w:rFonts w:asciiTheme="minorHAnsi" w:hAnsiTheme="minorHAnsi" w:cs="Arial"/>
        </w:rPr>
        <w:t>– 4 шт.;</w:t>
      </w:r>
    </w:p>
    <w:p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Шкаф оперативного тока </w:t>
      </w:r>
      <w:r w:rsidR="00A071CB">
        <w:rPr>
          <w:rFonts w:asciiTheme="minorHAnsi" w:hAnsiTheme="minorHAnsi" w:cs="Arial"/>
        </w:rPr>
        <w:t xml:space="preserve">ЩПТ </w:t>
      </w:r>
      <w:r w:rsidR="00AE5881">
        <w:rPr>
          <w:rFonts w:asciiTheme="minorHAnsi" w:hAnsiTheme="minorHAnsi" w:cs="Arial"/>
        </w:rPr>
        <w:t xml:space="preserve">(ООО «ПитерЭнергоМаш») </w:t>
      </w:r>
      <w:r>
        <w:rPr>
          <w:rFonts w:asciiTheme="minorHAnsi" w:hAnsiTheme="minorHAnsi" w:cs="Arial"/>
        </w:rPr>
        <w:t>– 2 шт.;</w:t>
      </w:r>
    </w:p>
    <w:p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Шкаф телемеханики и связи </w:t>
      </w:r>
      <w:proofErr w:type="spellStart"/>
      <w:r w:rsidR="00A071CB">
        <w:rPr>
          <w:rFonts w:asciiTheme="minorHAnsi" w:hAnsiTheme="minorHAnsi" w:cs="Arial"/>
        </w:rPr>
        <w:t>ШТМиС</w:t>
      </w:r>
      <w:proofErr w:type="spellEnd"/>
      <w:r w:rsidR="00A071CB">
        <w:rPr>
          <w:rFonts w:asciiTheme="minorHAnsi" w:hAnsiTheme="minorHAnsi" w:cs="Arial"/>
        </w:rPr>
        <w:t xml:space="preserve"> </w:t>
      </w:r>
      <w:r w:rsidR="00AE5881">
        <w:rPr>
          <w:rFonts w:asciiTheme="minorHAnsi" w:hAnsiTheme="minorHAnsi" w:cs="Arial"/>
        </w:rPr>
        <w:t xml:space="preserve">(ООО «ПитерЭнергоМаш») </w:t>
      </w:r>
      <w:r>
        <w:rPr>
          <w:rFonts w:asciiTheme="minorHAnsi" w:hAnsiTheme="minorHAnsi" w:cs="Arial"/>
        </w:rPr>
        <w:t>– 2 шт.;</w:t>
      </w:r>
    </w:p>
    <w:p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Шкаф АИИС КУЭ</w:t>
      </w:r>
      <w:r w:rsidR="00A071CB">
        <w:rPr>
          <w:rFonts w:asciiTheme="minorHAnsi" w:hAnsiTheme="minorHAnsi" w:cs="Arial"/>
        </w:rPr>
        <w:t>/ТУЭ</w:t>
      </w:r>
      <w:r>
        <w:rPr>
          <w:rFonts w:asciiTheme="minorHAnsi" w:hAnsiTheme="minorHAnsi" w:cs="Arial"/>
        </w:rPr>
        <w:t xml:space="preserve"> </w:t>
      </w:r>
      <w:r w:rsidR="00AE5881">
        <w:rPr>
          <w:rFonts w:asciiTheme="minorHAnsi" w:hAnsiTheme="minorHAnsi" w:cs="Arial"/>
        </w:rPr>
        <w:t xml:space="preserve">(ООО «ПитерЭнергоМаш») </w:t>
      </w:r>
      <w:r>
        <w:rPr>
          <w:rFonts w:asciiTheme="minorHAnsi" w:hAnsiTheme="minorHAnsi" w:cs="Arial"/>
        </w:rPr>
        <w:t>– 2 шт.;</w:t>
      </w:r>
    </w:p>
    <w:p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Конструкции кабельные для прокладки межблочных (межмодульных) связей – комплект.;</w:t>
      </w:r>
    </w:p>
    <w:p w:rsidR="001E452D" w:rsidRDefault="001E452D" w:rsidP="001E452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Шкаф управления вентиляцией ШУВ (ООО «ПитерЭнергоМаш») – 4</w:t>
      </w:r>
      <w:r w:rsidRPr="001E452D">
        <w:rPr>
          <w:rFonts w:asciiTheme="minorHAnsi" w:hAnsiTheme="minorHAnsi" w:cs="Arial"/>
        </w:rPr>
        <w:t xml:space="preserve"> шт.;</w:t>
      </w:r>
    </w:p>
    <w:p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Резервуар для приёма аварийного сброса масла в соответствии с НТД.</w:t>
      </w:r>
    </w:p>
    <w:p w:rsidR="00E95108" w:rsidRDefault="00E95108" w:rsidP="00E95108">
      <w:pPr>
        <w:ind w:left="567" w:right="458"/>
        <w:jc w:val="both"/>
        <w:rPr>
          <w:rFonts w:asciiTheme="minorHAnsi" w:hAnsiTheme="minorHAnsi" w:cs="Arial"/>
        </w:rPr>
      </w:pPr>
    </w:p>
    <w:p w:rsidR="00E95108" w:rsidRPr="00E95108" w:rsidRDefault="00E95108" w:rsidP="00E95108">
      <w:pPr>
        <w:ind w:left="567" w:right="458"/>
        <w:jc w:val="both"/>
        <w:rPr>
          <w:rFonts w:asciiTheme="minorHAnsi" w:hAnsiTheme="minorHAnsi" w:cs="Arial"/>
          <w:b/>
        </w:rPr>
      </w:pPr>
      <w:r w:rsidRPr="00E95108">
        <w:rPr>
          <w:rFonts w:asciiTheme="minorHAnsi" w:hAnsiTheme="minorHAnsi" w:cs="Arial"/>
          <w:b/>
        </w:rPr>
        <w:t>Примечание.</w:t>
      </w:r>
    </w:p>
    <w:p w:rsidR="00E95108" w:rsidRPr="00870ECA" w:rsidRDefault="00E95108" w:rsidP="00E95108">
      <w:pPr>
        <w:ind w:left="567" w:right="458"/>
        <w:jc w:val="both"/>
        <w:rPr>
          <w:rFonts w:asciiTheme="minorHAnsi" w:hAnsiTheme="minorHAnsi" w:cs="Arial"/>
          <w:b/>
        </w:rPr>
      </w:pPr>
      <w:r w:rsidRPr="00E95108">
        <w:rPr>
          <w:rFonts w:asciiTheme="minorHAnsi" w:hAnsiTheme="minorHAnsi" w:cs="Arial"/>
          <w:b/>
        </w:rPr>
        <w:t xml:space="preserve">Все кабельные связи, внутри и снаружи модулей смонтированы в соответствии с полной заводской готовностью, </w:t>
      </w:r>
      <w:proofErr w:type="spellStart"/>
      <w:r w:rsidRPr="00E95108">
        <w:rPr>
          <w:rFonts w:asciiTheme="minorHAnsi" w:hAnsiTheme="minorHAnsi" w:cs="Arial"/>
          <w:b/>
        </w:rPr>
        <w:t>пробиркованны</w:t>
      </w:r>
      <w:proofErr w:type="spellEnd"/>
      <w:r w:rsidRPr="00E95108">
        <w:rPr>
          <w:rFonts w:asciiTheme="minorHAnsi" w:hAnsiTheme="minorHAnsi" w:cs="Arial"/>
          <w:b/>
        </w:rPr>
        <w:t xml:space="preserve"> и проверены на заводе. </w:t>
      </w:r>
    </w:p>
    <w:p w:rsidR="00FB0240" w:rsidRPr="00870ECA" w:rsidRDefault="00FB0240" w:rsidP="00E95108">
      <w:pPr>
        <w:ind w:left="567" w:right="458"/>
        <w:jc w:val="both"/>
        <w:rPr>
          <w:rFonts w:asciiTheme="minorHAnsi" w:hAnsiTheme="minorHAnsi" w:cs="Arial"/>
          <w:b/>
        </w:rPr>
      </w:pPr>
    </w:p>
    <w:p w:rsidR="00FB0240" w:rsidRPr="00FB0240" w:rsidRDefault="00FB0240" w:rsidP="00E95108">
      <w:pPr>
        <w:ind w:left="567" w:right="458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При проведении СМР и ПНР на ММПС представители завода-изготовителя осуществляют шеф монтажные и шеф наладочные работы в соответствии с договорённостью с заказчиком.</w:t>
      </w:r>
    </w:p>
    <w:sectPr w:rsidR="00FB0240" w:rsidRPr="00FB0240" w:rsidSect="003708C9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960" w:right="391" w:bottom="1560" w:left="1134" w:header="340" w:footer="176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4644" w:rsidRDefault="00874644">
      <w:r>
        <w:separator/>
      </w:r>
    </w:p>
    <w:p w:rsidR="00874644" w:rsidRDefault="00874644"/>
  </w:endnote>
  <w:endnote w:type="continuationSeparator" w:id="0">
    <w:p w:rsidR="00874644" w:rsidRDefault="00874644">
      <w:r>
        <w:continuationSeparator/>
      </w:r>
    </w:p>
    <w:p w:rsidR="00874644" w:rsidRDefault="008746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ragmatic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Univers Condensed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MT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C41159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:rsidR="00C41159" w:rsidRPr="00C41159" w:rsidRDefault="00C41159" w:rsidP="003708C9">
          <w:pPr>
            <w:pStyle w:val="7"/>
            <w:numPr>
              <w:ilvl w:val="0"/>
              <w:numId w:val="0"/>
            </w:numPr>
            <w:tabs>
              <w:tab w:val="left" w:pos="2622"/>
            </w:tabs>
            <w:ind w:left="1296" w:right="57"/>
            <w:jc w:val="left"/>
            <w:rPr>
              <w:i w:val="0"/>
              <w:iCs w:val="0"/>
              <w:lang w:val="ru-RU"/>
            </w:rPr>
          </w:pPr>
          <w:r>
            <w:rPr>
              <w:rFonts w:asciiTheme="minorHAnsi" w:hAnsiTheme="minorHAnsi"/>
              <w:i w:val="0"/>
              <w:sz w:val="32"/>
              <w:szCs w:val="32"/>
              <w:lang w:val="ru-RU"/>
            </w:rPr>
            <w:t xml:space="preserve">                 Роснефть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:rsidR="00C41159" w:rsidRPr="00FC47FB" w:rsidRDefault="00C41159" w:rsidP="003708C9">
          <w:pPr>
            <w:pStyle w:val="7"/>
            <w:numPr>
              <w:ilvl w:val="0"/>
              <w:numId w:val="0"/>
            </w:numPr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C41159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:rsidR="00C41159" w:rsidRPr="00D97F01" w:rsidRDefault="00C41159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:rsidR="00C41159" w:rsidRPr="00FC47FB" w:rsidRDefault="00C41159" w:rsidP="003708C9">
          <w:pPr>
            <w:pStyle w:val="7"/>
            <w:numPr>
              <w:ilvl w:val="0"/>
              <w:numId w:val="0"/>
            </w:numPr>
            <w:tabs>
              <w:tab w:val="left" w:pos="2622"/>
            </w:tabs>
            <w:ind w:right="-57"/>
            <w:jc w:val="center"/>
            <w:rPr>
              <w:i w:val="0"/>
              <w:lang w:val="ru-RU"/>
            </w:rPr>
          </w:pPr>
          <w:r w:rsidRPr="00121AC8">
            <w:rPr>
              <w:i w:val="0"/>
              <w:lang w:val="ru-RU"/>
            </w:rPr>
            <w:fldChar w:fldCharType="begin"/>
          </w:r>
          <w:r w:rsidRPr="00121AC8">
            <w:rPr>
              <w:i w:val="0"/>
              <w:lang w:val="ru-RU"/>
            </w:rPr>
            <w:instrText>PAGE   \* MERGEFORMAT</w:instrText>
          </w:r>
          <w:r w:rsidRPr="00121AC8">
            <w:rPr>
              <w:i w:val="0"/>
              <w:lang w:val="ru-RU"/>
            </w:rPr>
            <w:fldChar w:fldCharType="separate"/>
          </w:r>
          <w:r w:rsidR="005574C2">
            <w:rPr>
              <w:i w:val="0"/>
              <w:noProof/>
              <w:lang w:val="ru-RU"/>
            </w:rPr>
            <w:t>17</w:t>
          </w:r>
          <w:r w:rsidRPr="00121AC8">
            <w:rPr>
              <w:i w:val="0"/>
              <w:lang w:val="ru-RU"/>
            </w:rPr>
            <w:fldChar w:fldCharType="end"/>
          </w:r>
        </w:p>
      </w:tc>
    </w:tr>
    <w:tr w:rsidR="00C41159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:rsidR="00C41159" w:rsidRPr="00D97F01" w:rsidRDefault="00C41159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C41159" w:rsidRDefault="00C41159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C41159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030082" w:rsidRDefault="00C4115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C41159" w:rsidRPr="00EB265D" w:rsidRDefault="00C4115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EB265D" w:rsidRDefault="00C4115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C41159" w:rsidRPr="00030082" w:rsidRDefault="00C41159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C41159" w:rsidRPr="00DC0F4C" w:rsidRDefault="00C41159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DC0F4C" w:rsidRDefault="00C41159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7E6EC5" w:rsidRDefault="00C41159" w:rsidP="007E6EC5">
          <w:pPr>
            <w:pStyle w:val="Default"/>
            <w:jc w:val="center"/>
            <w:rPr>
              <w:rFonts w:asciiTheme="minorHAnsi" w:hAnsiTheme="minorHAnsi"/>
              <w:color w:val="auto"/>
              <w:sz w:val="32"/>
              <w:szCs w:val="32"/>
              <w:lang w:val="en-US"/>
            </w:rPr>
          </w:pPr>
          <w:r>
            <w:rPr>
              <w:rFonts w:asciiTheme="minorHAnsi" w:hAnsiTheme="minorHAnsi"/>
              <w:color w:val="auto"/>
              <w:sz w:val="32"/>
              <w:szCs w:val="32"/>
            </w:rPr>
            <w:t>Роснефть</w:t>
          </w:r>
        </w:p>
      </w:tc>
    </w:tr>
    <w:tr w:rsidR="00C41159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4E0375" w:rsidRDefault="00C4115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C41159" w:rsidRPr="004E0375" w:rsidRDefault="00C4115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4E0375" w:rsidRDefault="00C4115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C41159" w:rsidRPr="004E0375" w:rsidRDefault="00C41159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C41159" w:rsidRPr="00DC0F4C" w:rsidRDefault="00C41159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4E0375" w:rsidRDefault="00C41159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>
          <w:pPr>
            <w:jc w:val="center"/>
            <w:rPr>
              <w:rFonts w:ascii="Arial" w:hAnsi="Arial" w:cs="Arial"/>
            </w:rPr>
          </w:pPr>
        </w:p>
      </w:tc>
    </w:tr>
    <w:tr w:rsidR="00C41159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C41159" w:rsidRPr="0068326E" w:rsidRDefault="00C41159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C41159" w:rsidRPr="0068326E" w:rsidRDefault="00C41159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>
          <w:pPr>
            <w:jc w:val="center"/>
            <w:rPr>
              <w:rFonts w:ascii="Arial" w:hAnsi="Arial" w:cs="Arial"/>
              <w:sz w:val="22"/>
              <w:szCs w:val="22"/>
            </w:rPr>
          </w:pPr>
        </w:p>
      </w:tc>
    </w:tr>
    <w:tr w:rsidR="00C41159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AD0B0F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5574C2">
            <w:rPr>
              <w:rFonts w:ascii="Arial Narrow" w:hAnsi="Arial Narrow" w:cs="Arial"/>
              <w:noProof/>
              <w:sz w:val="18"/>
              <w:szCs w:val="18"/>
            </w:rPr>
            <w:t>04.21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AD0B0F" w:rsidRDefault="00C41159" w:rsidP="00C41159">
          <w:pPr>
            <w:jc w:val="center"/>
            <w:rPr>
              <w:rFonts w:asciiTheme="minorHAnsi" w:hAnsiTheme="minorHAnsi" w:cs="Arial"/>
              <w:iCs/>
            </w:rPr>
          </w:pPr>
          <w:r>
            <w:rPr>
              <w:rFonts w:asciiTheme="minorHAnsi" w:hAnsiTheme="minorHAnsi" w:cs="Arial"/>
              <w:b/>
              <w:color w:val="000000"/>
            </w:rPr>
            <w:t>М</w:t>
          </w:r>
          <w:r w:rsidRPr="00AD0B0F">
            <w:rPr>
              <w:rFonts w:asciiTheme="minorHAnsi" w:hAnsiTheme="minorHAnsi" w:cs="Arial"/>
              <w:b/>
              <w:color w:val="000000"/>
            </w:rPr>
            <w:t>оби</w:t>
          </w:r>
          <w:r>
            <w:rPr>
              <w:rFonts w:asciiTheme="minorHAnsi" w:hAnsiTheme="minorHAnsi" w:cs="Arial"/>
              <w:b/>
              <w:color w:val="000000"/>
            </w:rPr>
            <w:t>льная м</w:t>
          </w:r>
          <w:r w:rsidRPr="00AD0B0F">
            <w:rPr>
              <w:rFonts w:asciiTheme="minorHAnsi" w:hAnsiTheme="minorHAnsi" w:cs="Arial"/>
              <w:b/>
              <w:color w:val="000000"/>
            </w:rPr>
            <w:t xml:space="preserve">одульная </w:t>
          </w:r>
          <w:r>
            <w:rPr>
              <w:rFonts w:asciiTheme="minorHAnsi" w:hAnsiTheme="minorHAnsi" w:cs="Arial"/>
              <w:b/>
              <w:color w:val="000000"/>
            </w:rPr>
            <w:t>трансформаторная подстанция (ММПС) 110/10</w:t>
          </w:r>
          <w:r w:rsidRPr="00AD0B0F">
            <w:rPr>
              <w:rFonts w:asciiTheme="minorHAnsi" w:hAnsiTheme="minorHAnsi" w:cs="Arial"/>
              <w:b/>
              <w:color w:val="000000"/>
            </w:rPr>
            <w:t xml:space="preserve"> кВ мощностью </w:t>
          </w:r>
          <w:r>
            <w:rPr>
              <w:rFonts w:asciiTheme="minorHAnsi" w:hAnsiTheme="minorHAnsi" w:cs="Arial"/>
              <w:b/>
              <w:color w:val="000000"/>
            </w:rPr>
            <w:t>25(40</w:t>
          </w:r>
          <w:r>
            <w:rPr>
              <w:rFonts w:asciiTheme="minorHAnsi" w:hAnsiTheme="minorHAnsi" w:cs="Arial"/>
              <w:b/>
              <w:color w:val="000000"/>
              <w:lang w:val="en-US"/>
            </w:rPr>
            <w:t>)</w:t>
          </w:r>
          <w:r>
            <w:rPr>
              <w:rFonts w:asciiTheme="minorHAnsi" w:hAnsiTheme="minorHAnsi" w:cs="Arial"/>
              <w:b/>
              <w:color w:val="000000"/>
            </w:rPr>
            <w:t> </w:t>
          </w:r>
          <w:r w:rsidRPr="00AD0B0F">
            <w:rPr>
              <w:rFonts w:asciiTheme="minorHAnsi" w:hAnsiTheme="minorHAnsi" w:cs="Arial"/>
              <w:b/>
              <w:color w:val="000000"/>
            </w:rPr>
            <w:t>МВА наружного исполнения на платформах полуприцепов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522282" w:rsidRDefault="00C4115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C41159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5574C2">
            <w:rPr>
              <w:rFonts w:ascii="Arial Narrow" w:hAnsi="Arial Narrow" w:cs="Arial"/>
              <w:noProof/>
              <w:sz w:val="18"/>
              <w:szCs w:val="18"/>
            </w:rPr>
            <w:t>04.21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16357" w:rsidRDefault="00C41159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5A7D86" w:rsidRDefault="00C41159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ТП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C14489" w:rsidRDefault="005574C2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Pr="005574C2">
            <w:rPr>
              <w:rFonts w:ascii="Arial" w:hAnsi="Arial" w:cs="Arial"/>
              <w:noProof/>
              <w:sz w:val="18"/>
              <w:szCs w:val="18"/>
            </w:rPr>
            <w:t>38</w:t>
          </w:r>
          <w:r>
            <w:rPr>
              <w:rFonts w:ascii="Arial" w:hAnsi="Arial" w:cs="Arial"/>
              <w:noProof/>
              <w:sz w:val="18"/>
              <w:szCs w:val="18"/>
            </w:rPr>
            <w:fldChar w:fldCharType="end"/>
          </w:r>
        </w:p>
      </w:tc>
    </w:tr>
    <w:tr w:rsidR="00C41159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507D2F" w:rsidRDefault="00C41159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D97F01" w:rsidRDefault="00FA6DAB" w:rsidP="003708C9">
          <w:pPr>
            <w:pStyle w:val="6"/>
            <w:numPr>
              <w:ilvl w:val="0"/>
              <w:numId w:val="0"/>
            </w:numPr>
            <w:rPr>
              <w:b w:val="0"/>
              <w:bCs w:val="0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>
                <wp:extent cx="1541780" cy="372110"/>
                <wp:effectExtent l="0" t="0" r="1270" b="8890"/>
                <wp:docPr id="3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178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41159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5574C2">
            <w:rPr>
              <w:rFonts w:ascii="Arial Narrow" w:hAnsi="Arial Narrow" w:cs="Arial"/>
              <w:noProof/>
              <w:sz w:val="18"/>
              <w:szCs w:val="18"/>
            </w:rPr>
            <w:t>04.21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C41159" w:rsidRDefault="00C41159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C41159" w:rsidRDefault="00C41159">
          <w:pPr>
            <w:rPr>
              <w:rFonts w:ascii="Arial" w:hAnsi="Arial" w:cs="Arial"/>
            </w:rPr>
          </w:pPr>
        </w:p>
      </w:tc>
    </w:tr>
    <w:tr w:rsidR="00C41159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5574C2">
            <w:rPr>
              <w:rFonts w:ascii="Arial Narrow" w:hAnsi="Arial Narrow" w:cs="Arial"/>
              <w:noProof/>
              <w:sz w:val="18"/>
              <w:szCs w:val="18"/>
            </w:rPr>
            <w:t>04.21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C41159" w:rsidRDefault="00C41159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C41159" w:rsidRDefault="00C41159">
          <w:pPr>
            <w:rPr>
              <w:rFonts w:ascii="Arial" w:hAnsi="Arial" w:cs="Arial"/>
            </w:rPr>
          </w:pPr>
        </w:p>
      </w:tc>
    </w:tr>
  </w:tbl>
  <w:p w:rsidR="00C41159" w:rsidRDefault="00C41159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4644" w:rsidRDefault="00874644">
      <w:r>
        <w:separator/>
      </w:r>
    </w:p>
    <w:p w:rsidR="00874644" w:rsidRDefault="00874644"/>
  </w:footnote>
  <w:footnote w:type="continuationSeparator" w:id="0">
    <w:p w:rsidR="00874644" w:rsidRDefault="00874644">
      <w:r>
        <w:continuationSeparator/>
      </w:r>
    </w:p>
    <w:p w:rsidR="00874644" w:rsidRDefault="0087464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159" w:rsidRDefault="00C41159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47D98596" wp14:editId="7EE6A88D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1159" w:rsidRDefault="00C41159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:rsidR="00C41159" w:rsidRDefault="00C41159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Pr="00FC47FB" w:rsidRDefault="00C4115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Pr="00FC47FB" w:rsidRDefault="00C41159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Pr="00FC47FB" w:rsidRDefault="00C4115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kDvMMA&#10;AADbAAAADwAAAGRycy9kb3ducmV2LnhtbESPQWsCMRSE7wX/Q3iCt5rVouhqFCkteKuuvfT2SF43&#10;WzcvyyauW3+9KRQ8DjPzDbPe9q4WHbWh8qxgMs5AEGtvKi4VfJ7enxcgQkQ2WHsmBb8UYLsZPK0x&#10;N/7KR+qKWIoE4ZCjAhtjk0sZtCWHYewb4uR9+9ZhTLItpWnxmuCultMsm0uHFacFiw29WtLn4uIU&#10;fPXW6o+b04tDN7vslrMf/VbclBoN+90KRKQ+PsL/7b1RMH2Bvy/pB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kDvMMAAADbAAAADwAAAAAAAAAAAAAAAACYAgAAZHJzL2Rv&#10;d25yZXYueG1sUEsFBgAAAAAEAAQA9QAAAIgDAAAAAA==&#10;" filled="f" stroked="f" strokeweight="1.4pt">
                <v:textbox style="layout-flow:vertical;mso-layout-flow-alt:bottom-to-top" inset="1mm,1mm,1mm,1mm">
                  <w:txbxContent>
                    <w:p w:rsidR="00C41159" w:rsidRDefault="00C41159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:rsidR="00C41159" w:rsidRDefault="00C41159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<v:rect id="Rectangle 3617" o:spid="_x0000_s1029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CesUA&#10;AADbAAAADwAAAGRycy9kb3ducmV2LnhtbESPQWsCMRSE70L/Q3hCb5pVqa5bo5RWoSJYtRWvj83r&#10;7tLNy5JE3f77RhB6HGbmG2a2aE0tLuR8ZVnBoJ+AIM6trrhQ8PW56qUgfEDWWFsmBb/kYTF/6Mww&#10;0/bKe7ocQiEihH2GCsoQmkxKn5dk0PdtQxy9b+sMhihdIbXDa4SbWg6TZCwNVhwXSmzotaT853A2&#10;CtZLmk62dvexd6dNm5pzPXobHZV67LYvzyACteE/fG+/awXDJ7h9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eYJ6xQAAANsAAAAPAAAAAAAAAAAAAAAAAJgCAABkcnMv&#10;ZG93bnJldi54bWxQSwUGAAAAAAQABAD1AAAAigM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Text Box 3619" o:spid="_x0000_s1031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7dJMUA&#10;AADbAAAADwAAAGRycy9kb3ducmV2LnhtbESPQWsCMRSE70L/Q3gFbzWroK1bo5SCrdKLXUU8vm6e&#10;m6Wbl7BJdfXXN4WCx2FmvmFmi8424kRtqB0rGA4yEMSl0zVXCnbb5cMTiBCRNTaOScGFAizmd70Z&#10;5tqd+ZNORaxEgnDIUYGJ0edShtKQxTBwnjh5R9dajEm2ldQtnhPcNnKUZRNpsea0YNDTq6Hyu/ix&#10;CqaT6fWdvqqwX+o3s/ko/GHs10r177uXZxCRungL/7dXWsHoEf6+p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vt0k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JVsIA&#10;AADbAAAADwAAAGRycy9kb3ducmV2LnhtbERPz2vCMBS+D/Y/hCfstqYKE+2MIgN1ssusY+z4bJ5N&#10;sXkJTaZ1f/1yEDx+fL9ni9624kxdaBwrGGY5COLK6YZrBV/71fMERIjIGlvHpOBKARbzx4cZFtpd&#10;eEfnMtYihXAoUIGJ0RdShsqQxZA5T5y4o+ssxgS7WuoOLynctnKU52NpseHUYNDTm6HqVP5aBdPx&#10;9G9Dhzp8r/TafH6U/ufFb5V6GvTLVxCR+ngX39zvWsEojU1f0g+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IUlW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:rsidR="00C41159" w:rsidRPr="00FC47FB" w:rsidRDefault="00C41159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3szcUA&#10;AADbAAAADwAAAGRycy9kb3ducmV2LnhtbESPQWsCMRSE7wX/Q3hCbzWrUOmuRhFB29JLu4p4fG6e&#10;m8XNS9ikuu2vbwqFHoeZ+YaZL3vbiit1oXGsYDzKQBBXTjdcK9jvNg9PIEJE1tg6JgVfFGC5GNzN&#10;sdDuxh90LWMtEoRDgQpMjL6QMlSGLIaR88TJO7vOYkyyq6Xu8JbgtpWTLJtKiw2nBYOe1oaqS/lp&#10;FeTT/PuZTnU4bPTWvL+V/vjoX5W6H/arGYhIffwP/7VftIJJDr9f0g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ezN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7TjcIA&#10;AADbAAAADwAAAGRycy9kb3ducmV2LnhtbERPy2oCMRTdF/oP4RbcaaaKUqdGKYIv3NhpKV3eTm4n&#10;Qyc3YRJ19OvNQujycN6zRWcbcaI21I4VPA8yEMSl0zVXCj4/Vv0XECEia2wck4ILBVjMHx9mmGt3&#10;5nc6FbESKYRDjgpMjD6XMpSGLIaB88SJ+3WtxZhgW0nd4jmF20YOs2wiLdacGgx6Whoq/4qjVTCd&#10;TK8b+qnC10qvzWFf+O+x3ynVe+reXkFE6uK/+O7eagWjtD59ST9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jtON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:rsidR="00C41159" w:rsidRPr="00FC47FB" w:rsidRDefault="00C41159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J2FsUA&#10;AADbAAAADwAAAGRycy9kb3ducmV2LnhtbESPQWsCMRSE74X+h/CE3mpWS6VujSKCttKLXUU8vm6e&#10;m6Wbl7BJdfXXm0Khx2FmvmEms8424kRtqB0rGPQzEMSl0zVXCnbb5eMLiBCRNTaOScGFAsym93cT&#10;zLU78yediliJBOGQowITo8+lDKUhi6HvPHHyjq61GJNsK6lbPCe4beQwy0bSYs1pwaCnhaHyu/ix&#10;Csaj8fWNvqqwX+qV2XwU/vDs10o99Lr5K4hIXfwP/7XftYKnAfx+ST9AT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nYW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:rsidR="00C41159" w:rsidRPr="00FC47FB" w:rsidRDefault="00C41159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oYcUA&#10;AADbAAAADwAAAGRycy9kb3ducmV2LnhtbESPQWsCMRSE70L/Q3gFb5qtUqlbo5SCtcWL3Rbx+Lp5&#10;3SzdvIRN1K2/3giCx2FmvmFmi8424kBtqB0reBhmIIhLp2uuFHx/LQdPIEJE1tg4JgX/FGAxv+vN&#10;MNfuyJ90KGIlEoRDjgpMjD6XMpSGLIah88TJ+3WtxZhkW0nd4jHBbSNHWTaRFmtOCwY9vRoq/4q9&#10;VTCdTE8r+qnCdqnfzGZd+N2j/1Cqf9+9PIOI1MVb+Np+1wrGI7h8ST9A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Ohh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159" w:rsidRDefault="00C41159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71DD19FD" wp14:editId="4A3AE6F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Pr="00D97F01" w:rsidRDefault="00C4115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Pr="00D97F01" w:rsidRDefault="00C41159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Pr="00D97F01" w:rsidRDefault="00C4115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41159" w:rsidRPr="00D97F01" w:rsidRDefault="00C41159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">
              <v:rect id="Rectangle 3557" o:spid="_x0000_s1038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y9McQA&#10;AADaAAAADwAAAGRycy9kb3ducmV2LnhtbESP3WoCMRSE7wXfIRzBO83qQmu3RilVwVKw9ad4e9gc&#10;dxc3J0sSdX17Uyj0cpiZb5jpvDW1uJLzlWUFo2ECgji3uuJCwWG/GkxA+ICssbZMCu7kYT7rdqaY&#10;aXvjLV13oRARwj5DBWUITSalz0sy6Ie2IY7eyTqDIUpXSO3wFuGmluMkeZIGK44LJTb0XlJ+3l2M&#10;go8lvTxv7PfX1h0/24m51Oki/VGq32vfXkEEasN/+K+91gpS+L0Sb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svTHEAAAA2gAAAA8AAAAAAAAAAAAAAAAAmAIAAGRycy9k&#10;b3ducmV2LnhtbFBLBQYAAAAABAAEAPUAAACJAw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<v:group id="Group 3578" o:spid="_x0000_s1040" style="position:absolute;left:1023;top:6552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dMcMQA&#10;AADaAAAADwAAAGRycy9kb3ducmV2LnhtbESPQWsCMRSE74X+h/AEbzVrwUVXo5SCVemlbkvx+Nw8&#10;N0s3L2ETddtf3xSEHoeZ+YZZrHrbigt1oXGsYDzKQBBXTjdcK/h4Xz9MQYSIrLF1TAq+KcBqeX+3&#10;wEK7K+/pUsZaJAiHAhWYGH0hZagMWQwj54mTd3KdxZhkV0vd4TXBbSsfsyyXFhtOCwY9PRuqvsqz&#10;VTDLZz8bOtbhc61fzNtr6Q8Tv1NqOOif5iAi9fE/fGtvtYIc/q6k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3THDEAAAA2gAAAA8AAAAAAAAAAAAAAAAAmAIAAGRycy9k&#10;b3ducmV2LnhtbFBLBQYAAAAABAAEAPUAAACJAwAAAAA=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vp68UA&#10;AADaAAAADwAAAGRycy9kb3ducmV2LnhtbESPQUsDMRSE70L/Q3gFbzbbgrVdmxYRtlW86FbE4+vm&#10;dbN08xI26Xb11xtB8DjMzDfMajPYVvTUhcaxgukkA0FcOd1wreB9X9wsQISIrLF1TAq+KMBmPbpa&#10;Ya7dhd+oL2MtEoRDjgpMjD6XMlSGLIaJ88TJO7rOYkyyq6Xu8JLgtpWzLJtLiw2nBYOeHg1Vp/Js&#10;FSzny+8dHerwUeiteX0p/eetf1bqejw83IOINMT/8F/7SSu4g98r6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u+nrxQAAANo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:rsidR="00C41159" w:rsidRPr="00D97F01" w:rsidRDefault="00C41159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R9mcEA&#10;AADaAAAADwAAAGRycy9kb3ducmV2LnhtbERPy2oCMRTdF/oP4Rbc1UwLio5GKQUfxU2dFnF5nVwn&#10;g5ObMIk69eubheDycN7TeWcbcaE21I4VvPUzEMSl0zVXCn5/Fq8jECEia2wck4I/CjCfPT9NMdfu&#10;ylu6FLESKYRDjgpMjD6XMpSGLIa+88SJO7rWYkywraRu8ZrCbSPfs2woLdacGgx6+jRUnoqzVTAe&#10;jm8rOlRht9BL870p/H7gv5TqvXQfExCRuvgQ391rrSBtTVfS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kfZnBAAAA2gAAAA8AAAAAAAAAAAAAAAAAmAIAAGRycy9kb3du&#10;cmV2LnhtbFBLBQYAAAAABAAEAPUAAACGAwAAAAA=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YAsMA&#10;AADaAAAADwAAAGRycy9kb3ducmV2LnhtbESPQWsCMRSE74L/IbxCb5qtoOjWKEVQW7zotpQeXzev&#10;m6Wbl7BJdfXXG0HocZj5Zpj5srONOFIbascKnoYZCOLS6ZorBR/v68EURIjIGhvHpOBMAZaLfm+O&#10;uXYnPtCxiJVIJRxyVGBi9LmUoTRkMQydJ07ej2stxiTbSuoWT6ncNnKUZRNpsea0YNDTylD5W/xZ&#10;BbPJ7LKl7yp8rvXG7HeF/xr7N6UeH7qXZxCRuvgfvtOvOnFwu5JugF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jYAsMAAADa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:rsidR="00C41159" w:rsidRPr="00D97F01" w:rsidRDefault="00C41159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P7c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KGX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O4/t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:rsidR="00C41159" w:rsidRPr="00D97F01" w:rsidRDefault="00C41159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cqdsIA&#10;AADbAAAADwAAAGRycy9kb3ducmV2LnhtbERPTWsCMRC9F/wPYQrealZBqatRiqC29FK3RTyOm+lm&#10;6WYSNlFXf31TKHibx/uc+bKzjThTG2rHCoaDDARx6XTNlYKvz/XTM4gQkTU2jknBlQIsF72HOeba&#10;XXhH5yJWIoVwyFGBidHnUobSkMUwcJ44cd+utRgTbCupW7ykcNvIUZZNpMWaU4NBTytD5U9xsgqm&#10;k+ltS8cq7Nd6Yz7eC38Y+zel+o/dywxEpC7exf/uV53mD+Hvl3SA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dyp2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Text Box 3586" o:spid="_x0000_s1048" type="#_x0000_t202" style="position:absolute;left:1422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RmsMA&#10;AADbAAAADwAAAGRycy9kb3ducmV2LnhtbERPTWsCMRC9F/ofwhS8abaV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kRms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CJ7sMA&#10;AADbAAAADwAAAGRycy9kb3ducmV2LnhtbERPTWsCMRC9F/ofwhS8abbF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CJ7s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wsdcIA&#10;AADbAAAADwAAAGRycy9kb3ducmV2LnhtbERPTWsCMRC9F/wPYQRvNaug1K1RRFBbvLSrlB6nm3Gz&#10;uJmETdRtf70pFHqbx/uc+bKzjbhSG2rHCkbDDARx6XTNlYLjYfP4BCJEZI2NY1LwTQGWi97DHHPt&#10;bvxO1yJWIoVwyFGBidHnUobSkMUwdJ44cSfXWowJtpXULd5SuG3kOMum0mLNqcGgp7Wh8lxcrILZ&#10;dPazo68qfGz01rztC/858a9KDfrd6hlEpC7+i//cLzrNn8DvL+k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Cx1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6yAsIA&#10;AADbAAAADwAAAGRycy9kb3ducmV2LnhtbERPTWsCMRC9F/ofwgjeataCi65GKQWr0kvdluJx3Iyb&#10;pZtJ2ETd9tc3BaG3ebzPWax624oLdaFxrGA8ykAQV043XCv4eF8/TEGEiKyxdUwKvinAanl/t8BC&#10;uyvv6VLGWqQQDgUqMDH6QspQGbIYRs4TJ+7kOosxwa6WusNrCretfMyyXFpsODUY9PRsqPoqz1bB&#10;LJ/9bOhYh8+1fjFvr6U/TPxOqeGgf5qDiNTHf/HNvdVpfg5/v6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nrIC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IXmcMA&#10;AADbAAAADwAAAGRycy9kb3ducmV2LnhtbERP30vDMBB+F/Y/hBv45tINnFtdNkTopviinYiPt+bW&#10;lDWX0GRd9a83guDbfXw/b7UZbCt66kLjWMF0koEgrpxuuFbwvi9uFiBCRNbYOiYFXxRgsx5drTDX&#10;7sJv1JexFimEQ44KTIw+lzJUhiyGifPEiTu6zmJMsKul7vCSwm0rZ1k2lxYbTg0GPT0aqk7l2SpY&#10;zpffOzrU4aPQW/P6UvrPW/+s1PV4eLgHEWmI/+I/95NO8+/g95d0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IXmc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D68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IGV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TYPr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EmcMIA&#10;AADbAAAADwAAAGRycy9kb3ducmV2LnhtbERPTWsCMRC9F/ofwgjealah0l2NIgVtSy91K+Jx3Iyb&#10;xc0kbKJu++ubQqG3ebzPmS9724ordaFxrGA8ykAQV043XCvYfa4fnkCEiKyxdUwKvijAcnF/N8dC&#10;uxtv6VrGWqQQDgUqMDH6QspQGbIYRs4TJ+7kOosxwa6WusNbCretnGTZVFpsODUY9PRsqDqXF6sg&#10;n+bfL3Ssw36tN+bjvfSHR/+m1HDQr2YgIvXxX/znftVpfg6/v6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ASZw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dFUMIA&#10;AADbAAAADwAAAGRycy9kb3ducmV2LnhtbERPz2vCMBS+D/Y/hCfstqYKE+2MIgN1ssusY+z4bJ5N&#10;sXkJTaZ1f/1yEDx+fL9ni9624kxdaBwrGGY5COLK6YZrBV/71fMERIjIGlvHpOBKARbzx4cZFtpd&#10;eEfnMtYihXAoUIGJ0RdShsqQxZA5T5y4o+ssxgS7WuoOLynctnKU52NpseHUYNDTm6HqVP5aBdPx&#10;9G9Dhzp8r/TafH6U/ufFb5V6GvTLVxCR+ngX39zvWsEorU9f0g+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V0VQ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vgy8QA&#10;AADbAAAADwAAAGRycy9kb3ducmV2LnhtbESPQWsCMRSE7wX/Q3iCt5pVUHQ1SilYlV7qthSPz81z&#10;s3TzEjZRt/31TUHocZiZb5jlurONuFIbascKRsMMBHHpdM2Vgo/3zeMMRIjIGhvHpOCbAqxXvYcl&#10;5trd+EDXIlYiQTjkqMDE6HMpQ2nIYhg6T5y8s2stxiTbSuoWbwluGznOsqm0WHNaMOjp2VD5VVys&#10;gvl0/rOlUxU+N/rFvL0W/jjxe6UG/e5pASJSF//D9/ZOKxiP4O9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b4MvEAAAA2wAAAA8AAAAAAAAAAAAAAAAAmAIAAGRycy9k&#10;b3ducmV2LnhtbFBLBQYAAAAABAAEAPUAAACJAwAAAAA=&#10;" filled="f" strokeweight="1.5pt">
                    <v:textbox style="layout-flow:vertical;mso-layout-flow-alt:bottom-to-top" inset=".5mm,.5mm,.5mm,.5mm">
                      <w:txbxContent>
                        <w:p w:rsidR="00C41159" w:rsidRPr="00D97F01" w:rsidRDefault="00C41159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>
    <w:nsid w:val="1414668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6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9">
    <w:nsid w:val="25E57F0C"/>
    <w:multiLevelType w:val="hybridMultilevel"/>
    <w:tmpl w:val="858E037E"/>
    <w:lvl w:ilvl="0" w:tplc="0419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11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59421320"/>
    <w:multiLevelType w:val="multilevel"/>
    <w:tmpl w:val="C5363848"/>
    <w:lvl w:ilvl="0">
      <w:start w:val="1"/>
      <w:numFmt w:val="bullet"/>
      <w:suff w:val="space"/>
      <w:lvlText w:val=""/>
      <w:lvlJc w:val="left"/>
      <w:pPr>
        <w:ind w:left="284" w:firstLine="70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CE71F77"/>
    <w:multiLevelType w:val="multilevel"/>
    <w:tmpl w:val="90AA6F86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21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22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>
    <w:nsid w:val="7C6F00BF"/>
    <w:multiLevelType w:val="multilevel"/>
    <w:tmpl w:val="B1686022"/>
    <w:numStyleLink w:val="1111"/>
  </w:abstractNum>
  <w:abstractNum w:abstractNumId="25">
    <w:nsid w:val="7CE354F2"/>
    <w:multiLevelType w:val="multilevel"/>
    <w:tmpl w:val="04190025"/>
    <w:lvl w:ilvl="0">
      <w:start w:val="1"/>
      <w:numFmt w:val="decimal"/>
      <w:pStyle w:val="11"/>
      <w:lvlText w:val="%1"/>
      <w:lvlJc w:val="left"/>
      <w:pPr>
        <w:ind w:left="432" w:hanging="432"/>
      </w:pPr>
    </w:lvl>
    <w:lvl w:ilvl="1">
      <w:start w:val="1"/>
      <w:numFmt w:val="decimal"/>
      <w:pStyle w:val="23"/>
      <w:lvlText w:val="%1.%2"/>
      <w:lvlJc w:val="left"/>
      <w:pPr>
        <w:ind w:left="576" w:hanging="576"/>
      </w:pPr>
    </w:lvl>
    <w:lvl w:ilvl="2">
      <w:start w:val="1"/>
      <w:numFmt w:val="decimal"/>
      <w:pStyle w:val="32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9"/>
  </w:num>
  <w:num w:numId="2">
    <w:abstractNumId w:val="17"/>
  </w:num>
  <w:num w:numId="3">
    <w:abstractNumId w:val="12"/>
  </w:num>
  <w:num w:numId="4">
    <w:abstractNumId w:val="7"/>
  </w:num>
  <w:num w:numId="5">
    <w:abstractNumId w:val="0"/>
  </w:num>
  <w:num w:numId="6">
    <w:abstractNumId w:val="1"/>
  </w:num>
  <w:num w:numId="7">
    <w:abstractNumId w:val="15"/>
  </w:num>
  <w:num w:numId="8">
    <w:abstractNumId w:val="21"/>
  </w:num>
  <w:num w:numId="9">
    <w:abstractNumId w:val="2"/>
  </w:num>
  <w:num w:numId="10">
    <w:abstractNumId w:val="10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3"/>
  </w:num>
  <w:num w:numId="14">
    <w:abstractNumId w:val="22"/>
  </w:num>
  <w:num w:numId="15">
    <w:abstractNumId w:val="3"/>
  </w:num>
  <w:num w:numId="16">
    <w:abstractNumId w:val="24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6"/>
  </w:num>
  <w:num w:numId="18">
    <w:abstractNumId w:val="11"/>
  </w:num>
  <w:num w:numId="19">
    <w:abstractNumId w:val="18"/>
  </w:num>
  <w:num w:numId="20">
    <w:abstractNumId w:val="23"/>
  </w:num>
  <w:num w:numId="21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2">
    <w:abstractNumId w:val="14"/>
  </w:num>
  <w:num w:numId="23">
    <w:abstractNumId w:val="9"/>
  </w:num>
  <w:num w:numId="24">
    <w:abstractNumId w:val="4"/>
  </w:num>
  <w:num w:numId="25">
    <w:abstractNumId w:val="20"/>
  </w:num>
  <w:num w:numId="26">
    <w:abstractNumId w:val="25"/>
  </w:num>
  <w:num w:numId="27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28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29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cs="Times New Roman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cs="Times New Roman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cs="Times New Roman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cs="Times New Roman"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cs="Times New Roman"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cs="Times New Roman"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cs="Times New Roman"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cs="Times New Roman" w:hint="default"/>
        </w:rPr>
      </w:lvl>
    </w:lvlOverride>
  </w:num>
  <w:num w:numId="30">
    <w:abstractNumId w:val="16"/>
  </w:num>
  <w:num w:numId="31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32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33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34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35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36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37">
    <w:abstractNumId w:val="20"/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  <w:b w:val="0"/>
        </w:rPr>
      </w:lvl>
    </w:lvlOverride>
  </w:num>
  <w:num w:numId="38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39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0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1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2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3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4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5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6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7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8">
    <w:abstractNumId w:val="6"/>
  </w:num>
  <w:num w:numId="49">
    <w:abstractNumId w:val="6"/>
  </w:num>
  <w:num w:numId="50">
    <w:abstractNumId w:val="21"/>
  </w:num>
  <w:numIdMacAtCleanup w:val="24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Пономарев Владимир Владимирович">
    <w15:presenceInfo w15:providerId="AD" w15:userId="S-1-5-21-2777621527-381490150-694534281-28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06CFA"/>
    <w:rsid w:val="000102FD"/>
    <w:rsid w:val="00012ED8"/>
    <w:rsid w:val="00014CBE"/>
    <w:rsid w:val="00016ED9"/>
    <w:rsid w:val="00017203"/>
    <w:rsid w:val="00022ADA"/>
    <w:rsid w:val="000240F9"/>
    <w:rsid w:val="00024794"/>
    <w:rsid w:val="00025588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2FE2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C77"/>
    <w:rsid w:val="00080F7D"/>
    <w:rsid w:val="000830D3"/>
    <w:rsid w:val="0008383D"/>
    <w:rsid w:val="00084059"/>
    <w:rsid w:val="0008458F"/>
    <w:rsid w:val="00086D79"/>
    <w:rsid w:val="00090419"/>
    <w:rsid w:val="000911F2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109"/>
    <w:rsid w:val="000B5EF2"/>
    <w:rsid w:val="000C047D"/>
    <w:rsid w:val="000C0606"/>
    <w:rsid w:val="000C0E94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274C"/>
    <w:rsid w:val="000E3F7E"/>
    <w:rsid w:val="000E4551"/>
    <w:rsid w:val="000E5680"/>
    <w:rsid w:val="000E5F95"/>
    <w:rsid w:val="000F070B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2098F"/>
    <w:rsid w:val="00121664"/>
    <w:rsid w:val="00127797"/>
    <w:rsid w:val="00131351"/>
    <w:rsid w:val="00131B5F"/>
    <w:rsid w:val="00132852"/>
    <w:rsid w:val="00132BCF"/>
    <w:rsid w:val="00132D37"/>
    <w:rsid w:val="00133FFC"/>
    <w:rsid w:val="00134501"/>
    <w:rsid w:val="00136157"/>
    <w:rsid w:val="001377B8"/>
    <w:rsid w:val="00140479"/>
    <w:rsid w:val="00141386"/>
    <w:rsid w:val="00141A0F"/>
    <w:rsid w:val="00147E2D"/>
    <w:rsid w:val="001546F4"/>
    <w:rsid w:val="0015507E"/>
    <w:rsid w:val="001557F1"/>
    <w:rsid w:val="00156FFB"/>
    <w:rsid w:val="00157BB3"/>
    <w:rsid w:val="00162F6C"/>
    <w:rsid w:val="00164283"/>
    <w:rsid w:val="0016484F"/>
    <w:rsid w:val="0016705B"/>
    <w:rsid w:val="00172E4F"/>
    <w:rsid w:val="00174F98"/>
    <w:rsid w:val="00176F06"/>
    <w:rsid w:val="001806B7"/>
    <w:rsid w:val="00181BD1"/>
    <w:rsid w:val="00182B56"/>
    <w:rsid w:val="00182EEF"/>
    <w:rsid w:val="00190B14"/>
    <w:rsid w:val="0019114E"/>
    <w:rsid w:val="001968D0"/>
    <w:rsid w:val="001971B2"/>
    <w:rsid w:val="001A0B85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6D3E"/>
    <w:rsid w:val="001D1D36"/>
    <w:rsid w:val="001D1D37"/>
    <w:rsid w:val="001D4452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52D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3D77"/>
    <w:rsid w:val="00215061"/>
    <w:rsid w:val="00215B6C"/>
    <w:rsid w:val="00216645"/>
    <w:rsid w:val="002206FC"/>
    <w:rsid w:val="002210B9"/>
    <w:rsid w:val="00222A95"/>
    <w:rsid w:val="002254D9"/>
    <w:rsid w:val="00225A24"/>
    <w:rsid w:val="002272E0"/>
    <w:rsid w:val="002277DA"/>
    <w:rsid w:val="00230A95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385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2EB"/>
    <w:rsid w:val="00285AB7"/>
    <w:rsid w:val="00286906"/>
    <w:rsid w:val="00286AF4"/>
    <w:rsid w:val="00287182"/>
    <w:rsid w:val="00292E8C"/>
    <w:rsid w:val="0029475E"/>
    <w:rsid w:val="002954FF"/>
    <w:rsid w:val="00295D8F"/>
    <w:rsid w:val="0029681D"/>
    <w:rsid w:val="002971E9"/>
    <w:rsid w:val="00297BFD"/>
    <w:rsid w:val="002A03A1"/>
    <w:rsid w:val="002A0D2A"/>
    <w:rsid w:val="002A0E34"/>
    <w:rsid w:val="002A160D"/>
    <w:rsid w:val="002A35D0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B754B"/>
    <w:rsid w:val="002C02A0"/>
    <w:rsid w:val="002C31CD"/>
    <w:rsid w:val="002C473D"/>
    <w:rsid w:val="002C5034"/>
    <w:rsid w:val="002C59A4"/>
    <w:rsid w:val="002C5AFF"/>
    <w:rsid w:val="002C6998"/>
    <w:rsid w:val="002D00DB"/>
    <w:rsid w:val="002D35C8"/>
    <w:rsid w:val="002D7A48"/>
    <w:rsid w:val="002D7BD7"/>
    <w:rsid w:val="002E0246"/>
    <w:rsid w:val="002E0612"/>
    <w:rsid w:val="002E0B96"/>
    <w:rsid w:val="002E1E78"/>
    <w:rsid w:val="002E2448"/>
    <w:rsid w:val="002E2DF5"/>
    <w:rsid w:val="002E3D31"/>
    <w:rsid w:val="002E539E"/>
    <w:rsid w:val="002F1CFB"/>
    <w:rsid w:val="002F2860"/>
    <w:rsid w:val="002F4111"/>
    <w:rsid w:val="002F500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13"/>
    <w:rsid w:val="00314921"/>
    <w:rsid w:val="00315201"/>
    <w:rsid w:val="003169BB"/>
    <w:rsid w:val="003169D1"/>
    <w:rsid w:val="00316DDB"/>
    <w:rsid w:val="00320ED1"/>
    <w:rsid w:val="00321871"/>
    <w:rsid w:val="00325589"/>
    <w:rsid w:val="0033148F"/>
    <w:rsid w:val="00332440"/>
    <w:rsid w:val="00333933"/>
    <w:rsid w:val="003339F9"/>
    <w:rsid w:val="0033407E"/>
    <w:rsid w:val="003361DF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2FF3"/>
    <w:rsid w:val="00357E96"/>
    <w:rsid w:val="00360349"/>
    <w:rsid w:val="00360D61"/>
    <w:rsid w:val="00362106"/>
    <w:rsid w:val="00363717"/>
    <w:rsid w:val="00365711"/>
    <w:rsid w:val="003662B5"/>
    <w:rsid w:val="0036662D"/>
    <w:rsid w:val="003708C9"/>
    <w:rsid w:val="00371E4C"/>
    <w:rsid w:val="0037240C"/>
    <w:rsid w:val="00372CB4"/>
    <w:rsid w:val="00375495"/>
    <w:rsid w:val="00375A97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BC1"/>
    <w:rsid w:val="003A55CF"/>
    <w:rsid w:val="003A636C"/>
    <w:rsid w:val="003A64FA"/>
    <w:rsid w:val="003A6E57"/>
    <w:rsid w:val="003A73B3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3FC5"/>
    <w:rsid w:val="003F781F"/>
    <w:rsid w:val="003F795B"/>
    <w:rsid w:val="00400685"/>
    <w:rsid w:val="004019BD"/>
    <w:rsid w:val="004028CD"/>
    <w:rsid w:val="00402BDF"/>
    <w:rsid w:val="00403C82"/>
    <w:rsid w:val="00404B45"/>
    <w:rsid w:val="0040751A"/>
    <w:rsid w:val="0040782C"/>
    <w:rsid w:val="00413ABD"/>
    <w:rsid w:val="00414E09"/>
    <w:rsid w:val="00416357"/>
    <w:rsid w:val="00416A57"/>
    <w:rsid w:val="0041700C"/>
    <w:rsid w:val="0041708F"/>
    <w:rsid w:val="00417D3F"/>
    <w:rsid w:val="00421905"/>
    <w:rsid w:val="004221E9"/>
    <w:rsid w:val="00424799"/>
    <w:rsid w:val="00424FB8"/>
    <w:rsid w:val="00425A3A"/>
    <w:rsid w:val="00425B98"/>
    <w:rsid w:val="00425C47"/>
    <w:rsid w:val="004261CF"/>
    <w:rsid w:val="0042755F"/>
    <w:rsid w:val="00430728"/>
    <w:rsid w:val="004307B6"/>
    <w:rsid w:val="004307F2"/>
    <w:rsid w:val="004325FB"/>
    <w:rsid w:val="00433468"/>
    <w:rsid w:val="00435CFD"/>
    <w:rsid w:val="00436C19"/>
    <w:rsid w:val="004376E0"/>
    <w:rsid w:val="00437A20"/>
    <w:rsid w:val="00437E3E"/>
    <w:rsid w:val="004404D7"/>
    <w:rsid w:val="004422B7"/>
    <w:rsid w:val="00442FD2"/>
    <w:rsid w:val="0044341B"/>
    <w:rsid w:val="00443CA2"/>
    <w:rsid w:val="00443CA4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5D7B"/>
    <w:rsid w:val="0048701B"/>
    <w:rsid w:val="00487292"/>
    <w:rsid w:val="00487906"/>
    <w:rsid w:val="00487988"/>
    <w:rsid w:val="0049203A"/>
    <w:rsid w:val="00493174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17F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3A2B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2926"/>
    <w:rsid w:val="004E4966"/>
    <w:rsid w:val="004E4C78"/>
    <w:rsid w:val="004E4E7F"/>
    <w:rsid w:val="004F44B4"/>
    <w:rsid w:val="004F4594"/>
    <w:rsid w:val="005005EB"/>
    <w:rsid w:val="00504B78"/>
    <w:rsid w:val="0050578B"/>
    <w:rsid w:val="005059D8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2472"/>
    <w:rsid w:val="00533CAA"/>
    <w:rsid w:val="00534584"/>
    <w:rsid w:val="00534A60"/>
    <w:rsid w:val="005364F2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3550"/>
    <w:rsid w:val="00556A47"/>
    <w:rsid w:val="005574C2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A72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11EB"/>
    <w:rsid w:val="005925CA"/>
    <w:rsid w:val="00592DF6"/>
    <w:rsid w:val="00593703"/>
    <w:rsid w:val="00594988"/>
    <w:rsid w:val="005A2356"/>
    <w:rsid w:val="005A294B"/>
    <w:rsid w:val="005A3722"/>
    <w:rsid w:val="005A4166"/>
    <w:rsid w:val="005A456F"/>
    <w:rsid w:val="005A51BE"/>
    <w:rsid w:val="005A5DB6"/>
    <w:rsid w:val="005A6789"/>
    <w:rsid w:val="005A717B"/>
    <w:rsid w:val="005A7BC2"/>
    <w:rsid w:val="005A7D86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5478"/>
    <w:rsid w:val="005D6796"/>
    <w:rsid w:val="005E235E"/>
    <w:rsid w:val="005E26D1"/>
    <w:rsid w:val="005E31B9"/>
    <w:rsid w:val="005F44E0"/>
    <w:rsid w:val="005F54E0"/>
    <w:rsid w:val="005F6D85"/>
    <w:rsid w:val="005F70E8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5AB5"/>
    <w:rsid w:val="00666DF2"/>
    <w:rsid w:val="00666F67"/>
    <w:rsid w:val="006713D0"/>
    <w:rsid w:val="0067173E"/>
    <w:rsid w:val="00673026"/>
    <w:rsid w:val="00675A88"/>
    <w:rsid w:val="006761B0"/>
    <w:rsid w:val="006769DB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5C2"/>
    <w:rsid w:val="006C01AE"/>
    <w:rsid w:val="006C32C4"/>
    <w:rsid w:val="006C3A64"/>
    <w:rsid w:val="006C47E7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4293"/>
    <w:rsid w:val="00734FDC"/>
    <w:rsid w:val="0073597D"/>
    <w:rsid w:val="007366DB"/>
    <w:rsid w:val="00736A57"/>
    <w:rsid w:val="00736AFB"/>
    <w:rsid w:val="0074059B"/>
    <w:rsid w:val="00740D65"/>
    <w:rsid w:val="00740DF5"/>
    <w:rsid w:val="00743224"/>
    <w:rsid w:val="0075031A"/>
    <w:rsid w:val="007508D5"/>
    <w:rsid w:val="00750906"/>
    <w:rsid w:val="007520A3"/>
    <w:rsid w:val="007543A0"/>
    <w:rsid w:val="00755D69"/>
    <w:rsid w:val="00756A35"/>
    <w:rsid w:val="0076405F"/>
    <w:rsid w:val="007650D4"/>
    <w:rsid w:val="0076594B"/>
    <w:rsid w:val="0076635A"/>
    <w:rsid w:val="00766485"/>
    <w:rsid w:val="007669C9"/>
    <w:rsid w:val="0076717B"/>
    <w:rsid w:val="00767D47"/>
    <w:rsid w:val="0077013C"/>
    <w:rsid w:val="00770479"/>
    <w:rsid w:val="007705F3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162B"/>
    <w:rsid w:val="007B27FD"/>
    <w:rsid w:val="007B2A0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1E85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36BD"/>
    <w:rsid w:val="007F4B3E"/>
    <w:rsid w:val="007F57F8"/>
    <w:rsid w:val="007F64A2"/>
    <w:rsid w:val="007F65F1"/>
    <w:rsid w:val="007F73CE"/>
    <w:rsid w:val="0080012D"/>
    <w:rsid w:val="008004E9"/>
    <w:rsid w:val="00805012"/>
    <w:rsid w:val="008056C6"/>
    <w:rsid w:val="00811FB8"/>
    <w:rsid w:val="00812725"/>
    <w:rsid w:val="00814857"/>
    <w:rsid w:val="0081565C"/>
    <w:rsid w:val="00815727"/>
    <w:rsid w:val="008159FD"/>
    <w:rsid w:val="00815DD8"/>
    <w:rsid w:val="008167B4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361D8"/>
    <w:rsid w:val="00836DDE"/>
    <w:rsid w:val="008402AC"/>
    <w:rsid w:val="00840A44"/>
    <w:rsid w:val="00840E97"/>
    <w:rsid w:val="00842A63"/>
    <w:rsid w:val="00842AF6"/>
    <w:rsid w:val="00842B20"/>
    <w:rsid w:val="0084572D"/>
    <w:rsid w:val="00846200"/>
    <w:rsid w:val="00846A01"/>
    <w:rsid w:val="00847543"/>
    <w:rsid w:val="008475F7"/>
    <w:rsid w:val="00847652"/>
    <w:rsid w:val="0084790F"/>
    <w:rsid w:val="00857104"/>
    <w:rsid w:val="0086195A"/>
    <w:rsid w:val="00861EB8"/>
    <w:rsid w:val="00863F19"/>
    <w:rsid w:val="00867221"/>
    <w:rsid w:val="00870C00"/>
    <w:rsid w:val="00870ECA"/>
    <w:rsid w:val="00871D51"/>
    <w:rsid w:val="00874644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2262"/>
    <w:rsid w:val="00892F2F"/>
    <w:rsid w:val="00895408"/>
    <w:rsid w:val="008978E8"/>
    <w:rsid w:val="008A02CD"/>
    <w:rsid w:val="008A077D"/>
    <w:rsid w:val="008A0ABC"/>
    <w:rsid w:val="008A12EC"/>
    <w:rsid w:val="008A17C6"/>
    <w:rsid w:val="008A1A00"/>
    <w:rsid w:val="008A1B0A"/>
    <w:rsid w:val="008A1E36"/>
    <w:rsid w:val="008A2C14"/>
    <w:rsid w:val="008A2C8E"/>
    <w:rsid w:val="008A367A"/>
    <w:rsid w:val="008A4675"/>
    <w:rsid w:val="008A6107"/>
    <w:rsid w:val="008B3A66"/>
    <w:rsid w:val="008B72A6"/>
    <w:rsid w:val="008C01C9"/>
    <w:rsid w:val="008C0935"/>
    <w:rsid w:val="008C5945"/>
    <w:rsid w:val="008C63F0"/>
    <w:rsid w:val="008C656C"/>
    <w:rsid w:val="008C6FF6"/>
    <w:rsid w:val="008C73A0"/>
    <w:rsid w:val="008C775B"/>
    <w:rsid w:val="008C77BB"/>
    <w:rsid w:val="008D06B9"/>
    <w:rsid w:val="008D5AA4"/>
    <w:rsid w:val="008D6ED7"/>
    <w:rsid w:val="008D6F5C"/>
    <w:rsid w:val="008E302B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69F"/>
    <w:rsid w:val="008F689F"/>
    <w:rsid w:val="008F7CC7"/>
    <w:rsid w:val="009004AF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6592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A0809"/>
    <w:rsid w:val="009A0FD6"/>
    <w:rsid w:val="009A37C5"/>
    <w:rsid w:val="009A7311"/>
    <w:rsid w:val="009B0CF3"/>
    <w:rsid w:val="009B1829"/>
    <w:rsid w:val="009B35AA"/>
    <w:rsid w:val="009B3ECB"/>
    <w:rsid w:val="009B5AD7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64C6"/>
    <w:rsid w:val="009D65E6"/>
    <w:rsid w:val="009D6D76"/>
    <w:rsid w:val="009D6D88"/>
    <w:rsid w:val="009E06F3"/>
    <w:rsid w:val="009E0E65"/>
    <w:rsid w:val="009E0F56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165"/>
    <w:rsid w:val="00A00CED"/>
    <w:rsid w:val="00A02196"/>
    <w:rsid w:val="00A04142"/>
    <w:rsid w:val="00A0425C"/>
    <w:rsid w:val="00A0459A"/>
    <w:rsid w:val="00A048A0"/>
    <w:rsid w:val="00A06227"/>
    <w:rsid w:val="00A071CB"/>
    <w:rsid w:val="00A12E2E"/>
    <w:rsid w:val="00A13225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3D0"/>
    <w:rsid w:val="00A2387E"/>
    <w:rsid w:val="00A23B5C"/>
    <w:rsid w:val="00A25C4E"/>
    <w:rsid w:val="00A30166"/>
    <w:rsid w:val="00A3046B"/>
    <w:rsid w:val="00A30838"/>
    <w:rsid w:val="00A3177E"/>
    <w:rsid w:val="00A34FB3"/>
    <w:rsid w:val="00A358B3"/>
    <w:rsid w:val="00A4332A"/>
    <w:rsid w:val="00A44B76"/>
    <w:rsid w:val="00A45CF3"/>
    <w:rsid w:val="00A46650"/>
    <w:rsid w:val="00A516CE"/>
    <w:rsid w:val="00A525C8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AB9"/>
    <w:rsid w:val="00A771ED"/>
    <w:rsid w:val="00A80366"/>
    <w:rsid w:val="00A87715"/>
    <w:rsid w:val="00A878B3"/>
    <w:rsid w:val="00A91DAF"/>
    <w:rsid w:val="00A921A4"/>
    <w:rsid w:val="00A93F62"/>
    <w:rsid w:val="00A950B1"/>
    <w:rsid w:val="00A97323"/>
    <w:rsid w:val="00AA0470"/>
    <w:rsid w:val="00AA69FE"/>
    <w:rsid w:val="00AB005B"/>
    <w:rsid w:val="00AB0E2E"/>
    <w:rsid w:val="00AB13C8"/>
    <w:rsid w:val="00AB2235"/>
    <w:rsid w:val="00AB2C1F"/>
    <w:rsid w:val="00AB4261"/>
    <w:rsid w:val="00AB610A"/>
    <w:rsid w:val="00AB663C"/>
    <w:rsid w:val="00AB6928"/>
    <w:rsid w:val="00AC082D"/>
    <w:rsid w:val="00AC11C2"/>
    <w:rsid w:val="00AC12DE"/>
    <w:rsid w:val="00AC17E0"/>
    <w:rsid w:val="00AC2309"/>
    <w:rsid w:val="00AC2BBC"/>
    <w:rsid w:val="00AC2FFC"/>
    <w:rsid w:val="00AC5597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2FD2"/>
    <w:rsid w:val="00AE3D9B"/>
    <w:rsid w:val="00AE4981"/>
    <w:rsid w:val="00AE4D50"/>
    <w:rsid w:val="00AE53C4"/>
    <w:rsid w:val="00AE5580"/>
    <w:rsid w:val="00AE5881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204C8"/>
    <w:rsid w:val="00B21549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61CD"/>
    <w:rsid w:val="00B97331"/>
    <w:rsid w:val="00B976A5"/>
    <w:rsid w:val="00B97EAC"/>
    <w:rsid w:val="00BA3FAF"/>
    <w:rsid w:val="00BA65CA"/>
    <w:rsid w:val="00BB000C"/>
    <w:rsid w:val="00BB2187"/>
    <w:rsid w:val="00BB6D8D"/>
    <w:rsid w:val="00BB7CAC"/>
    <w:rsid w:val="00BC1B80"/>
    <w:rsid w:val="00BC4E54"/>
    <w:rsid w:val="00BC5DF3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489"/>
    <w:rsid w:val="00C149EF"/>
    <w:rsid w:val="00C1578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41159"/>
    <w:rsid w:val="00C42C02"/>
    <w:rsid w:val="00C43D52"/>
    <w:rsid w:val="00C450B7"/>
    <w:rsid w:val="00C454A1"/>
    <w:rsid w:val="00C46755"/>
    <w:rsid w:val="00C470BC"/>
    <w:rsid w:val="00C47F54"/>
    <w:rsid w:val="00C52DDF"/>
    <w:rsid w:val="00C531A7"/>
    <w:rsid w:val="00C56484"/>
    <w:rsid w:val="00C70322"/>
    <w:rsid w:val="00C715B3"/>
    <w:rsid w:val="00C71E79"/>
    <w:rsid w:val="00C7378E"/>
    <w:rsid w:val="00C74331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319D"/>
    <w:rsid w:val="00C932CC"/>
    <w:rsid w:val="00C93B72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B7A63"/>
    <w:rsid w:val="00CC079E"/>
    <w:rsid w:val="00CC2613"/>
    <w:rsid w:val="00CC2CD5"/>
    <w:rsid w:val="00CC318E"/>
    <w:rsid w:val="00CC3298"/>
    <w:rsid w:val="00CC3A13"/>
    <w:rsid w:val="00CC5E49"/>
    <w:rsid w:val="00CC631C"/>
    <w:rsid w:val="00CC6713"/>
    <w:rsid w:val="00CC74C8"/>
    <w:rsid w:val="00CD17BB"/>
    <w:rsid w:val="00CD190C"/>
    <w:rsid w:val="00CD4025"/>
    <w:rsid w:val="00CD4E1E"/>
    <w:rsid w:val="00CD518B"/>
    <w:rsid w:val="00CD557B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58BB"/>
    <w:rsid w:val="00CF7635"/>
    <w:rsid w:val="00D02A5E"/>
    <w:rsid w:val="00D032FE"/>
    <w:rsid w:val="00D05023"/>
    <w:rsid w:val="00D0701A"/>
    <w:rsid w:val="00D07B00"/>
    <w:rsid w:val="00D11080"/>
    <w:rsid w:val="00D13C98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971"/>
    <w:rsid w:val="00D45A96"/>
    <w:rsid w:val="00D46459"/>
    <w:rsid w:val="00D5166A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5109"/>
    <w:rsid w:val="00D862BC"/>
    <w:rsid w:val="00D875FE"/>
    <w:rsid w:val="00D94FFB"/>
    <w:rsid w:val="00D95B8A"/>
    <w:rsid w:val="00D95D7E"/>
    <w:rsid w:val="00D963FB"/>
    <w:rsid w:val="00D9679E"/>
    <w:rsid w:val="00D971A4"/>
    <w:rsid w:val="00D97F01"/>
    <w:rsid w:val="00DA1E28"/>
    <w:rsid w:val="00DA2563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45CF"/>
    <w:rsid w:val="00DC70E5"/>
    <w:rsid w:val="00DC7935"/>
    <w:rsid w:val="00DD00F3"/>
    <w:rsid w:val="00DD011E"/>
    <w:rsid w:val="00DD2310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E017A5"/>
    <w:rsid w:val="00E01880"/>
    <w:rsid w:val="00E025FC"/>
    <w:rsid w:val="00E02AE3"/>
    <w:rsid w:val="00E04767"/>
    <w:rsid w:val="00E05FBE"/>
    <w:rsid w:val="00E065EE"/>
    <w:rsid w:val="00E07495"/>
    <w:rsid w:val="00E11BF0"/>
    <w:rsid w:val="00E13A12"/>
    <w:rsid w:val="00E14A2A"/>
    <w:rsid w:val="00E14E9D"/>
    <w:rsid w:val="00E16DCA"/>
    <w:rsid w:val="00E1785A"/>
    <w:rsid w:val="00E242EB"/>
    <w:rsid w:val="00E26029"/>
    <w:rsid w:val="00E3025B"/>
    <w:rsid w:val="00E35B32"/>
    <w:rsid w:val="00E36802"/>
    <w:rsid w:val="00E4215E"/>
    <w:rsid w:val="00E42B7E"/>
    <w:rsid w:val="00E436F3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94D"/>
    <w:rsid w:val="00E86580"/>
    <w:rsid w:val="00E90726"/>
    <w:rsid w:val="00E929CE"/>
    <w:rsid w:val="00E92B01"/>
    <w:rsid w:val="00E92F65"/>
    <w:rsid w:val="00E94109"/>
    <w:rsid w:val="00E95108"/>
    <w:rsid w:val="00E959DF"/>
    <w:rsid w:val="00E95D68"/>
    <w:rsid w:val="00E95E07"/>
    <w:rsid w:val="00E964E4"/>
    <w:rsid w:val="00E9709A"/>
    <w:rsid w:val="00EA11AC"/>
    <w:rsid w:val="00EA14CC"/>
    <w:rsid w:val="00EA2348"/>
    <w:rsid w:val="00EA40B7"/>
    <w:rsid w:val="00EA59BF"/>
    <w:rsid w:val="00EA5AEB"/>
    <w:rsid w:val="00EB265D"/>
    <w:rsid w:val="00EB2C99"/>
    <w:rsid w:val="00EB2CF7"/>
    <w:rsid w:val="00EB2E1D"/>
    <w:rsid w:val="00EB3E91"/>
    <w:rsid w:val="00EB4196"/>
    <w:rsid w:val="00EB4456"/>
    <w:rsid w:val="00EB4969"/>
    <w:rsid w:val="00EB54A2"/>
    <w:rsid w:val="00EB71F4"/>
    <w:rsid w:val="00EC048F"/>
    <w:rsid w:val="00EC0BC0"/>
    <w:rsid w:val="00EC34F7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5413"/>
    <w:rsid w:val="00EE5542"/>
    <w:rsid w:val="00EE7581"/>
    <w:rsid w:val="00EF61BC"/>
    <w:rsid w:val="00F0070A"/>
    <w:rsid w:val="00F0138A"/>
    <w:rsid w:val="00F01573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2524C"/>
    <w:rsid w:val="00F3086F"/>
    <w:rsid w:val="00F309A0"/>
    <w:rsid w:val="00F329EA"/>
    <w:rsid w:val="00F32B5C"/>
    <w:rsid w:val="00F35BFB"/>
    <w:rsid w:val="00F3759C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3F35"/>
    <w:rsid w:val="00F54330"/>
    <w:rsid w:val="00F54453"/>
    <w:rsid w:val="00F54CB5"/>
    <w:rsid w:val="00F57995"/>
    <w:rsid w:val="00F607A1"/>
    <w:rsid w:val="00F6153E"/>
    <w:rsid w:val="00F62563"/>
    <w:rsid w:val="00F6287D"/>
    <w:rsid w:val="00F62E55"/>
    <w:rsid w:val="00F6741F"/>
    <w:rsid w:val="00F67B76"/>
    <w:rsid w:val="00F67F42"/>
    <w:rsid w:val="00F71B69"/>
    <w:rsid w:val="00F720B1"/>
    <w:rsid w:val="00F720CE"/>
    <w:rsid w:val="00F727F6"/>
    <w:rsid w:val="00F73548"/>
    <w:rsid w:val="00F7404A"/>
    <w:rsid w:val="00F77BE2"/>
    <w:rsid w:val="00F77E4D"/>
    <w:rsid w:val="00F80143"/>
    <w:rsid w:val="00F80CAE"/>
    <w:rsid w:val="00F81281"/>
    <w:rsid w:val="00F826A9"/>
    <w:rsid w:val="00F84D6E"/>
    <w:rsid w:val="00F8575C"/>
    <w:rsid w:val="00F85E31"/>
    <w:rsid w:val="00F8602A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A6DAB"/>
    <w:rsid w:val="00FB0240"/>
    <w:rsid w:val="00FB50F0"/>
    <w:rsid w:val="00FB526E"/>
    <w:rsid w:val="00FB5B2D"/>
    <w:rsid w:val="00FC09A8"/>
    <w:rsid w:val="00FC0C52"/>
    <w:rsid w:val="00FC47FB"/>
    <w:rsid w:val="00FC514F"/>
    <w:rsid w:val="00FC6C6D"/>
    <w:rsid w:val="00FD2D0F"/>
    <w:rsid w:val="00FD2D48"/>
    <w:rsid w:val="00FD3726"/>
    <w:rsid w:val="00FD4009"/>
    <w:rsid w:val="00FD4490"/>
    <w:rsid w:val="00FD4EDC"/>
    <w:rsid w:val="00FD4EF3"/>
    <w:rsid w:val="00FD5231"/>
    <w:rsid w:val="00FD5594"/>
    <w:rsid w:val="00FD6815"/>
    <w:rsid w:val="00FD755B"/>
    <w:rsid w:val="00FD7A33"/>
    <w:rsid w:val="00FE1A92"/>
    <w:rsid w:val="00FE2D0E"/>
    <w:rsid w:val="00FE32F3"/>
    <w:rsid w:val="00FE3FE7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/>
    <w:lsdException w:name="heading 2" w:semiHidden="0" w:uiPriority="9" w:unhideWhenUsed="0"/>
    <w:lsdException w:name="heading 3" w:semiHidden="0" w:unhideWhenUsed="0"/>
    <w:lsdException w:name="heading 4" w:semiHidden="0" w:uiPriority="9" w:unhideWhenUsed="0"/>
    <w:lsdException w:name="heading 5" w:semiHidden="0" w:uiPriority="9" w:unhideWhenUsed="0"/>
    <w:lsdException w:name="heading 6" w:semiHidden="0" w:uiPriority="9" w:unhideWhenUsed="0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/>
    <w:lsdException w:name="Subtitle" w:semiHidden="0" w:uiPriority="11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/>
    <w:lsdException w:name="Emphasis" w:semiHidden="0" w:uiPriority="20" w:unhideWhenUsed="0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numPr>
        <w:numId w:val="26"/>
      </w:numPr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numPr>
        <w:ilvl w:val="1"/>
        <w:numId w:val="26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numPr>
        <w:ilvl w:val="2"/>
        <w:numId w:val="26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numPr>
        <w:ilvl w:val="3"/>
        <w:numId w:val="26"/>
      </w:numPr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numPr>
        <w:ilvl w:val="4"/>
        <w:numId w:val="26"/>
      </w:numPr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numPr>
        <w:ilvl w:val="5"/>
        <w:numId w:val="26"/>
      </w:numPr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numPr>
        <w:ilvl w:val="6"/>
        <w:numId w:val="26"/>
      </w:numPr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numPr>
        <w:ilvl w:val="7"/>
        <w:numId w:val="26"/>
      </w:numPr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numPr>
        <w:ilvl w:val="8"/>
        <w:numId w:val="26"/>
      </w:numPr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rsid w:val="003A14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b">
    <w:name w:val="Стиль таблицы1"/>
    <w:basedOn w:val="aff2"/>
    <w:rsid w:val="003A14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aff6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aff6">
    <w:name w:val="Название Знак"/>
    <w:link w:val="aff5"/>
    <w:uiPriority w:val="10"/>
    <w:rsid w:val="003A149A"/>
    <w:rPr>
      <w:b/>
      <w:bCs/>
      <w:sz w:val="24"/>
      <w:szCs w:val="24"/>
    </w:rPr>
  </w:style>
  <w:style w:type="paragraph" w:customStyle="1" w:styleId="1c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7">
    <w:name w:val="E-mail Signature"/>
    <w:basedOn w:val="ab"/>
    <w:link w:val="aff8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8">
    <w:name w:val="Электронная подпись Знак"/>
    <w:link w:val="aff7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9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a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b">
    <w:name w:val="No Spacing"/>
    <w:link w:val="affc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d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e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f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0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1">
    <w:name w:val="ТБЛ"/>
    <w:basedOn w:val="ab"/>
    <w:rsid w:val="003A149A"/>
    <w:rPr>
      <w:szCs w:val="20"/>
    </w:rPr>
  </w:style>
  <w:style w:type="paragraph" w:customStyle="1" w:styleId="1d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2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c">
    <w:name w:val="Без интервала Знак"/>
    <w:link w:val="affb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3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e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e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4">
    <w:name w:val="Subtitle"/>
    <w:basedOn w:val="ab"/>
    <w:next w:val="ab"/>
    <w:link w:val="afff5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5">
    <w:name w:val="Подзаголовок Знак"/>
    <w:link w:val="afff4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uiPriority w:val="9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6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7">
    <w:name w:val="Intense Quote"/>
    <w:basedOn w:val="ab"/>
    <w:next w:val="ab"/>
    <w:link w:val="afff8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8">
    <w:name w:val="Выделенная цитата Знак"/>
    <w:link w:val="afff7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9">
    <w:name w:val="Subtle Emphasis"/>
    <w:uiPriority w:val="19"/>
    <w:rsid w:val="003A149A"/>
    <w:rPr>
      <w:i/>
      <w:iCs/>
      <w:color w:val="808080"/>
    </w:rPr>
  </w:style>
  <w:style w:type="character" w:styleId="afffa">
    <w:name w:val="Intense Emphasis"/>
    <w:uiPriority w:val="21"/>
    <w:rsid w:val="003A149A"/>
    <w:rPr>
      <w:b/>
      <w:bCs/>
      <w:i/>
      <w:iCs/>
      <w:color w:val="4F81BD"/>
    </w:rPr>
  </w:style>
  <w:style w:type="character" w:styleId="afffb">
    <w:name w:val="Subtle Reference"/>
    <w:uiPriority w:val="31"/>
    <w:rsid w:val="003A149A"/>
    <w:rPr>
      <w:smallCaps/>
      <w:color w:val="C0504D"/>
      <w:u w:val="single"/>
    </w:rPr>
  </w:style>
  <w:style w:type="character" w:styleId="afffc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d">
    <w:name w:val="Book Title"/>
    <w:uiPriority w:val="33"/>
    <w:rsid w:val="003A149A"/>
    <w:rPr>
      <w:b/>
      <w:bCs/>
      <w:smallCaps/>
      <w:spacing w:val="5"/>
    </w:rPr>
  </w:style>
  <w:style w:type="paragraph" w:styleId="afffe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f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0">
    <w:name w:val="Ариал"/>
    <w:basedOn w:val="ab"/>
    <w:link w:val="affff1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1">
    <w:name w:val="Ариал Знак"/>
    <w:link w:val="affff0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2">
    <w:name w:val="annotation reference"/>
    <w:rsid w:val="003A149A"/>
    <w:rPr>
      <w:sz w:val="16"/>
      <w:szCs w:val="16"/>
    </w:rPr>
  </w:style>
  <w:style w:type="paragraph" w:styleId="affff3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4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affff5">
    <w:name w:val="Заголовок"/>
    <w:basedOn w:val="ab"/>
    <w:next w:val="af1"/>
    <w:link w:val="affff6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7">
    <w:name w:val="АриалСписок"/>
    <w:basedOn w:val="ab"/>
    <w:link w:val="affff8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8">
    <w:name w:val="АриалСписок Знак"/>
    <w:link w:val="affff7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9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a">
    <w:name w:val="АриалТабл"/>
    <w:basedOn w:val="affff0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0"/>
    <w:rsid w:val="003A149A"/>
  </w:style>
  <w:style w:type="paragraph" w:customStyle="1" w:styleId="affffb">
    <w:name w:val="Ариал Таблица"/>
    <w:basedOn w:val="affff0"/>
    <w:rsid w:val="003A149A"/>
    <w:pPr>
      <w:spacing w:line="240" w:lineRule="auto"/>
      <w:ind w:firstLine="0"/>
    </w:pPr>
    <w:rPr>
      <w:szCs w:val="20"/>
    </w:rPr>
  </w:style>
  <w:style w:type="paragraph" w:customStyle="1" w:styleId="affffc">
    <w:name w:val="АриалСписок Нумерованный"/>
    <w:basedOn w:val="affff7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d">
    <w:name w:val="Salutation"/>
    <w:basedOn w:val="ab"/>
    <w:next w:val="ab"/>
    <w:link w:val="affffe"/>
    <w:rsid w:val="003A149A"/>
    <w:rPr>
      <w:lang w:eastAsia="ar-SA"/>
    </w:rPr>
  </w:style>
  <w:style w:type="character" w:customStyle="1" w:styleId="affffe">
    <w:name w:val="Приветствие Знак"/>
    <w:link w:val="affffd"/>
    <w:rsid w:val="003A149A"/>
    <w:rPr>
      <w:sz w:val="24"/>
      <w:szCs w:val="24"/>
      <w:lang w:eastAsia="ar-SA"/>
    </w:rPr>
  </w:style>
  <w:style w:type="paragraph" w:styleId="afffff">
    <w:name w:val="annotation text"/>
    <w:basedOn w:val="ab"/>
    <w:link w:val="afffff0"/>
    <w:rsid w:val="003A149A"/>
    <w:rPr>
      <w:sz w:val="20"/>
      <w:szCs w:val="20"/>
      <w:lang w:eastAsia="ar-SA"/>
    </w:rPr>
  </w:style>
  <w:style w:type="character" w:customStyle="1" w:styleId="afffff0">
    <w:name w:val="Текст примечания Знак"/>
    <w:link w:val="afffff"/>
    <w:rsid w:val="003A149A"/>
    <w:rPr>
      <w:lang w:eastAsia="ar-SA"/>
    </w:rPr>
  </w:style>
  <w:style w:type="paragraph" w:customStyle="1" w:styleId="100">
    <w:name w:val="Оглавление 10"/>
    <w:basedOn w:val="affff4"/>
    <w:rsid w:val="003A149A"/>
    <w:pPr>
      <w:tabs>
        <w:tab w:val="right" w:leader="dot" w:pos="9637"/>
      </w:tabs>
      <w:ind w:left="2547"/>
    </w:pPr>
  </w:style>
  <w:style w:type="paragraph" w:customStyle="1" w:styleId="afffff1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2">
    <w:name w:val="Заголовок таблицы"/>
    <w:basedOn w:val="afffff1"/>
    <w:rsid w:val="003A149A"/>
    <w:pPr>
      <w:jc w:val="center"/>
    </w:pPr>
    <w:rPr>
      <w:b/>
      <w:bCs/>
      <w:i/>
      <w:iCs/>
    </w:rPr>
  </w:style>
  <w:style w:type="paragraph" w:customStyle="1" w:styleId="afffff3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4">
    <w:name w:val="Таблица"/>
    <w:basedOn w:val="ab"/>
    <w:link w:val="afffff5"/>
    <w:rsid w:val="003A149A"/>
    <w:pPr>
      <w:spacing w:before="60" w:after="60"/>
      <w:jc w:val="center"/>
    </w:pPr>
  </w:style>
  <w:style w:type="paragraph" w:customStyle="1" w:styleId="afffff6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7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0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8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9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a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1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b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c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d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e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f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f0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2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3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1">
    <w:name w:val="Date"/>
    <w:basedOn w:val="ab"/>
    <w:next w:val="ab"/>
    <w:link w:val="affffff2"/>
    <w:rsid w:val="003A149A"/>
    <w:rPr>
      <w:lang w:eastAsia="ar-SA"/>
    </w:rPr>
  </w:style>
  <w:style w:type="character" w:customStyle="1" w:styleId="affffff2">
    <w:name w:val="Дата Знак"/>
    <w:link w:val="affffff1"/>
    <w:rsid w:val="003A149A"/>
    <w:rPr>
      <w:sz w:val="24"/>
      <w:szCs w:val="24"/>
      <w:lang w:eastAsia="ar-SA"/>
    </w:rPr>
  </w:style>
  <w:style w:type="paragraph" w:customStyle="1" w:styleId="1f4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5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6">
    <w:name w:val="Знак примечания1"/>
    <w:rsid w:val="003A149A"/>
    <w:rPr>
      <w:sz w:val="16"/>
      <w:szCs w:val="16"/>
    </w:rPr>
  </w:style>
  <w:style w:type="character" w:customStyle="1" w:styleId="affffff3">
    <w:name w:val="Символ сноски"/>
    <w:rsid w:val="003A149A"/>
    <w:rPr>
      <w:vertAlign w:val="superscript"/>
    </w:rPr>
  </w:style>
  <w:style w:type="character" w:customStyle="1" w:styleId="affffff4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7">
    <w:name w:val="Название1"/>
    <w:basedOn w:val="ab"/>
    <w:next w:val="afff4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8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9">
    <w:name w:val="Приветствие1"/>
    <w:basedOn w:val="ab"/>
    <w:next w:val="ab"/>
    <w:rsid w:val="003A149A"/>
    <w:rPr>
      <w:lang w:eastAsia="ar-SA"/>
    </w:rPr>
  </w:style>
  <w:style w:type="paragraph" w:customStyle="1" w:styleId="1fa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5">
    <w:name w:val="Ариал Таблица Знак Знак"/>
    <w:basedOn w:val="affff0"/>
    <w:rsid w:val="003A149A"/>
    <w:pPr>
      <w:spacing w:line="240" w:lineRule="auto"/>
      <w:ind w:firstLine="0"/>
    </w:pPr>
    <w:rPr>
      <w:szCs w:val="20"/>
    </w:rPr>
  </w:style>
  <w:style w:type="character" w:customStyle="1" w:styleId="affffff6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7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8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9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a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b">
    <w:name w:val="Символ нумерации"/>
    <w:rsid w:val="003A149A"/>
  </w:style>
  <w:style w:type="character" w:customStyle="1" w:styleId="1fb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c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d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c">
    <w:name w:val="Ариал Таблица Знак"/>
    <w:basedOn w:val="affff0"/>
    <w:rsid w:val="003A149A"/>
    <w:pPr>
      <w:spacing w:line="240" w:lineRule="auto"/>
      <w:ind w:firstLine="0"/>
    </w:pPr>
    <w:rPr>
      <w:szCs w:val="20"/>
    </w:rPr>
  </w:style>
  <w:style w:type="paragraph" w:customStyle="1" w:styleId="affffffd">
    <w:name w:val="Записка"/>
    <w:basedOn w:val="ab"/>
    <w:link w:val="affffffe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e">
    <w:name w:val="Записка Знак"/>
    <w:link w:val="affffffd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4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e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f">
    <w:name w:val="Адресат"/>
    <w:basedOn w:val="ab"/>
    <w:rsid w:val="003A149A"/>
    <w:rPr>
      <w:lang w:eastAsia="ar-SA"/>
    </w:rPr>
  </w:style>
  <w:style w:type="paragraph" w:customStyle="1" w:styleId="afffffff0">
    <w:name w:val="Внутренний адрес"/>
    <w:basedOn w:val="ab"/>
    <w:rsid w:val="003A149A"/>
    <w:rPr>
      <w:lang w:eastAsia="ar-SA"/>
    </w:rPr>
  </w:style>
  <w:style w:type="paragraph" w:customStyle="1" w:styleId="afffffff1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2">
    <w:name w:val="annotation subject"/>
    <w:basedOn w:val="afffff"/>
    <w:next w:val="afffff"/>
    <w:link w:val="afffffff3"/>
    <w:rsid w:val="003A149A"/>
    <w:rPr>
      <w:b/>
      <w:bCs/>
    </w:rPr>
  </w:style>
  <w:style w:type="character" w:customStyle="1" w:styleId="afffffff3">
    <w:name w:val="Тема примечания Знак"/>
    <w:link w:val="afffffff2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4">
    <w:name w:val="Название таблицы"/>
    <w:basedOn w:val="afc"/>
    <w:link w:val="afffffff5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5">
    <w:name w:val="Название таблицы Знак"/>
    <w:link w:val="afffffff4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6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0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1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2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3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7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8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9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a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4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b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5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6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c">
    <w:name w:val="endnote text"/>
    <w:basedOn w:val="ab"/>
    <w:link w:val="afffffffd"/>
    <w:rsid w:val="003A149A"/>
    <w:rPr>
      <w:sz w:val="20"/>
      <w:szCs w:val="20"/>
    </w:rPr>
  </w:style>
  <w:style w:type="character" w:customStyle="1" w:styleId="afffffffd">
    <w:name w:val="Текст концевой сноски Знак"/>
    <w:basedOn w:val="ac"/>
    <w:link w:val="afffffffc"/>
    <w:rsid w:val="003A149A"/>
  </w:style>
  <w:style w:type="paragraph" w:customStyle="1" w:styleId="101">
    <w:name w:val="Стиль Ариал + 10 пт Черный Междустр.интервал:  одинарный"/>
    <w:basedOn w:val="affff0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0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e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f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f0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7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8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1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2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3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4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5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9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a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6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7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8">
    <w:name w:val="номер страницы"/>
    <w:rsid w:val="003A149A"/>
  </w:style>
  <w:style w:type="paragraph" w:customStyle="1" w:styleId="affffffff9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a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b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c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b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b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d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e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f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c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f0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1">
    <w:name w:val="Список с точкой"/>
    <w:basedOn w:val="afffffffff2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2">
    <w:name w:val="Body Text First Indent"/>
    <w:basedOn w:val="af1"/>
    <w:link w:val="afffffffff3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3">
    <w:name w:val="Красная строка Знак"/>
    <w:link w:val="afffffffff2"/>
    <w:rsid w:val="003A149A"/>
    <w:rPr>
      <w:color w:val="000000"/>
      <w:sz w:val="24"/>
      <w:szCs w:val="24"/>
      <w:lang w:eastAsia="en-US"/>
    </w:rPr>
  </w:style>
  <w:style w:type="paragraph" w:customStyle="1" w:styleId="afffffffff4">
    <w:name w:val="Список с чертой"/>
    <w:basedOn w:val="afffffffff1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5">
    <w:name w:val="Список с номером"/>
    <w:basedOn w:val="afffffffff4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d">
    <w:name w:val="Маркированный 1"/>
    <w:basedOn w:val="afffff7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e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0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1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6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2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3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7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4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8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6">
    <w:name w:val="Заголовок Знак"/>
    <w:link w:val="affff5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9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a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b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5">
    <w:name w:val="уровень1"/>
    <w:basedOn w:val="affb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c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d">
    <w:name w:val="Текст обычный"/>
    <w:basedOn w:val="ab"/>
    <w:link w:val="afffffffffe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e">
    <w:name w:val="Текст обычный Знак"/>
    <w:link w:val="afffffffffd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6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7">
    <w:name w:val="1_Раздел"/>
    <w:basedOn w:val="1fff5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f">
    <w:name w:val="Оглавл"/>
    <w:basedOn w:val="a8"/>
    <w:link w:val="affffffffff0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f"/>
    <w:link w:val="2ffa"/>
    <w:rsid w:val="00823868"/>
    <w:pPr>
      <w:ind w:left="1134" w:right="1134"/>
    </w:pPr>
  </w:style>
  <w:style w:type="character" w:customStyle="1" w:styleId="affa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f0">
    <w:name w:val="Оглавл Знак"/>
    <w:basedOn w:val="affa"/>
    <w:link w:val="affffffffff"/>
    <w:rsid w:val="00823868"/>
    <w:rPr>
      <w:rFonts w:eastAsia="Calibri"/>
      <w:sz w:val="22"/>
      <w:szCs w:val="22"/>
      <w:lang w:eastAsia="en-US"/>
    </w:rPr>
  </w:style>
  <w:style w:type="paragraph" w:customStyle="1" w:styleId="1fff8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f0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8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9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c"/>
    <w:link w:val="affffffffff1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1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5">
    <w:name w:val="Таблица Знак"/>
    <w:basedOn w:val="112"/>
    <w:link w:val="afffff4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2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3">
    <w:name w:val="Основной текст + Полужирный"/>
    <w:basedOn w:val="affffffffff2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a">
    <w:name w:val="Основной текст1"/>
    <w:basedOn w:val="affffffffff2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2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2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4">
    <w:name w:val="Оглавление_"/>
    <w:basedOn w:val="ac"/>
    <w:link w:val="affffffffff5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4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5">
    <w:name w:val="Оглавление"/>
    <w:basedOn w:val="ab"/>
    <w:link w:val="affffffffff4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6">
    <w:name w:val="текст записки"/>
    <w:basedOn w:val="ab"/>
    <w:link w:val="affffffffff7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7">
    <w:name w:val="текст записки Знак"/>
    <w:link w:val="affffffffff6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8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9">
    <w:name w:val="ПЗ_Текстовая часть"/>
    <w:basedOn w:val="ab"/>
    <w:link w:val="affffffffffa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a">
    <w:name w:val="ПЗ_Текстовая часть Знак"/>
    <w:basedOn w:val="ac"/>
    <w:link w:val="affffffffff9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b">
    <w:name w:val="ПЗ_Сод_без_номера"/>
    <w:basedOn w:val="36"/>
    <w:link w:val="affffffffffc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c">
    <w:name w:val="ПЗ_Сод_без_номера Знак"/>
    <w:basedOn w:val="37"/>
    <w:link w:val="affffffffffb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d">
    <w:name w:val="Содержание"/>
    <w:basedOn w:val="36"/>
    <w:link w:val="affffffffffe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e">
    <w:name w:val="Содержание Знак"/>
    <w:basedOn w:val="37"/>
    <w:link w:val="affffffffffd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f">
    <w:name w:val="заголовок подраздела"/>
    <w:basedOn w:val="affffffffff6"/>
    <w:next w:val="affffffffff6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f0">
    <w:name w:val="нумерованный"/>
    <w:basedOn w:val="affffffffff6"/>
    <w:next w:val="affffffffff6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3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5"/>
      </w:numPr>
    </w:pPr>
  </w:style>
  <w:style w:type="paragraph" w:customStyle="1" w:styleId="afffffffffff1">
    <w:name w:val="ПЗ_Назв_Таблиц"/>
    <w:basedOn w:val="affffffffff9"/>
    <w:link w:val="afffffffffff2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2">
    <w:name w:val="ПЗ_Назв_Таблиц Знак"/>
    <w:basedOn w:val="affffffffffa"/>
    <w:link w:val="afffffffffff1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3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4">
    <w:name w:val="ПЗ_Тире_Перечен"/>
    <w:basedOn w:val="00"/>
    <w:link w:val="afffffffffff5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3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6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5">
    <w:name w:val="ПЗ_Тире_Перечен Знак"/>
    <w:basedOn w:val="07"/>
    <w:link w:val="afffffffffff4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6">
    <w:name w:val="ПЗ_Ссылочные Знак"/>
    <w:basedOn w:val="affa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  <w:style w:type="numbering" w:customStyle="1" w:styleId="1fffb">
    <w:name w:val="ПЗ_Отступы1"/>
    <w:rsid w:val="00B961CD"/>
  </w:style>
  <w:style w:type="table" w:customStyle="1" w:styleId="1fffc">
    <w:name w:val="Сетка таблицы1"/>
    <w:basedOn w:val="ad"/>
    <w:next w:val="aff2"/>
    <w:rsid w:val="00F62563"/>
    <w:rPr>
      <w:rFonts w:ascii="Univers Condensed" w:hAnsi="Univers Condense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fff0">
    <w:name w:val="ПЗ_Отступы2"/>
    <w:uiPriority w:val="99"/>
    <w:rsid w:val="00F62563"/>
  </w:style>
  <w:style w:type="table" w:customStyle="1" w:styleId="67">
    <w:name w:val="Сетка таблицы6"/>
    <w:basedOn w:val="ad"/>
    <w:next w:val="aff2"/>
    <w:rsid w:val="00F62563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19">
    <w:name w:val="ПЗ_Отступы21"/>
    <w:rsid w:val="00F625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/>
    <w:lsdException w:name="heading 2" w:semiHidden="0" w:uiPriority="9" w:unhideWhenUsed="0"/>
    <w:lsdException w:name="heading 3" w:semiHidden="0" w:unhideWhenUsed="0"/>
    <w:lsdException w:name="heading 4" w:semiHidden="0" w:uiPriority="9" w:unhideWhenUsed="0"/>
    <w:lsdException w:name="heading 5" w:semiHidden="0" w:uiPriority="9" w:unhideWhenUsed="0"/>
    <w:lsdException w:name="heading 6" w:semiHidden="0" w:uiPriority="9" w:unhideWhenUsed="0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/>
    <w:lsdException w:name="Subtitle" w:semiHidden="0" w:uiPriority="11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/>
    <w:lsdException w:name="Emphasis" w:semiHidden="0" w:uiPriority="20" w:unhideWhenUsed="0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numPr>
        <w:numId w:val="26"/>
      </w:numPr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numPr>
        <w:ilvl w:val="1"/>
        <w:numId w:val="26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numPr>
        <w:ilvl w:val="2"/>
        <w:numId w:val="26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numPr>
        <w:ilvl w:val="3"/>
        <w:numId w:val="26"/>
      </w:numPr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numPr>
        <w:ilvl w:val="4"/>
        <w:numId w:val="26"/>
      </w:numPr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numPr>
        <w:ilvl w:val="5"/>
        <w:numId w:val="26"/>
      </w:numPr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numPr>
        <w:ilvl w:val="6"/>
        <w:numId w:val="26"/>
      </w:numPr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numPr>
        <w:ilvl w:val="7"/>
        <w:numId w:val="26"/>
      </w:numPr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numPr>
        <w:ilvl w:val="8"/>
        <w:numId w:val="26"/>
      </w:numPr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rsid w:val="003A14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b">
    <w:name w:val="Стиль таблицы1"/>
    <w:basedOn w:val="aff2"/>
    <w:rsid w:val="003A14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aff6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aff6">
    <w:name w:val="Название Знак"/>
    <w:link w:val="aff5"/>
    <w:uiPriority w:val="10"/>
    <w:rsid w:val="003A149A"/>
    <w:rPr>
      <w:b/>
      <w:bCs/>
      <w:sz w:val="24"/>
      <w:szCs w:val="24"/>
    </w:rPr>
  </w:style>
  <w:style w:type="paragraph" w:customStyle="1" w:styleId="1c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7">
    <w:name w:val="E-mail Signature"/>
    <w:basedOn w:val="ab"/>
    <w:link w:val="aff8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8">
    <w:name w:val="Электронная подпись Знак"/>
    <w:link w:val="aff7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9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a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b">
    <w:name w:val="No Spacing"/>
    <w:link w:val="affc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d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e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f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0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1">
    <w:name w:val="ТБЛ"/>
    <w:basedOn w:val="ab"/>
    <w:rsid w:val="003A149A"/>
    <w:rPr>
      <w:szCs w:val="20"/>
    </w:rPr>
  </w:style>
  <w:style w:type="paragraph" w:customStyle="1" w:styleId="1d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2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c">
    <w:name w:val="Без интервала Знак"/>
    <w:link w:val="affb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3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e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e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4">
    <w:name w:val="Subtitle"/>
    <w:basedOn w:val="ab"/>
    <w:next w:val="ab"/>
    <w:link w:val="afff5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5">
    <w:name w:val="Подзаголовок Знак"/>
    <w:link w:val="afff4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uiPriority w:val="9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6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7">
    <w:name w:val="Intense Quote"/>
    <w:basedOn w:val="ab"/>
    <w:next w:val="ab"/>
    <w:link w:val="afff8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8">
    <w:name w:val="Выделенная цитата Знак"/>
    <w:link w:val="afff7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9">
    <w:name w:val="Subtle Emphasis"/>
    <w:uiPriority w:val="19"/>
    <w:rsid w:val="003A149A"/>
    <w:rPr>
      <w:i/>
      <w:iCs/>
      <w:color w:val="808080"/>
    </w:rPr>
  </w:style>
  <w:style w:type="character" w:styleId="afffa">
    <w:name w:val="Intense Emphasis"/>
    <w:uiPriority w:val="21"/>
    <w:rsid w:val="003A149A"/>
    <w:rPr>
      <w:b/>
      <w:bCs/>
      <w:i/>
      <w:iCs/>
      <w:color w:val="4F81BD"/>
    </w:rPr>
  </w:style>
  <w:style w:type="character" w:styleId="afffb">
    <w:name w:val="Subtle Reference"/>
    <w:uiPriority w:val="31"/>
    <w:rsid w:val="003A149A"/>
    <w:rPr>
      <w:smallCaps/>
      <w:color w:val="C0504D"/>
      <w:u w:val="single"/>
    </w:rPr>
  </w:style>
  <w:style w:type="character" w:styleId="afffc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d">
    <w:name w:val="Book Title"/>
    <w:uiPriority w:val="33"/>
    <w:rsid w:val="003A149A"/>
    <w:rPr>
      <w:b/>
      <w:bCs/>
      <w:smallCaps/>
      <w:spacing w:val="5"/>
    </w:rPr>
  </w:style>
  <w:style w:type="paragraph" w:styleId="afffe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f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0">
    <w:name w:val="Ариал"/>
    <w:basedOn w:val="ab"/>
    <w:link w:val="affff1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1">
    <w:name w:val="Ариал Знак"/>
    <w:link w:val="affff0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2">
    <w:name w:val="annotation reference"/>
    <w:rsid w:val="003A149A"/>
    <w:rPr>
      <w:sz w:val="16"/>
      <w:szCs w:val="16"/>
    </w:rPr>
  </w:style>
  <w:style w:type="paragraph" w:styleId="affff3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4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affff5">
    <w:name w:val="Заголовок"/>
    <w:basedOn w:val="ab"/>
    <w:next w:val="af1"/>
    <w:link w:val="affff6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7">
    <w:name w:val="АриалСписок"/>
    <w:basedOn w:val="ab"/>
    <w:link w:val="affff8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8">
    <w:name w:val="АриалСписок Знак"/>
    <w:link w:val="affff7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9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a">
    <w:name w:val="АриалТабл"/>
    <w:basedOn w:val="affff0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0"/>
    <w:rsid w:val="003A149A"/>
  </w:style>
  <w:style w:type="paragraph" w:customStyle="1" w:styleId="affffb">
    <w:name w:val="Ариал Таблица"/>
    <w:basedOn w:val="affff0"/>
    <w:rsid w:val="003A149A"/>
    <w:pPr>
      <w:spacing w:line="240" w:lineRule="auto"/>
      <w:ind w:firstLine="0"/>
    </w:pPr>
    <w:rPr>
      <w:szCs w:val="20"/>
    </w:rPr>
  </w:style>
  <w:style w:type="paragraph" w:customStyle="1" w:styleId="affffc">
    <w:name w:val="АриалСписок Нумерованный"/>
    <w:basedOn w:val="affff7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d">
    <w:name w:val="Salutation"/>
    <w:basedOn w:val="ab"/>
    <w:next w:val="ab"/>
    <w:link w:val="affffe"/>
    <w:rsid w:val="003A149A"/>
    <w:rPr>
      <w:lang w:eastAsia="ar-SA"/>
    </w:rPr>
  </w:style>
  <w:style w:type="character" w:customStyle="1" w:styleId="affffe">
    <w:name w:val="Приветствие Знак"/>
    <w:link w:val="affffd"/>
    <w:rsid w:val="003A149A"/>
    <w:rPr>
      <w:sz w:val="24"/>
      <w:szCs w:val="24"/>
      <w:lang w:eastAsia="ar-SA"/>
    </w:rPr>
  </w:style>
  <w:style w:type="paragraph" w:styleId="afffff">
    <w:name w:val="annotation text"/>
    <w:basedOn w:val="ab"/>
    <w:link w:val="afffff0"/>
    <w:rsid w:val="003A149A"/>
    <w:rPr>
      <w:sz w:val="20"/>
      <w:szCs w:val="20"/>
      <w:lang w:eastAsia="ar-SA"/>
    </w:rPr>
  </w:style>
  <w:style w:type="character" w:customStyle="1" w:styleId="afffff0">
    <w:name w:val="Текст примечания Знак"/>
    <w:link w:val="afffff"/>
    <w:rsid w:val="003A149A"/>
    <w:rPr>
      <w:lang w:eastAsia="ar-SA"/>
    </w:rPr>
  </w:style>
  <w:style w:type="paragraph" w:customStyle="1" w:styleId="100">
    <w:name w:val="Оглавление 10"/>
    <w:basedOn w:val="affff4"/>
    <w:rsid w:val="003A149A"/>
    <w:pPr>
      <w:tabs>
        <w:tab w:val="right" w:leader="dot" w:pos="9637"/>
      </w:tabs>
      <w:ind w:left="2547"/>
    </w:pPr>
  </w:style>
  <w:style w:type="paragraph" w:customStyle="1" w:styleId="afffff1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2">
    <w:name w:val="Заголовок таблицы"/>
    <w:basedOn w:val="afffff1"/>
    <w:rsid w:val="003A149A"/>
    <w:pPr>
      <w:jc w:val="center"/>
    </w:pPr>
    <w:rPr>
      <w:b/>
      <w:bCs/>
      <w:i/>
      <w:iCs/>
    </w:rPr>
  </w:style>
  <w:style w:type="paragraph" w:customStyle="1" w:styleId="afffff3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4">
    <w:name w:val="Таблица"/>
    <w:basedOn w:val="ab"/>
    <w:link w:val="afffff5"/>
    <w:rsid w:val="003A149A"/>
    <w:pPr>
      <w:spacing w:before="60" w:after="60"/>
      <w:jc w:val="center"/>
    </w:pPr>
  </w:style>
  <w:style w:type="paragraph" w:customStyle="1" w:styleId="afffff6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7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0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8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9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a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1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b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c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d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e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f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f0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2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3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1">
    <w:name w:val="Date"/>
    <w:basedOn w:val="ab"/>
    <w:next w:val="ab"/>
    <w:link w:val="affffff2"/>
    <w:rsid w:val="003A149A"/>
    <w:rPr>
      <w:lang w:eastAsia="ar-SA"/>
    </w:rPr>
  </w:style>
  <w:style w:type="character" w:customStyle="1" w:styleId="affffff2">
    <w:name w:val="Дата Знак"/>
    <w:link w:val="affffff1"/>
    <w:rsid w:val="003A149A"/>
    <w:rPr>
      <w:sz w:val="24"/>
      <w:szCs w:val="24"/>
      <w:lang w:eastAsia="ar-SA"/>
    </w:rPr>
  </w:style>
  <w:style w:type="paragraph" w:customStyle="1" w:styleId="1f4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5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6">
    <w:name w:val="Знак примечания1"/>
    <w:rsid w:val="003A149A"/>
    <w:rPr>
      <w:sz w:val="16"/>
      <w:szCs w:val="16"/>
    </w:rPr>
  </w:style>
  <w:style w:type="character" w:customStyle="1" w:styleId="affffff3">
    <w:name w:val="Символ сноски"/>
    <w:rsid w:val="003A149A"/>
    <w:rPr>
      <w:vertAlign w:val="superscript"/>
    </w:rPr>
  </w:style>
  <w:style w:type="character" w:customStyle="1" w:styleId="affffff4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7">
    <w:name w:val="Название1"/>
    <w:basedOn w:val="ab"/>
    <w:next w:val="afff4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8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9">
    <w:name w:val="Приветствие1"/>
    <w:basedOn w:val="ab"/>
    <w:next w:val="ab"/>
    <w:rsid w:val="003A149A"/>
    <w:rPr>
      <w:lang w:eastAsia="ar-SA"/>
    </w:rPr>
  </w:style>
  <w:style w:type="paragraph" w:customStyle="1" w:styleId="1fa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5">
    <w:name w:val="Ариал Таблица Знак Знак"/>
    <w:basedOn w:val="affff0"/>
    <w:rsid w:val="003A149A"/>
    <w:pPr>
      <w:spacing w:line="240" w:lineRule="auto"/>
      <w:ind w:firstLine="0"/>
    </w:pPr>
    <w:rPr>
      <w:szCs w:val="20"/>
    </w:rPr>
  </w:style>
  <w:style w:type="character" w:customStyle="1" w:styleId="affffff6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7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8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9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a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b">
    <w:name w:val="Символ нумерации"/>
    <w:rsid w:val="003A149A"/>
  </w:style>
  <w:style w:type="character" w:customStyle="1" w:styleId="1fb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c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d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c">
    <w:name w:val="Ариал Таблица Знак"/>
    <w:basedOn w:val="affff0"/>
    <w:rsid w:val="003A149A"/>
    <w:pPr>
      <w:spacing w:line="240" w:lineRule="auto"/>
      <w:ind w:firstLine="0"/>
    </w:pPr>
    <w:rPr>
      <w:szCs w:val="20"/>
    </w:rPr>
  </w:style>
  <w:style w:type="paragraph" w:customStyle="1" w:styleId="affffffd">
    <w:name w:val="Записка"/>
    <w:basedOn w:val="ab"/>
    <w:link w:val="affffffe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e">
    <w:name w:val="Записка Знак"/>
    <w:link w:val="affffffd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4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e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f">
    <w:name w:val="Адресат"/>
    <w:basedOn w:val="ab"/>
    <w:rsid w:val="003A149A"/>
    <w:rPr>
      <w:lang w:eastAsia="ar-SA"/>
    </w:rPr>
  </w:style>
  <w:style w:type="paragraph" w:customStyle="1" w:styleId="afffffff0">
    <w:name w:val="Внутренний адрес"/>
    <w:basedOn w:val="ab"/>
    <w:rsid w:val="003A149A"/>
    <w:rPr>
      <w:lang w:eastAsia="ar-SA"/>
    </w:rPr>
  </w:style>
  <w:style w:type="paragraph" w:customStyle="1" w:styleId="afffffff1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2">
    <w:name w:val="annotation subject"/>
    <w:basedOn w:val="afffff"/>
    <w:next w:val="afffff"/>
    <w:link w:val="afffffff3"/>
    <w:rsid w:val="003A149A"/>
    <w:rPr>
      <w:b/>
      <w:bCs/>
    </w:rPr>
  </w:style>
  <w:style w:type="character" w:customStyle="1" w:styleId="afffffff3">
    <w:name w:val="Тема примечания Знак"/>
    <w:link w:val="afffffff2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4">
    <w:name w:val="Название таблицы"/>
    <w:basedOn w:val="afc"/>
    <w:link w:val="afffffff5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5">
    <w:name w:val="Название таблицы Знак"/>
    <w:link w:val="afffffff4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6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0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1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2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3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7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8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9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a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4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b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5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6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c">
    <w:name w:val="endnote text"/>
    <w:basedOn w:val="ab"/>
    <w:link w:val="afffffffd"/>
    <w:rsid w:val="003A149A"/>
    <w:rPr>
      <w:sz w:val="20"/>
      <w:szCs w:val="20"/>
    </w:rPr>
  </w:style>
  <w:style w:type="character" w:customStyle="1" w:styleId="afffffffd">
    <w:name w:val="Текст концевой сноски Знак"/>
    <w:basedOn w:val="ac"/>
    <w:link w:val="afffffffc"/>
    <w:rsid w:val="003A149A"/>
  </w:style>
  <w:style w:type="paragraph" w:customStyle="1" w:styleId="101">
    <w:name w:val="Стиль Ариал + 10 пт Черный Междустр.интервал:  одинарный"/>
    <w:basedOn w:val="affff0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0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e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f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f0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7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8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1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2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3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4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5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9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a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6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7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8">
    <w:name w:val="номер страницы"/>
    <w:rsid w:val="003A149A"/>
  </w:style>
  <w:style w:type="paragraph" w:customStyle="1" w:styleId="affffffff9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a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b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c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b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b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d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e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f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c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f0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1">
    <w:name w:val="Список с точкой"/>
    <w:basedOn w:val="afffffffff2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2">
    <w:name w:val="Body Text First Indent"/>
    <w:basedOn w:val="af1"/>
    <w:link w:val="afffffffff3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3">
    <w:name w:val="Красная строка Знак"/>
    <w:link w:val="afffffffff2"/>
    <w:rsid w:val="003A149A"/>
    <w:rPr>
      <w:color w:val="000000"/>
      <w:sz w:val="24"/>
      <w:szCs w:val="24"/>
      <w:lang w:eastAsia="en-US"/>
    </w:rPr>
  </w:style>
  <w:style w:type="paragraph" w:customStyle="1" w:styleId="afffffffff4">
    <w:name w:val="Список с чертой"/>
    <w:basedOn w:val="afffffffff1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5">
    <w:name w:val="Список с номером"/>
    <w:basedOn w:val="afffffffff4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d">
    <w:name w:val="Маркированный 1"/>
    <w:basedOn w:val="afffff7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e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0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1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6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2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3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7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4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8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6">
    <w:name w:val="Заголовок Знак"/>
    <w:link w:val="affff5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9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a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b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5">
    <w:name w:val="уровень1"/>
    <w:basedOn w:val="affb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c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d">
    <w:name w:val="Текст обычный"/>
    <w:basedOn w:val="ab"/>
    <w:link w:val="afffffffffe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e">
    <w:name w:val="Текст обычный Знак"/>
    <w:link w:val="afffffffffd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6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7">
    <w:name w:val="1_Раздел"/>
    <w:basedOn w:val="1fff5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f">
    <w:name w:val="Оглавл"/>
    <w:basedOn w:val="a8"/>
    <w:link w:val="affffffffff0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f"/>
    <w:link w:val="2ffa"/>
    <w:rsid w:val="00823868"/>
    <w:pPr>
      <w:ind w:left="1134" w:right="1134"/>
    </w:pPr>
  </w:style>
  <w:style w:type="character" w:customStyle="1" w:styleId="affa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f0">
    <w:name w:val="Оглавл Знак"/>
    <w:basedOn w:val="affa"/>
    <w:link w:val="affffffffff"/>
    <w:rsid w:val="00823868"/>
    <w:rPr>
      <w:rFonts w:eastAsia="Calibri"/>
      <w:sz w:val="22"/>
      <w:szCs w:val="22"/>
      <w:lang w:eastAsia="en-US"/>
    </w:rPr>
  </w:style>
  <w:style w:type="paragraph" w:customStyle="1" w:styleId="1fff8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f0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8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9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c"/>
    <w:link w:val="affffffffff1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1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5">
    <w:name w:val="Таблица Знак"/>
    <w:basedOn w:val="112"/>
    <w:link w:val="afffff4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2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3">
    <w:name w:val="Основной текст + Полужирный"/>
    <w:basedOn w:val="affffffffff2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a">
    <w:name w:val="Основной текст1"/>
    <w:basedOn w:val="affffffffff2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2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2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4">
    <w:name w:val="Оглавление_"/>
    <w:basedOn w:val="ac"/>
    <w:link w:val="affffffffff5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4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5">
    <w:name w:val="Оглавление"/>
    <w:basedOn w:val="ab"/>
    <w:link w:val="affffffffff4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6">
    <w:name w:val="текст записки"/>
    <w:basedOn w:val="ab"/>
    <w:link w:val="affffffffff7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7">
    <w:name w:val="текст записки Знак"/>
    <w:link w:val="affffffffff6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8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9">
    <w:name w:val="ПЗ_Текстовая часть"/>
    <w:basedOn w:val="ab"/>
    <w:link w:val="affffffffffa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a">
    <w:name w:val="ПЗ_Текстовая часть Знак"/>
    <w:basedOn w:val="ac"/>
    <w:link w:val="affffffffff9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b">
    <w:name w:val="ПЗ_Сод_без_номера"/>
    <w:basedOn w:val="36"/>
    <w:link w:val="affffffffffc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c">
    <w:name w:val="ПЗ_Сод_без_номера Знак"/>
    <w:basedOn w:val="37"/>
    <w:link w:val="affffffffffb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d">
    <w:name w:val="Содержание"/>
    <w:basedOn w:val="36"/>
    <w:link w:val="affffffffffe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e">
    <w:name w:val="Содержание Знак"/>
    <w:basedOn w:val="37"/>
    <w:link w:val="affffffffffd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f">
    <w:name w:val="заголовок подраздела"/>
    <w:basedOn w:val="affffffffff6"/>
    <w:next w:val="affffffffff6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f0">
    <w:name w:val="нумерованный"/>
    <w:basedOn w:val="affffffffff6"/>
    <w:next w:val="affffffffff6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3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5"/>
      </w:numPr>
    </w:pPr>
  </w:style>
  <w:style w:type="paragraph" w:customStyle="1" w:styleId="afffffffffff1">
    <w:name w:val="ПЗ_Назв_Таблиц"/>
    <w:basedOn w:val="affffffffff9"/>
    <w:link w:val="afffffffffff2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2">
    <w:name w:val="ПЗ_Назв_Таблиц Знак"/>
    <w:basedOn w:val="affffffffffa"/>
    <w:link w:val="afffffffffff1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3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4">
    <w:name w:val="ПЗ_Тире_Перечен"/>
    <w:basedOn w:val="00"/>
    <w:link w:val="afffffffffff5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3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6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5">
    <w:name w:val="ПЗ_Тире_Перечен Знак"/>
    <w:basedOn w:val="07"/>
    <w:link w:val="afffffffffff4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6">
    <w:name w:val="ПЗ_Ссылочные Знак"/>
    <w:basedOn w:val="affa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  <w:style w:type="numbering" w:customStyle="1" w:styleId="1fffb">
    <w:name w:val="ПЗ_Отступы1"/>
    <w:rsid w:val="00B961CD"/>
  </w:style>
  <w:style w:type="table" w:customStyle="1" w:styleId="1fffc">
    <w:name w:val="Сетка таблицы1"/>
    <w:basedOn w:val="ad"/>
    <w:next w:val="aff2"/>
    <w:rsid w:val="00F62563"/>
    <w:rPr>
      <w:rFonts w:ascii="Univers Condensed" w:hAnsi="Univers Condense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fff0">
    <w:name w:val="ПЗ_Отступы2"/>
    <w:uiPriority w:val="99"/>
    <w:rsid w:val="00F62563"/>
  </w:style>
  <w:style w:type="table" w:customStyle="1" w:styleId="67">
    <w:name w:val="Сетка таблицы6"/>
    <w:basedOn w:val="ad"/>
    <w:next w:val="aff2"/>
    <w:rsid w:val="00F62563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19">
    <w:name w:val="ПЗ_Отступы21"/>
    <w:rsid w:val="00F62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A9918-3115-4641-AA7F-F887179C8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</Template>
  <TotalTime>13</TotalTime>
  <Pages>38</Pages>
  <Words>11427</Words>
  <Characters>80567</Characters>
  <Application>Microsoft Office Word</Application>
  <DocSecurity>0</DocSecurity>
  <Lines>671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91811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Krasnov</cp:lastModifiedBy>
  <cp:revision>7</cp:revision>
  <cp:lastPrinted>2021-04-28T10:43:00Z</cp:lastPrinted>
  <dcterms:created xsi:type="dcterms:W3CDTF">2021-04-28T08:38:00Z</dcterms:created>
  <dcterms:modified xsi:type="dcterms:W3CDTF">2021-04-28T10:43:00Z</dcterms:modified>
</cp:coreProperties>
</file>